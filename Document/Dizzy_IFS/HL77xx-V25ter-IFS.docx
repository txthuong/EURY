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1"/>
                            </w:p>
                            <w:bookmarkStart w:id="2" w:name="Date"/>
                            <w:p w14:paraId="5572A100" w14:textId="1227CDAC" w:rsidR="00650BB0" w:rsidRDefault="00650BB0" w:rsidP="00213991">
                              <w:pPr>
                                <w:pStyle w:val="REFREVDATE"/>
                              </w:pPr>
                              <w:r w:rsidRPr="00782843">
                                <w:fldChar w:fldCharType="begin"/>
                              </w:r>
                              <w:r>
                                <w:instrText xml:space="preserve"> DOCPROPERTY  Date  \* MERGEFORMAT </w:instrText>
                              </w:r>
                              <w:r w:rsidRPr="00782843">
                                <w:fldChar w:fldCharType="separate"/>
                              </w:r>
                              <w:r w:rsidR="00303536">
                                <w:t>May</w:t>
                              </w:r>
                              <w:r w:rsidR="000F520F">
                                <w:t xml:space="preserve"> </w:t>
                              </w:r>
                              <w:r w:rsidR="00303536">
                                <w:t>3</w:t>
                              </w:r>
                              <w:r w:rsidR="006B32E3">
                                <w:t>, 2017</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464E3E8B" w:rsidR="00650BB0" w:rsidRPr="006B32E3" w:rsidRDefault="00BF171E" w:rsidP="004B2498">
                              <w:pPr>
                                <w:pStyle w:val="Title2"/>
                                <w:rPr>
                                  <w:lang w:val="fr-FR"/>
                                </w:rPr>
                              </w:pPr>
                              <w:r w:rsidRPr="00BF171E">
                                <w:rPr>
                                  <w:lang w:val="fr-FR"/>
                                </w:rPr>
                                <w:t>V25ter AT Commands</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4"/>
                      </w:p>
                      <w:bookmarkStart w:id="5" w:name="Date"/>
                      <w:p w14:paraId="5572A100" w14:textId="1227CDAC" w:rsidR="00650BB0" w:rsidRDefault="00650BB0" w:rsidP="00213991">
                        <w:pPr>
                          <w:pStyle w:val="REFREVDATE"/>
                        </w:pPr>
                        <w:r w:rsidRPr="00782843">
                          <w:fldChar w:fldCharType="begin"/>
                        </w:r>
                        <w:r>
                          <w:instrText xml:space="preserve"> DOCPROPERTY  Date  \* MERGEFORMAT </w:instrText>
                        </w:r>
                        <w:r w:rsidRPr="00782843">
                          <w:fldChar w:fldCharType="separate"/>
                        </w:r>
                        <w:r w:rsidR="00303536">
                          <w:t>May</w:t>
                        </w:r>
                        <w:r w:rsidR="000F520F">
                          <w:t xml:space="preserve"> </w:t>
                        </w:r>
                        <w:r w:rsidR="00303536">
                          <w:t>3</w:t>
                        </w:r>
                        <w:r w:rsidR="006B32E3">
                          <w:t>, 2017</w:t>
                        </w:r>
                        <w:r w:rsidRPr="00782843">
                          <w:fldChar w:fldCharType="end"/>
                        </w:r>
                        <w:bookmarkEnd w:id="5"/>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9"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14:paraId="1FEB69CE" w14:textId="464E3E8B" w:rsidR="00650BB0" w:rsidRPr="006B32E3" w:rsidRDefault="00BF171E" w:rsidP="004B2498">
                        <w:pPr>
                          <w:pStyle w:val="Title2"/>
                          <w:rPr>
                            <w:lang w:val="fr-FR"/>
                          </w:rPr>
                        </w:pPr>
                        <w:r w:rsidRPr="00BF171E">
                          <w:rPr>
                            <w:lang w:val="fr-FR"/>
                          </w:rPr>
                          <w:t>V25ter AT Commands</w:t>
                        </w:r>
                      </w:p>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3"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684B5D"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684B5D"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684B5D"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684B5D"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3"/>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0E3127D1" w:rsidR="00B359F5" w:rsidRPr="00844859" w:rsidRDefault="00303536" w:rsidP="00437303">
            <w:pPr>
              <w:pStyle w:val="TableBody"/>
            </w:pPr>
            <w:r>
              <w:t>May 3</w:t>
            </w:r>
            <w:r w:rsidR="00314B09">
              <w:t>, 2017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313D0D3A" w:rsidR="00F63A9C" w:rsidRPr="00844859" w:rsidRDefault="00F63A9C" w:rsidP="005C3A0B">
            <w:pPr>
              <w:pStyle w:val="TableBody"/>
            </w:pPr>
          </w:p>
        </w:tc>
        <w:tc>
          <w:tcPr>
            <w:tcW w:w="973" w:type="pct"/>
          </w:tcPr>
          <w:p w14:paraId="05454A4B" w14:textId="5CA26A75" w:rsidR="00F63A9C" w:rsidRPr="00844859" w:rsidRDefault="00F63A9C" w:rsidP="005C3A0B">
            <w:pPr>
              <w:pStyle w:val="TableBody"/>
            </w:pPr>
          </w:p>
        </w:tc>
        <w:tc>
          <w:tcPr>
            <w:tcW w:w="3514" w:type="pct"/>
          </w:tcPr>
          <w:p w14:paraId="4E3FDA24" w14:textId="60CABC30" w:rsidR="00F63A9C" w:rsidRPr="00844859" w:rsidRDefault="00F63A9C" w:rsidP="003B6BF6">
            <w:pPr>
              <w:pStyle w:val="TableBody"/>
            </w:pPr>
          </w:p>
        </w:tc>
      </w:tr>
      <w:tr w:rsidR="00E633AD" w:rsidRPr="00844859" w14:paraId="62EE3E4F" w14:textId="77777777" w:rsidTr="00413DD8">
        <w:tc>
          <w:tcPr>
            <w:tcW w:w="513" w:type="pct"/>
          </w:tcPr>
          <w:p w14:paraId="5EC5884D" w14:textId="5DDAEF5B"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2D6353C5" w14:textId="77777777" w:rsidR="00BF171E" w:rsidRDefault="004F42B8">
          <w:pPr>
            <w:pStyle w:val="TOC1"/>
            <w:rPr>
              <w:rFonts w:asciiTheme="minorHAnsi" w:eastAsiaTheme="minorEastAsia" w:hAnsiTheme="minorHAnsi" w:cstheme="minorBidi"/>
              <w:b w:val="0"/>
              <w:bCs w:val="0"/>
              <w:caps w:val="0"/>
              <w:color w:val="auto"/>
              <w:sz w:val="22"/>
              <w:szCs w:val="22"/>
              <w:lang w:eastAsia="en-US"/>
            </w:rPr>
          </w:pPr>
          <w:r>
            <w:fldChar w:fldCharType="begin"/>
          </w:r>
          <w:r>
            <w:instrText xml:space="preserve"> TOC \o "1-3" \h \z \u </w:instrText>
          </w:r>
          <w:r>
            <w:fldChar w:fldCharType="separate"/>
          </w:r>
          <w:hyperlink w:anchor="_Toc481568914" w:history="1">
            <w:r w:rsidR="00BF171E" w:rsidRPr="00516DA3">
              <w:rPr>
                <w:rStyle w:val="Hyperlink"/>
              </w:rPr>
              <w:t>1.</w:t>
            </w:r>
            <w:r w:rsidR="00BF171E">
              <w:rPr>
                <w:rFonts w:asciiTheme="minorHAnsi" w:eastAsiaTheme="minorEastAsia" w:hAnsiTheme="minorHAnsi" w:cstheme="minorBidi"/>
                <w:b w:val="0"/>
                <w:bCs w:val="0"/>
                <w:caps w:val="0"/>
                <w:color w:val="auto"/>
                <w:sz w:val="22"/>
                <w:szCs w:val="22"/>
                <w:lang w:eastAsia="en-US"/>
              </w:rPr>
              <w:tab/>
            </w:r>
            <w:r w:rsidR="00BF171E" w:rsidRPr="00516DA3">
              <w:rPr>
                <w:rStyle w:val="Hyperlink"/>
              </w:rPr>
              <w:t>V25ter AT Commands</w:t>
            </w:r>
            <w:r w:rsidR="00BF171E">
              <w:rPr>
                <w:webHidden/>
              </w:rPr>
              <w:tab/>
            </w:r>
            <w:r w:rsidR="00BF171E">
              <w:rPr>
                <w:webHidden/>
              </w:rPr>
              <w:fldChar w:fldCharType="begin"/>
            </w:r>
            <w:r w:rsidR="00BF171E">
              <w:rPr>
                <w:webHidden/>
              </w:rPr>
              <w:instrText xml:space="preserve"> PAGEREF _Toc481568914 \h </w:instrText>
            </w:r>
            <w:r w:rsidR="00BF171E">
              <w:rPr>
                <w:webHidden/>
              </w:rPr>
            </w:r>
            <w:r w:rsidR="00BF171E">
              <w:rPr>
                <w:webHidden/>
              </w:rPr>
              <w:fldChar w:fldCharType="separate"/>
            </w:r>
            <w:r w:rsidR="00BF171E">
              <w:rPr>
                <w:webHidden/>
              </w:rPr>
              <w:t>6</w:t>
            </w:r>
            <w:r w:rsidR="00BF171E">
              <w:rPr>
                <w:webHidden/>
              </w:rPr>
              <w:fldChar w:fldCharType="end"/>
            </w:r>
          </w:hyperlink>
        </w:p>
        <w:p w14:paraId="56917219" w14:textId="77777777" w:rsidR="00BF171E" w:rsidRDefault="00684B5D">
          <w:pPr>
            <w:pStyle w:val="TOC2"/>
            <w:tabs>
              <w:tab w:val="left" w:pos="1195"/>
            </w:tabs>
            <w:rPr>
              <w:rFonts w:asciiTheme="minorHAnsi" w:eastAsiaTheme="minorEastAsia" w:hAnsiTheme="minorHAnsi" w:cstheme="minorBidi"/>
              <w:color w:val="auto"/>
              <w:sz w:val="22"/>
              <w:szCs w:val="22"/>
              <w:lang w:eastAsia="en-US"/>
            </w:rPr>
          </w:pPr>
          <w:hyperlink w:anchor="_Toc481568915" w:history="1">
            <w:r w:rsidR="00BF171E" w:rsidRPr="00516DA3">
              <w:rPr>
                <w:rStyle w:val="Hyperlink"/>
              </w:rPr>
              <w:t>1.1.</w:t>
            </w:r>
            <w:r w:rsidR="00BF171E">
              <w:rPr>
                <w:rFonts w:asciiTheme="minorHAnsi" w:eastAsiaTheme="minorEastAsia" w:hAnsiTheme="minorHAnsi" w:cstheme="minorBidi"/>
                <w:color w:val="auto"/>
                <w:sz w:val="22"/>
                <w:szCs w:val="22"/>
                <w:lang w:eastAsia="en-US"/>
              </w:rPr>
              <w:tab/>
            </w:r>
            <w:r w:rsidR="00BF171E" w:rsidRPr="00516DA3">
              <w:rPr>
                <w:rStyle w:val="Hyperlink"/>
              </w:rPr>
              <w:t>E Command: Enable Echo Command</w:t>
            </w:r>
            <w:r w:rsidR="00BF171E">
              <w:rPr>
                <w:webHidden/>
              </w:rPr>
              <w:tab/>
            </w:r>
            <w:r w:rsidR="00BF171E">
              <w:rPr>
                <w:webHidden/>
              </w:rPr>
              <w:fldChar w:fldCharType="begin"/>
            </w:r>
            <w:r w:rsidR="00BF171E">
              <w:rPr>
                <w:webHidden/>
              </w:rPr>
              <w:instrText xml:space="preserve"> PAGEREF _Toc481568915 \h </w:instrText>
            </w:r>
            <w:r w:rsidR="00BF171E">
              <w:rPr>
                <w:webHidden/>
              </w:rPr>
            </w:r>
            <w:r w:rsidR="00BF171E">
              <w:rPr>
                <w:webHidden/>
              </w:rPr>
              <w:fldChar w:fldCharType="separate"/>
            </w:r>
            <w:r w:rsidR="00BF171E">
              <w:rPr>
                <w:webHidden/>
              </w:rPr>
              <w:t>6</w:t>
            </w:r>
            <w:r w:rsidR="00BF171E">
              <w:rPr>
                <w:webHidden/>
              </w:rPr>
              <w:fldChar w:fldCharType="end"/>
            </w:r>
          </w:hyperlink>
        </w:p>
        <w:p w14:paraId="24D31881" w14:textId="77777777" w:rsidR="00BF171E" w:rsidRDefault="00684B5D">
          <w:pPr>
            <w:pStyle w:val="TOC1"/>
            <w:rPr>
              <w:rFonts w:asciiTheme="minorHAnsi" w:eastAsiaTheme="minorEastAsia" w:hAnsiTheme="minorHAnsi" w:cstheme="minorBidi"/>
              <w:b w:val="0"/>
              <w:bCs w:val="0"/>
              <w:caps w:val="0"/>
              <w:color w:val="auto"/>
              <w:sz w:val="22"/>
              <w:szCs w:val="22"/>
              <w:lang w:eastAsia="en-US"/>
            </w:rPr>
          </w:pPr>
          <w:hyperlink w:anchor="_Toc481568916" w:history="1">
            <w:r w:rsidR="00BF171E" w:rsidRPr="00516DA3">
              <w:rPr>
                <w:rStyle w:val="Hyperlink"/>
              </w:rPr>
              <w:t>2.</w:t>
            </w:r>
            <w:r w:rsidR="00BF171E">
              <w:rPr>
                <w:rFonts w:asciiTheme="minorHAnsi" w:eastAsiaTheme="minorEastAsia" w:hAnsiTheme="minorHAnsi" w:cstheme="minorBidi"/>
                <w:b w:val="0"/>
                <w:bCs w:val="0"/>
                <w:caps w:val="0"/>
                <w:color w:val="auto"/>
                <w:sz w:val="22"/>
                <w:szCs w:val="22"/>
                <w:lang w:eastAsia="en-US"/>
              </w:rPr>
              <w:tab/>
            </w:r>
            <w:r w:rsidR="00BF171E" w:rsidRPr="00516DA3">
              <w:rPr>
                <w:rStyle w:val="Hyperlink"/>
              </w:rPr>
              <w:t>Development notes</w:t>
            </w:r>
            <w:r w:rsidR="00BF171E">
              <w:rPr>
                <w:webHidden/>
              </w:rPr>
              <w:tab/>
            </w:r>
            <w:r w:rsidR="00BF171E">
              <w:rPr>
                <w:webHidden/>
              </w:rPr>
              <w:fldChar w:fldCharType="begin"/>
            </w:r>
            <w:r w:rsidR="00BF171E">
              <w:rPr>
                <w:webHidden/>
              </w:rPr>
              <w:instrText xml:space="preserve"> PAGEREF _Toc481568916 \h </w:instrText>
            </w:r>
            <w:r w:rsidR="00BF171E">
              <w:rPr>
                <w:webHidden/>
              </w:rPr>
            </w:r>
            <w:r w:rsidR="00BF171E">
              <w:rPr>
                <w:webHidden/>
              </w:rPr>
              <w:fldChar w:fldCharType="separate"/>
            </w:r>
            <w:r w:rsidR="00BF171E">
              <w:rPr>
                <w:webHidden/>
              </w:rPr>
              <w:t>6</w:t>
            </w:r>
            <w:r w:rsidR="00BF171E">
              <w:rPr>
                <w:webHidden/>
              </w:rPr>
              <w:fldChar w:fldCharType="end"/>
            </w:r>
          </w:hyperlink>
        </w:p>
        <w:p w14:paraId="515FC429" w14:textId="77777777" w:rsidR="00BF171E" w:rsidRDefault="00684B5D">
          <w:pPr>
            <w:pStyle w:val="TOC2"/>
            <w:tabs>
              <w:tab w:val="left" w:pos="1195"/>
            </w:tabs>
            <w:rPr>
              <w:rFonts w:asciiTheme="minorHAnsi" w:eastAsiaTheme="minorEastAsia" w:hAnsiTheme="minorHAnsi" w:cstheme="minorBidi"/>
              <w:color w:val="auto"/>
              <w:sz w:val="22"/>
              <w:szCs w:val="22"/>
              <w:lang w:eastAsia="en-US"/>
            </w:rPr>
          </w:pPr>
          <w:hyperlink w:anchor="_Toc481568917" w:history="1">
            <w:r w:rsidR="00BF171E" w:rsidRPr="00516DA3">
              <w:rPr>
                <w:rStyle w:val="Hyperlink"/>
              </w:rPr>
              <w:t>2.1.</w:t>
            </w:r>
            <w:r w:rsidR="00BF171E">
              <w:rPr>
                <w:rFonts w:asciiTheme="minorHAnsi" w:eastAsiaTheme="minorEastAsia" w:hAnsiTheme="minorHAnsi" w:cstheme="minorBidi"/>
                <w:color w:val="auto"/>
                <w:sz w:val="22"/>
                <w:szCs w:val="22"/>
                <w:lang w:eastAsia="en-US"/>
              </w:rPr>
              <w:tab/>
            </w:r>
            <w:r w:rsidR="00BF171E" w:rsidRPr="00516DA3">
              <w:rPr>
                <w:rStyle w:val="Hyperlink"/>
              </w:rPr>
              <w:t>References</w:t>
            </w:r>
            <w:r w:rsidR="00BF171E">
              <w:rPr>
                <w:webHidden/>
              </w:rPr>
              <w:tab/>
            </w:r>
            <w:r w:rsidR="00BF171E">
              <w:rPr>
                <w:webHidden/>
              </w:rPr>
              <w:fldChar w:fldCharType="begin"/>
            </w:r>
            <w:r w:rsidR="00BF171E">
              <w:rPr>
                <w:webHidden/>
              </w:rPr>
              <w:instrText xml:space="preserve"> PAGEREF _Toc481568917 \h </w:instrText>
            </w:r>
            <w:r w:rsidR="00BF171E">
              <w:rPr>
                <w:webHidden/>
              </w:rPr>
            </w:r>
            <w:r w:rsidR="00BF171E">
              <w:rPr>
                <w:webHidden/>
              </w:rPr>
              <w:fldChar w:fldCharType="separate"/>
            </w:r>
            <w:r w:rsidR="00BF171E">
              <w:rPr>
                <w:webHidden/>
              </w:rPr>
              <w:t>6</w:t>
            </w:r>
            <w:r w:rsidR="00BF171E">
              <w:rPr>
                <w:webHidden/>
              </w:rPr>
              <w:fldChar w:fldCharType="end"/>
            </w:r>
          </w:hyperlink>
        </w:p>
        <w:p w14:paraId="61F534AE" w14:textId="77777777" w:rsidR="00BF171E" w:rsidRDefault="00684B5D">
          <w:pPr>
            <w:pStyle w:val="TOC2"/>
            <w:tabs>
              <w:tab w:val="left" w:pos="1195"/>
            </w:tabs>
            <w:rPr>
              <w:rFonts w:asciiTheme="minorHAnsi" w:eastAsiaTheme="minorEastAsia" w:hAnsiTheme="minorHAnsi" w:cstheme="minorBidi"/>
              <w:color w:val="auto"/>
              <w:sz w:val="22"/>
              <w:szCs w:val="22"/>
              <w:lang w:eastAsia="en-US"/>
            </w:rPr>
          </w:pPr>
          <w:hyperlink w:anchor="_Toc481568918" w:history="1">
            <w:r w:rsidR="00BF171E" w:rsidRPr="00516DA3">
              <w:rPr>
                <w:rStyle w:val="Hyperlink"/>
              </w:rPr>
              <w:t>2.2.</w:t>
            </w:r>
            <w:r w:rsidR="00BF171E">
              <w:rPr>
                <w:rFonts w:asciiTheme="minorHAnsi" w:eastAsiaTheme="minorEastAsia" w:hAnsiTheme="minorHAnsi" w:cstheme="minorBidi"/>
                <w:color w:val="auto"/>
                <w:sz w:val="22"/>
                <w:szCs w:val="22"/>
                <w:lang w:eastAsia="en-US"/>
              </w:rPr>
              <w:tab/>
            </w:r>
            <w:r w:rsidR="00BF171E" w:rsidRPr="00516DA3">
              <w:rPr>
                <w:rStyle w:val="Hyperlink"/>
              </w:rPr>
              <w:t>Applicability</w:t>
            </w:r>
            <w:r w:rsidR="00BF171E">
              <w:rPr>
                <w:webHidden/>
              </w:rPr>
              <w:tab/>
            </w:r>
            <w:r w:rsidR="00BF171E">
              <w:rPr>
                <w:webHidden/>
              </w:rPr>
              <w:fldChar w:fldCharType="begin"/>
            </w:r>
            <w:r w:rsidR="00BF171E">
              <w:rPr>
                <w:webHidden/>
              </w:rPr>
              <w:instrText xml:space="preserve"> PAGEREF _Toc481568918 \h </w:instrText>
            </w:r>
            <w:r w:rsidR="00BF171E">
              <w:rPr>
                <w:webHidden/>
              </w:rPr>
            </w:r>
            <w:r w:rsidR="00BF171E">
              <w:rPr>
                <w:webHidden/>
              </w:rPr>
              <w:fldChar w:fldCharType="separate"/>
            </w:r>
            <w:r w:rsidR="00BF171E">
              <w:rPr>
                <w:webHidden/>
              </w:rPr>
              <w:t>6</w:t>
            </w:r>
            <w:r w:rsidR="00BF171E">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4" w:name="_Toc170125965"/>
      <w:bookmarkStart w:id="5" w:name="_Toc345081451"/>
      <w:bookmarkStart w:id="6" w:name="_Toc349754087"/>
      <w:bookmarkStart w:id="7" w:name="_Toc170125794"/>
      <w:bookmarkStart w:id="8" w:name="_Toc78179754"/>
    </w:p>
    <w:p w14:paraId="75D93EA7" w14:textId="3F5EB582" w:rsidR="00314B09" w:rsidRDefault="00303536" w:rsidP="00A04472">
      <w:pPr>
        <w:pStyle w:val="Heading1"/>
        <w:ind w:left="360" w:hanging="360"/>
      </w:pPr>
      <w:bookmarkStart w:id="9" w:name="_Toc466647507"/>
      <w:bookmarkStart w:id="10" w:name="_Toc481568914"/>
      <w:r w:rsidRPr="00671C8B">
        <w:lastRenderedPageBreak/>
        <w:t>V25ter AT Commands</w:t>
      </w:r>
      <w:bookmarkEnd w:id="9"/>
      <w:bookmarkEnd w:id="10"/>
    </w:p>
    <w:p w14:paraId="0857C6D2" w14:textId="77777777" w:rsidR="00303536" w:rsidRPr="00671C8B" w:rsidRDefault="00303536" w:rsidP="00303536">
      <w:pPr>
        <w:pStyle w:val="Heading2"/>
      </w:pPr>
      <w:bookmarkStart w:id="11" w:name="_Toc349752950"/>
      <w:bookmarkStart w:id="12" w:name="_Toc349753838"/>
      <w:bookmarkStart w:id="13" w:name="_Ref366743561"/>
      <w:bookmarkStart w:id="14" w:name="_Ref369078531"/>
      <w:bookmarkStart w:id="15" w:name="_Toc368585907"/>
      <w:bookmarkStart w:id="16" w:name="_Toc466647511"/>
      <w:bookmarkStart w:id="17" w:name="_Toc481568915"/>
      <w:bookmarkStart w:id="18" w:name="_Toc345081202"/>
      <w:r w:rsidRPr="00671C8B">
        <w:t>E Command: Enable Echo Command</w:t>
      </w:r>
      <w:bookmarkEnd w:id="11"/>
      <w:bookmarkEnd w:id="12"/>
      <w:bookmarkEnd w:id="13"/>
      <w:bookmarkEnd w:id="14"/>
      <w:bookmarkEnd w:id="15"/>
      <w:bookmarkEnd w:id="16"/>
      <w:bookmarkEnd w:id="17"/>
      <w:r w:rsidRPr="00671C8B">
        <w:t xml:space="preserve"> </w:t>
      </w:r>
      <w:bookmarkEnd w:id="18"/>
    </w:p>
    <w:tbl>
      <w:tblPr>
        <w:tblStyle w:val="TableSWIleft"/>
        <w:tblW w:w="9288" w:type="dxa"/>
        <w:tblLayout w:type="fixed"/>
        <w:tblLook w:val="04A0" w:firstRow="1" w:lastRow="0" w:firstColumn="1" w:lastColumn="0" w:noHBand="0" w:noVBand="1"/>
      </w:tblPr>
      <w:tblGrid>
        <w:gridCol w:w="1728"/>
        <w:gridCol w:w="7560"/>
      </w:tblGrid>
      <w:tr w:rsidR="000F3A72" w:rsidRPr="00671C8B" w14:paraId="1CE4038D" w14:textId="77777777" w:rsidTr="004A2FD4">
        <w:trPr>
          <w:cnfStyle w:val="100000000000" w:firstRow="1" w:lastRow="0" w:firstColumn="0" w:lastColumn="0" w:oddVBand="0" w:evenVBand="0" w:oddHBand="0" w:evenHBand="0" w:firstRowFirstColumn="0" w:firstRowLastColumn="0" w:lastRowFirstColumn="0" w:lastRowLastColumn="0"/>
        </w:trPr>
        <w:tc>
          <w:tcPr>
            <w:tcW w:w="9288" w:type="dxa"/>
            <w:gridSpan w:val="2"/>
          </w:tcPr>
          <w:p w14:paraId="2A731B1D" w14:textId="4A281AD0" w:rsidR="000F3A72" w:rsidRPr="00671C8B" w:rsidRDefault="000F3A72" w:rsidP="000F3A72">
            <w:pPr>
              <w:pStyle w:val="TableRowHead"/>
              <w:spacing w:before="144" w:after="144"/>
              <w:rPr>
                <w:bCs w:val="0"/>
              </w:rPr>
            </w:pPr>
            <w:r>
              <w:t>HL7718, HL7748, HL7749</w:t>
            </w:r>
          </w:p>
        </w:tc>
      </w:tr>
      <w:tr w:rsidR="000F3A72" w:rsidRPr="00671C8B" w14:paraId="4FF9C3C6" w14:textId="77777777" w:rsidTr="004A2FD4">
        <w:trPr>
          <w:trHeight w:val="1214"/>
        </w:trPr>
        <w:tc>
          <w:tcPr>
            <w:tcW w:w="1728" w:type="dxa"/>
          </w:tcPr>
          <w:p w14:paraId="7268EDCB" w14:textId="77777777" w:rsidR="000F3A72" w:rsidRPr="00671C8B" w:rsidRDefault="000F3A72" w:rsidP="000F3A72">
            <w:pPr>
              <w:pStyle w:val="TableBody"/>
              <w:rPr>
                <w:i/>
              </w:rPr>
            </w:pPr>
            <w:r w:rsidRPr="00671C8B">
              <w:rPr>
                <w:i/>
              </w:rPr>
              <w:t>Execute command</w:t>
            </w:r>
          </w:p>
          <w:p w14:paraId="3E778014" w14:textId="77777777" w:rsidR="000F3A72" w:rsidRPr="00671C8B" w:rsidRDefault="000F3A72" w:rsidP="000F3A72">
            <w:pPr>
              <w:pStyle w:val="TableBody"/>
            </w:pPr>
          </w:p>
          <w:p w14:paraId="09795882" w14:textId="77777777" w:rsidR="000F3A72" w:rsidRPr="00671C8B" w:rsidRDefault="000F3A72" w:rsidP="000F3A72">
            <w:pPr>
              <w:pStyle w:val="TableBody"/>
              <w:rPr>
                <w:u w:val="single"/>
              </w:rPr>
            </w:pPr>
            <w:r w:rsidRPr="00671C8B">
              <w:rPr>
                <w:u w:val="single"/>
              </w:rPr>
              <w:t>Syntax</w:t>
            </w:r>
          </w:p>
          <w:p w14:paraId="0F453385" w14:textId="77777777" w:rsidR="000F3A72" w:rsidRPr="00671C8B" w:rsidRDefault="000F3A72" w:rsidP="000F3A72">
            <w:pPr>
              <w:pStyle w:val="TableBody"/>
              <w:rPr>
                <w:b/>
              </w:rPr>
            </w:pPr>
            <w:r w:rsidRPr="00671C8B">
              <w:rPr>
                <w:b/>
              </w:rPr>
              <w:t>ATE[&lt;value&gt;]</w:t>
            </w:r>
          </w:p>
          <w:p w14:paraId="6CD622F2" w14:textId="77777777" w:rsidR="000F3A72" w:rsidRPr="00671C8B" w:rsidRDefault="000F3A72" w:rsidP="000F3A72">
            <w:pPr>
              <w:pStyle w:val="TableBody"/>
            </w:pPr>
          </w:p>
        </w:tc>
        <w:tc>
          <w:tcPr>
            <w:tcW w:w="7560" w:type="dxa"/>
          </w:tcPr>
          <w:p w14:paraId="6E078F81" w14:textId="77777777" w:rsidR="000F3A72" w:rsidRPr="00671C8B" w:rsidRDefault="000F3A72" w:rsidP="000F3A72">
            <w:pPr>
              <w:pStyle w:val="TableBody"/>
              <w:rPr>
                <w:u w:val="single"/>
              </w:rPr>
            </w:pPr>
          </w:p>
          <w:p w14:paraId="33192FCA" w14:textId="77777777" w:rsidR="000F3A72" w:rsidRPr="00671C8B" w:rsidRDefault="000F3A72" w:rsidP="000F3A72">
            <w:pPr>
              <w:pStyle w:val="TableBody"/>
              <w:rPr>
                <w:u w:val="single"/>
              </w:rPr>
            </w:pPr>
          </w:p>
          <w:p w14:paraId="684B2FD2" w14:textId="77777777" w:rsidR="000F3A72" w:rsidRPr="00671C8B" w:rsidRDefault="000F3A72" w:rsidP="000F3A72">
            <w:pPr>
              <w:pStyle w:val="TableBody"/>
              <w:rPr>
                <w:u w:val="single"/>
              </w:rPr>
            </w:pPr>
            <w:r w:rsidRPr="00671C8B">
              <w:rPr>
                <w:u w:val="single"/>
              </w:rPr>
              <w:t>Response</w:t>
            </w:r>
          </w:p>
          <w:p w14:paraId="27768A85" w14:textId="77777777" w:rsidR="000F3A72" w:rsidRPr="00671C8B" w:rsidRDefault="000F3A72" w:rsidP="000F3A72">
            <w:pPr>
              <w:pStyle w:val="TableBody"/>
              <w:rPr>
                <w:b/>
              </w:rPr>
            </w:pPr>
            <w:r w:rsidRPr="00671C8B">
              <w:rPr>
                <w:b/>
              </w:rPr>
              <w:t>OK</w:t>
            </w:r>
          </w:p>
          <w:p w14:paraId="09ACD421" w14:textId="77777777" w:rsidR="000F3A72" w:rsidRPr="00671C8B" w:rsidRDefault="000F3A72" w:rsidP="000F3A72">
            <w:pPr>
              <w:pStyle w:val="TableBody"/>
            </w:pPr>
          </w:p>
          <w:p w14:paraId="4652B83A" w14:textId="77777777" w:rsidR="000F3A72" w:rsidRPr="00671C8B" w:rsidRDefault="000F3A72" w:rsidP="000F3A72">
            <w:pPr>
              <w:pStyle w:val="TableBody"/>
            </w:pPr>
            <w:r w:rsidRPr="00671C8B">
              <w:t>or</w:t>
            </w:r>
          </w:p>
          <w:p w14:paraId="6E72526C" w14:textId="1863D3BB" w:rsidR="000F3A72" w:rsidRPr="00671C8B" w:rsidRDefault="00684B5D" w:rsidP="000F3A72">
            <w:pPr>
              <w:pStyle w:val="TableBody"/>
              <w:rPr>
                <w:b/>
              </w:rPr>
            </w:pPr>
            <w:r>
              <w:rPr>
                <w:b/>
              </w:rPr>
              <w:t>ERROR</w:t>
            </w:r>
          </w:p>
          <w:p w14:paraId="32D0F2C5" w14:textId="77777777" w:rsidR="000F3A72" w:rsidRPr="00671C8B" w:rsidRDefault="000F3A72" w:rsidP="000F3A72">
            <w:pPr>
              <w:pStyle w:val="TableBody"/>
            </w:pPr>
            <w:bookmarkStart w:id="19" w:name="_GoBack"/>
            <w:bookmarkEnd w:id="19"/>
          </w:p>
          <w:p w14:paraId="14FE3B06" w14:textId="77777777" w:rsidR="000F3A72" w:rsidRPr="00671C8B" w:rsidRDefault="000F3A72" w:rsidP="000F3A72">
            <w:pPr>
              <w:pStyle w:val="TableBody"/>
              <w:rPr>
                <w:u w:val="single"/>
              </w:rPr>
            </w:pPr>
            <w:r w:rsidRPr="00671C8B">
              <w:rPr>
                <w:u w:val="single"/>
              </w:rPr>
              <w:t>Parameter</w:t>
            </w:r>
          </w:p>
          <w:p w14:paraId="782B0548" w14:textId="77777777" w:rsidR="000F3A72" w:rsidRPr="00671C8B" w:rsidRDefault="000F3A72" w:rsidP="000F3A72">
            <w:pPr>
              <w:pStyle w:val="TableBody"/>
              <w:rPr>
                <w:snapToGrid w:val="0"/>
              </w:rPr>
            </w:pPr>
            <w:r w:rsidRPr="00671C8B">
              <w:rPr>
                <w:b/>
              </w:rPr>
              <w:t>&lt;value&gt;</w:t>
            </w:r>
            <w:r w:rsidRPr="00671C8B">
              <w:rPr>
                <w:b/>
              </w:rPr>
              <w:tab/>
            </w:r>
            <w:r w:rsidRPr="00671C8B">
              <w:rPr>
                <w:snapToGrid w:val="0"/>
              </w:rPr>
              <w:t>0</w:t>
            </w:r>
            <w:r w:rsidRPr="00671C8B">
              <w:rPr>
                <w:snapToGrid w:val="0"/>
              </w:rPr>
              <w:tab/>
              <w:t>Echo OFF</w:t>
            </w:r>
          </w:p>
          <w:p w14:paraId="25768C86" w14:textId="77777777" w:rsidR="000F3A72" w:rsidRPr="00671C8B" w:rsidRDefault="000F3A72" w:rsidP="000F3A72">
            <w:pPr>
              <w:pStyle w:val="TableBody"/>
              <w:rPr>
                <w:rFonts w:ascii="TimesNewRoman,Bold" w:hAnsi="TimesNewRoman,Bold"/>
                <w:snapToGrid w:val="0"/>
              </w:rPr>
            </w:pPr>
            <w:r w:rsidRPr="00671C8B">
              <w:rPr>
                <w:snapToGrid w:val="0"/>
              </w:rPr>
              <w:tab/>
            </w:r>
            <w:r w:rsidRPr="00671C8B">
              <w:rPr>
                <w:snapToGrid w:val="0"/>
              </w:rPr>
              <w:tab/>
            </w:r>
            <w:r w:rsidRPr="00671C8B">
              <w:rPr>
                <w:snapToGrid w:val="0"/>
                <w:u w:val="single"/>
              </w:rPr>
              <w:t>1</w:t>
            </w:r>
            <w:r w:rsidRPr="00671C8B">
              <w:rPr>
                <w:snapToGrid w:val="0"/>
              </w:rPr>
              <w:tab/>
              <w:t>Echo ON</w:t>
            </w:r>
          </w:p>
        </w:tc>
      </w:tr>
      <w:tr w:rsidR="000F3A72" w:rsidRPr="00671C8B" w14:paraId="22527139" w14:textId="77777777" w:rsidTr="004A2FD4">
        <w:trPr>
          <w:trHeight w:val="72"/>
        </w:trPr>
        <w:tc>
          <w:tcPr>
            <w:tcW w:w="1728" w:type="dxa"/>
          </w:tcPr>
          <w:p w14:paraId="3BD86DA1" w14:textId="77777777" w:rsidR="000F3A72" w:rsidRPr="00671C8B" w:rsidRDefault="000F3A72" w:rsidP="000F3A72">
            <w:pPr>
              <w:pStyle w:val="TableBody"/>
              <w:rPr>
                <w:u w:val="single"/>
                <w:lang w:eastAsia="zh-CN"/>
              </w:rPr>
            </w:pPr>
            <w:r w:rsidRPr="00671C8B">
              <w:rPr>
                <w:u w:val="single"/>
              </w:rPr>
              <w:t>Notes</w:t>
            </w:r>
          </w:p>
        </w:tc>
        <w:tc>
          <w:tcPr>
            <w:tcW w:w="7560" w:type="dxa"/>
          </w:tcPr>
          <w:p w14:paraId="78F28623" w14:textId="77777777" w:rsidR="000F3A72" w:rsidRDefault="000F3A72" w:rsidP="000F3A72">
            <w:pPr>
              <w:pStyle w:val="TableBody"/>
              <w:numPr>
                <w:ilvl w:val="0"/>
                <w:numId w:val="14"/>
              </w:numPr>
            </w:pPr>
            <w:r w:rsidRPr="00671C8B">
              <w:t>This setting determines whether or not the TA echoes characters received from TE during the command state</w:t>
            </w:r>
            <w:r>
              <w:t>.</w:t>
            </w:r>
          </w:p>
          <w:p w14:paraId="0B10E5F4" w14:textId="4132902F" w:rsidR="000F3A72" w:rsidRPr="00671C8B" w:rsidRDefault="000F3A72" w:rsidP="000F3A72">
            <w:pPr>
              <w:pStyle w:val="TableBody"/>
              <w:numPr>
                <w:ilvl w:val="0"/>
                <w:numId w:val="14"/>
              </w:numPr>
              <w:rPr>
                <w:snapToGrid w:val="0"/>
                <w:u w:val="single"/>
              </w:rPr>
            </w:pPr>
            <w:r>
              <w:t>&lt;value&gt; is set for all AT ports</w:t>
            </w:r>
          </w:p>
        </w:tc>
      </w:tr>
    </w:tbl>
    <w:p w14:paraId="51B66FDB" w14:textId="12BD0907" w:rsidR="00220046" w:rsidRDefault="00220046" w:rsidP="00220046">
      <w:pPr>
        <w:pStyle w:val="Heading1"/>
      </w:pPr>
      <w:bookmarkStart w:id="20" w:name="_Toc481568916"/>
      <w:bookmarkStart w:id="21" w:name="_Toc345081237"/>
      <w:r>
        <w:t>Development notes</w:t>
      </w:r>
      <w:bookmarkEnd w:id="20"/>
    </w:p>
    <w:p w14:paraId="7BD29AC9" w14:textId="693061A7" w:rsidR="005B6470" w:rsidRDefault="00220046" w:rsidP="00220046">
      <w:pPr>
        <w:pStyle w:val="Heading2"/>
      </w:pPr>
      <w:bookmarkStart w:id="22" w:name="_Toc481568917"/>
      <w:bookmarkEnd w:id="4"/>
      <w:bookmarkEnd w:id="5"/>
      <w:bookmarkEnd w:id="6"/>
      <w:bookmarkEnd w:id="7"/>
      <w:bookmarkEnd w:id="8"/>
      <w:bookmarkEnd w:id="21"/>
      <w:r>
        <w:t>References</w:t>
      </w:r>
      <w:bookmarkEnd w:id="22"/>
    </w:p>
    <w:p w14:paraId="001F4479" w14:textId="0E01F5B3" w:rsidR="00220046" w:rsidRDefault="00A04472" w:rsidP="00B359F5">
      <w:pPr>
        <w:jc w:val="both"/>
        <w:rPr>
          <w:lang w:eastAsia="zh-CN"/>
        </w:rPr>
      </w:pPr>
      <w:r>
        <w:rPr>
          <w:lang w:eastAsia="zh-CN"/>
        </w:rPr>
        <w:t>Th</w:t>
      </w:r>
      <w:r w:rsidR="00303536">
        <w:rPr>
          <w:lang w:eastAsia="zh-CN"/>
        </w:rPr>
        <w:t>e</w:t>
      </w:r>
      <w:r>
        <w:rPr>
          <w:lang w:eastAsia="zh-CN"/>
        </w:rPr>
        <w:t xml:space="preserve"> </w:t>
      </w:r>
      <w:r w:rsidR="00303536">
        <w:rPr>
          <w:lang w:eastAsia="zh-CN"/>
        </w:rPr>
        <w:t xml:space="preserve">reference of this command is HL76xx - </w:t>
      </w:r>
      <w:r w:rsidR="00303536" w:rsidRPr="00303536">
        <w:rPr>
          <w:lang w:eastAsia="zh-CN"/>
        </w:rPr>
        <w:t>AT Commands Interface Guide</w:t>
      </w:r>
      <w:r w:rsidR="00303536">
        <w:rPr>
          <w:lang w:eastAsia="zh-CN"/>
        </w:rPr>
        <w:t xml:space="preserve"> (FH Document </w:t>
      </w:r>
      <w:r w:rsidR="00303536" w:rsidRPr="00303536">
        <w:rPr>
          <w:lang w:eastAsia="zh-CN"/>
        </w:rPr>
        <w:t>4118395</w:t>
      </w:r>
      <w:r w:rsidR="00303536">
        <w:t>)</w:t>
      </w:r>
    </w:p>
    <w:p w14:paraId="28B910B7" w14:textId="51AA2775" w:rsidR="00220046" w:rsidRDefault="00220046" w:rsidP="00220046">
      <w:pPr>
        <w:pStyle w:val="Heading2"/>
      </w:pPr>
      <w:bookmarkStart w:id="23" w:name="_Toc481568918"/>
      <w:r>
        <w:t>Applicability</w:t>
      </w:r>
      <w:bookmarkEnd w:id="23"/>
    </w:p>
    <w:p w14:paraId="684051CD" w14:textId="4BD2276D" w:rsidR="00B359F5" w:rsidRDefault="00955977" w:rsidP="00917F07">
      <w:pPr>
        <w:jc w:val="both"/>
        <w:rPr>
          <w:lang w:eastAsia="zh-CN"/>
        </w:rPr>
      </w:pPr>
      <w:r>
        <w:rPr>
          <w:lang w:eastAsia="zh-CN"/>
        </w:rPr>
        <w:t xml:space="preserve">The </w:t>
      </w:r>
      <w:r w:rsidR="00303536">
        <w:rPr>
          <w:lang w:eastAsia="zh-CN"/>
        </w:rPr>
        <w:t>E command is available on all input ports, but has effect only on external ports (VCOM, FUART, CMUX).</w:t>
      </w:r>
    </w:p>
    <w:sectPr w:rsidR="00B359F5"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744714" w14:textId="77777777" w:rsidR="00386354" w:rsidRDefault="00386354" w:rsidP="0094718A">
      <w:r>
        <w:separator/>
      </w:r>
    </w:p>
    <w:p w14:paraId="0CD7A7A1" w14:textId="77777777" w:rsidR="00386354" w:rsidRDefault="00386354" w:rsidP="0094718A"/>
  </w:endnote>
  <w:endnote w:type="continuationSeparator" w:id="0">
    <w:p w14:paraId="555EC5EF" w14:textId="77777777" w:rsidR="00386354" w:rsidRDefault="00386354" w:rsidP="0094718A">
      <w:r>
        <w:continuationSeparator/>
      </w:r>
    </w:p>
    <w:p w14:paraId="2FDC41A9" w14:textId="77777777" w:rsidR="00386354" w:rsidRDefault="00386354"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10006FF" w:usb1="4000205B" w:usb2="00000010" w:usb3="00000000" w:csb0="0000019F" w:csb1="00000000"/>
  </w:font>
  <w:font w:name="Gothic720 BT">
    <w:altName w:val="Arial"/>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NewRoman,Bold">
    <w:altName w:val="Times New Roman"/>
    <w:charset w:val="00"/>
    <w:family w:val="auto"/>
    <w:pitch w:val="default"/>
    <w:sig w:usb0="00000003" w:usb1="080E0000" w:usb2="0000001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01CA5" w14:textId="0231CA4E"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036D46">
      <w:t>[No FH number]</w:t>
    </w:r>
    <w:r>
      <w:fldChar w:fldCharType="end"/>
    </w:r>
    <w:r w:rsidRPr="0015218C">
      <w:tab/>
      <w:t xml:space="preserve">Rev </w:t>
    </w:r>
    <w:r>
      <w:fldChar w:fldCharType="begin"/>
    </w:r>
    <w:r>
      <w:instrText xml:space="preserve"> REF Revision \h  \* MERGEFORMAT </w:instrText>
    </w:r>
    <w:r>
      <w:fldChar w:fldCharType="separate"/>
    </w:r>
    <w:r w:rsidR="00036D46">
      <w:t>R01.00</w:t>
    </w:r>
    <w:r>
      <w:fldChar w:fldCharType="end"/>
    </w:r>
    <w:r w:rsidRPr="0015218C">
      <w:tab/>
    </w:r>
    <w:r>
      <w:fldChar w:fldCharType="begin"/>
    </w:r>
    <w:r>
      <w:instrText xml:space="preserve"> REF Date \h  \* MERGEFORMAT </w:instrText>
    </w:r>
    <w:r>
      <w:fldChar w:fldCharType="separate"/>
    </w:r>
    <w:r w:rsidR="00036D46">
      <w:t>April 5, 2017</w:t>
    </w:r>
    <w:r>
      <w:fldChar w:fldCharType="end"/>
    </w:r>
    <w:r>
      <w:tab/>
    </w:r>
    <w:r>
      <w:fldChar w:fldCharType="begin"/>
    </w:r>
    <w:r>
      <w:instrText xml:space="preserve"> PAGE </w:instrText>
    </w:r>
    <w:r>
      <w:fldChar w:fldCharType="separate"/>
    </w:r>
    <w:r w:rsidR="00303536">
      <w:rPr>
        <w:noProof/>
      </w:rPr>
      <w:t>7</w:t>
    </w:r>
    <w:r>
      <w:rPr>
        <w:noProof/>
      </w:rPr>
      <w:fldChar w:fldCharType="end"/>
    </w:r>
  </w:p>
  <w:p w14:paraId="00D7CF85" w14:textId="77777777" w:rsidR="00650BB0" w:rsidRDefault="00650BB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4F906D" w14:textId="1E2197B3"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6B32E3">
      <w:t>[No FH number]</w:t>
    </w:r>
    <w:r>
      <w:fldChar w:fldCharType="end"/>
    </w:r>
    <w:r w:rsidRPr="0015218C">
      <w:tab/>
      <w:t xml:space="preserve">Rev </w:t>
    </w:r>
    <w:r>
      <w:fldChar w:fldCharType="begin"/>
    </w:r>
    <w:r>
      <w:instrText xml:space="preserve"> REF Revision \h  \* MERGEFORMAT </w:instrText>
    </w:r>
    <w:r>
      <w:fldChar w:fldCharType="separate"/>
    </w:r>
    <w:r w:rsidR="000F520F">
      <w:t>R01.00</w:t>
    </w:r>
    <w:r>
      <w:fldChar w:fldCharType="end"/>
    </w:r>
    <w:r w:rsidRPr="0015218C">
      <w:tab/>
    </w:r>
    <w:r>
      <w:fldChar w:fldCharType="begin"/>
    </w:r>
    <w:r>
      <w:instrText xml:space="preserve"> REF Date \h  \* MERGEFORMAT </w:instrText>
    </w:r>
    <w:r>
      <w:fldChar w:fldCharType="separate"/>
    </w:r>
    <w:r w:rsidR="00BF171E">
      <w:t>May 3, 2017</w:t>
    </w:r>
    <w:r>
      <w:fldChar w:fldCharType="end"/>
    </w:r>
    <w:r>
      <w:tab/>
    </w:r>
    <w:r>
      <w:fldChar w:fldCharType="begin"/>
    </w:r>
    <w:r>
      <w:instrText xml:space="preserve"> PAGE </w:instrText>
    </w:r>
    <w:r>
      <w:fldChar w:fldCharType="separate"/>
    </w:r>
    <w:r w:rsidR="00684B5D">
      <w:rPr>
        <w:noProof/>
      </w:rPr>
      <w:t>6</w:t>
    </w:r>
    <w:r>
      <w:rPr>
        <w:noProof/>
      </w:rPr>
      <w:fldChar w:fldCharType="end"/>
    </w:r>
  </w:p>
  <w:p w14:paraId="60646091" w14:textId="77777777" w:rsidR="00650BB0" w:rsidRDefault="00650BB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F19788" w14:textId="77777777" w:rsidR="00386354" w:rsidRDefault="00386354" w:rsidP="0094718A">
      <w:r>
        <w:separator/>
      </w:r>
    </w:p>
    <w:p w14:paraId="544F0FF3" w14:textId="77777777" w:rsidR="00386354" w:rsidRDefault="00386354" w:rsidP="0094718A"/>
  </w:footnote>
  <w:footnote w:type="continuationSeparator" w:id="0">
    <w:p w14:paraId="103FC887" w14:textId="77777777" w:rsidR="00386354" w:rsidRDefault="00386354" w:rsidP="0094718A">
      <w:r>
        <w:continuationSeparator/>
      </w:r>
    </w:p>
    <w:p w14:paraId="79FC91DF" w14:textId="77777777" w:rsidR="00386354" w:rsidRDefault="00386354"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6B7E8" w14:textId="77777777" w:rsidR="00650BB0" w:rsidRDefault="00650BB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CC1C9" w14:textId="77777777" w:rsidR="00650BB0" w:rsidRPr="00187A24" w:rsidRDefault="00650BB0" w:rsidP="00D51516">
    <w:pPr>
      <w:pStyle w:val="Header"/>
      <w:tabs>
        <w:tab w:val="center" w:pos="4514"/>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084A5F5E"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DD0992">
                              <w:rPr>
                                <w:lang w:val="en-US"/>
                              </w:rPr>
                              <w:t>+WIMEI Command</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303536">
                              <w:rPr>
                                <w:lang w:val="en-US"/>
                              </w:rPr>
                              <w:t>Development notes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084A5F5E"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DD0992">
                        <w:rPr>
                          <w:lang w:val="en-US"/>
                        </w:rPr>
                        <w:t>+WIMEI Command</w:t>
                      </w:r>
                      <w:r>
                        <w:fldChar w:fldCharType="end"/>
                      </w:r>
                    </w:p>
                  </w:txbxContent>
                </v:textbox>
              </v:shape>
              <v:shape id="Text Box 258" o:spid="_x0000_s1039"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303536">
                        <w:rPr>
                          <w:lang w:val="en-US"/>
                        </w:rPr>
                        <w:t>Development notes</w:t>
                      </w:r>
                      <w:r>
                        <w:fldChar w:fldCharType="end"/>
                      </w: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CBA5F2" w14:textId="77777777" w:rsidR="00650BB0" w:rsidRPr="004760E1" w:rsidRDefault="00650BB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5"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8"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BA20CF"/>
    <w:multiLevelType w:val="hybridMultilevel"/>
    <w:tmpl w:val="A8542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1"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445713B"/>
    <w:multiLevelType w:val="hybridMultilevel"/>
    <w:tmpl w:val="6C405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11"/>
  </w:num>
  <w:num w:numId="3">
    <w:abstractNumId w:val="4"/>
  </w:num>
  <w:num w:numId="4">
    <w:abstractNumId w:val="13"/>
  </w:num>
  <w:num w:numId="5">
    <w:abstractNumId w:val="5"/>
  </w:num>
  <w:num w:numId="6">
    <w:abstractNumId w:val="6"/>
  </w:num>
  <w:num w:numId="7">
    <w:abstractNumId w:val="2"/>
  </w:num>
  <w:num w:numId="8">
    <w:abstractNumId w:val="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8"/>
  </w:num>
  <w:num w:numId="12">
    <w:abstractNumId w:val="0"/>
  </w:num>
  <w:num w:numId="13">
    <w:abstractNumId w:val="9"/>
  </w:num>
  <w:num w:numId="14">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drawingGridHorizontalSpacing w:val="100"/>
  <w:drawingGridVerticalSpacing w:val="187"/>
  <w:displayHorizontalDrawingGridEvery w:val="2"/>
  <w:characterSpacingControl w:val="doNotCompress"/>
  <w:hdrShapeDefaults>
    <o:shapedefaults v:ext="edit" spidmax="4097">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6D46"/>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DD9"/>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3A72"/>
    <w:rsid w:val="000F4EDA"/>
    <w:rsid w:val="000F520F"/>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08A8"/>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63BB"/>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23A"/>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2123"/>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1AC3"/>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3562"/>
    <w:rsid w:val="002F4CF0"/>
    <w:rsid w:val="002F6F5A"/>
    <w:rsid w:val="002F72AA"/>
    <w:rsid w:val="00300E51"/>
    <w:rsid w:val="00301EE1"/>
    <w:rsid w:val="00302150"/>
    <w:rsid w:val="00303536"/>
    <w:rsid w:val="003061C7"/>
    <w:rsid w:val="00311B74"/>
    <w:rsid w:val="00312E64"/>
    <w:rsid w:val="003132B5"/>
    <w:rsid w:val="00313974"/>
    <w:rsid w:val="00314B09"/>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354"/>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401"/>
    <w:rsid w:val="003D0A2E"/>
    <w:rsid w:val="003D2B17"/>
    <w:rsid w:val="003D477E"/>
    <w:rsid w:val="003D4F15"/>
    <w:rsid w:val="003D6322"/>
    <w:rsid w:val="003E0813"/>
    <w:rsid w:val="003E187C"/>
    <w:rsid w:val="003E2462"/>
    <w:rsid w:val="003E2536"/>
    <w:rsid w:val="003E2721"/>
    <w:rsid w:val="003E2B05"/>
    <w:rsid w:val="003E3315"/>
    <w:rsid w:val="003E370F"/>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537E"/>
    <w:rsid w:val="00426140"/>
    <w:rsid w:val="004261E6"/>
    <w:rsid w:val="004276C7"/>
    <w:rsid w:val="004302D1"/>
    <w:rsid w:val="00430E5F"/>
    <w:rsid w:val="0043199E"/>
    <w:rsid w:val="004319A5"/>
    <w:rsid w:val="00433941"/>
    <w:rsid w:val="00433E67"/>
    <w:rsid w:val="00435237"/>
    <w:rsid w:val="00436417"/>
    <w:rsid w:val="004372D7"/>
    <w:rsid w:val="00437303"/>
    <w:rsid w:val="00437359"/>
    <w:rsid w:val="004374B4"/>
    <w:rsid w:val="00440E30"/>
    <w:rsid w:val="00441C2B"/>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41E8"/>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58C"/>
    <w:rsid w:val="00513B6D"/>
    <w:rsid w:val="0051409A"/>
    <w:rsid w:val="00514FAA"/>
    <w:rsid w:val="005155CF"/>
    <w:rsid w:val="005167B0"/>
    <w:rsid w:val="00517BBB"/>
    <w:rsid w:val="0052028F"/>
    <w:rsid w:val="00520D1D"/>
    <w:rsid w:val="00521A17"/>
    <w:rsid w:val="00523FB9"/>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56C5"/>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91F"/>
    <w:rsid w:val="005B7BB9"/>
    <w:rsid w:val="005C02CB"/>
    <w:rsid w:val="005C24F4"/>
    <w:rsid w:val="005C35F5"/>
    <w:rsid w:val="005C37B3"/>
    <w:rsid w:val="005C389C"/>
    <w:rsid w:val="005C3A0B"/>
    <w:rsid w:val="005C46C2"/>
    <w:rsid w:val="005C5DDA"/>
    <w:rsid w:val="005C65E8"/>
    <w:rsid w:val="005C69A6"/>
    <w:rsid w:val="005C72B8"/>
    <w:rsid w:val="005D0F2C"/>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4FE6"/>
    <w:rsid w:val="00665B04"/>
    <w:rsid w:val="00666FBE"/>
    <w:rsid w:val="00667252"/>
    <w:rsid w:val="00667CFA"/>
    <w:rsid w:val="00667F95"/>
    <w:rsid w:val="006704A7"/>
    <w:rsid w:val="00670D36"/>
    <w:rsid w:val="00672A93"/>
    <w:rsid w:val="0067304E"/>
    <w:rsid w:val="00673264"/>
    <w:rsid w:val="00673C05"/>
    <w:rsid w:val="00675983"/>
    <w:rsid w:val="00676BC8"/>
    <w:rsid w:val="0067714A"/>
    <w:rsid w:val="00677920"/>
    <w:rsid w:val="00677F31"/>
    <w:rsid w:val="006818BF"/>
    <w:rsid w:val="00684534"/>
    <w:rsid w:val="00684749"/>
    <w:rsid w:val="00684B5D"/>
    <w:rsid w:val="00685C4A"/>
    <w:rsid w:val="00685D58"/>
    <w:rsid w:val="006861AA"/>
    <w:rsid w:val="00686406"/>
    <w:rsid w:val="00690073"/>
    <w:rsid w:val="00690630"/>
    <w:rsid w:val="006939A4"/>
    <w:rsid w:val="006942D3"/>
    <w:rsid w:val="00694AE2"/>
    <w:rsid w:val="00696C9F"/>
    <w:rsid w:val="006A0068"/>
    <w:rsid w:val="006A22A8"/>
    <w:rsid w:val="006A2A01"/>
    <w:rsid w:val="006A2B98"/>
    <w:rsid w:val="006A3235"/>
    <w:rsid w:val="006A3ACD"/>
    <w:rsid w:val="006A4525"/>
    <w:rsid w:val="006A4848"/>
    <w:rsid w:val="006A6921"/>
    <w:rsid w:val="006B086D"/>
    <w:rsid w:val="006B1314"/>
    <w:rsid w:val="006B32E3"/>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A95"/>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894"/>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664"/>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17F07"/>
    <w:rsid w:val="009207F1"/>
    <w:rsid w:val="00921FC6"/>
    <w:rsid w:val="00923493"/>
    <w:rsid w:val="00924D03"/>
    <w:rsid w:val="00925401"/>
    <w:rsid w:val="0092755C"/>
    <w:rsid w:val="00927614"/>
    <w:rsid w:val="00930AE2"/>
    <w:rsid w:val="00930C35"/>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5977"/>
    <w:rsid w:val="009568BC"/>
    <w:rsid w:val="009572DC"/>
    <w:rsid w:val="00957377"/>
    <w:rsid w:val="00960CB0"/>
    <w:rsid w:val="00961415"/>
    <w:rsid w:val="00963151"/>
    <w:rsid w:val="009643E5"/>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072"/>
    <w:rsid w:val="009863A3"/>
    <w:rsid w:val="00990093"/>
    <w:rsid w:val="00990FE3"/>
    <w:rsid w:val="00995FF8"/>
    <w:rsid w:val="00997D5F"/>
    <w:rsid w:val="009A0318"/>
    <w:rsid w:val="009A196C"/>
    <w:rsid w:val="009A1A66"/>
    <w:rsid w:val="009A21C4"/>
    <w:rsid w:val="009A306A"/>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1821"/>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4472"/>
    <w:rsid w:val="00A05573"/>
    <w:rsid w:val="00A05FE8"/>
    <w:rsid w:val="00A060FA"/>
    <w:rsid w:val="00A06EAD"/>
    <w:rsid w:val="00A07491"/>
    <w:rsid w:val="00A1006F"/>
    <w:rsid w:val="00A1064F"/>
    <w:rsid w:val="00A10D81"/>
    <w:rsid w:val="00A1122B"/>
    <w:rsid w:val="00A16FC1"/>
    <w:rsid w:val="00A2160B"/>
    <w:rsid w:val="00A226CF"/>
    <w:rsid w:val="00A228AE"/>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34E"/>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6D84"/>
    <w:rsid w:val="00A97036"/>
    <w:rsid w:val="00AA0E5A"/>
    <w:rsid w:val="00AA1645"/>
    <w:rsid w:val="00AA2A55"/>
    <w:rsid w:val="00AA2C5A"/>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EC"/>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3825"/>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9F5"/>
    <w:rsid w:val="00B35CD9"/>
    <w:rsid w:val="00B36038"/>
    <w:rsid w:val="00B3668C"/>
    <w:rsid w:val="00B400F4"/>
    <w:rsid w:val="00B412E3"/>
    <w:rsid w:val="00B4147E"/>
    <w:rsid w:val="00B41BEF"/>
    <w:rsid w:val="00B44287"/>
    <w:rsid w:val="00B4596A"/>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77DB5"/>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2CCC"/>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171E"/>
    <w:rsid w:val="00BF38AE"/>
    <w:rsid w:val="00BF5CBF"/>
    <w:rsid w:val="00BF5E1C"/>
    <w:rsid w:val="00BF7627"/>
    <w:rsid w:val="00C00D56"/>
    <w:rsid w:val="00C01199"/>
    <w:rsid w:val="00C02839"/>
    <w:rsid w:val="00C04A77"/>
    <w:rsid w:val="00C06168"/>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0D01"/>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6100"/>
    <w:rsid w:val="00C779CF"/>
    <w:rsid w:val="00C77B16"/>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5D6D"/>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3057"/>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2E91"/>
    <w:rsid w:val="00DC3F00"/>
    <w:rsid w:val="00DC6738"/>
    <w:rsid w:val="00DC7408"/>
    <w:rsid w:val="00DC76F5"/>
    <w:rsid w:val="00DC7971"/>
    <w:rsid w:val="00DD0095"/>
    <w:rsid w:val="00DD0992"/>
    <w:rsid w:val="00DD2125"/>
    <w:rsid w:val="00DD23E4"/>
    <w:rsid w:val="00DD38D5"/>
    <w:rsid w:val="00DD43C6"/>
    <w:rsid w:val="00DD51A6"/>
    <w:rsid w:val="00DD5F67"/>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DF76A0"/>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3F49"/>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0654"/>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82E"/>
    <w:rsid w:val="00F813D3"/>
    <w:rsid w:val="00F81FC0"/>
    <w:rsid w:val="00F82023"/>
    <w:rsid w:val="00F82389"/>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link w:val="NoteChar"/>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customStyle="1" w:styleId="NoteChar">
    <w:name w:val="Note Char"/>
    <w:basedOn w:val="DefaultParagraphFont"/>
    <w:link w:val="Note"/>
    <w:rsid w:val="00314B09"/>
    <w:rPr>
      <w:rFonts w:ascii="Arial" w:hAnsi="Arial" w:cs="Arial"/>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311CED-38A1-4203-873E-F4BCE5970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3</TotalTime>
  <Pages>6</Pages>
  <Words>911</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V25ter AT Commands</vt:lpstr>
    </vt:vector>
  </TitlesOfParts>
  <Company>Sierra Wireless</Company>
  <LinksUpToDate>false</LinksUpToDate>
  <CharactersWithSpaces>6591</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V25ter AT Commands</dc:title>
  <dc:creator>slankri@sierrawireless.com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Said Lankri</cp:lastModifiedBy>
  <cp:revision>4</cp:revision>
  <cp:lastPrinted>2007-06-07T23:45:00Z</cp:lastPrinted>
  <dcterms:created xsi:type="dcterms:W3CDTF">2017-05-03T08:01:00Z</dcterms:created>
  <dcterms:modified xsi:type="dcterms:W3CDTF">2017-05-03T13:43:00Z</dcterms:modified>
</cp:coreProperties>
</file>