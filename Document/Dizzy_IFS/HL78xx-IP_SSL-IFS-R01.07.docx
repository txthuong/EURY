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A371D7" w:rsidRPr="00782843" w:rsidRDefault="00A371D7"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p w14:paraId="607DCEC7" w14:textId="3634948B" w:rsidR="00A371D7" w:rsidRDefault="00A371D7" w:rsidP="00213991">
                              <w:pPr>
                                <w:pStyle w:val="REFREVDATE"/>
                              </w:pPr>
                              <w:r>
                                <w:t>01.00</w:t>
                              </w:r>
                            </w:p>
                            <w:p w14:paraId="5572A100" w14:textId="0FCB1F5A" w:rsidR="00A371D7" w:rsidRDefault="00A371D7" w:rsidP="00213991">
                              <w:pPr>
                                <w:pStyle w:val="REFREVDATE"/>
                              </w:pPr>
                              <w:r>
                                <w:fldChar w:fldCharType="begin"/>
                              </w:r>
                              <w:r>
                                <w:instrText xml:space="preserve"> DATE  \@ "MMMM d, yyyy"  \* MERGEFORMAT </w:instrText>
                              </w:r>
                              <w:r>
                                <w:fldChar w:fldCharType="separate"/>
                              </w:r>
                              <w:r w:rsidR="00B132F8">
                                <w:rPr>
                                  <w:noProof/>
                                </w:rPr>
                                <w:t>May 22, 2018</w:t>
                              </w:r>
                              <w:r>
                                <w:fldChar w:fldCharType="end"/>
                              </w:r>
                            </w:p>
                            <w:p w14:paraId="29976EBE" w14:textId="77777777" w:rsidR="00A371D7" w:rsidRPr="00C41FB8" w:rsidRDefault="00A371D7"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5F07F7D6" w:rsidR="00A371D7" w:rsidRDefault="00A371D7" w:rsidP="004B2498">
                              <w:pPr>
                                <w:pStyle w:val="Title2"/>
                              </w:pPr>
                              <w:r>
                                <w:t>IP/SSL AT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A371D7" w:rsidRPr="004B2498" w:rsidRDefault="00A371D7"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1" w:name="Reference"/>
                      <w:p w14:paraId="7CAEFF1C" w14:textId="77777777" w:rsidR="00A371D7" w:rsidRPr="00782843" w:rsidRDefault="00A371D7"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1"/>
                      </w:p>
                      <w:p w14:paraId="607DCEC7" w14:textId="3634948B" w:rsidR="00A371D7" w:rsidRDefault="00A371D7" w:rsidP="00213991">
                        <w:pPr>
                          <w:pStyle w:val="REFREVDATE"/>
                        </w:pPr>
                        <w:r>
                          <w:t>01.00</w:t>
                        </w:r>
                      </w:p>
                      <w:p w14:paraId="5572A100" w14:textId="0FCB1F5A" w:rsidR="00A371D7" w:rsidRDefault="00A371D7" w:rsidP="00213991">
                        <w:pPr>
                          <w:pStyle w:val="REFREVDATE"/>
                        </w:pPr>
                        <w:r>
                          <w:fldChar w:fldCharType="begin"/>
                        </w:r>
                        <w:r>
                          <w:instrText xml:space="preserve"> DATE  \@ "MMMM d, yyyy"  \* MERGEFORMAT </w:instrText>
                        </w:r>
                        <w:r>
                          <w:fldChar w:fldCharType="separate"/>
                        </w:r>
                        <w:r w:rsidR="00B132F8">
                          <w:rPr>
                            <w:noProof/>
                          </w:rPr>
                          <w:t>May 22, 2018</w:t>
                        </w:r>
                        <w:r>
                          <w:fldChar w:fldCharType="end"/>
                        </w:r>
                      </w:p>
                      <w:p w14:paraId="29976EBE" w14:textId="77777777" w:rsidR="00A371D7" w:rsidRPr="00C41FB8" w:rsidRDefault="00A371D7"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5F07F7D6" w:rsidR="00A371D7" w:rsidRDefault="00A371D7" w:rsidP="004B2498">
                        <w:pPr>
                          <w:pStyle w:val="Title2"/>
                        </w:pPr>
                        <w:r>
                          <w:t>IP/SSL AT Commands</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A371D7" w:rsidRPr="004B2498" w:rsidRDefault="00A371D7"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2"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in connection with the Sierra Wireless product, regardless of the number of events, occurrences, or claims giving rise to liability, be </w:t>
      </w:r>
      <w:proofErr w:type="gramStart"/>
      <w:r w:rsidRPr="00844859">
        <w:t>in excess of</w:t>
      </w:r>
      <w:proofErr w:type="gramEnd"/>
      <w:r w:rsidRPr="00844859">
        <w:t xml:space="preserve">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482F12"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482F12"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482F12"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482F12"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2"/>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1802C8">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3161B02C" w14:textId="77777777" w:rsidR="00F63A9C" w:rsidRPr="00E4164C" w:rsidRDefault="00F63A9C" w:rsidP="00AE4F6B">
            <w:pPr>
              <w:pStyle w:val="TableColumnHead"/>
              <w:spacing w:before="144" w:after="144"/>
            </w:pPr>
            <w:r w:rsidRPr="00E4164C">
              <w:t>Version</w:t>
            </w:r>
          </w:p>
        </w:tc>
        <w:tc>
          <w:tcPr>
            <w:tcW w:w="967" w:type="pct"/>
          </w:tcPr>
          <w:p w14:paraId="0BB05D2F" w14:textId="77777777" w:rsidR="00F63A9C" w:rsidRPr="00E4164C" w:rsidRDefault="00F63A9C" w:rsidP="00AE4F6B">
            <w:pPr>
              <w:pStyle w:val="TableColumnHead"/>
              <w:spacing w:before="144" w:after="144"/>
            </w:pPr>
            <w:r w:rsidRPr="00E4164C">
              <w:t>Date</w:t>
            </w:r>
          </w:p>
        </w:tc>
        <w:tc>
          <w:tcPr>
            <w:tcW w:w="3508"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1802C8">
        <w:tc>
          <w:tcPr>
            <w:tcW w:w="525" w:type="pct"/>
          </w:tcPr>
          <w:p w14:paraId="34B20E5E" w14:textId="77777777" w:rsidR="00F63A9C" w:rsidRPr="00844859" w:rsidRDefault="00910FE9" w:rsidP="00C9250A">
            <w:pPr>
              <w:pStyle w:val="TableBody"/>
            </w:pPr>
            <w:r>
              <w:t>R01.00</w:t>
            </w:r>
          </w:p>
        </w:tc>
        <w:tc>
          <w:tcPr>
            <w:tcW w:w="967" w:type="pct"/>
          </w:tcPr>
          <w:p w14:paraId="2DDDFF35" w14:textId="19762776" w:rsidR="00F63A9C" w:rsidRPr="00844859" w:rsidRDefault="00963C24" w:rsidP="00C9250A">
            <w:pPr>
              <w:pStyle w:val="TableBody"/>
            </w:pPr>
            <w:r>
              <w:t xml:space="preserve">March </w:t>
            </w:r>
            <w:r w:rsidR="008B3244">
              <w:t>1</w:t>
            </w:r>
            <w:r>
              <w:t>2</w:t>
            </w:r>
            <w:r w:rsidR="00747FE0" w:rsidRPr="00747FE0">
              <w:rPr>
                <w:vertAlign w:val="superscript"/>
              </w:rPr>
              <w:t>th</w:t>
            </w:r>
            <w:r w:rsidR="005D6EE8">
              <w:t>,</w:t>
            </w:r>
            <w:r w:rsidR="00F63A9C" w:rsidRPr="00844859">
              <w:t xml:space="preserve"> 20</w:t>
            </w:r>
            <w:r w:rsidR="00F31881">
              <w:t>1</w:t>
            </w:r>
            <w:r>
              <w:t>8</w:t>
            </w:r>
          </w:p>
        </w:tc>
        <w:tc>
          <w:tcPr>
            <w:tcW w:w="3508" w:type="pct"/>
          </w:tcPr>
          <w:p w14:paraId="38946849" w14:textId="77777777" w:rsidR="00F63A9C" w:rsidRPr="00844859" w:rsidRDefault="00F63A9C" w:rsidP="005C3A0B">
            <w:pPr>
              <w:pStyle w:val="TableBody"/>
            </w:pPr>
            <w:r w:rsidRPr="00844859">
              <w:t>Creation</w:t>
            </w:r>
          </w:p>
        </w:tc>
      </w:tr>
      <w:tr w:rsidR="002172C4" w:rsidRPr="00844859" w14:paraId="5AF36541" w14:textId="77777777" w:rsidTr="001802C8">
        <w:tc>
          <w:tcPr>
            <w:tcW w:w="525" w:type="pct"/>
          </w:tcPr>
          <w:p w14:paraId="739476D0" w14:textId="6FD2E0F0" w:rsidR="002172C4" w:rsidRDefault="009325EE" w:rsidP="005C3A0B">
            <w:pPr>
              <w:pStyle w:val="TableBody"/>
            </w:pPr>
            <w:r>
              <w:t>R01.01</w:t>
            </w:r>
          </w:p>
        </w:tc>
        <w:tc>
          <w:tcPr>
            <w:tcW w:w="967" w:type="pct"/>
          </w:tcPr>
          <w:p w14:paraId="219F032C" w14:textId="580F1AA0" w:rsidR="002172C4" w:rsidRDefault="009325EE" w:rsidP="005C3A0B">
            <w:pPr>
              <w:pStyle w:val="TableBody"/>
            </w:pPr>
            <w:r>
              <w:t>March 23, 2018</w:t>
            </w:r>
          </w:p>
        </w:tc>
        <w:tc>
          <w:tcPr>
            <w:tcW w:w="3508" w:type="pct"/>
          </w:tcPr>
          <w:p w14:paraId="6C498154" w14:textId="46A90FEF" w:rsidR="002172C4" w:rsidRDefault="009325EE" w:rsidP="00886F41">
            <w:pPr>
              <w:pStyle w:val="TableBody"/>
            </w:pPr>
            <w:r>
              <w:t>Appendix section added</w:t>
            </w:r>
          </w:p>
        </w:tc>
      </w:tr>
      <w:tr w:rsidR="00C8412B" w:rsidRPr="00844859" w14:paraId="6EFB121A" w14:textId="77777777" w:rsidTr="001802C8">
        <w:tc>
          <w:tcPr>
            <w:tcW w:w="525" w:type="pct"/>
          </w:tcPr>
          <w:p w14:paraId="468064A0" w14:textId="28CAF8CD" w:rsidR="00C8412B" w:rsidRDefault="00852465" w:rsidP="005C3A0B">
            <w:pPr>
              <w:pStyle w:val="TableBody"/>
            </w:pPr>
            <w:r>
              <w:t>R01.02</w:t>
            </w:r>
          </w:p>
        </w:tc>
        <w:tc>
          <w:tcPr>
            <w:tcW w:w="967" w:type="pct"/>
          </w:tcPr>
          <w:p w14:paraId="46A12B30" w14:textId="6B0FC252" w:rsidR="00C8412B" w:rsidRDefault="00852465" w:rsidP="005C3A0B">
            <w:pPr>
              <w:pStyle w:val="TableBody"/>
            </w:pPr>
            <w:r>
              <w:t>April 12, 2018</w:t>
            </w:r>
          </w:p>
        </w:tc>
        <w:tc>
          <w:tcPr>
            <w:tcW w:w="3508" w:type="pct"/>
          </w:tcPr>
          <w:p w14:paraId="30029AD8" w14:textId="12E5E367" w:rsidR="00C8412B" w:rsidRDefault="00852465" w:rsidP="00886F41">
            <w:pPr>
              <w:pStyle w:val="TableBody"/>
            </w:pPr>
            <w:r>
              <w:t>TCP Server Session appendix added</w:t>
            </w:r>
          </w:p>
        </w:tc>
      </w:tr>
      <w:tr w:rsidR="006058F4" w:rsidRPr="00844859" w14:paraId="32F56807" w14:textId="77777777" w:rsidTr="001802C8">
        <w:tc>
          <w:tcPr>
            <w:tcW w:w="525" w:type="pct"/>
          </w:tcPr>
          <w:p w14:paraId="215C2331" w14:textId="64E88C05" w:rsidR="006058F4" w:rsidRDefault="006058F4" w:rsidP="005C3A0B">
            <w:pPr>
              <w:pStyle w:val="TableBody"/>
            </w:pPr>
            <w:r>
              <w:t>R01.03</w:t>
            </w:r>
          </w:p>
        </w:tc>
        <w:tc>
          <w:tcPr>
            <w:tcW w:w="967" w:type="pct"/>
          </w:tcPr>
          <w:p w14:paraId="66BEC0A0" w14:textId="4AD53B82" w:rsidR="006058F4" w:rsidRDefault="006058F4" w:rsidP="005C3A0B">
            <w:pPr>
              <w:pStyle w:val="TableBody"/>
            </w:pPr>
            <w:r>
              <w:t>May 4, 2018</w:t>
            </w:r>
          </w:p>
        </w:tc>
        <w:tc>
          <w:tcPr>
            <w:tcW w:w="3508" w:type="pct"/>
          </w:tcPr>
          <w:p w14:paraId="3EF0B24F" w14:textId="4B60BF3F" w:rsidR="006058F4" w:rsidRDefault="006058F4" w:rsidP="00886F41">
            <w:pPr>
              <w:pStyle w:val="TableBody"/>
            </w:pPr>
            <w:r>
              <w:t>Update TLS crypto suites for KSSLCRYPTO command.</w:t>
            </w:r>
          </w:p>
        </w:tc>
      </w:tr>
      <w:tr w:rsidR="00176ED8" w:rsidRPr="00844859" w14:paraId="3E73D56E" w14:textId="77777777" w:rsidTr="001802C8">
        <w:tc>
          <w:tcPr>
            <w:tcW w:w="525" w:type="pct"/>
          </w:tcPr>
          <w:p w14:paraId="749C7620" w14:textId="50543937" w:rsidR="00176ED8" w:rsidRDefault="00176ED8" w:rsidP="005C3A0B">
            <w:pPr>
              <w:pStyle w:val="TableBody"/>
            </w:pPr>
            <w:r>
              <w:t>R01.04</w:t>
            </w:r>
          </w:p>
        </w:tc>
        <w:tc>
          <w:tcPr>
            <w:tcW w:w="967" w:type="pct"/>
          </w:tcPr>
          <w:p w14:paraId="316CAFBF" w14:textId="2F6FAC0F" w:rsidR="00176ED8" w:rsidRDefault="00176ED8" w:rsidP="005C3A0B">
            <w:pPr>
              <w:pStyle w:val="TableBody"/>
            </w:pPr>
            <w:r>
              <w:t>May 14, 2018</w:t>
            </w:r>
          </w:p>
        </w:tc>
        <w:tc>
          <w:tcPr>
            <w:tcW w:w="3508" w:type="pct"/>
          </w:tcPr>
          <w:p w14:paraId="319F119F" w14:textId="0125D707" w:rsidR="00176ED8" w:rsidRDefault="00176ED8" w:rsidP="00886F41">
            <w:pPr>
              <w:pStyle w:val="TableBody"/>
            </w:pPr>
            <w:r>
              <w:t>Remove weak cipher suites.</w:t>
            </w:r>
          </w:p>
        </w:tc>
      </w:tr>
      <w:tr w:rsidR="00C87D32" w:rsidRPr="00844859" w14:paraId="76FC7B32" w14:textId="77777777" w:rsidTr="001802C8">
        <w:tc>
          <w:tcPr>
            <w:tcW w:w="525" w:type="pct"/>
          </w:tcPr>
          <w:p w14:paraId="3EE4F7C9" w14:textId="6FCFDEEB" w:rsidR="00C87D32" w:rsidRDefault="00C87D32" w:rsidP="005C3A0B">
            <w:pPr>
              <w:pStyle w:val="TableBody"/>
            </w:pPr>
            <w:r>
              <w:t>R01.06</w:t>
            </w:r>
          </w:p>
        </w:tc>
        <w:tc>
          <w:tcPr>
            <w:tcW w:w="967" w:type="pct"/>
          </w:tcPr>
          <w:p w14:paraId="7102BD26" w14:textId="54B6203D" w:rsidR="00C87D32" w:rsidRDefault="00C87D32" w:rsidP="005C3A0B">
            <w:pPr>
              <w:pStyle w:val="TableBody"/>
            </w:pPr>
            <w:r>
              <w:t>May 22, 2018</w:t>
            </w:r>
          </w:p>
        </w:tc>
        <w:tc>
          <w:tcPr>
            <w:tcW w:w="3508" w:type="pct"/>
          </w:tcPr>
          <w:p w14:paraId="111F408F" w14:textId="0DB4AA16" w:rsidR="00C87D32" w:rsidRDefault="00C87D32" w:rsidP="00886F41">
            <w:pPr>
              <w:pStyle w:val="TableBody"/>
            </w:pPr>
            <w:r>
              <w:t>Remove all non-approved Cipher suites</w:t>
            </w:r>
          </w:p>
        </w:tc>
      </w:tr>
      <w:tr w:rsidR="00482F12" w:rsidRPr="00844859" w14:paraId="088D9B2D" w14:textId="77777777" w:rsidTr="001802C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5C1646BE" w14:textId="703C5FA0" w:rsidR="00482F12" w:rsidRDefault="00482F12" w:rsidP="005C3A0B">
            <w:pPr>
              <w:pStyle w:val="TableBody"/>
            </w:pPr>
            <w:r>
              <w:t>R01.07</w:t>
            </w:r>
          </w:p>
        </w:tc>
        <w:tc>
          <w:tcPr>
            <w:tcW w:w="967" w:type="pct"/>
          </w:tcPr>
          <w:p w14:paraId="5DA4D850" w14:textId="15F3206A" w:rsidR="00482F12" w:rsidRDefault="00482F12" w:rsidP="005C3A0B">
            <w:pPr>
              <w:pStyle w:val="TableBody"/>
              <w:cnfStyle w:val="010000000000" w:firstRow="0" w:lastRow="1" w:firstColumn="0" w:lastColumn="0" w:oddVBand="0" w:evenVBand="0" w:oddHBand="0" w:evenHBand="0" w:firstRowFirstColumn="0" w:firstRowLastColumn="0" w:lastRowFirstColumn="0" w:lastRowLastColumn="0"/>
            </w:pPr>
            <w:r>
              <w:t>May 22, 2018</w:t>
            </w:r>
          </w:p>
        </w:tc>
        <w:tc>
          <w:tcPr>
            <w:tcW w:w="3508" w:type="pct"/>
          </w:tcPr>
          <w:p w14:paraId="180B677B" w14:textId="773FC2E1" w:rsidR="00482F12" w:rsidRDefault="00482F12" w:rsidP="00886F41">
            <w:pPr>
              <w:pStyle w:val="TableBody"/>
              <w:cnfStyle w:val="010000000000" w:firstRow="0" w:lastRow="1" w:firstColumn="0" w:lastColumn="0" w:oddVBand="0" w:evenVBand="0" w:oddHBand="0" w:evenHBand="0" w:firstRowFirstColumn="0" w:firstRowLastColumn="0" w:lastRowFirstColumn="0" w:lastRowLastColumn="0"/>
            </w:pPr>
            <w:r>
              <w:t xml:space="preserve">Add </w:t>
            </w:r>
            <w:r w:rsidRPr="00482F12">
              <w:t>AES-128-CCM</w:t>
            </w:r>
            <w:r w:rsidRPr="00482F12">
              <w:t xml:space="preserve"> an</w:t>
            </w:r>
            <w:bookmarkStart w:id="3" w:name="_GoBack"/>
            <w:bookmarkEnd w:id="3"/>
            <w:r w:rsidRPr="00482F12">
              <w:t xml:space="preserve">d </w:t>
            </w:r>
            <w:r w:rsidRPr="00482F12">
              <w:t>AES-</w:t>
            </w:r>
            <w:r w:rsidRPr="00482F12">
              <w:t>256</w:t>
            </w:r>
            <w:r w:rsidRPr="00482F12">
              <w:t>-CCM</w:t>
            </w:r>
            <w:r w:rsidRPr="00482F12">
              <w:t xml:space="preserve"> in KSSLCRYPTO command</w:t>
            </w: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315CA1E" w14:textId="244F9659" w:rsidR="00852465"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11294365" w:history="1">
            <w:r w:rsidR="00852465" w:rsidRPr="00C55B26">
              <w:rPr>
                <w:rStyle w:val="Hyperlink"/>
              </w:rPr>
              <w:t>1.</w:t>
            </w:r>
            <w:r w:rsidR="00852465">
              <w:rPr>
                <w:rFonts w:asciiTheme="minorHAnsi" w:eastAsiaTheme="minorEastAsia" w:hAnsiTheme="minorHAnsi" w:cstheme="minorBidi"/>
                <w:b w:val="0"/>
                <w:bCs w:val="0"/>
                <w:caps w:val="0"/>
                <w:color w:val="auto"/>
                <w:sz w:val="22"/>
                <w:szCs w:val="22"/>
                <w:lang w:val="fr-FR"/>
              </w:rPr>
              <w:tab/>
            </w:r>
            <w:r w:rsidR="00852465" w:rsidRPr="00C55B26">
              <w:rPr>
                <w:rStyle w:val="Hyperlink"/>
              </w:rPr>
              <w:t>General</w:t>
            </w:r>
            <w:r w:rsidR="00852465">
              <w:rPr>
                <w:webHidden/>
              </w:rPr>
              <w:tab/>
            </w:r>
            <w:r w:rsidR="00852465">
              <w:rPr>
                <w:webHidden/>
              </w:rPr>
              <w:fldChar w:fldCharType="begin"/>
            </w:r>
            <w:r w:rsidR="00852465">
              <w:rPr>
                <w:webHidden/>
              </w:rPr>
              <w:instrText xml:space="preserve"> PAGEREF _Toc511294365 \h </w:instrText>
            </w:r>
            <w:r w:rsidR="00852465">
              <w:rPr>
                <w:webHidden/>
              </w:rPr>
            </w:r>
            <w:r w:rsidR="00852465">
              <w:rPr>
                <w:webHidden/>
              </w:rPr>
              <w:fldChar w:fldCharType="separate"/>
            </w:r>
            <w:r w:rsidR="00852465">
              <w:rPr>
                <w:webHidden/>
              </w:rPr>
              <w:t>7</w:t>
            </w:r>
            <w:r w:rsidR="00852465">
              <w:rPr>
                <w:webHidden/>
              </w:rPr>
              <w:fldChar w:fldCharType="end"/>
            </w:r>
          </w:hyperlink>
        </w:p>
        <w:p w14:paraId="65F7BDE2" w14:textId="56529423"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66" w:history="1">
            <w:r w:rsidR="00852465" w:rsidRPr="00C55B26">
              <w:rPr>
                <w:rStyle w:val="Hyperlink"/>
              </w:rPr>
              <w:t>1.1.</w:t>
            </w:r>
            <w:r w:rsidR="00852465">
              <w:rPr>
                <w:rFonts w:asciiTheme="minorHAnsi" w:eastAsiaTheme="minorEastAsia" w:hAnsiTheme="minorHAnsi" w:cstheme="minorBidi"/>
                <w:color w:val="auto"/>
                <w:sz w:val="22"/>
                <w:szCs w:val="22"/>
                <w:lang w:val="fr-FR"/>
              </w:rPr>
              <w:tab/>
            </w:r>
            <w:r w:rsidR="00852465" w:rsidRPr="00C55B26">
              <w:rPr>
                <w:rStyle w:val="Hyperlink"/>
              </w:rPr>
              <w:t>Preliminary Comments</w:t>
            </w:r>
            <w:r w:rsidR="00852465">
              <w:rPr>
                <w:webHidden/>
              </w:rPr>
              <w:tab/>
            </w:r>
            <w:r w:rsidR="00852465">
              <w:rPr>
                <w:webHidden/>
              </w:rPr>
              <w:fldChar w:fldCharType="begin"/>
            </w:r>
            <w:r w:rsidR="00852465">
              <w:rPr>
                <w:webHidden/>
              </w:rPr>
              <w:instrText xml:space="preserve"> PAGEREF _Toc511294366 \h </w:instrText>
            </w:r>
            <w:r w:rsidR="00852465">
              <w:rPr>
                <w:webHidden/>
              </w:rPr>
            </w:r>
            <w:r w:rsidR="00852465">
              <w:rPr>
                <w:webHidden/>
              </w:rPr>
              <w:fldChar w:fldCharType="separate"/>
            </w:r>
            <w:r w:rsidR="00852465">
              <w:rPr>
                <w:webHidden/>
              </w:rPr>
              <w:t>7</w:t>
            </w:r>
            <w:r w:rsidR="00852465">
              <w:rPr>
                <w:webHidden/>
              </w:rPr>
              <w:fldChar w:fldCharType="end"/>
            </w:r>
          </w:hyperlink>
        </w:p>
        <w:p w14:paraId="6C3C70E6" w14:textId="0C9B1677"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67" w:history="1">
            <w:r w:rsidR="00852465" w:rsidRPr="00C55B26">
              <w:rPr>
                <w:rStyle w:val="Hyperlink"/>
              </w:rPr>
              <w:t>1.2.</w:t>
            </w:r>
            <w:r w:rsidR="00852465">
              <w:rPr>
                <w:rFonts w:asciiTheme="minorHAnsi" w:eastAsiaTheme="minorEastAsia" w:hAnsiTheme="minorHAnsi" w:cstheme="minorBidi"/>
                <w:color w:val="auto"/>
                <w:sz w:val="22"/>
                <w:szCs w:val="22"/>
                <w:lang w:val="fr-FR"/>
              </w:rPr>
              <w:tab/>
            </w:r>
            <w:r w:rsidR="00852465" w:rsidRPr="00C55B26">
              <w:rPr>
                <w:rStyle w:val="Hyperlink"/>
              </w:rPr>
              <w:t>IP Address Format in AT Commands</w:t>
            </w:r>
            <w:r w:rsidR="00852465">
              <w:rPr>
                <w:webHidden/>
              </w:rPr>
              <w:tab/>
            </w:r>
            <w:r w:rsidR="00852465">
              <w:rPr>
                <w:webHidden/>
              </w:rPr>
              <w:fldChar w:fldCharType="begin"/>
            </w:r>
            <w:r w:rsidR="00852465">
              <w:rPr>
                <w:webHidden/>
              </w:rPr>
              <w:instrText xml:space="preserve"> PAGEREF _Toc511294367 \h </w:instrText>
            </w:r>
            <w:r w:rsidR="00852465">
              <w:rPr>
                <w:webHidden/>
              </w:rPr>
            </w:r>
            <w:r w:rsidR="00852465">
              <w:rPr>
                <w:webHidden/>
              </w:rPr>
              <w:fldChar w:fldCharType="separate"/>
            </w:r>
            <w:r w:rsidR="00852465">
              <w:rPr>
                <w:webHidden/>
              </w:rPr>
              <w:t>7</w:t>
            </w:r>
            <w:r w:rsidR="00852465">
              <w:rPr>
                <w:webHidden/>
              </w:rPr>
              <w:fldChar w:fldCharType="end"/>
            </w:r>
          </w:hyperlink>
        </w:p>
        <w:p w14:paraId="65C413AD" w14:textId="2FE27834"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68" w:history="1">
            <w:r w:rsidR="00852465" w:rsidRPr="00C55B26">
              <w:rPr>
                <w:rStyle w:val="Hyperlink"/>
              </w:rPr>
              <w:t>1.3.</w:t>
            </w:r>
            <w:r w:rsidR="00852465">
              <w:rPr>
                <w:rFonts w:asciiTheme="minorHAnsi" w:eastAsiaTheme="minorEastAsia" w:hAnsiTheme="minorHAnsi" w:cstheme="minorBidi"/>
                <w:color w:val="auto"/>
                <w:sz w:val="22"/>
                <w:szCs w:val="22"/>
                <w:lang w:val="fr-FR"/>
              </w:rPr>
              <w:tab/>
            </w:r>
            <w:r w:rsidR="00852465" w:rsidRPr="00C55B26">
              <w:rPr>
                <w:rStyle w:val="Hyperlink"/>
              </w:rPr>
              <w:t>Session ID</w:t>
            </w:r>
            <w:r w:rsidR="00852465">
              <w:rPr>
                <w:webHidden/>
              </w:rPr>
              <w:tab/>
            </w:r>
            <w:r w:rsidR="00852465">
              <w:rPr>
                <w:webHidden/>
              </w:rPr>
              <w:fldChar w:fldCharType="begin"/>
            </w:r>
            <w:r w:rsidR="00852465">
              <w:rPr>
                <w:webHidden/>
              </w:rPr>
              <w:instrText xml:space="preserve"> PAGEREF _Toc511294368 \h </w:instrText>
            </w:r>
            <w:r w:rsidR="00852465">
              <w:rPr>
                <w:webHidden/>
              </w:rPr>
            </w:r>
            <w:r w:rsidR="00852465">
              <w:rPr>
                <w:webHidden/>
              </w:rPr>
              <w:fldChar w:fldCharType="separate"/>
            </w:r>
            <w:r w:rsidR="00852465">
              <w:rPr>
                <w:webHidden/>
              </w:rPr>
              <w:t>7</w:t>
            </w:r>
            <w:r w:rsidR="00852465">
              <w:rPr>
                <w:webHidden/>
              </w:rPr>
              <w:fldChar w:fldCharType="end"/>
            </w:r>
          </w:hyperlink>
        </w:p>
        <w:p w14:paraId="2E33B1E2" w14:textId="56A27DD7"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69" w:history="1">
            <w:r w:rsidR="00852465" w:rsidRPr="00C55B26">
              <w:rPr>
                <w:rStyle w:val="Hyperlink"/>
              </w:rPr>
              <w:t>1.4.</w:t>
            </w:r>
            <w:r w:rsidR="00852465">
              <w:rPr>
                <w:rFonts w:asciiTheme="minorHAnsi" w:eastAsiaTheme="minorEastAsia" w:hAnsiTheme="minorHAnsi" w:cstheme="minorBidi"/>
                <w:color w:val="auto"/>
                <w:sz w:val="22"/>
                <w:szCs w:val="22"/>
                <w:lang w:val="fr-FR"/>
              </w:rPr>
              <w:tab/>
            </w:r>
            <w:r w:rsidR="00852465" w:rsidRPr="00C55B26">
              <w:rPr>
                <w:rStyle w:val="Hyperlink"/>
              </w:rPr>
              <w:t>Connection of PDP Contexts</w:t>
            </w:r>
            <w:r w:rsidR="00852465">
              <w:rPr>
                <w:webHidden/>
              </w:rPr>
              <w:tab/>
            </w:r>
            <w:r w:rsidR="00852465">
              <w:rPr>
                <w:webHidden/>
              </w:rPr>
              <w:fldChar w:fldCharType="begin"/>
            </w:r>
            <w:r w:rsidR="00852465">
              <w:rPr>
                <w:webHidden/>
              </w:rPr>
              <w:instrText xml:space="preserve"> PAGEREF _Toc511294369 \h </w:instrText>
            </w:r>
            <w:r w:rsidR="00852465">
              <w:rPr>
                <w:webHidden/>
              </w:rPr>
            </w:r>
            <w:r w:rsidR="00852465">
              <w:rPr>
                <w:webHidden/>
              </w:rPr>
              <w:fldChar w:fldCharType="separate"/>
            </w:r>
            <w:r w:rsidR="00852465">
              <w:rPr>
                <w:webHidden/>
              </w:rPr>
              <w:t>7</w:t>
            </w:r>
            <w:r w:rsidR="00852465">
              <w:rPr>
                <w:webHidden/>
              </w:rPr>
              <w:fldChar w:fldCharType="end"/>
            </w:r>
          </w:hyperlink>
        </w:p>
        <w:p w14:paraId="103C035F" w14:textId="578535E3"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70" w:history="1">
            <w:r w:rsidR="00852465" w:rsidRPr="00C55B26">
              <w:rPr>
                <w:rStyle w:val="Hyperlink"/>
              </w:rPr>
              <w:t>1.5.</w:t>
            </w:r>
            <w:r w:rsidR="00852465">
              <w:rPr>
                <w:rFonts w:asciiTheme="minorHAnsi" w:eastAsiaTheme="minorEastAsia" w:hAnsiTheme="minorHAnsi" w:cstheme="minorBidi"/>
                <w:color w:val="auto"/>
                <w:sz w:val="22"/>
                <w:szCs w:val="22"/>
                <w:lang w:val="fr-FR"/>
              </w:rPr>
              <w:tab/>
            </w:r>
            <w:r w:rsidR="00852465" w:rsidRPr="00C55B26">
              <w:rPr>
                <w:rStyle w:val="Hyperlink"/>
              </w:rPr>
              <w:t>Buffer Length of AT Commands</w:t>
            </w:r>
            <w:r w:rsidR="00852465">
              <w:rPr>
                <w:webHidden/>
              </w:rPr>
              <w:tab/>
            </w:r>
            <w:r w:rsidR="00852465">
              <w:rPr>
                <w:webHidden/>
              </w:rPr>
              <w:fldChar w:fldCharType="begin"/>
            </w:r>
            <w:r w:rsidR="00852465">
              <w:rPr>
                <w:webHidden/>
              </w:rPr>
              <w:instrText xml:space="preserve"> PAGEREF _Toc511294370 \h </w:instrText>
            </w:r>
            <w:r w:rsidR="00852465">
              <w:rPr>
                <w:webHidden/>
              </w:rPr>
            </w:r>
            <w:r w:rsidR="00852465">
              <w:rPr>
                <w:webHidden/>
              </w:rPr>
              <w:fldChar w:fldCharType="separate"/>
            </w:r>
            <w:r w:rsidR="00852465">
              <w:rPr>
                <w:webHidden/>
              </w:rPr>
              <w:t>7</w:t>
            </w:r>
            <w:r w:rsidR="00852465">
              <w:rPr>
                <w:webHidden/>
              </w:rPr>
              <w:fldChar w:fldCharType="end"/>
            </w:r>
          </w:hyperlink>
        </w:p>
        <w:p w14:paraId="695A05F0" w14:textId="787B882A"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71" w:history="1">
            <w:r w:rsidR="00852465" w:rsidRPr="00C55B26">
              <w:rPr>
                <w:rStyle w:val="Hyperlink"/>
              </w:rPr>
              <w:t>1.6.</w:t>
            </w:r>
            <w:r w:rsidR="00852465">
              <w:rPr>
                <w:rFonts w:asciiTheme="minorHAnsi" w:eastAsiaTheme="minorEastAsia" w:hAnsiTheme="minorHAnsi" w:cstheme="minorBidi"/>
                <w:color w:val="auto"/>
                <w:sz w:val="22"/>
                <w:szCs w:val="22"/>
                <w:lang w:val="fr-FR"/>
              </w:rPr>
              <w:tab/>
            </w:r>
            <w:r w:rsidR="00852465" w:rsidRPr="00C55B26">
              <w:rPr>
                <w:rStyle w:val="Hyperlink"/>
              </w:rPr>
              <w:t>Parameter Format of AT Commands</w:t>
            </w:r>
            <w:r w:rsidR="00852465">
              <w:rPr>
                <w:webHidden/>
              </w:rPr>
              <w:tab/>
            </w:r>
            <w:r w:rsidR="00852465">
              <w:rPr>
                <w:webHidden/>
              </w:rPr>
              <w:fldChar w:fldCharType="begin"/>
            </w:r>
            <w:r w:rsidR="00852465">
              <w:rPr>
                <w:webHidden/>
              </w:rPr>
              <w:instrText xml:space="preserve"> PAGEREF _Toc511294371 \h </w:instrText>
            </w:r>
            <w:r w:rsidR="00852465">
              <w:rPr>
                <w:webHidden/>
              </w:rPr>
            </w:r>
            <w:r w:rsidR="00852465">
              <w:rPr>
                <w:webHidden/>
              </w:rPr>
              <w:fldChar w:fldCharType="separate"/>
            </w:r>
            <w:r w:rsidR="00852465">
              <w:rPr>
                <w:webHidden/>
              </w:rPr>
              <w:t>8</w:t>
            </w:r>
            <w:r w:rsidR="00852465">
              <w:rPr>
                <w:webHidden/>
              </w:rPr>
              <w:fldChar w:fldCharType="end"/>
            </w:r>
          </w:hyperlink>
        </w:p>
        <w:p w14:paraId="3DA2AB65" w14:textId="21850AFA" w:rsidR="00852465" w:rsidRDefault="00482F12">
          <w:pPr>
            <w:pStyle w:val="TOC1"/>
            <w:rPr>
              <w:rFonts w:asciiTheme="minorHAnsi" w:eastAsiaTheme="minorEastAsia" w:hAnsiTheme="minorHAnsi" w:cstheme="minorBidi"/>
              <w:b w:val="0"/>
              <w:bCs w:val="0"/>
              <w:caps w:val="0"/>
              <w:color w:val="auto"/>
              <w:sz w:val="22"/>
              <w:szCs w:val="22"/>
              <w:lang w:val="fr-FR"/>
            </w:rPr>
          </w:pPr>
          <w:hyperlink w:anchor="_Toc511294372" w:history="1">
            <w:r w:rsidR="00852465" w:rsidRPr="00C55B26">
              <w:rPr>
                <w:rStyle w:val="Hyperlink"/>
              </w:rPr>
              <w:t>2.</w:t>
            </w:r>
            <w:r w:rsidR="00852465">
              <w:rPr>
                <w:rFonts w:asciiTheme="minorHAnsi" w:eastAsiaTheme="minorEastAsia" w:hAnsiTheme="minorHAnsi" w:cstheme="minorBidi"/>
                <w:b w:val="0"/>
                <w:bCs w:val="0"/>
                <w:caps w:val="0"/>
                <w:color w:val="auto"/>
                <w:sz w:val="22"/>
                <w:szCs w:val="22"/>
                <w:lang w:val="fr-FR"/>
              </w:rPr>
              <w:tab/>
            </w:r>
            <w:r w:rsidR="00852465" w:rsidRPr="00C55B26">
              <w:rPr>
                <w:rStyle w:val="Hyperlink"/>
              </w:rPr>
              <w:t>AT  Commands</w:t>
            </w:r>
            <w:r w:rsidR="00852465">
              <w:rPr>
                <w:webHidden/>
              </w:rPr>
              <w:tab/>
            </w:r>
            <w:r w:rsidR="00852465">
              <w:rPr>
                <w:webHidden/>
              </w:rPr>
              <w:fldChar w:fldCharType="begin"/>
            </w:r>
            <w:r w:rsidR="00852465">
              <w:rPr>
                <w:webHidden/>
              </w:rPr>
              <w:instrText xml:space="preserve"> PAGEREF _Toc511294372 \h </w:instrText>
            </w:r>
            <w:r w:rsidR="00852465">
              <w:rPr>
                <w:webHidden/>
              </w:rPr>
            </w:r>
            <w:r w:rsidR="00852465">
              <w:rPr>
                <w:webHidden/>
              </w:rPr>
              <w:fldChar w:fldCharType="separate"/>
            </w:r>
            <w:r w:rsidR="00852465">
              <w:rPr>
                <w:webHidden/>
              </w:rPr>
              <w:t>9</w:t>
            </w:r>
            <w:r w:rsidR="00852465">
              <w:rPr>
                <w:webHidden/>
              </w:rPr>
              <w:fldChar w:fldCharType="end"/>
            </w:r>
          </w:hyperlink>
        </w:p>
        <w:p w14:paraId="2496080D" w14:textId="5A3E1BEF"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73" w:history="1">
            <w:r w:rsidR="00852465" w:rsidRPr="00C55B26">
              <w:rPr>
                <w:rStyle w:val="Hyperlink"/>
              </w:rPr>
              <w:t>2.1.</w:t>
            </w:r>
            <w:r w:rsidR="00852465">
              <w:rPr>
                <w:rFonts w:asciiTheme="minorHAnsi" w:eastAsiaTheme="minorEastAsia" w:hAnsiTheme="minorHAnsi" w:cstheme="minorBidi"/>
                <w:color w:val="auto"/>
                <w:sz w:val="22"/>
                <w:szCs w:val="22"/>
                <w:lang w:val="fr-FR"/>
              </w:rPr>
              <w:tab/>
            </w:r>
            <w:r w:rsidR="00852465" w:rsidRPr="00C55B26">
              <w:rPr>
                <w:rStyle w:val="Hyperlink"/>
              </w:rPr>
              <w:t>Connection Configuration</w:t>
            </w:r>
            <w:r w:rsidR="00852465">
              <w:rPr>
                <w:webHidden/>
              </w:rPr>
              <w:tab/>
            </w:r>
            <w:r w:rsidR="00852465">
              <w:rPr>
                <w:webHidden/>
              </w:rPr>
              <w:fldChar w:fldCharType="begin"/>
            </w:r>
            <w:r w:rsidR="00852465">
              <w:rPr>
                <w:webHidden/>
              </w:rPr>
              <w:instrText xml:space="preserve"> PAGEREF _Toc511294373 \h </w:instrText>
            </w:r>
            <w:r w:rsidR="00852465">
              <w:rPr>
                <w:webHidden/>
              </w:rPr>
            </w:r>
            <w:r w:rsidR="00852465">
              <w:rPr>
                <w:webHidden/>
              </w:rPr>
              <w:fldChar w:fldCharType="separate"/>
            </w:r>
            <w:r w:rsidR="00852465">
              <w:rPr>
                <w:webHidden/>
              </w:rPr>
              <w:t>9</w:t>
            </w:r>
            <w:r w:rsidR="00852465">
              <w:rPr>
                <w:webHidden/>
              </w:rPr>
              <w:fldChar w:fldCharType="end"/>
            </w:r>
          </w:hyperlink>
        </w:p>
        <w:p w14:paraId="2ABFA3B4" w14:textId="60899B0E"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74" w:history="1">
            <w:r w:rsidR="00852465" w:rsidRPr="00C55B26">
              <w:rPr>
                <w:rStyle w:val="Hyperlink"/>
              </w:rPr>
              <w:t>2.1.1.</w:t>
            </w:r>
            <w:r w:rsidR="00852465">
              <w:rPr>
                <w:rFonts w:asciiTheme="minorHAnsi" w:eastAsiaTheme="minorEastAsia" w:hAnsiTheme="minorHAnsi" w:cstheme="minorBidi"/>
                <w:color w:val="auto"/>
                <w:sz w:val="22"/>
                <w:szCs w:val="22"/>
                <w:lang w:val="fr-FR"/>
              </w:rPr>
              <w:tab/>
            </w:r>
            <w:r w:rsidR="00852465" w:rsidRPr="00C55B26">
              <w:rPr>
                <w:rStyle w:val="Hyperlink"/>
              </w:rPr>
              <w:t>+KCNXCFG Command: GPRS Connection Configuration</w:t>
            </w:r>
            <w:r w:rsidR="00852465">
              <w:rPr>
                <w:webHidden/>
              </w:rPr>
              <w:tab/>
            </w:r>
            <w:r w:rsidR="00852465">
              <w:rPr>
                <w:webHidden/>
              </w:rPr>
              <w:fldChar w:fldCharType="begin"/>
            </w:r>
            <w:r w:rsidR="00852465">
              <w:rPr>
                <w:webHidden/>
              </w:rPr>
              <w:instrText xml:space="preserve"> PAGEREF _Toc511294374 \h </w:instrText>
            </w:r>
            <w:r w:rsidR="00852465">
              <w:rPr>
                <w:webHidden/>
              </w:rPr>
            </w:r>
            <w:r w:rsidR="00852465">
              <w:rPr>
                <w:webHidden/>
              </w:rPr>
              <w:fldChar w:fldCharType="separate"/>
            </w:r>
            <w:r w:rsidR="00852465">
              <w:rPr>
                <w:webHidden/>
              </w:rPr>
              <w:t>9</w:t>
            </w:r>
            <w:r w:rsidR="00852465">
              <w:rPr>
                <w:webHidden/>
              </w:rPr>
              <w:fldChar w:fldCharType="end"/>
            </w:r>
          </w:hyperlink>
        </w:p>
        <w:p w14:paraId="14F80716" w14:textId="24910649"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75" w:history="1">
            <w:r w:rsidR="00852465" w:rsidRPr="00C55B26">
              <w:rPr>
                <w:rStyle w:val="Hyperlink"/>
              </w:rPr>
              <w:t>2.1.2.</w:t>
            </w:r>
            <w:r w:rsidR="00852465">
              <w:rPr>
                <w:rFonts w:asciiTheme="minorHAnsi" w:eastAsiaTheme="minorEastAsia" w:hAnsiTheme="minorHAnsi" w:cstheme="minorBidi"/>
                <w:color w:val="auto"/>
                <w:sz w:val="22"/>
                <w:szCs w:val="22"/>
                <w:lang w:val="fr-FR"/>
              </w:rPr>
              <w:tab/>
            </w:r>
            <w:r w:rsidR="00852465" w:rsidRPr="00C55B26">
              <w:rPr>
                <w:rStyle w:val="Hyperlink"/>
              </w:rPr>
              <w:t>+KCNXTIMER Command: Connection Timer Configuration</w:t>
            </w:r>
            <w:r w:rsidR="00852465">
              <w:rPr>
                <w:webHidden/>
              </w:rPr>
              <w:tab/>
            </w:r>
            <w:r w:rsidR="00852465">
              <w:rPr>
                <w:webHidden/>
              </w:rPr>
              <w:fldChar w:fldCharType="begin"/>
            </w:r>
            <w:r w:rsidR="00852465">
              <w:rPr>
                <w:webHidden/>
              </w:rPr>
              <w:instrText xml:space="preserve"> PAGEREF _Toc511294375 \h </w:instrText>
            </w:r>
            <w:r w:rsidR="00852465">
              <w:rPr>
                <w:webHidden/>
              </w:rPr>
            </w:r>
            <w:r w:rsidR="00852465">
              <w:rPr>
                <w:webHidden/>
              </w:rPr>
              <w:fldChar w:fldCharType="separate"/>
            </w:r>
            <w:r w:rsidR="00852465">
              <w:rPr>
                <w:webHidden/>
              </w:rPr>
              <w:t>10</w:t>
            </w:r>
            <w:r w:rsidR="00852465">
              <w:rPr>
                <w:webHidden/>
              </w:rPr>
              <w:fldChar w:fldCharType="end"/>
            </w:r>
          </w:hyperlink>
        </w:p>
        <w:p w14:paraId="0A34908A" w14:textId="2C6B75CB"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76" w:history="1">
            <w:r w:rsidR="00852465" w:rsidRPr="00C55B26">
              <w:rPr>
                <w:rStyle w:val="Hyperlink"/>
              </w:rPr>
              <w:t>2.1.3.</w:t>
            </w:r>
            <w:r w:rsidR="00852465">
              <w:rPr>
                <w:rFonts w:asciiTheme="minorHAnsi" w:eastAsiaTheme="minorEastAsia" w:hAnsiTheme="minorHAnsi" w:cstheme="minorBidi"/>
                <w:color w:val="auto"/>
                <w:sz w:val="22"/>
                <w:szCs w:val="22"/>
                <w:lang w:val="fr-FR"/>
              </w:rPr>
              <w:tab/>
            </w:r>
            <w:r w:rsidR="00852465" w:rsidRPr="00C55B26">
              <w:rPr>
                <w:rStyle w:val="Hyperlink"/>
              </w:rPr>
              <w:t>+KCNXPROFILE Command: Current Profile Connection Configuration</w:t>
            </w:r>
            <w:r w:rsidR="00852465">
              <w:rPr>
                <w:webHidden/>
              </w:rPr>
              <w:tab/>
            </w:r>
            <w:r w:rsidR="00852465">
              <w:rPr>
                <w:webHidden/>
              </w:rPr>
              <w:fldChar w:fldCharType="begin"/>
            </w:r>
            <w:r w:rsidR="00852465">
              <w:rPr>
                <w:webHidden/>
              </w:rPr>
              <w:instrText xml:space="preserve"> PAGEREF _Toc511294376 \h </w:instrText>
            </w:r>
            <w:r w:rsidR="00852465">
              <w:rPr>
                <w:webHidden/>
              </w:rPr>
            </w:r>
            <w:r w:rsidR="00852465">
              <w:rPr>
                <w:webHidden/>
              </w:rPr>
              <w:fldChar w:fldCharType="separate"/>
            </w:r>
            <w:r w:rsidR="00852465">
              <w:rPr>
                <w:webHidden/>
              </w:rPr>
              <w:t>11</w:t>
            </w:r>
            <w:r w:rsidR="00852465">
              <w:rPr>
                <w:webHidden/>
              </w:rPr>
              <w:fldChar w:fldCharType="end"/>
            </w:r>
          </w:hyperlink>
        </w:p>
        <w:p w14:paraId="1D99C4CB" w14:textId="34D90180"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77" w:history="1">
            <w:r w:rsidR="00852465" w:rsidRPr="00C55B26">
              <w:rPr>
                <w:rStyle w:val="Hyperlink"/>
              </w:rPr>
              <w:t>2.1.4.</w:t>
            </w:r>
            <w:r w:rsidR="00852465">
              <w:rPr>
                <w:rFonts w:asciiTheme="minorHAnsi" w:eastAsiaTheme="minorEastAsia" w:hAnsiTheme="minorHAnsi" w:cstheme="minorBidi"/>
                <w:color w:val="auto"/>
                <w:sz w:val="22"/>
                <w:szCs w:val="22"/>
                <w:lang w:val="fr-FR"/>
              </w:rPr>
              <w:tab/>
            </w:r>
            <w:r w:rsidR="00852465" w:rsidRPr="00C55B26">
              <w:rPr>
                <w:rStyle w:val="Hyperlink"/>
              </w:rPr>
              <w:t>+KCGPADDR Command: Display PDP Address</w:t>
            </w:r>
            <w:r w:rsidR="00852465">
              <w:rPr>
                <w:webHidden/>
              </w:rPr>
              <w:tab/>
            </w:r>
            <w:r w:rsidR="00852465">
              <w:rPr>
                <w:webHidden/>
              </w:rPr>
              <w:fldChar w:fldCharType="begin"/>
            </w:r>
            <w:r w:rsidR="00852465">
              <w:rPr>
                <w:webHidden/>
              </w:rPr>
              <w:instrText xml:space="preserve"> PAGEREF _Toc511294377 \h </w:instrText>
            </w:r>
            <w:r w:rsidR="00852465">
              <w:rPr>
                <w:webHidden/>
              </w:rPr>
            </w:r>
            <w:r w:rsidR="00852465">
              <w:rPr>
                <w:webHidden/>
              </w:rPr>
              <w:fldChar w:fldCharType="separate"/>
            </w:r>
            <w:r w:rsidR="00852465">
              <w:rPr>
                <w:webHidden/>
              </w:rPr>
              <w:t>12</w:t>
            </w:r>
            <w:r w:rsidR="00852465">
              <w:rPr>
                <w:webHidden/>
              </w:rPr>
              <w:fldChar w:fldCharType="end"/>
            </w:r>
          </w:hyperlink>
        </w:p>
        <w:p w14:paraId="2F1F5E3D" w14:textId="4B70896F"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78" w:history="1">
            <w:r w:rsidR="00852465" w:rsidRPr="00C55B26">
              <w:rPr>
                <w:rStyle w:val="Hyperlink"/>
              </w:rPr>
              <w:t>2.1.5.</w:t>
            </w:r>
            <w:r w:rsidR="00852465">
              <w:rPr>
                <w:rFonts w:asciiTheme="minorHAnsi" w:eastAsiaTheme="minorEastAsia" w:hAnsiTheme="minorHAnsi" w:cstheme="minorBidi"/>
                <w:color w:val="auto"/>
                <w:sz w:val="22"/>
                <w:szCs w:val="22"/>
                <w:lang w:val="fr-FR"/>
              </w:rPr>
              <w:tab/>
            </w:r>
            <w:r w:rsidR="00852465" w:rsidRPr="00C55B26">
              <w:rPr>
                <w:rStyle w:val="Hyperlink"/>
              </w:rPr>
              <w:t>+KCNX_IND Notification: Connection Status Notification</w:t>
            </w:r>
            <w:r w:rsidR="00852465">
              <w:rPr>
                <w:webHidden/>
              </w:rPr>
              <w:tab/>
            </w:r>
            <w:r w:rsidR="00852465">
              <w:rPr>
                <w:webHidden/>
              </w:rPr>
              <w:fldChar w:fldCharType="begin"/>
            </w:r>
            <w:r w:rsidR="00852465">
              <w:rPr>
                <w:webHidden/>
              </w:rPr>
              <w:instrText xml:space="preserve"> PAGEREF _Toc511294378 \h </w:instrText>
            </w:r>
            <w:r w:rsidR="00852465">
              <w:rPr>
                <w:webHidden/>
              </w:rPr>
            </w:r>
            <w:r w:rsidR="00852465">
              <w:rPr>
                <w:webHidden/>
              </w:rPr>
              <w:fldChar w:fldCharType="separate"/>
            </w:r>
            <w:r w:rsidR="00852465">
              <w:rPr>
                <w:webHidden/>
              </w:rPr>
              <w:t>13</w:t>
            </w:r>
            <w:r w:rsidR="00852465">
              <w:rPr>
                <w:webHidden/>
              </w:rPr>
              <w:fldChar w:fldCharType="end"/>
            </w:r>
          </w:hyperlink>
        </w:p>
        <w:p w14:paraId="616F105E" w14:textId="0F12D6A8"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79" w:history="1">
            <w:r w:rsidR="00852465" w:rsidRPr="00C55B26">
              <w:rPr>
                <w:rStyle w:val="Hyperlink"/>
              </w:rPr>
              <w:t>2.1.6.</w:t>
            </w:r>
            <w:r w:rsidR="00852465">
              <w:rPr>
                <w:rFonts w:asciiTheme="minorHAnsi" w:eastAsiaTheme="minorEastAsia" w:hAnsiTheme="minorHAnsi" w:cstheme="minorBidi"/>
                <w:color w:val="auto"/>
                <w:sz w:val="22"/>
                <w:szCs w:val="22"/>
                <w:lang w:val="fr-FR"/>
              </w:rPr>
              <w:tab/>
            </w:r>
            <w:r w:rsidR="00852465" w:rsidRPr="00C55B26">
              <w:rPr>
                <w:rStyle w:val="Hyperlink"/>
              </w:rPr>
              <w:t>+KCNXUP Command: Bring the PDP Connection Up</w:t>
            </w:r>
            <w:r w:rsidR="00852465">
              <w:rPr>
                <w:webHidden/>
              </w:rPr>
              <w:tab/>
            </w:r>
            <w:r w:rsidR="00852465">
              <w:rPr>
                <w:webHidden/>
              </w:rPr>
              <w:fldChar w:fldCharType="begin"/>
            </w:r>
            <w:r w:rsidR="00852465">
              <w:rPr>
                <w:webHidden/>
              </w:rPr>
              <w:instrText xml:space="preserve"> PAGEREF _Toc511294379 \h </w:instrText>
            </w:r>
            <w:r w:rsidR="00852465">
              <w:rPr>
                <w:webHidden/>
              </w:rPr>
            </w:r>
            <w:r w:rsidR="00852465">
              <w:rPr>
                <w:webHidden/>
              </w:rPr>
              <w:fldChar w:fldCharType="separate"/>
            </w:r>
            <w:r w:rsidR="00852465">
              <w:rPr>
                <w:webHidden/>
              </w:rPr>
              <w:t>13</w:t>
            </w:r>
            <w:r w:rsidR="00852465">
              <w:rPr>
                <w:webHidden/>
              </w:rPr>
              <w:fldChar w:fldCharType="end"/>
            </w:r>
          </w:hyperlink>
        </w:p>
        <w:p w14:paraId="7CD3C78D" w14:textId="61640D94"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0" w:history="1">
            <w:r w:rsidR="00852465" w:rsidRPr="00C55B26">
              <w:rPr>
                <w:rStyle w:val="Hyperlink"/>
              </w:rPr>
              <w:t>2.1.7.</w:t>
            </w:r>
            <w:r w:rsidR="00852465">
              <w:rPr>
                <w:rFonts w:asciiTheme="minorHAnsi" w:eastAsiaTheme="minorEastAsia" w:hAnsiTheme="minorHAnsi" w:cstheme="minorBidi"/>
                <w:color w:val="auto"/>
                <w:sz w:val="22"/>
                <w:szCs w:val="22"/>
                <w:lang w:val="fr-FR"/>
              </w:rPr>
              <w:tab/>
            </w:r>
            <w:r w:rsidR="00852465" w:rsidRPr="00C55B26">
              <w:rPr>
                <w:rStyle w:val="Hyperlink"/>
              </w:rPr>
              <w:t>+KCNXDOWN Command: Bring the PDP Connection Down</w:t>
            </w:r>
            <w:r w:rsidR="00852465">
              <w:rPr>
                <w:webHidden/>
              </w:rPr>
              <w:tab/>
            </w:r>
            <w:r w:rsidR="00852465">
              <w:rPr>
                <w:webHidden/>
              </w:rPr>
              <w:fldChar w:fldCharType="begin"/>
            </w:r>
            <w:r w:rsidR="00852465">
              <w:rPr>
                <w:webHidden/>
              </w:rPr>
              <w:instrText xml:space="preserve"> PAGEREF _Toc511294380 \h </w:instrText>
            </w:r>
            <w:r w:rsidR="00852465">
              <w:rPr>
                <w:webHidden/>
              </w:rPr>
            </w:r>
            <w:r w:rsidR="00852465">
              <w:rPr>
                <w:webHidden/>
              </w:rPr>
              <w:fldChar w:fldCharType="separate"/>
            </w:r>
            <w:r w:rsidR="00852465">
              <w:rPr>
                <w:webHidden/>
              </w:rPr>
              <w:t>14</w:t>
            </w:r>
            <w:r w:rsidR="00852465">
              <w:rPr>
                <w:webHidden/>
              </w:rPr>
              <w:fldChar w:fldCharType="end"/>
            </w:r>
          </w:hyperlink>
        </w:p>
        <w:p w14:paraId="639B7185" w14:textId="302C2FC9"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81" w:history="1">
            <w:r w:rsidR="00852465" w:rsidRPr="00C55B26">
              <w:rPr>
                <w:rStyle w:val="Hyperlink"/>
              </w:rPr>
              <w:t>2.2.</w:t>
            </w:r>
            <w:r w:rsidR="00852465">
              <w:rPr>
                <w:rFonts w:asciiTheme="minorHAnsi" w:eastAsiaTheme="minorEastAsia" w:hAnsiTheme="minorHAnsi" w:cstheme="minorBidi"/>
                <w:color w:val="auto"/>
                <w:sz w:val="22"/>
                <w:szCs w:val="22"/>
                <w:lang w:val="fr-FR"/>
              </w:rPr>
              <w:tab/>
            </w:r>
            <w:r w:rsidR="00852465" w:rsidRPr="00C55B26">
              <w:rPr>
                <w:rStyle w:val="Hyperlink"/>
              </w:rPr>
              <w:t>Common Configuration</w:t>
            </w:r>
            <w:r w:rsidR="00852465">
              <w:rPr>
                <w:webHidden/>
              </w:rPr>
              <w:tab/>
            </w:r>
            <w:r w:rsidR="00852465">
              <w:rPr>
                <w:webHidden/>
              </w:rPr>
              <w:fldChar w:fldCharType="begin"/>
            </w:r>
            <w:r w:rsidR="00852465">
              <w:rPr>
                <w:webHidden/>
              </w:rPr>
              <w:instrText xml:space="preserve"> PAGEREF _Toc511294381 \h </w:instrText>
            </w:r>
            <w:r w:rsidR="00852465">
              <w:rPr>
                <w:webHidden/>
              </w:rPr>
            </w:r>
            <w:r w:rsidR="00852465">
              <w:rPr>
                <w:webHidden/>
              </w:rPr>
              <w:fldChar w:fldCharType="separate"/>
            </w:r>
            <w:r w:rsidR="00852465">
              <w:rPr>
                <w:webHidden/>
              </w:rPr>
              <w:t>15</w:t>
            </w:r>
            <w:r w:rsidR="00852465">
              <w:rPr>
                <w:webHidden/>
              </w:rPr>
              <w:fldChar w:fldCharType="end"/>
            </w:r>
          </w:hyperlink>
        </w:p>
        <w:p w14:paraId="5D5EDA8C" w14:textId="6F56A875"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2" w:history="1">
            <w:r w:rsidR="00852465" w:rsidRPr="00C55B26">
              <w:rPr>
                <w:rStyle w:val="Hyperlink"/>
              </w:rPr>
              <w:t>2.2.1.</w:t>
            </w:r>
            <w:r w:rsidR="00852465">
              <w:rPr>
                <w:rFonts w:asciiTheme="minorHAnsi" w:eastAsiaTheme="minorEastAsia" w:hAnsiTheme="minorHAnsi" w:cstheme="minorBidi"/>
                <w:color w:val="auto"/>
                <w:sz w:val="22"/>
                <w:szCs w:val="22"/>
                <w:lang w:val="fr-FR"/>
              </w:rPr>
              <w:tab/>
            </w:r>
            <w:r w:rsidR="00852465" w:rsidRPr="00C55B26">
              <w:rPr>
                <w:rStyle w:val="Hyperlink"/>
              </w:rPr>
              <w:t>+KPATTERN Command: Custom End of Data Pattern</w:t>
            </w:r>
            <w:r w:rsidR="00852465">
              <w:rPr>
                <w:webHidden/>
              </w:rPr>
              <w:tab/>
            </w:r>
            <w:r w:rsidR="00852465">
              <w:rPr>
                <w:webHidden/>
              </w:rPr>
              <w:fldChar w:fldCharType="begin"/>
            </w:r>
            <w:r w:rsidR="00852465">
              <w:rPr>
                <w:webHidden/>
              </w:rPr>
              <w:instrText xml:space="preserve"> PAGEREF _Toc511294382 \h </w:instrText>
            </w:r>
            <w:r w:rsidR="00852465">
              <w:rPr>
                <w:webHidden/>
              </w:rPr>
            </w:r>
            <w:r w:rsidR="00852465">
              <w:rPr>
                <w:webHidden/>
              </w:rPr>
              <w:fldChar w:fldCharType="separate"/>
            </w:r>
            <w:r w:rsidR="00852465">
              <w:rPr>
                <w:webHidden/>
              </w:rPr>
              <w:t>15</w:t>
            </w:r>
            <w:r w:rsidR="00852465">
              <w:rPr>
                <w:webHidden/>
              </w:rPr>
              <w:fldChar w:fldCharType="end"/>
            </w:r>
          </w:hyperlink>
        </w:p>
        <w:p w14:paraId="1AF327E5" w14:textId="4FF1571F"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3" w:history="1">
            <w:r w:rsidR="00852465" w:rsidRPr="00C55B26">
              <w:rPr>
                <w:rStyle w:val="Hyperlink"/>
              </w:rPr>
              <w:t>2.2.2.</w:t>
            </w:r>
            <w:r w:rsidR="00852465">
              <w:rPr>
                <w:rFonts w:asciiTheme="minorHAnsi" w:eastAsiaTheme="minorEastAsia" w:hAnsiTheme="minorHAnsi" w:cstheme="minorBidi"/>
                <w:color w:val="auto"/>
                <w:sz w:val="22"/>
                <w:szCs w:val="22"/>
                <w:lang w:val="fr-FR"/>
              </w:rPr>
              <w:tab/>
            </w:r>
            <w:r w:rsidR="00852465" w:rsidRPr="00C55B26">
              <w:rPr>
                <w:rStyle w:val="Hyperlink"/>
              </w:rPr>
              <w:t>+KURCCFG Command: Enable or Disable the URC from Protocol Commands</w:t>
            </w:r>
            <w:r w:rsidR="00852465">
              <w:rPr>
                <w:webHidden/>
              </w:rPr>
              <w:tab/>
            </w:r>
            <w:r w:rsidR="00852465">
              <w:rPr>
                <w:webHidden/>
              </w:rPr>
              <w:fldChar w:fldCharType="begin"/>
            </w:r>
            <w:r w:rsidR="00852465">
              <w:rPr>
                <w:webHidden/>
              </w:rPr>
              <w:instrText xml:space="preserve"> PAGEREF _Toc511294383 \h </w:instrText>
            </w:r>
            <w:r w:rsidR="00852465">
              <w:rPr>
                <w:webHidden/>
              </w:rPr>
            </w:r>
            <w:r w:rsidR="00852465">
              <w:rPr>
                <w:webHidden/>
              </w:rPr>
              <w:fldChar w:fldCharType="separate"/>
            </w:r>
            <w:r w:rsidR="00852465">
              <w:rPr>
                <w:webHidden/>
              </w:rPr>
              <w:t>16</w:t>
            </w:r>
            <w:r w:rsidR="00852465">
              <w:rPr>
                <w:webHidden/>
              </w:rPr>
              <w:fldChar w:fldCharType="end"/>
            </w:r>
          </w:hyperlink>
        </w:p>
        <w:p w14:paraId="7D4E3968" w14:textId="3C584CAB"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4" w:history="1">
            <w:r w:rsidR="00852465" w:rsidRPr="00C55B26">
              <w:rPr>
                <w:rStyle w:val="Hyperlink"/>
              </w:rPr>
              <w:t>2.2.3.</w:t>
            </w:r>
            <w:r w:rsidR="00852465">
              <w:rPr>
                <w:rFonts w:asciiTheme="minorHAnsi" w:eastAsiaTheme="minorEastAsia" w:hAnsiTheme="minorHAnsi" w:cstheme="minorBidi"/>
                <w:color w:val="auto"/>
                <w:sz w:val="22"/>
                <w:szCs w:val="22"/>
                <w:lang w:val="fr-FR"/>
              </w:rPr>
              <w:tab/>
            </w:r>
            <w:r w:rsidR="00852465" w:rsidRPr="00C55B26">
              <w:rPr>
                <w:rStyle w:val="Hyperlink"/>
              </w:rPr>
              <w:t>+KIPOPT Command: General Options Configuration</w:t>
            </w:r>
            <w:r w:rsidR="00852465">
              <w:rPr>
                <w:webHidden/>
              </w:rPr>
              <w:tab/>
            </w:r>
            <w:r w:rsidR="00852465">
              <w:rPr>
                <w:webHidden/>
              </w:rPr>
              <w:fldChar w:fldCharType="begin"/>
            </w:r>
            <w:r w:rsidR="00852465">
              <w:rPr>
                <w:webHidden/>
              </w:rPr>
              <w:instrText xml:space="preserve"> PAGEREF _Toc511294384 \h </w:instrText>
            </w:r>
            <w:r w:rsidR="00852465">
              <w:rPr>
                <w:webHidden/>
              </w:rPr>
            </w:r>
            <w:r w:rsidR="00852465">
              <w:rPr>
                <w:webHidden/>
              </w:rPr>
              <w:fldChar w:fldCharType="separate"/>
            </w:r>
            <w:r w:rsidR="00852465">
              <w:rPr>
                <w:webHidden/>
              </w:rPr>
              <w:t>17</w:t>
            </w:r>
            <w:r w:rsidR="00852465">
              <w:rPr>
                <w:webHidden/>
              </w:rPr>
              <w:fldChar w:fldCharType="end"/>
            </w:r>
          </w:hyperlink>
        </w:p>
        <w:p w14:paraId="3CFD33FB" w14:textId="1115D0F9"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85" w:history="1">
            <w:r w:rsidR="00852465" w:rsidRPr="00C55B26">
              <w:rPr>
                <w:rStyle w:val="Hyperlink"/>
              </w:rPr>
              <w:t>2.3.</w:t>
            </w:r>
            <w:r w:rsidR="00852465">
              <w:rPr>
                <w:rFonts w:asciiTheme="minorHAnsi" w:eastAsiaTheme="minorEastAsia" w:hAnsiTheme="minorHAnsi" w:cstheme="minorBidi"/>
                <w:color w:val="auto"/>
                <w:sz w:val="22"/>
                <w:szCs w:val="22"/>
                <w:lang w:val="fr-FR"/>
              </w:rPr>
              <w:tab/>
            </w:r>
            <w:r w:rsidR="00852465" w:rsidRPr="00C55B26">
              <w:rPr>
                <w:rStyle w:val="Hyperlink"/>
              </w:rPr>
              <w:t>SSL Configuration</w:t>
            </w:r>
            <w:r w:rsidR="00852465">
              <w:rPr>
                <w:webHidden/>
              </w:rPr>
              <w:tab/>
            </w:r>
            <w:r w:rsidR="00852465">
              <w:rPr>
                <w:webHidden/>
              </w:rPr>
              <w:fldChar w:fldCharType="begin"/>
            </w:r>
            <w:r w:rsidR="00852465">
              <w:rPr>
                <w:webHidden/>
              </w:rPr>
              <w:instrText xml:space="preserve"> PAGEREF _Toc511294385 \h </w:instrText>
            </w:r>
            <w:r w:rsidR="00852465">
              <w:rPr>
                <w:webHidden/>
              </w:rPr>
            </w:r>
            <w:r w:rsidR="00852465">
              <w:rPr>
                <w:webHidden/>
              </w:rPr>
              <w:fldChar w:fldCharType="separate"/>
            </w:r>
            <w:r w:rsidR="00852465">
              <w:rPr>
                <w:webHidden/>
              </w:rPr>
              <w:t>19</w:t>
            </w:r>
            <w:r w:rsidR="00852465">
              <w:rPr>
                <w:webHidden/>
              </w:rPr>
              <w:fldChar w:fldCharType="end"/>
            </w:r>
          </w:hyperlink>
        </w:p>
        <w:p w14:paraId="58BFFEEC" w14:textId="34948A99"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6" w:history="1">
            <w:r w:rsidR="00852465" w:rsidRPr="00C55B26">
              <w:rPr>
                <w:rStyle w:val="Hyperlink"/>
              </w:rPr>
              <w:t>2.3.1.</w:t>
            </w:r>
            <w:r w:rsidR="00852465">
              <w:rPr>
                <w:rFonts w:asciiTheme="minorHAnsi" w:eastAsiaTheme="minorEastAsia" w:hAnsiTheme="minorHAnsi" w:cstheme="minorBidi"/>
                <w:color w:val="auto"/>
                <w:sz w:val="22"/>
                <w:szCs w:val="22"/>
                <w:lang w:val="fr-FR"/>
              </w:rPr>
              <w:tab/>
            </w:r>
            <w:r w:rsidR="00852465" w:rsidRPr="00C55B26">
              <w:rPr>
                <w:rStyle w:val="Hyperlink"/>
              </w:rPr>
              <w:t>+KSSLCRYPTO Command: Cipher Suite Configuration</w:t>
            </w:r>
            <w:r w:rsidR="00852465">
              <w:rPr>
                <w:webHidden/>
              </w:rPr>
              <w:tab/>
            </w:r>
            <w:r w:rsidR="00852465">
              <w:rPr>
                <w:webHidden/>
              </w:rPr>
              <w:fldChar w:fldCharType="begin"/>
            </w:r>
            <w:r w:rsidR="00852465">
              <w:rPr>
                <w:webHidden/>
              </w:rPr>
              <w:instrText xml:space="preserve"> PAGEREF _Toc511294386 \h </w:instrText>
            </w:r>
            <w:r w:rsidR="00852465">
              <w:rPr>
                <w:webHidden/>
              </w:rPr>
            </w:r>
            <w:r w:rsidR="00852465">
              <w:rPr>
                <w:webHidden/>
              </w:rPr>
              <w:fldChar w:fldCharType="separate"/>
            </w:r>
            <w:r w:rsidR="00852465">
              <w:rPr>
                <w:webHidden/>
              </w:rPr>
              <w:t>19</w:t>
            </w:r>
            <w:r w:rsidR="00852465">
              <w:rPr>
                <w:webHidden/>
              </w:rPr>
              <w:fldChar w:fldCharType="end"/>
            </w:r>
          </w:hyperlink>
        </w:p>
        <w:p w14:paraId="58A37C4C" w14:textId="6F31688D"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7" w:history="1">
            <w:r w:rsidR="00852465" w:rsidRPr="00C55B26">
              <w:rPr>
                <w:rStyle w:val="Hyperlink"/>
              </w:rPr>
              <w:t>2.3.2.</w:t>
            </w:r>
            <w:r w:rsidR="00852465">
              <w:rPr>
                <w:rFonts w:asciiTheme="minorHAnsi" w:eastAsiaTheme="minorEastAsia" w:hAnsiTheme="minorHAnsi" w:cstheme="minorBidi"/>
                <w:color w:val="auto"/>
                <w:sz w:val="22"/>
                <w:szCs w:val="22"/>
                <w:lang w:val="fr-FR"/>
              </w:rPr>
              <w:tab/>
            </w:r>
            <w:r w:rsidR="00852465" w:rsidRPr="00C55B26">
              <w:rPr>
                <w:rStyle w:val="Hyperlink"/>
              </w:rPr>
              <w:t>+KSSLCFG Command: SSL Configuration</w:t>
            </w:r>
            <w:r w:rsidR="00852465">
              <w:rPr>
                <w:webHidden/>
              </w:rPr>
              <w:tab/>
            </w:r>
            <w:r w:rsidR="00852465">
              <w:rPr>
                <w:webHidden/>
              </w:rPr>
              <w:fldChar w:fldCharType="begin"/>
            </w:r>
            <w:r w:rsidR="00852465">
              <w:rPr>
                <w:webHidden/>
              </w:rPr>
              <w:instrText xml:space="preserve"> PAGEREF _Toc511294387 \h </w:instrText>
            </w:r>
            <w:r w:rsidR="00852465">
              <w:rPr>
                <w:webHidden/>
              </w:rPr>
            </w:r>
            <w:r w:rsidR="00852465">
              <w:rPr>
                <w:webHidden/>
              </w:rPr>
              <w:fldChar w:fldCharType="separate"/>
            </w:r>
            <w:r w:rsidR="00852465">
              <w:rPr>
                <w:webHidden/>
              </w:rPr>
              <w:t>20</w:t>
            </w:r>
            <w:r w:rsidR="00852465">
              <w:rPr>
                <w:webHidden/>
              </w:rPr>
              <w:fldChar w:fldCharType="end"/>
            </w:r>
          </w:hyperlink>
        </w:p>
        <w:p w14:paraId="12E46447" w14:textId="0642831A"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388" w:history="1">
            <w:r w:rsidR="00852465" w:rsidRPr="00C55B26">
              <w:rPr>
                <w:rStyle w:val="Hyperlink"/>
              </w:rPr>
              <w:t>2.4.</w:t>
            </w:r>
            <w:r w:rsidR="00852465">
              <w:rPr>
                <w:rFonts w:asciiTheme="minorHAnsi" w:eastAsiaTheme="minorEastAsia" w:hAnsiTheme="minorHAnsi" w:cstheme="minorBidi"/>
                <w:color w:val="auto"/>
                <w:sz w:val="22"/>
                <w:szCs w:val="22"/>
                <w:lang w:val="fr-FR"/>
              </w:rPr>
              <w:tab/>
            </w:r>
            <w:r w:rsidR="00852465" w:rsidRPr="00C55B26">
              <w:rPr>
                <w:rStyle w:val="Hyperlink"/>
              </w:rPr>
              <w:t>TCP Specific Commands</w:t>
            </w:r>
            <w:r w:rsidR="00852465">
              <w:rPr>
                <w:webHidden/>
              </w:rPr>
              <w:tab/>
            </w:r>
            <w:r w:rsidR="00852465">
              <w:rPr>
                <w:webHidden/>
              </w:rPr>
              <w:fldChar w:fldCharType="begin"/>
            </w:r>
            <w:r w:rsidR="00852465">
              <w:rPr>
                <w:webHidden/>
              </w:rPr>
              <w:instrText xml:space="preserve"> PAGEREF _Toc511294388 \h </w:instrText>
            </w:r>
            <w:r w:rsidR="00852465">
              <w:rPr>
                <w:webHidden/>
              </w:rPr>
            </w:r>
            <w:r w:rsidR="00852465">
              <w:rPr>
                <w:webHidden/>
              </w:rPr>
              <w:fldChar w:fldCharType="separate"/>
            </w:r>
            <w:r w:rsidR="00852465">
              <w:rPr>
                <w:webHidden/>
              </w:rPr>
              <w:t>22</w:t>
            </w:r>
            <w:r w:rsidR="00852465">
              <w:rPr>
                <w:webHidden/>
              </w:rPr>
              <w:fldChar w:fldCharType="end"/>
            </w:r>
          </w:hyperlink>
        </w:p>
        <w:p w14:paraId="5EE7A426" w14:textId="02288782"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89" w:history="1">
            <w:r w:rsidR="00852465" w:rsidRPr="00C55B26">
              <w:rPr>
                <w:rStyle w:val="Hyperlink"/>
              </w:rPr>
              <w:t>2.4.1.</w:t>
            </w:r>
            <w:r w:rsidR="00852465">
              <w:rPr>
                <w:rFonts w:asciiTheme="minorHAnsi" w:eastAsiaTheme="minorEastAsia" w:hAnsiTheme="minorHAnsi" w:cstheme="minorBidi"/>
                <w:color w:val="auto"/>
                <w:sz w:val="22"/>
                <w:szCs w:val="22"/>
                <w:lang w:val="fr-FR"/>
              </w:rPr>
              <w:tab/>
            </w:r>
            <w:r w:rsidR="00852465" w:rsidRPr="00C55B26">
              <w:rPr>
                <w:rStyle w:val="Hyperlink"/>
              </w:rPr>
              <w:t>+KTCPCFG Command: TCP Connection Configuration</w:t>
            </w:r>
            <w:r w:rsidR="00852465">
              <w:rPr>
                <w:webHidden/>
              </w:rPr>
              <w:tab/>
            </w:r>
            <w:r w:rsidR="00852465">
              <w:rPr>
                <w:webHidden/>
              </w:rPr>
              <w:fldChar w:fldCharType="begin"/>
            </w:r>
            <w:r w:rsidR="00852465">
              <w:rPr>
                <w:webHidden/>
              </w:rPr>
              <w:instrText xml:space="preserve"> PAGEREF _Toc511294389 \h </w:instrText>
            </w:r>
            <w:r w:rsidR="00852465">
              <w:rPr>
                <w:webHidden/>
              </w:rPr>
            </w:r>
            <w:r w:rsidR="00852465">
              <w:rPr>
                <w:webHidden/>
              </w:rPr>
              <w:fldChar w:fldCharType="separate"/>
            </w:r>
            <w:r w:rsidR="00852465">
              <w:rPr>
                <w:webHidden/>
              </w:rPr>
              <w:t>22</w:t>
            </w:r>
            <w:r w:rsidR="00852465">
              <w:rPr>
                <w:webHidden/>
              </w:rPr>
              <w:fldChar w:fldCharType="end"/>
            </w:r>
          </w:hyperlink>
        </w:p>
        <w:p w14:paraId="77913405" w14:textId="74DDDBCD"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0" w:history="1">
            <w:r w:rsidR="00852465" w:rsidRPr="00C55B26">
              <w:rPr>
                <w:rStyle w:val="Hyperlink"/>
              </w:rPr>
              <w:t>2.4.2.</w:t>
            </w:r>
            <w:r w:rsidR="00852465">
              <w:rPr>
                <w:rFonts w:asciiTheme="minorHAnsi" w:eastAsiaTheme="minorEastAsia" w:hAnsiTheme="minorHAnsi" w:cstheme="minorBidi"/>
                <w:color w:val="auto"/>
                <w:sz w:val="22"/>
                <w:szCs w:val="22"/>
                <w:lang w:val="fr-FR"/>
              </w:rPr>
              <w:tab/>
            </w:r>
            <w:r w:rsidR="00852465" w:rsidRPr="00C55B26">
              <w:rPr>
                <w:rStyle w:val="Hyperlink"/>
              </w:rPr>
              <w:t>+KTCPCNX Command: Start TCP Connection</w:t>
            </w:r>
            <w:r w:rsidR="00852465">
              <w:rPr>
                <w:webHidden/>
              </w:rPr>
              <w:tab/>
            </w:r>
            <w:r w:rsidR="00852465">
              <w:rPr>
                <w:webHidden/>
              </w:rPr>
              <w:fldChar w:fldCharType="begin"/>
            </w:r>
            <w:r w:rsidR="00852465">
              <w:rPr>
                <w:webHidden/>
              </w:rPr>
              <w:instrText xml:space="preserve"> PAGEREF _Toc511294390 \h </w:instrText>
            </w:r>
            <w:r w:rsidR="00852465">
              <w:rPr>
                <w:webHidden/>
              </w:rPr>
            </w:r>
            <w:r w:rsidR="00852465">
              <w:rPr>
                <w:webHidden/>
              </w:rPr>
              <w:fldChar w:fldCharType="separate"/>
            </w:r>
            <w:r w:rsidR="00852465">
              <w:rPr>
                <w:webHidden/>
              </w:rPr>
              <w:t>23</w:t>
            </w:r>
            <w:r w:rsidR="00852465">
              <w:rPr>
                <w:webHidden/>
              </w:rPr>
              <w:fldChar w:fldCharType="end"/>
            </w:r>
          </w:hyperlink>
        </w:p>
        <w:p w14:paraId="1885AB70" w14:textId="40C8C6A3"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1" w:history="1">
            <w:r w:rsidR="00852465" w:rsidRPr="00C55B26">
              <w:rPr>
                <w:rStyle w:val="Hyperlink"/>
              </w:rPr>
              <w:t>2.4.3.</w:t>
            </w:r>
            <w:r w:rsidR="00852465">
              <w:rPr>
                <w:rFonts w:asciiTheme="minorHAnsi" w:eastAsiaTheme="minorEastAsia" w:hAnsiTheme="minorHAnsi" w:cstheme="minorBidi"/>
                <w:color w:val="auto"/>
                <w:sz w:val="22"/>
                <w:szCs w:val="22"/>
                <w:lang w:val="fr-FR"/>
              </w:rPr>
              <w:tab/>
            </w:r>
            <w:r w:rsidR="00852465" w:rsidRPr="00C55B26">
              <w:rPr>
                <w:rStyle w:val="Hyperlink"/>
              </w:rPr>
              <w:t>+KTCPRCV Command: Receive Data through a TCP Connection</w:t>
            </w:r>
            <w:r w:rsidR="00852465">
              <w:rPr>
                <w:webHidden/>
              </w:rPr>
              <w:tab/>
            </w:r>
            <w:r w:rsidR="00852465">
              <w:rPr>
                <w:webHidden/>
              </w:rPr>
              <w:fldChar w:fldCharType="begin"/>
            </w:r>
            <w:r w:rsidR="00852465">
              <w:rPr>
                <w:webHidden/>
              </w:rPr>
              <w:instrText xml:space="preserve"> PAGEREF _Toc511294391 \h </w:instrText>
            </w:r>
            <w:r w:rsidR="00852465">
              <w:rPr>
                <w:webHidden/>
              </w:rPr>
            </w:r>
            <w:r w:rsidR="00852465">
              <w:rPr>
                <w:webHidden/>
              </w:rPr>
              <w:fldChar w:fldCharType="separate"/>
            </w:r>
            <w:r w:rsidR="00852465">
              <w:rPr>
                <w:webHidden/>
              </w:rPr>
              <w:t>24</w:t>
            </w:r>
            <w:r w:rsidR="00852465">
              <w:rPr>
                <w:webHidden/>
              </w:rPr>
              <w:fldChar w:fldCharType="end"/>
            </w:r>
          </w:hyperlink>
        </w:p>
        <w:p w14:paraId="5B0EB8D5" w14:textId="2B4F3D57"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2" w:history="1">
            <w:r w:rsidR="00852465" w:rsidRPr="00C55B26">
              <w:rPr>
                <w:rStyle w:val="Hyperlink"/>
              </w:rPr>
              <w:t>2.4.4.</w:t>
            </w:r>
            <w:r w:rsidR="00852465">
              <w:rPr>
                <w:rFonts w:asciiTheme="minorHAnsi" w:eastAsiaTheme="minorEastAsia" w:hAnsiTheme="minorHAnsi" w:cstheme="minorBidi"/>
                <w:color w:val="auto"/>
                <w:sz w:val="22"/>
                <w:szCs w:val="22"/>
                <w:lang w:val="fr-FR"/>
              </w:rPr>
              <w:tab/>
            </w:r>
            <w:r w:rsidR="00852465" w:rsidRPr="00C55B26">
              <w:rPr>
                <w:rStyle w:val="Hyperlink"/>
              </w:rPr>
              <w:t>+KTCPSND Command: Send Data through a TCP Connection</w:t>
            </w:r>
            <w:r w:rsidR="00852465">
              <w:rPr>
                <w:webHidden/>
              </w:rPr>
              <w:tab/>
            </w:r>
            <w:r w:rsidR="00852465">
              <w:rPr>
                <w:webHidden/>
              </w:rPr>
              <w:fldChar w:fldCharType="begin"/>
            </w:r>
            <w:r w:rsidR="00852465">
              <w:rPr>
                <w:webHidden/>
              </w:rPr>
              <w:instrText xml:space="preserve"> PAGEREF _Toc511294392 \h </w:instrText>
            </w:r>
            <w:r w:rsidR="00852465">
              <w:rPr>
                <w:webHidden/>
              </w:rPr>
            </w:r>
            <w:r w:rsidR="00852465">
              <w:rPr>
                <w:webHidden/>
              </w:rPr>
              <w:fldChar w:fldCharType="separate"/>
            </w:r>
            <w:r w:rsidR="00852465">
              <w:rPr>
                <w:webHidden/>
              </w:rPr>
              <w:t>25</w:t>
            </w:r>
            <w:r w:rsidR="00852465">
              <w:rPr>
                <w:webHidden/>
              </w:rPr>
              <w:fldChar w:fldCharType="end"/>
            </w:r>
          </w:hyperlink>
        </w:p>
        <w:p w14:paraId="5ED5B8B7" w14:textId="4BB169B7"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3" w:history="1">
            <w:r w:rsidR="00852465" w:rsidRPr="00C55B26">
              <w:rPr>
                <w:rStyle w:val="Hyperlink"/>
              </w:rPr>
              <w:t>2.4.5.</w:t>
            </w:r>
            <w:r w:rsidR="00852465">
              <w:rPr>
                <w:rFonts w:asciiTheme="minorHAnsi" w:eastAsiaTheme="minorEastAsia" w:hAnsiTheme="minorHAnsi" w:cstheme="minorBidi"/>
                <w:color w:val="auto"/>
                <w:sz w:val="22"/>
                <w:szCs w:val="22"/>
                <w:lang w:val="fr-FR"/>
              </w:rPr>
              <w:tab/>
            </w:r>
            <w:r w:rsidR="00852465" w:rsidRPr="00C55B26">
              <w:rPr>
                <w:rStyle w:val="Hyperlink"/>
              </w:rPr>
              <w:t>+KTCPCLOSE Command: Close Current TCP Operation</w:t>
            </w:r>
            <w:r w:rsidR="00852465">
              <w:rPr>
                <w:webHidden/>
              </w:rPr>
              <w:tab/>
            </w:r>
            <w:r w:rsidR="00852465">
              <w:rPr>
                <w:webHidden/>
              </w:rPr>
              <w:fldChar w:fldCharType="begin"/>
            </w:r>
            <w:r w:rsidR="00852465">
              <w:rPr>
                <w:webHidden/>
              </w:rPr>
              <w:instrText xml:space="preserve"> PAGEREF _Toc511294393 \h </w:instrText>
            </w:r>
            <w:r w:rsidR="00852465">
              <w:rPr>
                <w:webHidden/>
              </w:rPr>
            </w:r>
            <w:r w:rsidR="00852465">
              <w:rPr>
                <w:webHidden/>
              </w:rPr>
              <w:fldChar w:fldCharType="separate"/>
            </w:r>
            <w:r w:rsidR="00852465">
              <w:rPr>
                <w:webHidden/>
              </w:rPr>
              <w:t>26</w:t>
            </w:r>
            <w:r w:rsidR="00852465">
              <w:rPr>
                <w:webHidden/>
              </w:rPr>
              <w:fldChar w:fldCharType="end"/>
            </w:r>
          </w:hyperlink>
        </w:p>
        <w:p w14:paraId="481C2F8E" w14:textId="46970B1B"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4" w:history="1">
            <w:r w:rsidR="00852465" w:rsidRPr="00C55B26">
              <w:rPr>
                <w:rStyle w:val="Hyperlink"/>
              </w:rPr>
              <w:t>2.4.6.</w:t>
            </w:r>
            <w:r w:rsidR="00852465">
              <w:rPr>
                <w:rFonts w:asciiTheme="minorHAnsi" w:eastAsiaTheme="minorEastAsia" w:hAnsiTheme="minorHAnsi" w:cstheme="minorBidi"/>
                <w:color w:val="auto"/>
                <w:sz w:val="22"/>
                <w:szCs w:val="22"/>
                <w:lang w:val="fr-FR"/>
              </w:rPr>
              <w:tab/>
            </w:r>
            <w:r w:rsidR="00852465" w:rsidRPr="00C55B26">
              <w:rPr>
                <w:rStyle w:val="Hyperlink"/>
              </w:rPr>
              <w:t>+KTCPDEL Command: Delete a Configured TCP Session</w:t>
            </w:r>
            <w:r w:rsidR="00852465">
              <w:rPr>
                <w:webHidden/>
              </w:rPr>
              <w:tab/>
            </w:r>
            <w:r w:rsidR="00852465">
              <w:rPr>
                <w:webHidden/>
              </w:rPr>
              <w:fldChar w:fldCharType="begin"/>
            </w:r>
            <w:r w:rsidR="00852465">
              <w:rPr>
                <w:webHidden/>
              </w:rPr>
              <w:instrText xml:space="preserve"> PAGEREF _Toc511294394 \h </w:instrText>
            </w:r>
            <w:r w:rsidR="00852465">
              <w:rPr>
                <w:webHidden/>
              </w:rPr>
            </w:r>
            <w:r w:rsidR="00852465">
              <w:rPr>
                <w:webHidden/>
              </w:rPr>
              <w:fldChar w:fldCharType="separate"/>
            </w:r>
            <w:r w:rsidR="00852465">
              <w:rPr>
                <w:webHidden/>
              </w:rPr>
              <w:t>26</w:t>
            </w:r>
            <w:r w:rsidR="00852465">
              <w:rPr>
                <w:webHidden/>
              </w:rPr>
              <w:fldChar w:fldCharType="end"/>
            </w:r>
          </w:hyperlink>
        </w:p>
        <w:p w14:paraId="7C5923B6" w14:textId="393CE99B"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5" w:history="1">
            <w:r w:rsidR="00852465" w:rsidRPr="00C55B26">
              <w:rPr>
                <w:rStyle w:val="Hyperlink"/>
              </w:rPr>
              <w:t>2.4.7.</w:t>
            </w:r>
            <w:r w:rsidR="00852465">
              <w:rPr>
                <w:rFonts w:asciiTheme="minorHAnsi" w:eastAsiaTheme="minorEastAsia" w:hAnsiTheme="minorHAnsi" w:cstheme="minorBidi"/>
                <w:color w:val="auto"/>
                <w:sz w:val="22"/>
                <w:szCs w:val="22"/>
                <w:lang w:val="fr-FR"/>
              </w:rPr>
              <w:tab/>
            </w:r>
            <w:r w:rsidR="00852465" w:rsidRPr="00C55B26">
              <w:rPr>
                <w:rStyle w:val="Hyperlink"/>
              </w:rPr>
              <w:t>+KTCP_SRVREQ Notification: Incoming Client Connection Request</w:t>
            </w:r>
            <w:r w:rsidR="00852465">
              <w:rPr>
                <w:webHidden/>
              </w:rPr>
              <w:tab/>
            </w:r>
            <w:r w:rsidR="00852465">
              <w:rPr>
                <w:webHidden/>
              </w:rPr>
              <w:fldChar w:fldCharType="begin"/>
            </w:r>
            <w:r w:rsidR="00852465">
              <w:rPr>
                <w:webHidden/>
              </w:rPr>
              <w:instrText xml:space="preserve"> PAGEREF _Toc511294395 \h </w:instrText>
            </w:r>
            <w:r w:rsidR="00852465">
              <w:rPr>
                <w:webHidden/>
              </w:rPr>
            </w:r>
            <w:r w:rsidR="00852465">
              <w:rPr>
                <w:webHidden/>
              </w:rPr>
              <w:fldChar w:fldCharType="separate"/>
            </w:r>
            <w:r w:rsidR="00852465">
              <w:rPr>
                <w:webHidden/>
              </w:rPr>
              <w:t>27</w:t>
            </w:r>
            <w:r w:rsidR="00852465">
              <w:rPr>
                <w:webHidden/>
              </w:rPr>
              <w:fldChar w:fldCharType="end"/>
            </w:r>
          </w:hyperlink>
        </w:p>
        <w:p w14:paraId="02BC081D" w14:textId="5879E024"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6" w:history="1">
            <w:r w:rsidR="00852465" w:rsidRPr="00C55B26">
              <w:rPr>
                <w:rStyle w:val="Hyperlink"/>
              </w:rPr>
              <w:t>2.4.8.</w:t>
            </w:r>
            <w:r w:rsidR="00852465">
              <w:rPr>
                <w:rFonts w:asciiTheme="minorHAnsi" w:eastAsiaTheme="minorEastAsia" w:hAnsiTheme="minorHAnsi" w:cstheme="minorBidi"/>
                <w:color w:val="auto"/>
                <w:sz w:val="22"/>
                <w:szCs w:val="22"/>
                <w:lang w:val="fr-FR"/>
              </w:rPr>
              <w:tab/>
            </w:r>
            <w:r w:rsidR="00852465" w:rsidRPr="00C55B26">
              <w:rPr>
                <w:rStyle w:val="Hyperlink"/>
              </w:rPr>
              <w:t>+KTCP_DATA Notification: Incoming Data through a TCP Connection</w:t>
            </w:r>
            <w:r w:rsidR="00852465">
              <w:rPr>
                <w:webHidden/>
              </w:rPr>
              <w:tab/>
            </w:r>
            <w:r w:rsidR="00852465">
              <w:rPr>
                <w:webHidden/>
              </w:rPr>
              <w:fldChar w:fldCharType="begin"/>
            </w:r>
            <w:r w:rsidR="00852465">
              <w:rPr>
                <w:webHidden/>
              </w:rPr>
              <w:instrText xml:space="preserve"> PAGEREF _Toc511294396 \h </w:instrText>
            </w:r>
            <w:r w:rsidR="00852465">
              <w:rPr>
                <w:webHidden/>
              </w:rPr>
            </w:r>
            <w:r w:rsidR="00852465">
              <w:rPr>
                <w:webHidden/>
              </w:rPr>
              <w:fldChar w:fldCharType="separate"/>
            </w:r>
            <w:r w:rsidR="00852465">
              <w:rPr>
                <w:webHidden/>
              </w:rPr>
              <w:t>28</w:t>
            </w:r>
            <w:r w:rsidR="00852465">
              <w:rPr>
                <w:webHidden/>
              </w:rPr>
              <w:fldChar w:fldCharType="end"/>
            </w:r>
          </w:hyperlink>
        </w:p>
        <w:p w14:paraId="028FF1EB" w14:textId="7D4B4010"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7" w:history="1">
            <w:r w:rsidR="00852465" w:rsidRPr="00C55B26">
              <w:rPr>
                <w:rStyle w:val="Hyperlink"/>
              </w:rPr>
              <w:t>2.4.9.</w:t>
            </w:r>
            <w:r w:rsidR="00852465">
              <w:rPr>
                <w:rFonts w:asciiTheme="minorHAnsi" w:eastAsiaTheme="minorEastAsia" w:hAnsiTheme="minorHAnsi" w:cstheme="minorBidi"/>
                <w:color w:val="auto"/>
                <w:sz w:val="22"/>
                <w:szCs w:val="22"/>
                <w:lang w:val="fr-FR"/>
              </w:rPr>
              <w:tab/>
            </w:r>
            <w:r w:rsidR="00852465" w:rsidRPr="00C55B26">
              <w:rPr>
                <w:rStyle w:val="Hyperlink"/>
              </w:rPr>
              <w:t>+KTCP_IND Notification: TCP Status</w:t>
            </w:r>
            <w:r w:rsidR="00852465">
              <w:rPr>
                <w:webHidden/>
              </w:rPr>
              <w:tab/>
            </w:r>
            <w:r w:rsidR="00852465">
              <w:rPr>
                <w:webHidden/>
              </w:rPr>
              <w:fldChar w:fldCharType="begin"/>
            </w:r>
            <w:r w:rsidR="00852465">
              <w:rPr>
                <w:webHidden/>
              </w:rPr>
              <w:instrText xml:space="preserve"> PAGEREF _Toc511294397 \h </w:instrText>
            </w:r>
            <w:r w:rsidR="00852465">
              <w:rPr>
                <w:webHidden/>
              </w:rPr>
            </w:r>
            <w:r w:rsidR="00852465">
              <w:rPr>
                <w:webHidden/>
              </w:rPr>
              <w:fldChar w:fldCharType="separate"/>
            </w:r>
            <w:r w:rsidR="00852465">
              <w:rPr>
                <w:webHidden/>
              </w:rPr>
              <w:t>29</w:t>
            </w:r>
            <w:r w:rsidR="00852465">
              <w:rPr>
                <w:webHidden/>
              </w:rPr>
              <w:fldChar w:fldCharType="end"/>
            </w:r>
          </w:hyperlink>
        </w:p>
        <w:p w14:paraId="67406C62" w14:textId="36E566B1"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8" w:history="1">
            <w:r w:rsidR="00852465" w:rsidRPr="00C55B26">
              <w:rPr>
                <w:rStyle w:val="Hyperlink"/>
              </w:rPr>
              <w:t>2.4.10.</w:t>
            </w:r>
            <w:r w:rsidR="00852465">
              <w:rPr>
                <w:rFonts w:asciiTheme="minorHAnsi" w:eastAsiaTheme="minorEastAsia" w:hAnsiTheme="minorHAnsi" w:cstheme="minorBidi"/>
                <w:color w:val="auto"/>
                <w:sz w:val="22"/>
                <w:szCs w:val="22"/>
                <w:lang w:val="fr-FR"/>
              </w:rPr>
              <w:tab/>
            </w:r>
            <w:r w:rsidR="00852465" w:rsidRPr="00C55B26">
              <w:rPr>
                <w:rStyle w:val="Hyperlink"/>
              </w:rPr>
              <w:t>+KTCPSTAT Command: Get TCP Socket Status</w:t>
            </w:r>
            <w:r w:rsidR="00852465">
              <w:rPr>
                <w:webHidden/>
              </w:rPr>
              <w:tab/>
            </w:r>
            <w:r w:rsidR="00852465">
              <w:rPr>
                <w:webHidden/>
              </w:rPr>
              <w:fldChar w:fldCharType="begin"/>
            </w:r>
            <w:r w:rsidR="00852465">
              <w:rPr>
                <w:webHidden/>
              </w:rPr>
              <w:instrText xml:space="preserve"> PAGEREF _Toc511294398 \h </w:instrText>
            </w:r>
            <w:r w:rsidR="00852465">
              <w:rPr>
                <w:webHidden/>
              </w:rPr>
            </w:r>
            <w:r w:rsidR="00852465">
              <w:rPr>
                <w:webHidden/>
              </w:rPr>
              <w:fldChar w:fldCharType="separate"/>
            </w:r>
            <w:r w:rsidR="00852465">
              <w:rPr>
                <w:webHidden/>
              </w:rPr>
              <w:t>29</w:t>
            </w:r>
            <w:r w:rsidR="00852465">
              <w:rPr>
                <w:webHidden/>
              </w:rPr>
              <w:fldChar w:fldCharType="end"/>
            </w:r>
          </w:hyperlink>
        </w:p>
        <w:p w14:paraId="2D8ADC4A" w14:textId="2CEC7887"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399" w:history="1">
            <w:r w:rsidR="00852465" w:rsidRPr="00C55B26">
              <w:rPr>
                <w:rStyle w:val="Hyperlink"/>
              </w:rPr>
              <w:t>2.4.11.</w:t>
            </w:r>
            <w:r w:rsidR="00852465">
              <w:rPr>
                <w:rFonts w:asciiTheme="minorHAnsi" w:eastAsiaTheme="minorEastAsia" w:hAnsiTheme="minorHAnsi" w:cstheme="minorBidi"/>
                <w:color w:val="auto"/>
                <w:sz w:val="22"/>
                <w:szCs w:val="22"/>
                <w:lang w:val="fr-FR"/>
              </w:rPr>
              <w:tab/>
            </w:r>
            <w:r w:rsidR="00852465" w:rsidRPr="00C55B26">
              <w:rPr>
                <w:rStyle w:val="Hyperlink"/>
              </w:rPr>
              <w:t>+KTCPSTART Command: Start a TCP Connection in Direct Data Flow</w:t>
            </w:r>
            <w:r w:rsidR="00852465">
              <w:rPr>
                <w:webHidden/>
              </w:rPr>
              <w:tab/>
            </w:r>
            <w:r w:rsidR="00852465">
              <w:rPr>
                <w:webHidden/>
              </w:rPr>
              <w:fldChar w:fldCharType="begin"/>
            </w:r>
            <w:r w:rsidR="00852465">
              <w:rPr>
                <w:webHidden/>
              </w:rPr>
              <w:instrText xml:space="preserve"> PAGEREF _Toc511294399 \h </w:instrText>
            </w:r>
            <w:r w:rsidR="00852465">
              <w:rPr>
                <w:webHidden/>
              </w:rPr>
            </w:r>
            <w:r w:rsidR="00852465">
              <w:rPr>
                <w:webHidden/>
              </w:rPr>
              <w:fldChar w:fldCharType="separate"/>
            </w:r>
            <w:r w:rsidR="00852465">
              <w:rPr>
                <w:webHidden/>
              </w:rPr>
              <w:t>30</w:t>
            </w:r>
            <w:r w:rsidR="00852465">
              <w:rPr>
                <w:webHidden/>
              </w:rPr>
              <w:fldChar w:fldCharType="end"/>
            </w:r>
          </w:hyperlink>
        </w:p>
        <w:p w14:paraId="4331DC46" w14:textId="0BF1E218"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0" w:history="1">
            <w:r w:rsidR="00852465" w:rsidRPr="00C55B26">
              <w:rPr>
                <w:rStyle w:val="Hyperlink"/>
              </w:rPr>
              <w:t>2.4.12.</w:t>
            </w:r>
            <w:r w:rsidR="00852465">
              <w:rPr>
                <w:rFonts w:asciiTheme="minorHAnsi" w:eastAsiaTheme="minorEastAsia" w:hAnsiTheme="minorHAnsi" w:cstheme="minorBidi"/>
                <w:color w:val="auto"/>
                <w:sz w:val="22"/>
                <w:szCs w:val="22"/>
                <w:lang w:val="fr-FR"/>
              </w:rPr>
              <w:tab/>
            </w:r>
            <w:r w:rsidR="00852465" w:rsidRPr="00C55B26">
              <w:rPr>
                <w:rStyle w:val="Hyperlink"/>
              </w:rPr>
              <w:t>+KTCP_ACK Notification: Status Report for Latest TCP Data</w:t>
            </w:r>
            <w:r w:rsidR="00852465">
              <w:rPr>
                <w:webHidden/>
              </w:rPr>
              <w:tab/>
            </w:r>
            <w:r w:rsidR="00852465">
              <w:rPr>
                <w:webHidden/>
              </w:rPr>
              <w:fldChar w:fldCharType="begin"/>
            </w:r>
            <w:r w:rsidR="00852465">
              <w:rPr>
                <w:webHidden/>
              </w:rPr>
              <w:instrText xml:space="preserve"> PAGEREF _Toc511294400 \h </w:instrText>
            </w:r>
            <w:r w:rsidR="00852465">
              <w:rPr>
                <w:webHidden/>
              </w:rPr>
            </w:r>
            <w:r w:rsidR="00852465">
              <w:rPr>
                <w:webHidden/>
              </w:rPr>
              <w:fldChar w:fldCharType="separate"/>
            </w:r>
            <w:r w:rsidR="00852465">
              <w:rPr>
                <w:webHidden/>
              </w:rPr>
              <w:t>31</w:t>
            </w:r>
            <w:r w:rsidR="00852465">
              <w:rPr>
                <w:webHidden/>
              </w:rPr>
              <w:fldChar w:fldCharType="end"/>
            </w:r>
          </w:hyperlink>
        </w:p>
        <w:p w14:paraId="6ADC37A7" w14:textId="0B38C79C"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1" w:history="1">
            <w:r w:rsidR="00852465" w:rsidRPr="00C55B26">
              <w:rPr>
                <w:rStyle w:val="Hyperlink"/>
              </w:rPr>
              <w:t>2.4.13.</w:t>
            </w:r>
            <w:r w:rsidR="00852465">
              <w:rPr>
                <w:rFonts w:asciiTheme="minorHAnsi" w:eastAsiaTheme="minorEastAsia" w:hAnsiTheme="minorHAnsi" w:cstheme="minorBidi"/>
                <w:color w:val="auto"/>
                <w:sz w:val="22"/>
                <w:szCs w:val="22"/>
                <w:lang w:val="fr-FR"/>
              </w:rPr>
              <w:tab/>
            </w:r>
            <w:r w:rsidR="00852465" w:rsidRPr="00C55B26">
              <w:rPr>
                <w:rStyle w:val="Hyperlink"/>
              </w:rPr>
              <w:t>+KTCPACKINFO Command: Poll ACK Status for the Latest Data</w:t>
            </w:r>
            <w:r w:rsidR="00852465">
              <w:rPr>
                <w:webHidden/>
              </w:rPr>
              <w:tab/>
            </w:r>
            <w:r w:rsidR="00852465">
              <w:rPr>
                <w:webHidden/>
              </w:rPr>
              <w:fldChar w:fldCharType="begin"/>
            </w:r>
            <w:r w:rsidR="00852465">
              <w:rPr>
                <w:webHidden/>
              </w:rPr>
              <w:instrText xml:space="preserve"> PAGEREF _Toc511294401 \h </w:instrText>
            </w:r>
            <w:r w:rsidR="00852465">
              <w:rPr>
                <w:webHidden/>
              </w:rPr>
            </w:r>
            <w:r w:rsidR="00852465">
              <w:rPr>
                <w:webHidden/>
              </w:rPr>
              <w:fldChar w:fldCharType="separate"/>
            </w:r>
            <w:r w:rsidR="00852465">
              <w:rPr>
                <w:webHidden/>
              </w:rPr>
              <w:t>31</w:t>
            </w:r>
            <w:r w:rsidR="00852465">
              <w:rPr>
                <w:webHidden/>
              </w:rPr>
              <w:fldChar w:fldCharType="end"/>
            </w:r>
          </w:hyperlink>
        </w:p>
        <w:p w14:paraId="1D4FF3C9" w14:textId="1B5F9934"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402" w:history="1">
            <w:r w:rsidR="00852465" w:rsidRPr="00C55B26">
              <w:rPr>
                <w:rStyle w:val="Hyperlink"/>
              </w:rPr>
              <w:t>2.5.</w:t>
            </w:r>
            <w:r w:rsidR="00852465">
              <w:rPr>
                <w:rFonts w:asciiTheme="minorHAnsi" w:eastAsiaTheme="minorEastAsia" w:hAnsiTheme="minorHAnsi" w:cstheme="minorBidi"/>
                <w:color w:val="auto"/>
                <w:sz w:val="22"/>
                <w:szCs w:val="22"/>
                <w:lang w:val="fr-FR"/>
              </w:rPr>
              <w:tab/>
            </w:r>
            <w:r w:rsidR="00852465" w:rsidRPr="00C55B26">
              <w:rPr>
                <w:rStyle w:val="Hyperlink"/>
              </w:rPr>
              <w:t>UDP Specific Commands</w:t>
            </w:r>
            <w:r w:rsidR="00852465">
              <w:rPr>
                <w:webHidden/>
              </w:rPr>
              <w:tab/>
            </w:r>
            <w:r w:rsidR="00852465">
              <w:rPr>
                <w:webHidden/>
              </w:rPr>
              <w:fldChar w:fldCharType="begin"/>
            </w:r>
            <w:r w:rsidR="00852465">
              <w:rPr>
                <w:webHidden/>
              </w:rPr>
              <w:instrText xml:space="preserve"> PAGEREF _Toc511294402 \h </w:instrText>
            </w:r>
            <w:r w:rsidR="00852465">
              <w:rPr>
                <w:webHidden/>
              </w:rPr>
            </w:r>
            <w:r w:rsidR="00852465">
              <w:rPr>
                <w:webHidden/>
              </w:rPr>
              <w:fldChar w:fldCharType="separate"/>
            </w:r>
            <w:r w:rsidR="00852465">
              <w:rPr>
                <w:webHidden/>
              </w:rPr>
              <w:t>32</w:t>
            </w:r>
            <w:r w:rsidR="00852465">
              <w:rPr>
                <w:webHidden/>
              </w:rPr>
              <w:fldChar w:fldCharType="end"/>
            </w:r>
          </w:hyperlink>
        </w:p>
        <w:p w14:paraId="1F483213" w14:textId="056C4233"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3" w:history="1">
            <w:r w:rsidR="00852465" w:rsidRPr="00C55B26">
              <w:rPr>
                <w:rStyle w:val="Hyperlink"/>
              </w:rPr>
              <w:t>2.5.1.</w:t>
            </w:r>
            <w:r w:rsidR="00852465">
              <w:rPr>
                <w:rFonts w:asciiTheme="minorHAnsi" w:eastAsiaTheme="minorEastAsia" w:hAnsiTheme="minorHAnsi" w:cstheme="minorBidi"/>
                <w:color w:val="auto"/>
                <w:sz w:val="22"/>
                <w:szCs w:val="22"/>
                <w:lang w:val="fr-FR"/>
              </w:rPr>
              <w:tab/>
            </w:r>
            <w:r w:rsidR="00852465" w:rsidRPr="00C55B26">
              <w:rPr>
                <w:rStyle w:val="Hyperlink"/>
              </w:rPr>
              <w:t>+KUDPCFG Command: UDP Connection Configuration</w:t>
            </w:r>
            <w:r w:rsidR="00852465">
              <w:rPr>
                <w:webHidden/>
              </w:rPr>
              <w:tab/>
            </w:r>
            <w:r w:rsidR="00852465">
              <w:rPr>
                <w:webHidden/>
              </w:rPr>
              <w:fldChar w:fldCharType="begin"/>
            </w:r>
            <w:r w:rsidR="00852465">
              <w:rPr>
                <w:webHidden/>
              </w:rPr>
              <w:instrText xml:space="preserve"> PAGEREF _Toc511294403 \h </w:instrText>
            </w:r>
            <w:r w:rsidR="00852465">
              <w:rPr>
                <w:webHidden/>
              </w:rPr>
            </w:r>
            <w:r w:rsidR="00852465">
              <w:rPr>
                <w:webHidden/>
              </w:rPr>
              <w:fldChar w:fldCharType="separate"/>
            </w:r>
            <w:r w:rsidR="00852465">
              <w:rPr>
                <w:webHidden/>
              </w:rPr>
              <w:t>32</w:t>
            </w:r>
            <w:r w:rsidR="00852465">
              <w:rPr>
                <w:webHidden/>
              </w:rPr>
              <w:fldChar w:fldCharType="end"/>
            </w:r>
          </w:hyperlink>
        </w:p>
        <w:p w14:paraId="2FB5C464" w14:textId="6A3A7BE4"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4" w:history="1">
            <w:r w:rsidR="00852465" w:rsidRPr="00C55B26">
              <w:rPr>
                <w:rStyle w:val="Hyperlink"/>
              </w:rPr>
              <w:t>2.5.2.</w:t>
            </w:r>
            <w:r w:rsidR="00852465">
              <w:rPr>
                <w:rFonts w:asciiTheme="minorHAnsi" w:eastAsiaTheme="minorEastAsia" w:hAnsiTheme="minorHAnsi" w:cstheme="minorBidi"/>
                <w:color w:val="auto"/>
                <w:sz w:val="22"/>
                <w:szCs w:val="22"/>
                <w:lang w:val="fr-FR"/>
              </w:rPr>
              <w:tab/>
            </w:r>
            <w:r w:rsidR="00852465" w:rsidRPr="00C55B26">
              <w:rPr>
                <w:rStyle w:val="Hyperlink"/>
              </w:rPr>
              <w:t>+KUDPRCV Command: Receive Data through a UDP Connection</w:t>
            </w:r>
            <w:r w:rsidR="00852465">
              <w:rPr>
                <w:webHidden/>
              </w:rPr>
              <w:tab/>
            </w:r>
            <w:r w:rsidR="00852465">
              <w:rPr>
                <w:webHidden/>
              </w:rPr>
              <w:fldChar w:fldCharType="begin"/>
            </w:r>
            <w:r w:rsidR="00852465">
              <w:rPr>
                <w:webHidden/>
              </w:rPr>
              <w:instrText xml:space="preserve"> PAGEREF _Toc511294404 \h </w:instrText>
            </w:r>
            <w:r w:rsidR="00852465">
              <w:rPr>
                <w:webHidden/>
              </w:rPr>
            </w:r>
            <w:r w:rsidR="00852465">
              <w:rPr>
                <w:webHidden/>
              </w:rPr>
              <w:fldChar w:fldCharType="separate"/>
            </w:r>
            <w:r w:rsidR="00852465">
              <w:rPr>
                <w:webHidden/>
              </w:rPr>
              <w:t>34</w:t>
            </w:r>
            <w:r w:rsidR="00852465">
              <w:rPr>
                <w:webHidden/>
              </w:rPr>
              <w:fldChar w:fldCharType="end"/>
            </w:r>
          </w:hyperlink>
        </w:p>
        <w:p w14:paraId="6B3C00B9" w14:textId="7651F0AB"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5" w:history="1">
            <w:r w:rsidR="00852465" w:rsidRPr="00C55B26">
              <w:rPr>
                <w:rStyle w:val="Hyperlink"/>
              </w:rPr>
              <w:t>2.5.3.</w:t>
            </w:r>
            <w:r w:rsidR="00852465">
              <w:rPr>
                <w:rFonts w:asciiTheme="minorHAnsi" w:eastAsiaTheme="minorEastAsia" w:hAnsiTheme="minorHAnsi" w:cstheme="minorBidi"/>
                <w:color w:val="auto"/>
                <w:sz w:val="22"/>
                <w:szCs w:val="22"/>
                <w:lang w:val="fr-FR"/>
              </w:rPr>
              <w:tab/>
            </w:r>
            <w:r w:rsidR="00852465" w:rsidRPr="00C55B26">
              <w:rPr>
                <w:rStyle w:val="Hyperlink"/>
              </w:rPr>
              <w:t>+KUDPSND Command: Send Data through a UDP Connection</w:t>
            </w:r>
            <w:r w:rsidR="00852465">
              <w:rPr>
                <w:webHidden/>
              </w:rPr>
              <w:tab/>
            </w:r>
            <w:r w:rsidR="00852465">
              <w:rPr>
                <w:webHidden/>
              </w:rPr>
              <w:fldChar w:fldCharType="begin"/>
            </w:r>
            <w:r w:rsidR="00852465">
              <w:rPr>
                <w:webHidden/>
              </w:rPr>
              <w:instrText xml:space="preserve"> PAGEREF _Toc511294405 \h </w:instrText>
            </w:r>
            <w:r w:rsidR="00852465">
              <w:rPr>
                <w:webHidden/>
              </w:rPr>
            </w:r>
            <w:r w:rsidR="00852465">
              <w:rPr>
                <w:webHidden/>
              </w:rPr>
              <w:fldChar w:fldCharType="separate"/>
            </w:r>
            <w:r w:rsidR="00852465">
              <w:rPr>
                <w:webHidden/>
              </w:rPr>
              <w:t>35</w:t>
            </w:r>
            <w:r w:rsidR="00852465">
              <w:rPr>
                <w:webHidden/>
              </w:rPr>
              <w:fldChar w:fldCharType="end"/>
            </w:r>
          </w:hyperlink>
        </w:p>
        <w:p w14:paraId="77F4B596" w14:textId="01CB63A4"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6" w:history="1">
            <w:r w:rsidR="00852465" w:rsidRPr="00C55B26">
              <w:rPr>
                <w:rStyle w:val="Hyperlink"/>
              </w:rPr>
              <w:t>2.5.4.</w:t>
            </w:r>
            <w:r w:rsidR="00852465">
              <w:rPr>
                <w:rFonts w:asciiTheme="minorHAnsi" w:eastAsiaTheme="minorEastAsia" w:hAnsiTheme="minorHAnsi" w:cstheme="minorBidi"/>
                <w:color w:val="auto"/>
                <w:sz w:val="22"/>
                <w:szCs w:val="22"/>
                <w:lang w:val="fr-FR"/>
              </w:rPr>
              <w:tab/>
            </w:r>
            <w:r w:rsidR="00852465" w:rsidRPr="00C55B26">
              <w:rPr>
                <w:rStyle w:val="Hyperlink"/>
              </w:rPr>
              <w:t>+KUDPCLOSE Command: Close Current UDP Operation</w:t>
            </w:r>
            <w:r w:rsidR="00852465">
              <w:rPr>
                <w:webHidden/>
              </w:rPr>
              <w:tab/>
            </w:r>
            <w:r w:rsidR="00852465">
              <w:rPr>
                <w:webHidden/>
              </w:rPr>
              <w:fldChar w:fldCharType="begin"/>
            </w:r>
            <w:r w:rsidR="00852465">
              <w:rPr>
                <w:webHidden/>
              </w:rPr>
              <w:instrText xml:space="preserve"> PAGEREF _Toc511294406 \h </w:instrText>
            </w:r>
            <w:r w:rsidR="00852465">
              <w:rPr>
                <w:webHidden/>
              </w:rPr>
            </w:r>
            <w:r w:rsidR="00852465">
              <w:rPr>
                <w:webHidden/>
              </w:rPr>
              <w:fldChar w:fldCharType="separate"/>
            </w:r>
            <w:r w:rsidR="00852465">
              <w:rPr>
                <w:webHidden/>
              </w:rPr>
              <w:t>36</w:t>
            </w:r>
            <w:r w:rsidR="00852465">
              <w:rPr>
                <w:webHidden/>
              </w:rPr>
              <w:fldChar w:fldCharType="end"/>
            </w:r>
          </w:hyperlink>
        </w:p>
        <w:p w14:paraId="01E7296B" w14:textId="3EE75101"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7" w:history="1">
            <w:r w:rsidR="00852465" w:rsidRPr="00C55B26">
              <w:rPr>
                <w:rStyle w:val="Hyperlink"/>
              </w:rPr>
              <w:t>2.5.5.</w:t>
            </w:r>
            <w:r w:rsidR="00852465">
              <w:rPr>
                <w:rFonts w:asciiTheme="minorHAnsi" w:eastAsiaTheme="minorEastAsia" w:hAnsiTheme="minorHAnsi" w:cstheme="minorBidi"/>
                <w:color w:val="auto"/>
                <w:sz w:val="22"/>
                <w:szCs w:val="22"/>
                <w:lang w:val="fr-FR"/>
              </w:rPr>
              <w:tab/>
            </w:r>
            <w:r w:rsidR="00852465" w:rsidRPr="00C55B26">
              <w:rPr>
                <w:rStyle w:val="Hyperlink"/>
              </w:rPr>
              <w:t>+KUDPDEL Command: Delete a Configured UDP Session</w:t>
            </w:r>
            <w:r w:rsidR="00852465">
              <w:rPr>
                <w:webHidden/>
              </w:rPr>
              <w:tab/>
            </w:r>
            <w:r w:rsidR="00852465">
              <w:rPr>
                <w:webHidden/>
              </w:rPr>
              <w:fldChar w:fldCharType="begin"/>
            </w:r>
            <w:r w:rsidR="00852465">
              <w:rPr>
                <w:webHidden/>
              </w:rPr>
              <w:instrText xml:space="preserve"> PAGEREF _Toc511294407 \h </w:instrText>
            </w:r>
            <w:r w:rsidR="00852465">
              <w:rPr>
                <w:webHidden/>
              </w:rPr>
            </w:r>
            <w:r w:rsidR="00852465">
              <w:rPr>
                <w:webHidden/>
              </w:rPr>
              <w:fldChar w:fldCharType="separate"/>
            </w:r>
            <w:r w:rsidR="00852465">
              <w:rPr>
                <w:webHidden/>
              </w:rPr>
              <w:t>37</w:t>
            </w:r>
            <w:r w:rsidR="00852465">
              <w:rPr>
                <w:webHidden/>
              </w:rPr>
              <w:fldChar w:fldCharType="end"/>
            </w:r>
          </w:hyperlink>
        </w:p>
        <w:p w14:paraId="1C2C8CF8" w14:textId="2C8CF8BD"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8" w:history="1">
            <w:r w:rsidR="00852465" w:rsidRPr="00C55B26">
              <w:rPr>
                <w:rStyle w:val="Hyperlink"/>
              </w:rPr>
              <w:t>2.5.6.</w:t>
            </w:r>
            <w:r w:rsidR="00852465">
              <w:rPr>
                <w:rFonts w:asciiTheme="minorHAnsi" w:eastAsiaTheme="minorEastAsia" w:hAnsiTheme="minorHAnsi" w:cstheme="minorBidi"/>
                <w:color w:val="auto"/>
                <w:sz w:val="22"/>
                <w:szCs w:val="22"/>
                <w:lang w:val="fr-FR"/>
              </w:rPr>
              <w:tab/>
            </w:r>
            <w:r w:rsidR="00852465" w:rsidRPr="00C55B26">
              <w:rPr>
                <w:rStyle w:val="Hyperlink"/>
              </w:rPr>
              <w:t>+KUDP_IND Notification: UDP Status</w:t>
            </w:r>
            <w:r w:rsidR="00852465">
              <w:rPr>
                <w:webHidden/>
              </w:rPr>
              <w:tab/>
            </w:r>
            <w:r w:rsidR="00852465">
              <w:rPr>
                <w:webHidden/>
              </w:rPr>
              <w:fldChar w:fldCharType="begin"/>
            </w:r>
            <w:r w:rsidR="00852465">
              <w:rPr>
                <w:webHidden/>
              </w:rPr>
              <w:instrText xml:space="preserve"> PAGEREF _Toc511294408 \h </w:instrText>
            </w:r>
            <w:r w:rsidR="00852465">
              <w:rPr>
                <w:webHidden/>
              </w:rPr>
            </w:r>
            <w:r w:rsidR="00852465">
              <w:rPr>
                <w:webHidden/>
              </w:rPr>
              <w:fldChar w:fldCharType="separate"/>
            </w:r>
            <w:r w:rsidR="00852465">
              <w:rPr>
                <w:webHidden/>
              </w:rPr>
              <w:t>37</w:t>
            </w:r>
            <w:r w:rsidR="00852465">
              <w:rPr>
                <w:webHidden/>
              </w:rPr>
              <w:fldChar w:fldCharType="end"/>
            </w:r>
          </w:hyperlink>
        </w:p>
        <w:p w14:paraId="7428C82E" w14:textId="3FC1861B"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09" w:history="1">
            <w:r w:rsidR="00852465" w:rsidRPr="00C55B26">
              <w:rPr>
                <w:rStyle w:val="Hyperlink"/>
              </w:rPr>
              <w:t>2.5.7.</w:t>
            </w:r>
            <w:r w:rsidR="00852465">
              <w:rPr>
                <w:rFonts w:asciiTheme="minorHAnsi" w:eastAsiaTheme="minorEastAsia" w:hAnsiTheme="minorHAnsi" w:cstheme="minorBidi"/>
                <w:color w:val="auto"/>
                <w:sz w:val="22"/>
                <w:szCs w:val="22"/>
                <w:lang w:val="fr-FR"/>
              </w:rPr>
              <w:tab/>
            </w:r>
            <w:r w:rsidR="00852465" w:rsidRPr="00C55B26">
              <w:rPr>
                <w:rStyle w:val="Hyperlink"/>
              </w:rPr>
              <w:t>+KUDP_DATA Notification: Incoming Data through a UDP Connection</w:t>
            </w:r>
            <w:r w:rsidR="00852465">
              <w:rPr>
                <w:webHidden/>
              </w:rPr>
              <w:tab/>
            </w:r>
            <w:r w:rsidR="00852465">
              <w:rPr>
                <w:webHidden/>
              </w:rPr>
              <w:fldChar w:fldCharType="begin"/>
            </w:r>
            <w:r w:rsidR="00852465">
              <w:rPr>
                <w:webHidden/>
              </w:rPr>
              <w:instrText xml:space="preserve"> PAGEREF _Toc511294409 \h </w:instrText>
            </w:r>
            <w:r w:rsidR="00852465">
              <w:rPr>
                <w:webHidden/>
              </w:rPr>
            </w:r>
            <w:r w:rsidR="00852465">
              <w:rPr>
                <w:webHidden/>
              </w:rPr>
              <w:fldChar w:fldCharType="separate"/>
            </w:r>
            <w:r w:rsidR="00852465">
              <w:rPr>
                <w:webHidden/>
              </w:rPr>
              <w:t>37</w:t>
            </w:r>
            <w:r w:rsidR="00852465">
              <w:rPr>
                <w:webHidden/>
              </w:rPr>
              <w:fldChar w:fldCharType="end"/>
            </w:r>
          </w:hyperlink>
        </w:p>
        <w:p w14:paraId="5B94857E" w14:textId="5F2A21FF"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410" w:history="1">
            <w:r w:rsidR="00852465" w:rsidRPr="00C55B26">
              <w:rPr>
                <w:rStyle w:val="Hyperlink"/>
              </w:rPr>
              <w:t>2.6.</w:t>
            </w:r>
            <w:r w:rsidR="00852465">
              <w:rPr>
                <w:rFonts w:asciiTheme="minorHAnsi" w:eastAsiaTheme="minorEastAsia" w:hAnsiTheme="minorHAnsi" w:cstheme="minorBidi"/>
                <w:color w:val="auto"/>
                <w:sz w:val="22"/>
                <w:szCs w:val="22"/>
                <w:lang w:val="fr-FR"/>
              </w:rPr>
              <w:tab/>
            </w:r>
            <w:r w:rsidR="00852465" w:rsidRPr="00C55B26">
              <w:rPr>
                <w:rStyle w:val="Hyperlink"/>
              </w:rPr>
              <w:t>SSL Certificate Manager</w:t>
            </w:r>
            <w:r w:rsidR="00852465">
              <w:rPr>
                <w:webHidden/>
              </w:rPr>
              <w:tab/>
            </w:r>
            <w:r w:rsidR="00852465">
              <w:rPr>
                <w:webHidden/>
              </w:rPr>
              <w:fldChar w:fldCharType="begin"/>
            </w:r>
            <w:r w:rsidR="00852465">
              <w:rPr>
                <w:webHidden/>
              </w:rPr>
              <w:instrText xml:space="preserve"> PAGEREF _Toc511294410 \h </w:instrText>
            </w:r>
            <w:r w:rsidR="00852465">
              <w:rPr>
                <w:webHidden/>
              </w:rPr>
            </w:r>
            <w:r w:rsidR="00852465">
              <w:rPr>
                <w:webHidden/>
              </w:rPr>
              <w:fldChar w:fldCharType="separate"/>
            </w:r>
            <w:r w:rsidR="00852465">
              <w:rPr>
                <w:webHidden/>
              </w:rPr>
              <w:t>38</w:t>
            </w:r>
            <w:r w:rsidR="00852465">
              <w:rPr>
                <w:webHidden/>
              </w:rPr>
              <w:fldChar w:fldCharType="end"/>
            </w:r>
          </w:hyperlink>
        </w:p>
        <w:p w14:paraId="6BD22B7B" w14:textId="2F71D867"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1" w:history="1">
            <w:r w:rsidR="00852465" w:rsidRPr="00C55B26">
              <w:rPr>
                <w:rStyle w:val="Hyperlink"/>
              </w:rPr>
              <w:t>2.6.1.</w:t>
            </w:r>
            <w:r w:rsidR="00852465">
              <w:rPr>
                <w:rFonts w:asciiTheme="minorHAnsi" w:eastAsiaTheme="minorEastAsia" w:hAnsiTheme="minorHAnsi" w:cstheme="minorBidi"/>
                <w:color w:val="auto"/>
                <w:sz w:val="22"/>
                <w:szCs w:val="22"/>
                <w:lang w:val="fr-FR"/>
              </w:rPr>
              <w:tab/>
            </w:r>
            <w:r w:rsidR="00852465" w:rsidRPr="00C55B26">
              <w:rPr>
                <w:rStyle w:val="Hyperlink"/>
              </w:rPr>
              <w:t>+KCERTSTORE Command: Store Root CA and Local Certificates to Internal Storage</w:t>
            </w:r>
            <w:r w:rsidR="00852465">
              <w:rPr>
                <w:webHidden/>
              </w:rPr>
              <w:tab/>
            </w:r>
            <w:r w:rsidR="00852465">
              <w:rPr>
                <w:webHidden/>
              </w:rPr>
              <w:fldChar w:fldCharType="begin"/>
            </w:r>
            <w:r w:rsidR="00852465">
              <w:rPr>
                <w:webHidden/>
              </w:rPr>
              <w:instrText xml:space="preserve"> PAGEREF _Toc511294411 \h </w:instrText>
            </w:r>
            <w:r w:rsidR="00852465">
              <w:rPr>
                <w:webHidden/>
              </w:rPr>
            </w:r>
            <w:r w:rsidR="00852465">
              <w:rPr>
                <w:webHidden/>
              </w:rPr>
              <w:fldChar w:fldCharType="separate"/>
            </w:r>
            <w:r w:rsidR="00852465">
              <w:rPr>
                <w:webHidden/>
              </w:rPr>
              <w:t>38</w:t>
            </w:r>
            <w:r w:rsidR="00852465">
              <w:rPr>
                <w:webHidden/>
              </w:rPr>
              <w:fldChar w:fldCharType="end"/>
            </w:r>
          </w:hyperlink>
        </w:p>
        <w:p w14:paraId="78DAFF6C" w14:textId="381245EF"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2" w:history="1">
            <w:r w:rsidR="00852465" w:rsidRPr="00C55B26">
              <w:rPr>
                <w:rStyle w:val="Hyperlink"/>
              </w:rPr>
              <w:t>2.6.2.</w:t>
            </w:r>
            <w:r w:rsidR="00852465">
              <w:rPr>
                <w:rFonts w:asciiTheme="minorHAnsi" w:eastAsiaTheme="minorEastAsia" w:hAnsiTheme="minorHAnsi" w:cstheme="minorBidi"/>
                <w:color w:val="auto"/>
                <w:sz w:val="22"/>
                <w:szCs w:val="22"/>
                <w:lang w:val="fr-FR"/>
              </w:rPr>
              <w:tab/>
            </w:r>
            <w:r w:rsidR="00852465" w:rsidRPr="00C55B26">
              <w:rPr>
                <w:rStyle w:val="Hyperlink"/>
              </w:rPr>
              <w:t>+KPRIVKSTORE Command: Store Private Key Associated to a Local Certificate</w:t>
            </w:r>
            <w:r w:rsidR="00852465">
              <w:rPr>
                <w:webHidden/>
              </w:rPr>
              <w:tab/>
            </w:r>
            <w:r w:rsidR="00852465">
              <w:rPr>
                <w:webHidden/>
              </w:rPr>
              <w:fldChar w:fldCharType="begin"/>
            </w:r>
            <w:r w:rsidR="00852465">
              <w:rPr>
                <w:webHidden/>
              </w:rPr>
              <w:instrText xml:space="preserve"> PAGEREF _Toc511294412 \h </w:instrText>
            </w:r>
            <w:r w:rsidR="00852465">
              <w:rPr>
                <w:webHidden/>
              </w:rPr>
            </w:r>
            <w:r w:rsidR="00852465">
              <w:rPr>
                <w:webHidden/>
              </w:rPr>
              <w:fldChar w:fldCharType="separate"/>
            </w:r>
            <w:r w:rsidR="00852465">
              <w:rPr>
                <w:webHidden/>
              </w:rPr>
              <w:t>40</w:t>
            </w:r>
            <w:r w:rsidR="00852465">
              <w:rPr>
                <w:webHidden/>
              </w:rPr>
              <w:fldChar w:fldCharType="end"/>
            </w:r>
          </w:hyperlink>
        </w:p>
        <w:p w14:paraId="0485C840" w14:textId="2B5CA0F5"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3" w:history="1">
            <w:r w:rsidR="00852465" w:rsidRPr="00C55B26">
              <w:rPr>
                <w:rStyle w:val="Hyperlink"/>
              </w:rPr>
              <w:t>2.6.3.</w:t>
            </w:r>
            <w:r w:rsidR="00852465">
              <w:rPr>
                <w:rFonts w:asciiTheme="minorHAnsi" w:eastAsiaTheme="minorEastAsia" w:hAnsiTheme="minorHAnsi" w:cstheme="minorBidi"/>
                <w:color w:val="auto"/>
                <w:sz w:val="22"/>
                <w:szCs w:val="22"/>
                <w:lang w:val="fr-FR"/>
              </w:rPr>
              <w:tab/>
            </w:r>
            <w:r w:rsidR="00852465" w:rsidRPr="00C55B26">
              <w:rPr>
                <w:rStyle w:val="Hyperlink"/>
              </w:rPr>
              <w:t>+KCERTDELETE Command: Delete Local Certificate from the Index</w:t>
            </w:r>
            <w:r w:rsidR="00852465">
              <w:rPr>
                <w:webHidden/>
              </w:rPr>
              <w:tab/>
            </w:r>
            <w:r w:rsidR="00852465">
              <w:rPr>
                <w:webHidden/>
              </w:rPr>
              <w:fldChar w:fldCharType="begin"/>
            </w:r>
            <w:r w:rsidR="00852465">
              <w:rPr>
                <w:webHidden/>
              </w:rPr>
              <w:instrText xml:space="preserve"> PAGEREF _Toc511294413 \h </w:instrText>
            </w:r>
            <w:r w:rsidR="00852465">
              <w:rPr>
                <w:webHidden/>
              </w:rPr>
            </w:r>
            <w:r w:rsidR="00852465">
              <w:rPr>
                <w:webHidden/>
              </w:rPr>
              <w:fldChar w:fldCharType="separate"/>
            </w:r>
            <w:r w:rsidR="00852465">
              <w:rPr>
                <w:webHidden/>
              </w:rPr>
              <w:t>41</w:t>
            </w:r>
            <w:r w:rsidR="00852465">
              <w:rPr>
                <w:webHidden/>
              </w:rPr>
              <w:fldChar w:fldCharType="end"/>
            </w:r>
          </w:hyperlink>
        </w:p>
        <w:p w14:paraId="1B5FF606" w14:textId="7A01D39D"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4" w:history="1">
            <w:r w:rsidR="00852465" w:rsidRPr="00C55B26">
              <w:rPr>
                <w:rStyle w:val="Hyperlink"/>
              </w:rPr>
              <w:t>2.6.4.</w:t>
            </w:r>
            <w:r w:rsidR="00852465">
              <w:rPr>
                <w:rFonts w:asciiTheme="minorHAnsi" w:eastAsiaTheme="minorEastAsia" w:hAnsiTheme="minorHAnsi" w:cstheme="minorBidi"/>
                <w:color w:val="auto"/>
                <w:sz w:val="22"/>
                <w:szCs w:val="22"/>
                <w:lang w:val="fr-FR"/>
              </w:rPr>
              <w:tab/>
            </w:r>
            <w:r w:rsidR="00852465" w:rsidRPr="00C55B26">
              <w:rPr>
                <w:rStyle w:val="Hyperlink"/>
              </w:rPr>
              <w:t>+KPRIVKDELETE Command: Delete Private Key from the Index</w:t>
            </w:r>
            <w:r w:rsidR="00852465">
              <w:rPr>
                <w:webHidden/>
              </w:rPr>
              <w:tab/>
            </w:r>
            <w:r w:rsidR="00852465">
              <w:rPr>
                <w:webHidden/>
              </w:rPr>
              <w:fldChar w:fldCharType="begin"/>
            </w:r>
            <w:r w:rsidR="00852465">
              <w:rPr>
                <w:webHidden/>
              </w:rPr>
              <w:instrText xml:space="preserve"> PAGEREF _Toc511294414 \h </w:instrText>
            </w:r>
            <w:r w:rsidR="00852465">
              <w:rPr>
                <w:webHidden/>
              </w:rPr>
            </w:r>
            <w:r w:rsidR="00852465">
              <w:rPr>
                <w:webHidden/>
              </w:rPr>
              <w:fldChar w:fldCharType="separate"/>
            </w:r>
            <w:r w:rsidR="00852465">
              <w:rPr>
                <w:webHidden/>
              </w:rPr>
              <w:t>41</w:t>
            </w:r>
            <w:r w:rsidR="00852465">
              <w:rPr>
                <w:webHidden/>
              </w:rPr>
              <w:fldChar w:fldCharType="end"/>
            </w:r>
          </w:hyperlink>
        </w:p>
        <w:p w14:paraId="4B6E158D" w14:textId="1FA9A0A8" w:rsidR="00852465" w:rsidRDefault="00482F12">
          <w:pPr>
            <w:pStyle w:val="TOC1"/>
            <w:rPr>
              <w:rFonts w:asciiTheme="minorHAnsi" w:eastAsiaTheme="minorEastAsia" w:hAnsiTheme="minorHAnsi" w:cstheme="minorBidi"/>
              <w:b w:val="0"/>
              <w:bCs w:val="0"/>
              <w:caps w:val="0"/>
              <w:color w:val="auto"/>
              <w:sz w:val="22"/>
              <w:szCs w:val="22"/>
              <w:lang w:val="fr-FR"/>
            </w:rPr>
          </w:pPr>
          <w:hyperlink w:anchor="_Toc511294415" w:history="1">
            <w:r w:rsidR="00852465" w:rsidRPr="00C55B26">
              <w:rPr>
                <w:rStyle w:val="Hyperlink"/>
              </w:rPr>
              <w:t>3.</w:t>
            </w:r>
            <w:r w:rsidR="00852465">
              <w:rPr>
                <w:rFonts w:asciiTheme="minorHAnsi" w:eastAsiaTheme="minorEastAsia" w:hAnsiTheme="minorHAnsi" w:cstheme="minorBidi"/>
                <w:b w:val="0"/>
                <w:bCs w:val="0"/>
                <w:caps w:val="0"/>
                <w:color w:val="auto"/>
                <w:sz w:val="22"/>
                <w:szCs w:val="22"/>
                <w:lang w:val="fr-FR"/>
              </w:rPr>
              <w:tab/>
            </w:r>
            <w:r w:rsidR="00852465" w:rsidRPr="00C55B26">
              <w:rPr>
                <w:rStyle w:val="Hyperlink"/>
              </w:rPr>
              <w:t>Appendix</w:t>
            </w:r>
            <w:r w:rsidR="00852465">
              <w:rPr>
                <w:webHidden/>
              </w:rPr>
              <w:tab/>
            </w:r>
            <w:r w:rsidR="00852465">
              <w:rPr>
                <w:webHidden/>
              </w:rPr>
              <w:fldChar w:fldCharType="begin"/>
            </w:r>
            <w:r w:rsidR="00852465">
              <w:rPr>
                <w:webHidden/>
              </w:rPr>
              <w:instrText xml:space="preserve"> PAGEREF _Toc511294415 \h </w:instrText>
            </w:r>
            <w:r w:rsidR="00852465">
              <w:rPr>
                <w:webHidden/>
              </w:rPr>
            </w:r>
            <w:r w:rsidR="00852465">
              <w:rPr>
                <w:webHidden/>
              </w:rPr>
              <w:fldChar w:fldCharType="separate"/>
            </w:r>
            <w:r w:rsidR="00852465">
              <w:rPr>
                <w:webHidden/>
              </w:rPr>
              <w:t>43</w:t>
            </w:r>
            <w:r w:rsidR="00852465">
              <w:rPr>
                <w:webHidden/>
              </w:rPr>
              <w:fldChar w:fldCharType="end"/>
            </w:r>
          </w:hyperlink>
        </w:p>
        <w:p w14:paraId="593DA61A" w14:textId="13FAB156"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416" w:history="1">
            <w:r w:rsidR="00852465" w:rsidRPr="00C55B26">
              <w:rPr>
                <w:rStyle w:val="Hyperlink"/>
              </w:rPr>
              <w:t>3.1.</w:t>
            </w:r>
            <w:r w:rsidR="00852465">
              <w:rPr>
                <w:rFonts w:asciiTheme="minorHAnsi" w:eastAsiaTheme="minorEastAsia" w:hAnsiTheme="minorHAnsi" w:cstheme="minorBidi"/>
                <w:color w:val="auto"/>
                <w:sz w:val="22"/>
                <w:szCs w:val="22"/>
                <w:lang w:val="fr-FR"/>
              </w:rPr>
              <w:tab/>
            </w:r>
            <w:r w:rsidR="00852465" w:rsidRPr="00C55B26">
              <w:rPr>
                <w:rStyle w:val="Hyperlink"/>
              </w:rPr>
              <w:t>How to Use TCP Commands</w:t>
            </w:r>
            <w:r w:rsidR="00852465">
              <w:rPr>
                <w:webHidden/>
              </w:rPr>
              <w:tab/>
            </w:r>
            <w:r w:rsidR="00852465">
              <w:rPr>
                <w:webHidden/>
              </w:rPr>
              <w:fldChar w:fldCharType="begin"/>
            </w:r>
            <w:r w:rsidR="00852465">
              <w:rPr>
                <w:webHidden/>
              </w:rPr>
              <w:instrText xml:space="preserve"> PAGEREF _Toc511294416 \h </w:instrText>
            </w:r>
            <w:r w:rsidR="00852465">
              <w:rPr>
                <w:webHidden/>
              </w:rPr>
            </w:r>
            <w:r w:rsidR="00852465">
              <w:rPr>
                <w:webHidden/>
              </w:rPr>
              <w:fldChar w:fldCharType="separate"/>
            </w:r>
            <w:r w:rsidR="00852465">
              <w:rPr>
                <w:webHidden/>
              </w:rPr>
              <w:t>43</w:t>
            </w:r>
            <w:r w:rsidR="00852465">
              <w:rPr>
                <w:webHidden/>
              </w:rPr>
              <w:fldChar w:fldCharType="end"/>
            </w:r>
          </w:hyperlink>
        </w:p>
        <w:p w14:paraId="2D1A1228" w14:textId="03633830"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7" w:history="1">
            <w:r w:rsidR="00852465" w:rsidRPr="00C55B26">
              <w:rPr>
                <w:rStyle w:val="Hyperlink"/>
              </w:rPr>
              <w:t>3.1.1.</w:t>
            </w:r>
            <w:r w:rsidR="00852465">
              <w:rPr>
                <w:rFonts w:asciiTheme="minorHAnsi" w:eastAsiaTheme="minorEastAsia" w:hAnsiTheme="minorHAnsi" w:cstheme="minorBidi"/>
                <w:color w:val="auto"/>
                <w:sz w:val="22"/>
                <w:szCs w:val="22"/>
                <w:lang w:val="fr-FR"/>
              </w:rPr>
              <w:tab/>
            </w:r>
            <w:r w:rsidR="00852465" w:rsidRPr="00C55B26">
              <w:rPr>
                <w:rStyle w:val="Hyperlink"/>
              </w:rPr>
              <w:t>Client Mode</w:t>
            </w:r>
            <w:r w:rsidR="00852465">
              <w:rPr>
                <w:webHidden/>
              </w:rPr>
              <w:tab/>
            </w:r>
            <w:r w:rsidR="00852465">
              <w:rPr>
                <w:webHidden/>
              </w:rPr>
              <w:fldChar w:fldCharType="begin"/>
            </w:r>
            <w:r w:rsidR="00852465">
              <w:rPr>
                <w:webHidden/>
              </w:rPr>
              <w:instrText xml:space="preserve"> PAGEREF _Toc511294417 \h </w:instrText>
            </w:r>
            <w:r w:rsidR="00852465">
              <w:rPr>
                <w:webHidden/>
              </w:rPr>
            </w:r>
            <w:r w:rsidR="00852465">
              <w:rPr>
                <w:webHidden/>
              </w:rPr>
              <w:fldChar w:fldCharType="separate"/>
            </w:r>
            <w:r w:rsidR="00852465">
              <w:rPr>
                <w:webHidden/>
              </w:rPr>
              <w:t>43</w:t>
            </w:r>
            <w:r w:rsidR="00852465">
              <w:rPr>
                <w:webHidden/>
              </w:rPr>
              <w:fldChar w:fldCharType="end"/>
            </w:r>
          </w:hyperlink>
        </w:p>
        <w:p w14:paraId="5C3752C9" w14:textId="7C8F7188"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8" w:history="1">
            <w:r w:rsidR="00852465" w:rsidRPr="00C55B26">
              <w:rPr>
                <w:rStyle w:val="Hyperlink"/>
              </w:rPr>
              <w:t>3.1.2.</w:t>
            </w:r>
            <w:r w:rsidR="00852465">
              <w:rPr>
                <w:rFonts w:asciiTheme="minorHAnsi" w:eastAsiaTheme="minorEastAsia" w:hAnsiTheme="minorHAnsi" w:cstheme="minorBidi"/>
                <w:color w:val="auto"/>
                <w:sz w:val="22"/>
                <w:szCs w:val="22"/>
                <w:lang w:val="fr-FR"/>
              </w:rPr>
              <w:tab/>
            </w:r>
            <w:r w:rsidR="00852465" w:rsidRPr="00C55B26">
              <w:rPr>
                <w:rStyle w:val="Hyperlink"/>
              </w:rPr>
              <w:t>Server Mode</w:t>
            </w:r>
            <w:r w:rsidR="00852465">
              <w:rPr>
                <w:webHidden/>
              </w:rPr>
              <w:tab/>
            </w:r>
            <w:r w:rsidR="00852465">
              <w:rPr>
                <w:webHidden/>
              </w:rPr>
              <w:fldChar w:fldCharType="begin"/>
            </w:r>
            <w:r w:rsidR="00852465">
              <w:rPr>
                <w:webHidden/>
              </w:rPr>
              <w:instrText xml:space="preserve"> PAGEREF _Toc511294418 \h </w:instrText>
            </w:r>
            <w:r w:rsidR="00852465">
              <w:rPr>
                <w:webHidden/>
              </w:rPr>
            </w:r>
            <w:r w:rsidR="00852465">
              <w:rPr>
                <w:webHidden/>
              </w:rPr>
              <w:fldChar w:fldCharType="separate"/>
            </w:r>
            <w:r w:rsidR="00852465">
              <w:rPr>
                <w:webHidden/>
              </w:rPr>
              <w:t>44</w:t>
            </w:r>
            <w:r w:rsidR="00852465">
              <w:rPr>
                <w:webHidden/>
              </w:rPr>
              <w:fldChar w:fldCharType="end"/>
            </w:r>
          </w:hyperlink>
        </w:p>
        <w:p w14:paraId="516FC315" w14:textId="327E222A"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19" w:history="1">
            <w:r w:rsidR="00852465" w:rsidRPr="00C55B26">
              <w:rPr>
                <w:rStyle w:val="Hyperlink"/>
              </w:rPr>
              <w:t>3.1.3.</w:t>
            </w:r>
            <w:r w:rsidR="00852465">
              <w:rPr>
                <w:rFonts w:asciiTheme="minorHAnsi" w:eastAsiaTheme="minorEastAsia" w:hAnsiTheme="minorHAnsi" w:cstheme="minorBidi"/>
                <w:color w:val="auto"/>
                <w:sz w:val="22"/>
                <w:szCs w:val="22"/>
                <w:lang w:val="fr-FR"/>
              </w:rPr>
              <w:tab/>
            </w:r>
            <w:r w:rsidR="00852465" w:rsidRPr="00C55B26">
              <w:rPr>
                <w:rStyle w:val="Hyperlink"/>
              </w:rPr>
              <w:t>Polling for the Status of a Socket</w:t>
            </w:r>
            <w:r w:rsidR="00852465">
              <w:rPr>
                <w:webHidden/>
              </w:rPr>
              <w:tab/>
            </w:r>
            <w:r w:rsidR="00852465">
              <w:rPr>
                <w:webHidden/>
              </w:rPr>
              <w:fldChar w:fldCharType="begin"/>
            </w:r>
            <w:r w:rsidR="00852465">
              <w:rPr>
                <w:webHidden/>
              </w:rPr>
              <w:instrText xml:space="preserve"> PAGEREF _Toc511294419 \h </w:instrText>
            </w:r>
            <w:r w:rsidR="00852465">
              <w:rPr>
                <w:webHidden/>
              </w:rPr>
            </w:r>
            <w:r w:rsidR="00852465">
              <w:rPr>
                <w:webHidden/>
              </w:rPr>
              <w:fldChar w:fldCharType="separate"/>
            </w:r>
            <w:r w:rsidR="00852465">
              <w:rPr>
                <w:webHidden/>
              </w:rPr>
              <w:t>45</w:t>
            </w:r>
            <w:r w:rsidR="00852465">
              <w:rPr>
                <w:webHidden/>
              </w:rPr>
              <w:fldChar w:fldCharType="end"/>
            </w:r>
          </w:hyperlink>
        </w:p>
        <w:p w14:paraId="479BE335" w14:textId="6C5CEB85"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20" w:history="1">
            <w:r w:rsidR="00852465" w:rsidRPr="00C55B26">
              <w:rPr>
                <w:rStyle w:val="Hyperlink"/>
              </w:rPr>
              <w:t>3.1.4.</w:t>
            </w:r>
            <w:r w:rsidR="00852465">
              <w:rPr>
                <w:rFonts w:asciiTheme="minorHAnsi" w:eastAsiaTheme="minorEastAsia" w:hAnsiTheme="minorHAnsi" w:cstheme="minorBidi"/>
                <w:color w:val="auto"/>
                <w:sz w:val="22"/>
                <w:szCs w:val="22"/>
                <w:lang w:val="fr-FR"/>
              </w:rPr>
              <w:tab/>
            </w:r>
            <w:r w:rsidR="00852465" w:rsidRPr="00C55B26">
              <w:rPr>
                <w:rStyle w:val="Hyperlink"/>
              </w:rPr>
              <w:t>End to End TCP Connection</w:t>
            </w:r>
            <w:r w:rsidR="00852465">
              <w:rPr>
                <w:webHidden/>
              </w:rPr>
              <w:tab/>
            </w:r>
            <w:r w:rsidR="00852465">
              <w:rPr>
                <w:webHidden/>
              </w:rPr>
              <w:fldChar w:fldCharType="begin"/>
            </w:r>
            <w:r w:rsidR="00852465">
              <w:rPr>
                <w:webHidden/>
              </w:rPr>
              <w:instrText xml:space="preserve"> PAGEREF _Toc511294420 \h </w:instrText>
            </w:r>
            <w:r w:rsidR="00852465">
              <w:rPr>
                <w:webHidden/>
              </w:rPr>
            </w:r>
            <w:r w:rsidR="00852465">
              <w:rPr>
                <w:webHidden/>
              </w:rPr>
              <w:fldChar w:fldCharType="separate"/>
            </w:r>
            <w:r w:rsidR="00852465">
              <w:rPr>
                <w:webHidden/>
              </w:rPr>
              <w:t>46</w:t>
            </w:r>
            <w:r w:rsidR="00852465">
              <w:rPr>
                <w:webHidden/>
              </w:rPr>
              <w:fldChar w:fldCharType="end"/>
            </w:r>
          </w:hyperlink>
        </w:p>
        <w:p w14:paraId="42683548" w14:textId="33C247A7"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21" w:history="1">
            <w:r w:rsidR="00852465" w:rsidRPr="00C55B26">
              <w:rPr>
                <w:rStyle w:val="Hyperlink"/>
              </w:rPr>
              <w:t>3.1.5.</w:t>
            </w:r>
            <w:r w:rsidR="00852465">
              <w:rPr>
                <w:rFonts w:asciiTheme="minorHAnsi" w:eastAsiaTheme="minorEastAsia" w:hAnsiTheme="minorHAnsi" w:cstheme="minorBidi"/>
                <w:color w:val="auto"/>
                <w:sz w:val="22"/>
                <w:szCs w:val="22"/>
                <w:lang w:val="fr-FR"/>
              </w:rPr>
              <w:tab/>
            </w:r>
            <w:r w:rsidR="00852465" w:rsidRPr="00C55B26">
              <w:rPr>
                <w:rStyle w:val="Hyperlink"/>
              </w:rPr>
              <w:t>Error Case for End to End TCP Connection</w:t>
            </w:r>
            <w:r w:rsidR="00852465">
              <w:rPr>
                <w:webHidden/>
              </w:rPr>
              <w:tab/>
            </w:r>
            <w:r w:rsidR="00852465">
              <w:rPr>
                <w:webHidden/>
              </w:rPr>
              <w:fldChar w:fldCharType="begin"/>
            </w:r>
            <w:r w:rsidR="00852465">
              <w:rPr>
                <w:webHidden/>
              </w:rPr>
              <w:instrText xml:space="preserve"> PAGEREF _Toc511294421 \h </w:instrText>
            </w:r>
            <w:r w:rsidR="00852465">
              <w:rPr>
                <w:webHidden/>
              </w:rPr>
            </w:r>
            <w:r w:rsidR="00852465">
              <w:rPr>
                <w:webHidden/>
              </w:rPr>
              <w:fldChar w:fldCharType="separate"/>
            </w:r>
            <w:r w:rsidR="00852465">
              <w:rPr>
                <w:webHidden/>
              </w:rPr>
              <w:t>47</w:t>
            </w:r>
            <w:r w:rsidR="00852465">
              <w:rPr>
                <w:webHidden/>
              </w:rPr>
              <w:fldChar w:fldCharType="end"/>
            </w:r>
          </w:hyperlink>
        </w:p>
        <w:p w14:paraId="32D0DA82" w14:textId="4832DB28"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22" w:history="1">
            <w:r w:rsidR="00852465" w:rsidRPr="00C55B26">
              <w:rPr>
                <w:rStyle w:val="Hyperlink"/>
              </w:rPr>
              <w:t>3.1.6.</w:t>
            </w:r>
            <w:r w:rsidR="00852465">
              <w:rPr>
                <w:rFonts w:asciiTheme="minorHAnsi" w:eastAsiaTheme="minorEastAsia" w:hAnsiTheme="minorHAnsi" w:cstheme="minorBidi"/>
                <w:color w:val="auto"/>
                <w:sz w:val="22"/>
                <w:szCs w:val="22"/>
                <w:lang w:val="fr-FR"/>
              </w:rPr>
              <w:tab/>
            </w:r>
            <w:r w:rsidR="00852465" w:rsidRPr="00C55B26">
              <w:rPr>
                <w:rStyle w:val="Hyperlink"/>
              </w:rPr>
              <w:t>Use Cases for AT+KTCPACKINFO and &lt;URC-ENDTCP-enable&gt; Option</w:t>
            </w:r>
            <w:r w:rsidR="00852465">
              <w:rPr>
                <w:webHidden/>
              </w:rPr>
              <w:tab/>
            </w:r>
            <w:r w:rsidR="00852465">
              <w:rPr>
                <w:webHidden/>
              </w:rPr>
              <w:fldChar w:fldCharType="begin"/>
            </w:r>
            <w:r w:rsidR="00852465">
              <w:rPr>
                <w:webHidden/>
              </w:rPr>
              <w:instrText xml:space="preserve"> PAGEREF _Toc511294422 \h </w:instrText>
            </w:r>
            <w:r w:rsidR="00852465">
              <w:rPr>
                <w:webHidden/>
              </w:rPr>
            </w:r>
            <w:r w:rsidR="00852465">
              <w:rPr>
                <w:webHidden/>
              </w:rPr>
              <w:fldChar w:fldCharType="separate"/>
            </w:r>
            <w:r w:rsidR="00852465">
              <w:rPr>
                <w:webHidden/>
              </w:rPr>
              <w:t>47</w:t>
            </w:r>
            <w:r w:rsidR="00852465">
              <w:rPr>
                <w:webHidden/>
              </w:rPr>
              <w:fldChar w:fldCharType="end"/>
            </w:r>
          </w:hyperlink>
        </w:p>
        <w:p w14:paraId="115B6E6B" w14:textId="623DB866" w:rsidR="00852465" w:rsidRDefault="00482F12">
          <w:pPr>
            <w:pStyle w:val="TOC2"/>
            <w:tabs>
              <w:tab w:val="left" w:pos="1195"/>
            </w:tabs>
            <w:rPr>
              <w:rFonts w:asciiTheme="minorHAnsi" w:eastAsiaTheme="minorEastAsia" w:hAnsiTheme="minorHAnsi" w:cstheme="minorBidi"/>
              <w:color w:val="auto"/>
              <w:sz w:val="22"/>
              <w:szCs w:val="22"/>
              <w:lang w:val="fr-FR"/>
            </w:rPr>
          </w:pPr>
          <w:hyperlink w:anchor="_Toc511294423" w:history="1">
            <w:r w:rsidR="00852465" w:rsidRPr="00C55B26">
              <w:rPr>
                <w:rStyle w:val="Hyperlink"/>
              </w:rPr>
              <w:t>3.2.</w:t>
            </w:r>
            <w:r w:rsidR="00852465">
              <w:rPr>
                <w:rFonts w:asciiTheme="minorHAnsi" w:eastAsiaTheme="minorEastAsia" w:hAnsiTheme="minorHAnsi" w:cstheme="minorBidi"/>
                <w:color w:val="auto"/>
                <w:sz w:val="22"/>
                <w:szCs w:val="22"/>
                <w:lang w:val="fr-FR"/>
              </w:rPr>
              <w:tab/>
            </w:r>
            <w:r w:rsidR="00852465" w:rsidRPr="00C55B26">
              <w:rPr>
                <w:rStyle w:val="Hyperlink"/>
              </w:rPr>
              <w:t>How to Use UDP Specific Commands</w:t>
            </w:r>
            <w:r w:rsidR="00852465">
              <w:rPr>
                <w:webHidden/>
              </w:rPr>
              <w:tab/>
            </w:r>
            <w:r w:rsidR="00852465">
              <w:rPr>
                <w:webHidden/>
              </w:rPr>
              <w:fldChar w:fldCharType="begin"/>
            </w:r>
            <w:r w:rsidR="00852465">
              <w:rPr>
                <w:webHidden/>
              </w:rPr>
              <w:instrText xml:space="preserve"> PAGEREF _Toc511294423 \h </w:instrText>
            </w:r>
            <w:r w:rsidR="00852465">
              <w:rPr>
                <w:webHidden/>
              </w:rPr>
            </w:r>
            <w:r w:rsidR="00852465">
              <w:rPr>
                <w:webHidden/>
              </w:rPr>
              <w:fldChar w:fldCharType="separate"/>
            </w:r>
            <w:r w:rsidR="00852465">
              <w:rPr>
                <w:webHidden/>
              </w:rPr>
              <w:t>49</w:t>
            </w:r>
            <w:r w:rsidR="00852465">
              <w:rPr>
                <w:webHidden/>
              </w:rPr>
              <w:fldChar w:fldCharType="end"/>
            </w:r>
          </w:hyperlink>
        </w:p>
        <w:p w14:paraId="7BA7B364" w14:textId="54EE7F7D"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24" w:history="1">
            <w:r w:rsidR="00852465" w:rsidRPr="00C55B26">
              <w:rPr>
                <w:rStyle w:val="Hyperlink"/>
              </w:rPr>
              <w:t>3.2.1.</w:t>
            </w:r>
            <w:r w:rsidR="00852465">
              <w:rPr>
                <w:rFonts w:asciiTheme="minorHAnsi" w:eastAsiaTheme="minorEastAsia" w:hAnsiTheme="minorHAnsi" w:cstheme="minorBidi"/>
                <w:color w:val="auto"/>
                <w:sz w:val="22"/>
                <w:szCs w:val="22"/>
                <w:lang w:val="fr-FR"/>
              </w:rPr>
              <w:tab/>
            </w:r>
            <w:r w:rsidR="00852465" w:rsidRPr="00C55B26">
              <w:rPr>
                <w:rStyle w:val="Hyperlink"/>
              </w:rPr>
              <w:t>Client Mode</w:t>
            </w:r>
            <w:r w:rsidR="00852465">
              <w:rPr>
                <w:webHidden/>
              </w:rPr>
              <w:tab/>
            </w:r>
            <w:r w:rsidR="00852465">
              <w:rPr>
                <w:webHidden/>
              </w:rPr>
              <w:fldChar w:fldCharType="begin"/>
            </w:r>
            <w:r w:rsidR="00852465">
              <w:rPr>
                <w:webHidden/>
              </w:rPr>
              <w:instrText xml:space="preserve"> PAGEREF _Toc511294424 \h </w:instrText>
            </w:r>
            <w:r w:rsidR="00852465">
              <w:rPr>
                <w:webHidden/>
              </w:rPr>
            </w:r>
            <w:r w:rsidR="00852465">
              <w:rPr>
                <w:webHidden/>
              </w:rPr>
              <w:fldChar w:fldCharType="separate"/>
            </w:r>
            <w:r w:rsidR="00852465">
              <w:rPr>
                <w:webHidden/>
              </w:rPr>
              <w:t>49</w:t>
            </w:r>
            <w:r w:rsidR="00852465">
              <w:rPr>
                <w:webHidden/>
              </w:rPr>
              <w:fldChar w:fldCharType="end"/>
            </w:r>
          </w:hyperlink>
        </w:p>
        <w:p w14:paraId="6B9A1031" w14:textId="731D9FD5" w:rsidR="00852465" w:rsidRDefault="00482F12">
          <w:pPr>
            <w:pStyle w:val="TOC3"/>
            <w:tabs>
              <w:tab w:val="left" w:pos="1600"/>
            </w:tabs>
            <w:rPr>
              <w:rFonts w:asciiTheme="minorHAnsi" w:eastAsiaTheme="minorEastAsia" w:hAnsiTheme="minorHAnsi" w:cstheme="minorBidi"/>
              <w:color w:val="auto"/>
              <w:sz w:val="22"/>
              <w:szCs w:val="22"/>
              <w:lang w:val="fr-FR"/>
            </w:rPr>
          </w:pPr>
          <w:hyperlink w:anchor="_Toc511294425" w:history="1">
            <w:r w:rsidR="00852465" w:rsidRPr="00C55B26">
              <w:rPr>
                <w:rStyle w:val="Hyperlink"/>
              </w:rPr>
              <w:t>3.2.2.</w:t>
            </w:r>
            <w:r w:rsidR="00852465">
              <w:rPr>
                <w:rFonts w:asciiTheme="minorHAnsi" w:eastAsiaTheme="minorEastAsia" w:hAnsiTheme="minorHAnsi" w:cstheme="minorBidi"/>
                <w:color w:val="auto"/>
                <w:sz w:val="22"/>
                <w:szCs w:val="22"/>
                <w:lang w:val="fr-FR"/>
              </w:rPr>
              <w:tab/>
            </w:r>
            <w:r w:rsidR="00852465" w:rsidRPr="00C55B26">
              <w:rPr>
                <w:rStyle w:val="Hyperlink"/>
              </w:rPr>
              <w:t>Use Cases for KTCP_DATA and KUDP_DATA (with/without data auto retrieval)</w:t>
            </w:r>
            <w:r w:rsidR="00852465">
              <w:rPr>
                <w:webHidden/>
              </w:rPr>
              <w:tab/>
            </w:r>
            <w:r w:rsidR="00852465">
              <w:rPr>
                <w:webHidden/>
              </w:rPr>
              <w:fldChar w:fldCharType="begin"/>
            </w:r>
            <w:r w:rsidR="00852465">
              <w:rPr>
                <w:webHidden/>
              </w:rPr>
              <w:instrText xml:space="preserve"> PAGEREF _Toc511294425 \h </w:instrText>
            </w:r>
            <w:r w:rsidR="00852465">
              <w:rPr>
                <w:webHidden/>
              </w:rPr>
            </w:r>
            <w:r w:rsidR="00852465">
              <w:rPr>
                <w:webHidden/>
              </w:rPr>
              <w:fldChar w:fldCharType="separate"/>
            </w:r>
            <w:r w:rsidR="00852465">
              <w:rPr>
                <w:webHidden/>
              </w:rPr>
              <w:t>50</w:t>
            </w:r>
            <w:r w:rsidR="00852465">
              <w:rPr>
                <w:webHidden/>
              </w:rPr>
              <w:fldChar w:fldCharType="end"/>
            </w:r>
          </w:hyperlink>
        </w:p>
        <w:p w14:paraId="0696CFD8" w14:textId="291F5BE9" w:rsidR="004F42B8" w:rsidRDefault="004F42B8">
          <w:r>
            <w:rPr>
              <w:b/>
              <w:bCs/>
              <w:noProof/>
            </w:rPr>
            <w:fldChar w:fldCharType="end"/>
          </w:r>
        </w:p>
      </w:sdtContent>
    </w:sdt>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6"/>
          <w:headerReference w:type="default" r:id="rId17"/>
          <w:footerReference w:type="even"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2E9F0910" w14:textId="6BBF4577" w:rsidR="00820682" w:rsidRDefault="00B206E5" w:rsidP="00820682">
      <w:pPr>
        <w:pStyle w:val="Heading1"/>
      </w:pPr>
      <w:bookmarkStart w:id="9" w:name="_Toc511294365"/>
      <w:r>
        <w:lastRenderedPageBreak/>
        <w:t>General</w:t>
      </w:r>
      <w:bookmarkEnd w:id="9"/>
    </w:p>
    <w:p w14:paraId="262B718C" w14:textId="77777777" w:rsidR="00820682" w:rsidRPr="00671C8B" w:rsidRDefault="00820682" w:rsidP="00820682">
      <w:pPr>
        <w:pStyle w:val="Heading2"/>
      </w:pPr>
      <w:bookmarkStart w:id="10" w:name="_Toc170125966"/>
      <w:bookmarkStart w:id="11" w:name="_Toc345081452"/>
      <w:bookmarkStart w:id="12" w:name="_Toc349753189"/>
      <w:bookmarkStart w:id="13" w:name="_Toc349754088"/>
      <w:bookmarkStart w:id="14" w:name="_Toc368586144"/>
      <w:bookmarkStart w:id="15" w:name="_Toc448912314"/>
      <w:bookmarkStart w:id="16" w:name="_Toc486251730"/>
      <w:bookmarkStart w:id="17" w:name="_Toc489371217"/>
      <w:bookmarkStart w:id="18" w:name="_Toc511294366"/>
      <w:r w:rsidRPr="00671C8B">
        <w:t xml:space="preserve">Preliminary </w:t>
      </w:r>
      <w:bookmarkEnd w:id="10"/>
      <w:bookmarkEnd w:id="11"/>
      <w:bookmarkEnd w:id="12"/>
      <w:bookmarkEnd w:id="13"/>
      <w:bookmarkEnd w:id="14"/>
      <w:r w:rsidRPr="00671C8B">
        <w:t>Comments</w:t>
      </w:r>
      <w:bookmarkEnd w:id="15"/>
      <w:bookmarkEnd w:id="16"/>
      <w:bookmarkEnd w:id="17"/>
      <w:bookmarkEnd w:id="18"/>
    </w:p>
    <w:p w14:paraId="6BAFCD51" w14:textId="77777777" w:rsidR="00820682" w:rsidRDefault="00820682" w:rsidP="00820682">
      <w:r w:rsidRPr="00671C8B">
        <w:t>Sierra Wireless has developed a set of proprietary AT Commands to simplify data exchanges with different protocols:</w:t>
      </w:r>
    </w:p>
    <w:p w14:paraId="526484E0" w14:textId="77777777" w:rsidR="00820682" w:rsidRPr="00671C8B" w:rsidRDefault="00820682" w:rsidP="00820682">
      <w:pPr>
        <w:pStyle w:val="Bulleted"/>
        <w:spacing w:before="120" w:after="120"/>
      </w:pPr>
      <w:r w:rsidRPr="00671C8B">
        <w:t>TCP</w:t>
      </w:r>
    </w:p>
    <w:p w14:paraId="754A674E" w14:textId="77777777" w:rsidR="00820682" w:rsidRPr="00671C8B" w:rsidRDefault="00820682" w:rsidP="00820682">
      <w:pPr>
        <w:pStyle w:val="Bulleted"/>
        <w:spacing w:before="120" w:after="120"/>
      </w:pPr>
      <w:r w:rsidRPr="00671C8B">
        <w:t>UDP</w:t>
      </w:r>
    </w:p>
    <w:p w14:paraId="2122DB63" w14:textId="77777777" w:rsidR="00820682" w:rsidRPr="00671C8B" w:rsidRDefault="00820682" w:rsidP="00820682">
      <w:pPr>
        <w:pStyle w:val="Heading2"/>
      </w:pPr>
      <w:bookmarkStart w:id="19" w:name="_Toc448911874"/>
      <w:bookmarkStart w:id="20" w:name="_Toc448912315"/>
      <w:bookmarkStart w:id="21" w:name="_Toc448911875"/>
      <w:bookmarkStart w:id="22" w:name="_Toc448912316"/>
      <w:bookmarkStart w:id="23" w:name="_Toc448912317"/>
      <w:bookmarkStart w:id="24" w:name="_Toc486251731"/>
      <w:bookmarkStart w:id="25" w:name="_Toc489371218"/>
      <w:bookmarkStart w:id="26" w:name="_Toc511294367"/>
      <w:bookmarkStart w:id="27" w:name="_Toc170125967"/>
      <w:bookmarkStart w:id="28" w:name="_Toc345081453"/>
      <w:bookmarkStart w:id="29" w:name="_Toc349753190"/>
      <w:bookmarkStart w:id="30" w:name="_Toc349754089"/>
      <w:bookmarkStart w:id="31" w:name="_Toc368586145"/>
      <w:bookmarkEnd w:id="19"/>
      <w:bookmarkEnd w:id="20"/>
      <w:bookmarkEnd w:id="21"/>
      <w:bookmarkEnd w:id="22"/>
      <w:r w:rsidRPr="00671C8B">
        <w:t>IP Address Format in AT Commands</w:t>
      </w:r>
      <w:bookmarkEnd w:id="23"/>
      <w:bookmarkEnd w:id="24"/>
      <w:bookmarkEnd w:id="25"/>
      <w:bookmarkEnd w:id="26"/>
    </w:p>
    <w:p w14:paraId="514718F7" w14:textId="572F0DDB" w:rsidR="00820682" w:rsidRPr="00671C8B" w:rsidRDefault="00820682" w:rsidP="00820682">
      <w:r w:rsidRPr="00671C8B">
        <w:t xml:space="preserve">Unless specified elsewhere, the following format is used for IP address field in AT commands described in this chapter when using the </w:t>
      </w:r>
      <w:r>
        <w:t>HL78xx embedded module</w:t>
      </w:r>
      <w:r w:rsidRPr="00671C8B">
        <w:t>:</w:t>
      </w:r>
    </w:p>
    <w:p w14:paraId="2F9597D2" w14:textId="77777777" w:rsidR="00820682" w:rsidRPr="00671C8B" w:rsidRDefault="00820682" w:rsidP="00820682">
      <w:pPr>
        <w:pStyle w:val="Bulleted"/>
        <w:spacing w:before="120" w:after="120"/>
      </w:pPr>
      <w:r w:rsidRPr="00671C8B">
        <w:t>IPv4 address: Consists of dot-separated decimal (0</w:t>
      </w:r>
      <w:r>
        <w:t xml:space="preserve"> – </w:t>
      </w:r>
      <w:r w:rsidRPr="00671C8B">
        <w:t>255) parameters of the form a</w:t>
      </w:r>
      <w:proofErr w:type="gramStart"/>
      <w:r w:rsidRPr="00671C8B">
        <w:t>1.a</w:t>
      </w:r>
      <w:proofErr w:type="gramEnd"/>
      <w:r w:rsidRPr="00671C8B">
        <w:t>2.a3.a4</w:t>
      </w:r>
    </w:p>
    <w:p w14:paraId="18EE0FD5" w14:textId="77777777" w:rsidR="00820682" w:rsidRDefault="00820682" w:rsidP="00820682">
      <w:pPr>
        <w:pStyle w:val="Bulleted"/>
        <w:spacing w:before="120" w:after="120"/>
      </w:pPr>
      <w:r w:rsidRPr="00671C8B">
        <w:t>IPv6 address: Consists of colon-separated hexadecimal (0</w:t>
      </w:r>
      <w:r>
        <w:t xml:space="preserve"> – </w:t>
      </w:r>
      <w:proofErr w:type="spellStart"/>
      <w:r w:rsidRPr="00671C8B">
        <w:t>ffff</w:t>
      </w:r>
      <w:proofErr w:type="spellEnd"/>
      <w:r w:rsidRPr="00671C8B">
        <w:t>) parameters of the form a</w:t>
      </w:r>
      <w:proofErr w:type="gramStart"/>
      <w:r w:rsidRPr="00671C8B">
        <w:t>1:a</w:t>
      </w:r>
      <w:proofErr w:type="gramEnd"/>
      <w:r w:rsidRPr="00671C8B">
        <w:t>2:a3:a4:a5:a6:a7:a8 with abbreviations</w:t>
      </w:r>
    </w:p>
    <w:p w14:paraId="7FE22F39" w14:textId="77777777" w:rsidR="00820682" w:rsidRDefault="00820682" w:rsidP="00820682">
      <w:pPr>
        <w:pStyle w:val="Heading2"/>
      </w:pPr>
      <w:bookmarkStart w:id="32" w:name="_Toc448912318"/>
      <w:bookmarkStart w:id="33" w:name="_Toc486251732"/>
      <w:bookmarkStart w:id="34" w:name="_Toc489371219"/>
      <w:bookmarkStart w:id="35" w:name="_Toc511294368"/>
      <w:r>
        <w:t>Session ID</w:t>
      </w:r>
      <w:bookmarkEnd w:id="32"/>
      <w:bookmarkEnd w:id="33"/>
      <w:bookmarkEnd w:id="34"/>
      <w:bookmarkEnd w:id="35"/>
    </w:p>
    <w:p w14:paraId="233A9D89" w14:textId="77777777" w:rsidR="00820682" w:rsidRDefault="00820682" w:rsidP="00820682">
      <w:pPr>
        <w:rPr>
          <w:lang w:eastAsia="zh-CN"/>
        </w:rPr>
      </w:pPr>
      <w:r>
        <w:rPr>
          <w:lang w:eastAsia="zh-CN"/>
        </w:rPr>
        <w:t xml:space="preserve">Protocol specific </w:t>
      </w:r>
      <w:r w:rsidRPr="00AC0A2F">
        <w:rPr>
          <w:lang w:eastAsia="zh-CN"/>
        </w:rPr>
        <w:t>AT commands share the same range of session ID</w:t>
      </w:r>
      <w:r>
        <w:rPr>
          <w:lang w:eastAsia="zh-CN"/>
        </w:rPr>
        <w:t>s</w:t>
      </w:r>
      <w:r w:rsidRPr="00AC0A2F">
        <w:rPr>
          <w:lang w:eastAsia="zh-CN"/>
        </w:rPr>
        <w:t xml:space="preserve">. </w:t>
      </w:r>
      <w:r>
        <w:rPr>
          <w:lang w:eastAsia="zh-CN"/>
        </w:rPr>
        <w:t>A session ID &lt;</w:t>
      </w:r>
      <w:proofErr w:type="spellStart"/>
      <w:r>
        <w:rPr>
          <w:lang w:eastAsia="zh-CN"/>
        </w:rPr>
        <w:t>session_id</w:t>
      </w:r>
      <w:proofErr w:type="spellEnd"/>
      <w:r>
        <w:rPr>
          <w:lang w:eastAsia="zh-CN"/>
        </w:rPr>
        <w:t>&gt; is a</w:t>
      </w:r>
      <w:r w:rsidRPr="00AC0A2F">
        <w:rPr>
          <w:lang w:eastAsia="zh-CN"/>
        </w:rPr>
        <w:t xml:space="preserve"> unique number and ranges from 1 to 32</w:t>
      </w:r>
      <w:r>
        <w:rPr>
          <w:lang w:eastAsia="zh-CN"/>
        </w:rPr>
        <w:t>.</w:t>
      </w:r>
    </w:p>
    <w:p w14:paraId="1ABA661E" w14:textId="77777777" w:rsidR="00820682" w:rsidRDefault="00820682" w:rsidP="00820682">
      <w:pPr>
        <w:pStyle w:val="Heading2"/>
      </w:pPr>
      <w:bookmarkStart w:id="36" w:name="_Toc448912319"/>
      <w:bookmarkStart w:id="37" w:name="_Toc486251733"/>
      <w:bookmarkStart w:id="38" w:name="_Toc489371220"/>
      <w:bookmarkStart w:id="39" w:name="_Toc511294369"/>
      <w:r>
        <w:t>Connection of PDP Contexts</w:t>
      </w:r>
      <w:bookmarkEnd w:id="36"/>
      <w:bookmarkEnd w:id="37"/>
      <w:bookmarkEnd w:id="38"/>
      <w:bookmarkEnd w:id="39"/>
    </w:p>
    <w:p w14:paraId="7BEC3C1A" w14:textId="77777777" w:rsidR="00820682" w:rsidRDefault="00820682" w:rsidP="00820682">
      <w:r>
        <w:t xml:space="preserve">A </w:t>
      </w:r>
      <w:r w:rsidRPr="00EB4512">
        <w:t xml:space="preserve">PDP connection </w:t>
      </w:r>
      <w:r>
        <w:t xml:space="preserve">will be started when a session becomes active (e.g. +KTCPCNX) and </w:t>
      </w:r>
      <w:r w:rsidRPr="00EB4512">
        <w:t xml:space="preserve">will </w:t>
      </w:r>
      <w:r>
        <w:t xml:space="preserve">only </w:t>
      </w:r>
      <w:r w:rsidRPr="00EB4512">
        <w:t xml:space="preserve">be stopped if all sessions are </w:t>
      </w:r>
      <w:r>
        <w:t>closed or all sessions request</w:t>
      </w:r>
      <w:r w:rsidRPr="00EB4512">
        <w:t xml:space="preserve"> to stop the connection</w:t>
      </w:r>
      <w:r>
        <w:t xml:space="preserve">. In case of session errors, the </w:t>
      </w:r>
      <w:r w:rsidRPr="00EB4512">
        <w:t>PDP connection</w:t>
      </w:r>
      <w:r>
        <w:t xml:space="preserve"> deactivation behavior can be configured by +KIPOPT with &lt;</w:t>
      </w:r>
      <w:proofErr w:type="spellStart"/>
      <w:r>
        <w:t>option_id</w:t>
      </w:r>
      <w:proofErr w:type="spellEnd"/>
      <w:r>
        <w:t xml:space="preserve">&gt;=3. The default setting after the module boot-up is that a PDP connection is requested to stop only when a session is </w:t>
      </w:r>
      <w:r w:rsidRPr="00EB4512">
        <w:t xml:space="preserve">closed by </w:t>
      </w:r>
      <w:r>
        <w:t>an Internet AT command (e.g. +KTCPCLOSE).</w:t>
      </w:r>
    </w:p>
    <w:p w14:paraId="30CA9BEB" w14:textId="77777777" w:rsidR="00820682" w:rsidRDefault="00820682" w:rsidP="00820682">
      <w:pPr>
        <w:pStyle w:val="Heading2"/>
      </w:pPr>
      <w:bookmarkStart w:id="40" w:name="_Toc448912320"/>
      <w:bookmarkStart w:id="41" w:name="_Toc486251734"/>
      <w:bookmarkStart w:id="42" w:name="_Toc489371221"/>
      <w:bookmarkStart w:id="43" w:name="_Toc511294370"/>
      <w:r>
        <w:t>Buffer Length of AT Commands</w:t>
      </w:r>
      <w:bookmarkEnd w:id="40"/>
      <w:bookmarkEnd w:id="41"/>
      <w:bookmarkEnd w:id="42"/>
      <w:bookmarkEnd w:id="43"/>
    </w:p>
    <w:p w14:paraId="67CC648E" w14:textId="77777777" w:rsidR="00820682" w:rsidRDefault="00820682" w:rsidP="00820682">
      <w:r>
        <w:t>In AT command mode, the maximum length of an AT command is 1023 characters; any AT command input longer than this limit will produce an error response.</w:t>
      </w:r>
      <w:r w:rsidRPr="00033F3F">
        <w:t xml:space="preserve"> </w:t>
      </w:r>
      <w:r>
        <w:t>If the maximum length of a parameter is not specified in this manual, it may vary but still bound by this limit.</w:t>
      </w:r>
      <w:r w:rsidRPr="00AE67EA" w:rsidDel="00A03ECD">
        <w:t xml:space="preserve"> </w:t>
      </w:r>
    </w:p>
    <w:p w14:paraId="273A81CA" w14:textId="77777777" w:rsidR="00820682" w:rsidRDefault="00820682" w:rsidP="00820682">
      <w:r>
        <w:t>In AT data mode, the terminal receive buffer size is limited to 32000 bytes; the terminal driver will stop the receive flow at 16000 bytes if hardware handshaking is used.</w:t>
      </w:r>
    </w:p>
    <w:p w14:paraId="0A91F2EF" w14:textId="77777777" w:rsidR="00820682" w:rsidRDefault="00820682" w:rsidP="00820682">
      <w:pPr>
        <w:pStyle w:val="Heading2"/>
      </w:pPr>
      <w:bookmarkStart w:id="44" w:name="_Toc407096498"/>
      <w:bookmarkStart w:id="45" w:name="_Toc448912321"/>
      <w:bookmarkStart w:id="46" w:name="_Toc486251735"/>
      <w:bookmarkStart w:id="47" w:name="_Toc489371222"/>
      <w:bookmarkStart w:id="48" w:name="_Toc511294371"/>
      <w:r>
        <w:lastRenderedPageBreak/>
        <w:t>Parameter Format of AT Commands</w:t>
      </w:r>
      <w:bookmarkEnd w:id="44"/>
      <w:bookmarkEnd w:id="45"/>
      <w:bookmarkEnd w:id="46"/>
      <w:bookmarkEnd w:id="47"/>
      <w:bookmarkEnd w:id="48"/>
    </w:p>
    <w:p w14:paraId="1C21786B" w14:textId="77777777" w:rsidR="00820682" w:rsidRDefault="00820682" w:rsidP="00820682">
      <w:pPr>
        <w:keepNext/>
      </w:pPr>
      <w:r>
        <w:t>Double quotation marks are optional in the parameter input of protocol specific AT commands.</w:t>
      </w:r>
    </w:p>
    <w:p w14:paraId="4B15602F" w14:textId="77777777" w:rsidR="00820682" w:rsidRDefault="00820682" w:rsidP="00820682">
      <w:pPr>
        <w:keepNext/>
      </w:pPr>
      <w:r>
        <w:t xml:space="preserve">If the AT command does not meet the following conditions, the AT parser will regard it as an error and will not go to the corresponding AT command handler. It will immediately return </w:t>
      </w:r>
      <w:r w:rsidRPr="00BD7394">
        <w:rPr>
          <w:b/>
        </w:rPr>
        <w:t>+CME ERROR: 3</w:t>
      </w:r>
      <w:r>
        <w:t>. This means that it will not process any action further or return any specific error code.</w:t>
      </w:r>
    </w:p>
    <w:p w14:paraId="0E17D793" w14:textId="77777777" w:rsidR="00820682" w:rsidRDefault="00820682" w:rsidP="00820682">
      <w:pPr>
        <w:pStyle w:val="Bulleted"/>
        <w:spacing w:before="120" w:after="120"/>
        <w:rPr>
          <w:lang w:eastAsia="zh-CN"/>
        </w:rPr>
      </w:pPr>
      <w:r>
        <w:t>If double quotation marks are used to enclose parameters, double quotation marks must appear at both the head and tail of the parameter.</w:t>
      </w:r>
    </w:p>
    <w:p w14:paraId="43B5D67A" w14:textId="77777777" w:rsidR="00820682" w:rsidRPr="00C260CF" w:rsidRDefault="00820682" w:rsidP="00820682">
      <w:pPr>
        <w:pStyle w:val="Bulleted"/>
        <w:spacing w:before="120" w:after="120"/>
        <w:rPr>
          <w:lang w:eastAsia="zh-CN"/>
        </w:rPr>
      </w:pPr>
      <w:r>
        <w:t>The total number of parameter input (including empty parameters) in the AT commands must be within the minimum and maximum required number of parameters.</w:t>
      </w:r>
    </w:p>
    <w:p w14:paraId="35A98DAE" w14:textId="77777777" w:rsidR="00B206E5" w:rsidRDefault="00B206E5" w:rsidP="00B206E5">
      <w:pPr>
        <w:rPr>
          <w:lang w:eastAsia="zh-CN"/>
        </w:rPr>
      </w:pPr>
      <w:bookmarkStart w:id="49" w:name="_Toc407195507"/>
      <w:bookmarkStart w:id="50" w:name="_Toc408218662"/>
      <w:bookmarkStart w:id="51" w:name="_Toc408219341"/>
      <w:bookmarkStart w:id="52" w:name="_Toc408243616"/>
      <w:bookmarkStart w:id="53" w:name="_Toc410640915"/>
      <w:bookmarkStart w:id="54" w:name="_Toc410642008"/>
      <w:bookmarkStart w:id="55" w:name="_Toc448912322"/>
      <w:bookmarkStart w:id="56" w:name="_Toc486251736"/>
      <w:bookmarkStart w:id="57" w:name="_Toc489371223"/>
      <w:bookmarkEnd w:id="49"/>
      <w:bookmarkEnd w:id="50"/>
      <w:bookmarkEnd w:id="51"/>
      <w:bookmarkEnd w:id="52"/>
      <w:bookmarkEnd w:id="53"/>
      <w:bookmarkEnd w:id="54"/>
      <w:r>
        <w:rPr>
          <w:lang w:eastAsia="zh-CN"/>
        </w:rPr>
        <w:br w:type="page"/>
      </w:r>
    </w:p>
    <w:p w14:paraId="44AD12DE" w14:textId="77777777" w:rsidR="00B206E5" w:rsidRDefault="00B206E5" w:rsidP="00B206E5">
      <w:pPr>
        <w:pStyle w:val="Heading1"/>
        <w:spacing w:before="360"/>
        <w:sectPr w:rsidR="00B206E5" w:rsidSect="00B44287">
          <w:pgSz w:w="11909" w:h="16834" w:code="9"/>
          <w:pgMar w:top="1440" w:right="1440" w:bottom="1440" w:left="1440" w:header="691" w:footer="800" w:gutter="0"/>
          <w:cols w:space="720"/>
          <w:titlePg/>
          <w:docGrid w:linePitch="360"/>
        </w:sectPr>
      </w:pPr>
    </w:p>
    <w:p w14:paraId="0F6FFECC" w14:textId="713D598F" w:rsidR="00B206E5" w:rsidRDefault="00B206E5" w:rsidP="001802C8">
      <w:pPr>
        <w:pStyle w:val="Heading1"/>
      </w:pPr>
      <w:bookmarkStart w:id="58" w:name="_Toc511294372"/>
      <w:proofErr w:type="gramStart"/>
      <w:r>
        <w:lastRenderedPageBreak/>
        <w:t>AT  Commands</w:t>
      </w:r>
      <w:bookmarkEnd w:id="58"/>
      <w:proofErr w:type="gramEnd"/>
    </w:p>
    <w:p w14:paraId="31F1E960" w14:textId="4169B5CB" w:rsidR="00820682" w:rsidRPr="00671C8B" w:rsidRDefault="00820682" w:rsidP="00820682">
      <w:pPr>
        <w:pStyle w:val="Heading2"/>
      </w:pPr>
      <w:bookmarkStart w:id="59" w:name="_Toc511294373"/>
      <w:r w:rsidRPr="00671C8B">
        <w:t xml:space="preserve">Connection </w:t>
      </w:r>
      <w:bookmarkEnd w:id="27"/>
      <w:bookmarkEnd w:id="28"/>
      <w:bookmarkEnd w:id="29"/>
      <w:bookmarkEnd w:id="30"/>
      <w:bookmarkEnd w:id="31"/>
      <w:r w:rsidRPr="00671C8B">
        <w:t>Configuration</w:t>
      </w:r>
      <w:bookmarkEnd w:id="55"/>
      <w:bookmarkEnd w:id="56"/>
      <w:bookmarkEnd w:id="57"/>
      <w:bookmarkEnd w:id="59"/>
    </w:p>
    <w:p w14:paraId="2892E6A9" w14:textId="77777777" w:rsidR="00820682" w:rsidRPr="00671C8B" w:rsidRDefault="00820682" w:rsidP="00820682">
      <w:pPr>
        <w:pStyle w:val="Heading3"/>
      </w:pPr>
      <w:bookmarkStart w:id="60" w:name="_Toc345081454"/>
      <w:bookmarkStart w:id="61" w:name="_Toc349753191"/>
      <w:bookmarkStart w:id="62" w:name="_Toc349754090"/>
      <w:bookmarkStart w:id="63" w:name="_Ref366746289"/>
      <w:bookmarkStart w:id="64" w:name="_Ref368909299"/>
      <w:bookmarkStart w:id="65" w:name="_Ref368909301"/>
      <w:bookmarkStart w:id="66" w:name="_Ref369093261"/>
      <w:bookmarkStart w:id="67" w:name="_Toc368586146"/>
      <w:bookmarkStart w:id="68" w:name="_Toc448912323"/>
      <w:bookmarkStart w:id="69" w:name="_Ref474159650"/>
      <w:bookmarkStart w:id="70" w:name="_Ref474159651"/>
      <w:bookmarkStart w:id="71" w:name="_Toc486251737"/>
      <w:bookmarkStart w:id="72" w:name="_Toc489371224"/>
      <w:bookmarkStart w:id="73" w:name="_Toc511294374"/>
      <w:r w:rsidRPr="00671C8B">
        <w:t>+KCNXCFG Command: GPRS Connection Configuration</w:t>
      </w:r>
      <w:bookmarkEnd w:id="60"/>
      <w:bookmarkEnd w:id="61"/>
      <w:bookmarkEnd w:id="62"/>
      <w:bookmarkEnd w:id="63"/>
      <w:bookmarkEnd w:id="64"/>
      <w:bookmarkEnd w:id="65"/>
      <w:bookmarkEnd w:id="66"/>
      <w:bookmarkEnd w:id="67"/>
      <w:bookmarkEnd w:id="68"/>
      <w:bookmarkEnd w:id="69"/>
      <w:bookmarkEnd w:id="70"/>
      <w:bookmarkEnd w:id="71"/>
      <w:bookmarkEnd w:id="72"/>
      <w:bookmarkEnd w:id="73"/>
    </w:p>
    <w:tbl>
      <w:tblPr>
        <w:tblStyle w:val="TableSWIleft"/>
        <w:tblW w:w="9288" w:type="dxa"/>
        <w:tblLayout w:type="fixed"/>
        <w:tblLook w:val="04A0" w:firstRow="1" w:lastRow="0" w:firstColumn="1" w:lastColumn="0" w:noHBand="0" w:noVBand="1"/>
      </w:tblPr>
      <w:tblGrid>
        <w:gridCol w:w="1728"/>
        <w:gridCol w:w="7560"/>
      </w:tblGrid>
      <w:tr w:rsidR="00820682" w:rsidRPr="00671C8B" w14:paraId="0A7C2D58"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6A7B29E" w14:textId="034B2D51" w:rsidR="00820682" w:rsidRPr="00671C8B" w:rsidRDefault="004D02D6" w:rsidP="00820682">
            <w:pPr>
              <w:pStyle w:val="TableRowHead"/>
              <w:spacing w:before="144" w:after="144"/>
            </w:pPr>
            <w:r>
              <w:t>HL78xx</w:t>
            </w:r>
          </w:p>
        </w:tc>
      </w:tr>
      <w:tr w:rsidR="00820682" w:rsidRPr="00671C8B" w14:paraId="6D1A4F89" w14:textId="77777777" w:rsidTr="00820682">
        <w:tc>
          <w:tcPr>
            <w:tcW w:w="1728" w:type="dxa"/>
          </w:tcPr>
          <w:p w14:paraId="58E4498E" w14:textId="77777777" w:rsidR="00820682" w:rsidRPr="00671C8B" w:rsidRDefault="00820682" w:rsidP="00820682">
            <w:pPr>
              <w:pStyle w:val="TableBody"/>
              <w:rPr>
                <w:i/>
              </w:rPr>
            </w:pPr>
            <w:r w:rsidRPr="00671C8B">
              <w:rPr>
                <w:i/>
              </w:rPr>
              <w:t>Test command</w:t>
            </w:r>
          </w:p>
          <w:p w14:paraId="48E6BC74" w14:textId="77777777" w:rsidR="00820682" w:rsidRPr="00671C8B" w:rsidRDefault="00820682" w:rsidP="00820682">
            <w:pPr>
              <w:pStyle w:val="TableBody"/>
            </w:pPr>
          </w:p>
          <w:p w14:paraId="56D88F3F" w14:textId="77777777" w:rsidR="00820682" w:rsidRPr="00671C8B" w:rsidRDefault="00820682" w:rsidP="00820682">
            <w:pPr>
              <w:pStyle w:val="TableBody"/>
              <w:rPr>
                <w:u w:val="single"/>
              </w:rPr>
            </w:pPr>
            <w:r w:rsidRPr="00671C8B">
              <w:rPr>
                <w:u w:val="single"/>
              </w:rPr>
              <w:t>Syntax</w:t>
            </w:r>
          </w:p>
          <w:p w14:paraId="4CFC4D4F" w14:textId="77777777" w:rsidR="00820682" w:rsidRPr="00671C8B" w:rsidRDefault="00820682" w:rsidP="00820682">
            <w:pPr>
              <w:pStyle w:val="TableBody"/>
              <w:rPr>
                <w:b/>
              </w:rPr>
            </w:pPr>
            <w:r w:rsidRPr="00671C8B">
              <w:rPr>
                <w:b/>
              </w:rPr>
              <w:t>AT+KCNXCFG=?</w:t>
            </w:r>
          </w:p>
        </w:tc>
        <w:tc>
          <w:tcPr>
            <w:tcW w:w="7560" w:type="dxa"/>
          </w:tcPr>
          <w:p w14:paraId="062EBF59" w14:textId="77777777" w:rsidR="00820682" w:rsidRPr="00671C8B" w:rsidRDefault="00820682" w:rsidP="00820682">
            <w:pPr>
              <w:pStyle w:val="TableBody"/>
              <w:rPr>
                <w:u w:val="single"/>
              </w:rPr>
            </w:pPr>
          </w:p>
          <w:p w14:paraId="4A6F5F2C" w14:textId="77777777" w:rsidR="00820682" w:rsidRPr="00671C8B" w:rsidRDefault="00820682" w:rsidP="00820682">
            <w:pPr>
              <w:pStyle w:val="TableBody"/>
              <w:rPr>
                <w:u w:val="single"/>
              </w:rPr>
            </w:pPr>
          </w:p>
          <w:p w14:paraId="2DA2EA69" w14:textId="77777777" w:rsidR="00820682" w:rsidRPr="00671C8B" w:rsidRDefault="00820682" w:rsidP="00820682">
            <w:pPr>
              <w:pStyle w:val="TableBody"/>
              <w:rPr>
                <w:u w:val="single"/>
              </w:rPr>
            </w:pPr>
            <w:r w:rsidRPr="00671C8B">
              <w:rPr>
                <w:u w:val="single"/>
              </w:rPr>
              <w:t>Response</w:t>
            </w:r>
          </w:p>
          <w:p w14:paraId="5E07864D" w14:textId="16E7DCD5" w:rsidR="00820682" w:rsidRPr="00671C8B" w:rsidRDefault="00820682" w:rsidP="00820682">
            <w:pPr>
              <w:pStyle w:val="TableBody"/>
              <w:rPr>
                <w:lang w:eastAsia="zh-CN"/>
              </w:rPr>
            </w:pPr>
            <w:r w:rsidRPr="00671C8B">
              <w:rPr>
                <w:b/>
              </w:rPr>
              <w:t>+KCNXCFG:</w:t>
            </w:r>
            <w:r w:rsidRPr="00671C8B">
              <w:t xml:space="preserve"> (list of possible </w:t>
            </w:r>
            <w:r w:rsidRPr="00671C8B">
              <w:rPr>
                <w:b/>
              </w:rPr>
              <w:t>&lt;</w:t>
            </w:r>
            <w:proofErr w:type="spellStart"/>
            <w:r w:rsidRPr="00671C8B">
              <w:rPr>
                <w:b/>
              </w:rPr>
              <w:t>cnx</w:t>
            </w:r>
            <w:proofErr w:type="spellEnd"/>
            <w:r w:rsidRPr="00671C8B">
              <w:rPr>
                <w:b/>
                <w:lang w:eastAsia="zh-CN"/>
              </w:rPr>
              <w:t xml:space="preserve"> </w:t>
            </w:r>
            <w:proofErr w:type="spellStart"/>
            <w:r w:rsidRPr="00671C8B">
              <w:rPr>
                <w:b/>
              </w:rPr>
              <w:t>conf</w:t>
            </w:r>
            <w:proofErr w:type="spellEnd"/>
            <w:r w:rsidRPr="00671C8B">
              <w:rPr>
                <w:b/>
              </w:rPr>
              <w:t>&gt;</w:t>
            </w:r>
            <w:r w:rsidRPr="00671C8B">
              <w:t>s)</w:t>
            </w:r>
            <w:r>
              <w:t>,</w:t>
            </w:r>
            <w:r w:rsidRPr="0010360D">
              <w:t>"GPRS",</w:t>
            </w:r>
            <w:r>
              <w:t>(range of possible length of</w:t>
            </w:r>
            <w:r w:rsidRPr="00C41274">
              <w:t xml:space="preserve"> </w:t>
            </w:r>
            <w:r w:rsidRPr="00C41274">
              <w:rPr>
                <w:b/>
              </w:rPr>
              <w:t>&lt;</w:t>
            </w:r>
            <w:proofErr w:type="spellStart"/>
            <w:r>
              <w:rPr>
                <w:b/>
              </w:rPr>
              <w:t>apn</w:t>
            </w:r>
            <w:proofErr w:type="spellEnd"/>
            <w:r w:rsidRPr="00C41274">
              <w:rPr>
                <w:b/>
              </w:rPr>
              <w:t>&gt;</w:t>
            </w:r>
            <w:r w:rsidRPr="00C41274">
              <w:t>)</w:t>
            </w:r>
            <w:r w:rsidRPr="0010360D">
              <w:t>,</w:t>
            </w:r>
            <w:r>
              <w:t>(range of possible length of</w:t>
            </w:r>
            <w:r w:rsidRPr="00C41274">
              <w:t xml:space="preserve"> </w:t>
            </w:r>
            <w:r w:rsidRPr="00C41274">
              <w:rPr>
                <w:b/>
              </w:rPr>
              <w:t>&lt;</w:t>
            </w:r>
            <w:r>
              <w:rPr>
                <w:b/>
              </w:rPr>
              <w:t>login</w:t>
            </w:r>
            <w:r w:rsidRPr="00C41274">
              <w:rPr>
                <w:b/>
              </w:rPr>
              <w:t>&gt;</w:t>
            </w:r>
            <w:r w:rsidRPr="00C41274">
              <w:t>)</w:t>
            </w:r>
            <w:r w:rsidRPr="0010360D">
              <w:t>,</w:t>
            </w:r>
            <w:r>
              <w:t>(range of possible length of</w:t>
            </w:r>
            <w:r w:rsidRPr="00C41274">
              <w:t xml:space="preserve"> </w:t>
            </w:r>
            <w:r w:rsidRPr="00C41274">
              <w:rPr>
                <w:b/>
              </w:rPr>
              <w:t>&lt;</w:t>
            </w:r>
            <w:r>
              <w:rPr>
                <w:b/>
              </w:rPr>
              <w:t>password</w:t>
            </w:r>
            <w:r w:rsidRPr="00C41274">
              <w:rPr>
                <w:b/>
              </w:rPr>
              <w:t>&gt;</w:t>
            </w:r>
            <w:r w:rsidRPr="00C41274">
              <w:t>)</w:t>
            </w:r>
            <w:r w:rsidRPr="00E0527E">
              <w:rPr>
                <w:b/>
              </w:rPr>
              <w:t>,</w:t>
            </w:r>
            <w:r>
              <w:rPr>
                <w:b/>
              </w:rPr>
              <w:br/>
            </w:r>
            <w:r w:rsidRPr="00E0527E">
              <w:rPr>
                <w:b/>
              </w:rPr>
              <w:t>&lt;</w:t>
            </w:r>
            <w:proofErr w:type="spellStart"/>
            <w:r w:rsidRPr="00E0527E">
              <w:rPr>
                <w:b/>
              </w:rPr>
              <w:t>af</w:t>
            </w:r>
            <w:proofErr w:type="spellEnd"/>
            <w:r w:rsidRPr="00E0527E">
              <w:rPr>
                <w:b/>
              </w:rPr>
              <w:t>&gt;,&lt;</w:t>
            </w:r>
            <w:proofErr w:type="spellStart"/>
            <w:r w:rsidRPr="00E0527E">
              <w:rPr>
                <w:b/>
              </w:rPr>
              <w:t>ip</w:t>
            </w:r>
            <w:proofErr w:type="spellEnd"/>
            <w:r w:rsidRPr="00E0527E">
              <w:rPr>
                <w:b/>
              </w:rPr>
              <w:t>&gt;,&lt;dns1&gt;,&lt;dns2&gt;,&lt;</w:t>
            </w:r>
            <w:r w:rsidR="00CA2F6B">
              <w:rPr>
                <w:b/>
              </w:rPr>
              <w:t>ip_v6</w:t>
            </w:r>
            <w:r w:rsidRPr="00E0527E">
              <w:rPr>
                <w:b/>
              </w:rPr>
              <w:t>&gt;,&lt;dns1</w:t>
            </w:r>
            <w:r w:rsidR="00CA2F6B">
              <w:rPr>
                <w:b/>
              </w:rPr>
              <w:t>_</w:t>
            </w:r>
            <w:r w:rsidRPr="00E0527E">
              <w:rPr>
                <w:b/>
              </w:rPr>
              <w:t>v6&gt;,&lt;dns2</w:t>
            </w:r>
            <w:r w:rsidR="00CA2F6B">
              <w:rPr>
                <w:b/>
              </w:rPr>
              <w:t>_</w:t>
            </w:r>
            <w:r w:rsidRPr="00E0527E">
              <w:rPr>
                <w:b/>
              </w:rPr>
              <w:t>v6&gt;</w:t>
            </w:r>
          </w:p>
          <w:p w14:paraId="61B80EBD" w14:textId="77777777" w:rsidR="00820682" w:rsidRPr="00671C8B" w:rsidRDefault="00820682" w:rsidP="00820682">
            <w:pPr>
              <w:pStyle w:val="TableBody"/>
              <w:rPr>
                <w:u w:val="single"/>
              </w:rPr>
            </w:pPr>
            <w:r w:rsidRPr="00671C8B">
              <w:rPr>
                <w:b/>
                <w:lang w:eastAsia="zh-CN"/>
              </w:rPr>
              <w:t>OK</w:t>
            </w:r>
          </w:p>
        </w:tc>
      </w:tr>
      <w:tr w:rsidR="00820682" w:rsidRPr="00671C8B" w14:paraId="04CBCEA6" w14:textId="77777777" w:rsidTr="00820682">
        <w:tc>
          <w:tcPr>
            <w:tcW w:w="1728" w:type="dxa"/>
          </w:tcPr>
          <w:p w14:paraId="256A23AC" w14:textId="77777777" w:rsidR="00820682" w:rsidRPr="00671C8B" w:rsidRDefault="00820682" w:rsidP="00820682">
            <w:pPr>
              <w:pStyle w:val="TableBody"/>
              <w:rPr>
                <w:i/>
              </w:rPr>
            </w:pPr>
            <w:r w:rsidRPr="00671C8B">
              <w:rPr>
                <w:i/>
              </w:rPr>
              <w:t>Read command</w:t>
            </w:r>
          </w:p>
          <w:p w14:paraId="73E73C59" w14:textId="77777777" w:rsidR="00820682" w:rsidRPr="00671C8B" w:rsidRDefault="00820682" w:rsidP="00820682">
            <w:pPr>
              <w:pStyle w:val="TableBody"/>
            </w:pPr>
          </w:p>
          <w:p w14:paraId="09030B63" w14:textId="77777777" w:rsidR="00820682" w:rsidRPr="00671C8B" w:rsidRDefault="00820682" w:rsidP="00820682">
            <w:pPr>
              <w:pStyle w:val="TableBody"/>
              <w:rPr>
                <w:u w:val="single"/>
              </w:rPr>
            </w:pPr>
            <w:r w:rsidRPr="00671C8B">
              <w:rPr>
                <w:u w:val="single"/>
              </w:rPr>
              <w:t>Syntax</w:t>
            </w:r>
          </w:p>
          <w:p w14:paraId="54D87B8D" w14:textId="77777777" w:rsidR="00820682" w:rsidRPr="00671C8B" w:rsidRDefault="00820682" w:rsidP="00820682">
            <w:pPr>
              <w:pStyle w:val="TableBody"/>
              <w:rPr>
                <w:u w:val="single"/>
              </w:rPr>
            </w:pPr>
            <w:r w:rsidRPr="00671C8B">
              <w:rPr>
                <w:b/>
              </w:rPr>
              <w:t>AT+KCNXCFG?</w:t>
            </w:r>
          </w:p>
        </w:tc>
        <w:tc>
          <w:tcPr>
            <w:tcW w:w="7560" w:type="dxa"/>
          </w:tcPr>
          <w:p w14:paraId="1008BEF8" w14:textId="77777777" w:rsidR="00820682" w:rsidRPr="00671C8B" w:rsidRDefault="00820682" w:rsidP="00820682">
            <w:pPr>
              <w:pStyle w:val="TableBody"/>
              <w:rPr>
                <w:u w:val="single"/>
              </w:rPr>
            </w:pPr>
          </w:p>
          <w:p w14:paraId="3A92F567" w14:textId="77777777" w:rsidR="00820682" w:rsidRPr="00671C8B" w:rsidRDefault="00820682" w:rsidP="00820682">
            <w:pPr>
              <w:pStyle w:val="TableBody"/>
              <w:rPr>
                <w:u w:val="single"/>
              </w:rPr>
            </w:pPr>
          </w:p>
          <w:p w14:paraId="32DD4AEF" w14:textId="77777777" w:rsidR="00820682" w:rsidRPr="00671C8B" w:rsidRDefault="00820682" w:rsidP="00820682">
            <w:pPr>
              <w:pStyle w:val="TableBody"/>
              <w:rPr>
                <w:u w:val="single"/>
              </w:rPr>
            </w:pPr>
            <w:r w:rsidRPr="00671C8B">
              <w:rPr>
                <w:u w:val="single"/>
              </w:rPr>
              <w:t>Response</w:t>
            </w:r>
          </w:p>
          <w:p w14:paraId="6E90767B" w14:textId="77777777" w:rsidR="00820682" w:rsidRPr="00671C8B" w:rsidRDefault="00820682" w:rsidP="00820682">
            <w:pPr>
              <w:pStyle w:val="TableBody"/>
              <w:rPr>
                <w:b/>
                <w:snapToGrid w:val="0"/>
                <w:lang w:eastAsia="zh-CN"/>
              </w:rPr>
            </w:pPr>
            <w:r w:rsidRPr="00671C8B">
              <w:rPr>
                <w:b/>
              </w:rPr>
              <w:t>+KCNXCFG: &lt;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 xml:space="preserve">&gt;, </w:t>
            </w:r>
            <w:r w:rsidRPr="00671C8B">
              <w:rPr>
                <w:b/>
                <w:lang w:eastAsia="zh-CN"/>
              </w:rPr>
              <w:t>"</w:t>
            </w:r>
            <w:r w:rsidRPr="00671C8B">
              <w:rPr>
                <w:b/>
              </w:rPr>
              <w:t>GPRS</w:t>
            </w:r>
            <w:r w:rsidRPr="00671C8B">
              <w:rPr>
                <w:b/>
                <w:lang w:eastAsia="zh-CN"/>
              </w:rPr>
              <w:t>",</w:t>
            </w:r>
            <w:r w:rsidRPr="00671C8B">
              <w:rPr>
                <w:b/>
              </w:rPr>
              <w:t xml:space="preserve"> &lt;</w:t>
            </w:r>
            <w:proofErr w:type="spellStart"/>
            <w:r w:rsidRPr="00671C8B">
              <w:rPr>
                <w:b/>
              </w:rPr>
              <w:t>apn</w:t>
            </w:r>
            <w:proofErr w:type="spellEnd"/>
            <w:proofErr w:type="gramStart"/>
            <w:r w:rsidRPr="00671C8B">
              <w:rPr>
                <w:b/>
              </w:rPr>
              <w:t>&gt;,&lt;</w:t>
            </w:r>
            <w:proofErr w:type="gramEnd"/>
            <w:r w:rsidRPr="00671C8B">
              <w:rPr>
                <w:b/>
              </w:rPr>
              <w:t>login&gt;,&lt;password&gt;,&lt;</w:t>
            </w:r>
            <w:proofErr w:type="spellStart"/>
            <w:r w:rsidRPr="00671C8B">
              <w:rPr>
                <w:b/>
              </w:rPr>
              <w:t>af</w:t>
            </w:r>
            <w:proofErr w:type="spellEnd"/>
            <w:r w:rsidRPr="00671C8B">
              <w:rPr>
                <w:b/>
              </w:rPr>
              <w:t>&gt;,&lt;</w:t>
            </w:r>
            <w:proofErr w:type="spellStart"/>
            <w:r w:rsidRPr="00671C8B">
              <w:rPr>
                <w:b/>
              </w:rPr>
              <w:t>ip</w:t>
            </w:r>
            <w:proofErr w:type="spellEnd"/>
            <w:r w:rsidRPr="00671C8B">
              <w:rPr>
                <w:b/>
              </w:rPr>
              <w:t>&gt;,&lt;dns1&gt;,</w:t>
            </w:r>
            <w:r w:rsidRPr="00671C8B">
              <w:rPr>
                <w:b/>
              </w:rPr>
              <w:br/>
              <w:t>&lt;dns2&gt;[,&lt;ip_v6&gt;,&lt;dns1_v6&gt;,&lt;dns2_v6&gt;],&lt;state&gt;</w:t>
            </w:r>
          </w:p>
          <w:p w14:paraId="371E4DB6" w14:textId="77777777" w:rsidR="00820682" w:rsidRPr="00671C8B" w:rsidRDefault="00820682" w:rsidP="00820682">
            <w:pPr>
              <w:pStyle w:val="TableBody"/>
              <w:rPr>
                <w:b/>
                <w:snapToGrid w:val="0"/>
                <w:lang w:eastAsia="zh-CN"/>
              </w:rPr>
            </w:pPr>
            <w:r w:rsidRPr="00671C8B">
              <w:rPr>
                <w:b/>
                <w:snapToGrid w:val="0"/>
              </w:rPr>
              <w:t>[...]</w:t>
            </w:r>
            <w:r w:rsidRPr="00671C8B">
              <w:rPr>
                <w:b/>
              </w:rPr>
              <w:t>&gt;</w:t>
            </w:r>
          </w:p>
          <w:p w14:paraId="209810DE" w14:textId="77777777" w:rsidR="00820682" w:rsidRPr="00671C8B" w:rsidRDefault="00820682" w:rsidP="00820682">
            <w:pPr>
              <w:pStyle w:val="TableBody"/>
              <w:rPr>
                <w:u w:val="single"/>
              </w:rPr>
            </w:pPr>
            <w:r w:rsidRPr="00671C8B">
              <w:rPr>
                <w:b/>
                <w:lang w:eastAsia="zh-CN"/>
              </w:rPr>
              <w:t>OK</w:t>
            </w:r>
          </w:p>
        </w:tc>
      </w:tr>
      <w:tr w:rsidR="00820682" w:rsidRPr="00671C8B" w14:paraId="5A1585D1" w14:textId="77777777" w:rsidTr="00820682">
        <w:trPr>
          <w:cantSplit w:val="0"/>
        </w:trPr>
        <w:tc>
          <w:tcPr>
            <w:tcW w:w="1728" w:type="dxa"/>
          </w:tcPr>
          <w:p w14:paraId="19C35A0C" w14:textId="77777777" w:rsidR="00820682" w:rsidRPr="00671C8B" w:rsidRDefault="00820682" w:rsidP="00820682">
            <w:pPr>
              <w:pStyle w:val="TableBody"/>
              <w:rPr>
                <w:i/>
              </w:rPr>
            </w:pPr>
            <w:r w:rsidRPr="00671C8B">
              <w:rPr>
                <w:i/>
              </w:rPr>
              <w:t>Write command</w:t>
            </w:r>
          </w:p>
          <w:p w14:paraId="76624A7C" w14:textId="77777777" w:rsidR="00820682" w:rsidRPr="00671C8B" w:rsidRDefault="00820682" w:rsidP="00820682">
            <w:pPr>
              <w:pStyle w:val="TableBody"/>
            </w:pPr>
          </w:p>
          <w:p w14:paraId="33D065DE" w14:textId="77777777" w:rsidR="00820682" w:rsidRPr="00671C8B" w:rsidRDefault="00820682" w:rsidP="00820682">
            <w:pPr>
              <w:pStyle w:val="TableBody"/>
              <w:rPr>
                <w:u w:val="single"/>
              </w:rPr>
            </w:pPr>
            <w:r w:rsidRPr="00671C8B">
              <w:rPr>
                <w:u w:val="single"/>
              </w:rPr>
              <w:t>Syntax</w:t>
            </w:r>
          </w:p>
          <w:p w14:paraId="5CE0C200" w14:textId="77777777" w:rsidR="00820682" w:rsidRPr="00671C8B" w:rsidRDefault="00820682" w:rsidP="00820682">
            <w:pPr>
              <w:pStyle w:val="TableBody"/>
            </w:pPr>
            <w:r w:rsidRPr="00671C8B">
              <w:rPr>
                <w:b/>
              </w:rPr>
              <w:t>AT+KCNXCFG=</w:t>
            </w:r>
            <w:r w:rsidRPr="00671C8B">
              <w:rPr>
                <w:b/>
              </w:rPr>
              <w:b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Pr>
                <w:b/>
                <w:lang w:eastAsia="zh-CN"/>
              </w:rPr>
              <w:br/>
            </w:r>
            <w:r w:rsidRPr="00671C8B">
              <w:rPr>
                <w:b/>
                <w:lang w:eastAsia="zh-CN"/>
              </w:rPr>
              <w:t>"</w:t>
            </w:r>
            <w:r w:rsidRPr="00671C8B">
              <w:rPr>
                <w:b/>
              </w:rPr>
              <w:t>GPRS</w:t>
            </w:r>
            <w:r w:rsidRPr="00671C8B">
              <w:rPr>
                <w:b/>
                <w:lang w:eastAsia="zh-CN"/>
              </w:rPr>
              <w:t>"</w:t>
            </w:r>
            <w:r w:rsidRPr="00671C8B">
              <w:rPr>
                <w:b/>
              </w:rPr>
              <w:t>,&lt;</w:t>
            </w:r>
            <w:proofErr w:type="spellStart"/>
            <w:r w:rsidRPr="00671C8B">
              <w:rPr>
                <w:b/>
              </w:rPr>
              <w:t>apn</w:t>
            </w:r>
            <w:proofErr w:type="spellEnd"/>
            <w:r w:rsidRPr="00671C8B">
              <w:rPr>
                <w:b/>
              </w:rPr>
              <w:t>&gt;</w:t>
            </w:r>
            <w:r>
              <w:rPr>
                <w:b/>
              </w:rPr>
              <w:br/>
            </w:r>
            <w:r w:rsidRPr="00671C8B">
              <w:rPr>
                <w:b/>
              </w:rPr>
              <w:t>[,[&lt;login&gt;]</w:t>
            </w:r>
            <w:r>
              <w:rPr>
                <w:b/>
              </w:rPr>
              <w:br/>
            </w:r>
            <w:r w:rsidRPr="00671C8B">
              <w:rPr>
                <w:b/>
              </w:rPr>
              <w:t>[,[&lt;password&gt;]</w:t>
            </w:r>
            <w:r>
              <w:rPr>
                <w:b/>
              </w:rPr>
              <w:br/>
            </w:r>
            <w:r w:rsidRPr="00671C8B">
              <w:rPr>
                <w:b/>
              </w:rPr>
              <w:t>[,&lt;</w:t>
            </w:r>
            <w:proofErr w:type="spellStart"/>
            <w:r w:rsidRPr="00671C8B">
              <w:rPr>
                <w:b/>
              </w:rPr>
              <w:t>af</w:t>
            </w:r>
            <w:proofErr w:type="spellEnd"/>
            <w:r w:rsidRPr="00671C8B">
              <w:rPr>
                <w:b/>
              </w:rPr>
              <w:t>&gt; [,[&lt;</w:t>
            </w:r>
            <w:proofErr w:type="spellStart"/>
            <w:r w:rsidRPr="00671C8B">
              <w:rPr>
                <w:b/>
              </w:rPr>
              <w:t>ip</w:t>
            </w:r>
            <w:proofErr w:type="spellEnd"/>
            <w:r w:rsidRPr="00671C8B">
              <w:rPr>
                <w:b/>
              </w:rPr>
              <w:t>&gt;]</w:t>
            </w:r>
            <w:r>
              <w:rPr>
                <w:b/>
              </w:rPr>
              <w:br/>
            </w:r>
            <w:r w:rsidRPr="00671C8B">
              <w:rPr>
                <w:b/>
              </w:rPr>
              <w:t>[,[&lt;dns1&gt;]</w:t>
            </w:r>
            <w:r>
              <w:rPr>
                <w:b/>
              </w:rPr>
              <w:br/>
            </w:r>
            <w:r w:rsidRPr="00671C8B">
              <w:rPr>
                <w:b/>
              </w:rPr>
              <w:t>[,&lt;dns2&gt;]]]]</w:t>
            </w:r>
            <w:r>
              <w:rPr>
                <w:b/>
              </w:rPr>
              <w:br/>
            </w:r>
            <w:r w:rsidRPr="00671C8B">
              <w:rPr>
                <w:b/>
              </w:rPr>
              <w:t>[,[&lt;ip_v6&gt;]</w:t>
            </w:r>
            <w:r>
              <w:rPr>
                <w:b/>
              </w:rPr>
              <w:br/>
            </w:r>
            <w:r w:rsidRPr="00671C8B">
              <w:rPr>
                <w:b/>
              </w:rPr>
              <w:t>[,[&lt;dns1_v6&gt;]</w:t>
            </w:r>
            <w:r>
              <w:rPr>
                <w:b/>
              </w:rPr>
              <w:br/>
            </w:r>
            <w:r w:rsidRPr="00671C8B">
              <w:rPr>
                <w:b/>
              </w:rPr>
              <w:t>[,&lt;dns2_v6&gt;]]]]]]</w:t>
            </w:r>
          </w:p>
        </w:tc>
        <w:tc>
          <w:tcPr>
            <w:tcW w:w="7560" w:type="dxa"/>
          </w:tcPr>
          <w:p w14:paraId="357F575D" w14:textId="77777777" w:rsidR="00820682" w:rsidRPr="00671C8B" w:rsidRDefault="00820682" w:rsidP="00820682">
            <w:pPr>
              <w:pStyle w:val="TableBody"/>
              <w:rPr>
                <w:u w:val="single"/>
              </w:rPr>
            </w:pPr>
          </w:p>
          <w:p w14:paraId="71474AB2" w14:textId="77777777" w:rsidR="00820682" w:rsidRPr="00671C8B" w:rsidRDefault="00820682" w:rsidP="00820682">
            <w:pPr>
              <w:pStyle w:val="TableBody"/>
              <w:rPr>
                <w:u w:val="single"/>
              </w:rPr>
            </w:pPr>
          </w:p>
          <w:p w14:paraId="57098C8B" w14:textId="77777777" w:rsidR="00820682" w:rsidRPr="00671C8B" w:rsidRDefault="00820682" w:rsidP="00820682">
            <w:pPr>
              <w:pStyle w:val="TableBody"/>
              <w:rPr>
                <w:u w:val="single"/>
              </w:rPr>
            </w:pPr>
            <w:r w:rsidRPr="00671C8B">
              <w:rPr>
                <w:u w:val="single"/>
              </w:rPr>
              <w:t>Response</w:t>
            </w:r>
          </w:p>
          <w:p w14:paraId="24619055" w14:textId="77777777" w:rsidR="00820682" w:rsidRPr="00671C8B" w:rsidRDefault="00820682" w:rsidP="00820682">
            <w:pPr>
              <w:pStyle w:val="TableBody"/>
              <w:rPr>
                <w:b/>
              </w:rPr>
            </w:pPr>
            <w:r w:rsidRPr="00671C8B">
              <w:rPr>
                <w:b/>
              </w:rPr>
              <w:t>OK</w:t>
            </w:r>
          </w:p>
          <w:p w14:paraId="4DEACC91" w14:textId="77777777" w:rsidR="00820682" w:rsidRPr="00671C8B" w:rsidRDefault="00820682" w:rsidP="00820682">
            <w:pPr>
              <w:pStyle w:val="TableBody"/>
            </w:pPr>
          </w:p>
          <w:p w14:paraId="43B6BFA7" w14:textId="77777777" w:rsidR="00820682" w:rsidRPr="00671C8B" w:rsidRDefault="00820682" w:rsidP="00820682">
            <w:pPr>
              <w:pStyle w:val="TableBody"/>
              <w:rPr>
                <w:u w:val="single"/>
              </w:rPr>
            </w:pPr>
            <w:r w:rsidRPr="00671C8B">
              <w:rPr>
                <w:u w:val="single"/>
              </w:rPr>
              <w:t>Parameters</w:t>
            </w:r>
          </w:p>
          <w:p w14:paraId="54E32F80" w14:textId="77777777" w:rsidR="00820682" w:rsidRPr="00671C8B" w:rsidRDefault="00820682" w:rsidP="00820682">
            <w:pPr>
              <w:pStyle w:val="TableBody"/>
              <w:rPr>
                <w:lang w:eastAsia="zh-CN"/>
              </w:rPr>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rPr>
                <w:lang w:eastAsia="zh-CN"/>
              </w:rPr>
              <w:tab/>
            </w:r>
            <w:r w:rsidRPr="00671C8B">
              <w:rPr>
                <w:lang w:eastAsia="zh-CN"/>
              </w:rPr>
              <w:t>(PDP context configuration) a numeri</w:t>
            </w:r>
            <w:r>
              <w:rPr>
                <w:lang w:eastAsia="zh-CN"/>
              </w:rPr>
              <w:t xml:space="preserve">c </w:t>
            </w:r>
            <w:r w:rsidRPr="00671C8B">
              <w:rPr>
                <w:lang w:eastAsia="zh-CN"/>
              </w:rPr>
              <w:t>parameter which specifies a</w:t>
            </w:r>
            <w:r>
              <w:rPr>
                <w:lang w:eastAsia="zh-CN"/>
              </w:rPr>
              <w:t xml:space="preserve"> </w:t>
            </w:r>
            <w:proofErr w:type="gramStart"/>
            <w:r w:rsidRPr="00671C8B">
              <w:rPr>
                <w:lang w:eastAsia="zh-CN"/>
              </w:rPr>
              <w:t>particular PDP</w:t>
            </w:r>
            <w:proofErr w:type="gramEnd"/>
            <w:r w:rsidRPr="00671C8B">
              <w:rPr>
                <w:lang w:eastAsia="zh-CN"/>
              </w:rPr>
              <w:t xml:space="preserve"> context configuration</w:t>
            </w:r>
          </w:p>
          <w:p w14:paraId="2AA2266E" w14:textId="77777777" w:rsidR="00820682" w:rsidRPr="00671C8B" w:rsidRDefault="00820682" w:rsidP="00820682">
            <w:pPr>
              <w:pStyle w:val="TableBody"/>
            </w:pPr>
          </w:p>
          <w:p w14:paraId="29A91724" w14:textId="77777777" w:rsidR="00820682" w:rsidRPr="00671C8B" w:rsidRDefault="00820682" w:rsidP="00820682">
            <w:pPr>
              <w:pStyle w:val="TableBody"/>
            </w:pPr>
            <w:r w:rsidRPr="00671C8B">
              <w:rPr>
                <w:b/>
              </w:rPr>
              <w:t>&lt;</w:t>
            </w:r>
            <w:proofErr w:type="spellStart"/>
            <w:r w:rsidRPr="00671C8B">
              <w:rPr>
                <w:b/>
              </w:rPr>
              <w:t>apn</w:t>
            </w:r>
            <w:proofErr w:type="spellEnd"/>
            <w:r w:rsidRPr="00671C8B">
              <w:rPr>
                <w:b/>
              </w:rPr>
              <w:t>&gt;</w:t>
            </w:r>
            <w:r w:rsidRPr="00671C8B">
              <w:rPr>
                <w:b/>
              </w:rPr>
              <w:tab/>
            </w:r>
            <w:r w:rsidRPr="00671C8B">
              <w:rPr>
                <w:b/>
              </w:rPr>
              <w:tab/>
            </w:r>
            <w:r w:rsidRPr="00671C8B">
              <w:t>(Access Point Name) a string parameter (max size 63 bytes), logical name used to select the GGSN or the external packet data network.</w:t>
            </w:r>
          </w:p>
          <w:p w14:paraId="56E97700" w14:textId="77777777" w:rsidR="00820682" w:rsidRPr="00671C8B" w:rsidRDefault="00820682" w:rsidP="00820682">
            <w:pPr>
              <w:pStyle w:val="TableBody"/>
              <w:rPr>
                <w:b/>
              </w:rPr>
            </w:pPr>
          </w:p>
          <w:p w14:paraId="55871A4F" w14:textId="77777777" w:rsidR="00820682" w:rsidRPr="00671C8B" w:rsidRDefault="00820682" w:rsidP="00820682">
            <w:pPr>
              <w:pStyle w:val="TableBody"/>
            </w:pPr>
            <w:r w:rsidRPr="00671C8B">
              <w:rPr>
                <w:b/>
              </w:rPr>
              <w:t>&lt;login&gt;</w:t>
            </w:r>
            <w:r w:rsidRPr="00671C8B">
              <w:tab/>
              <w:t xml:space="preserve">string type (max size 24 bytes), indicates the user name of the </w:t>
            </w:r>
            <w:proofErr w:type="spellStart"/>
            <w:r w:rsidRPr="00671C8B">
              <w:t>cnx</w:t>
            </w:r>
            <w:proofErr w:type="spellEnd"/>
          </w:p>
          <w:p w14:paraId="3B092456" w14:textId="77777777" w:rsidR="00820682" w:rsidRPr="00671C8B" w:rsidRDefault="00820682" w:rsidP="00820682">
            <w:pPr>
              <w:pStyle w:val="TableBody"/>
              <w:rPr>
                <w:b/>
              </w:rPr>
            </w:pPr>
          </w:p>
          <w:p w14:paraId="68C3D6B3" w14:textId="77777777" w:rsidR="00820682" w:rsidRPr="00671C8B" w:rsidRDefault="00820682" w:rsidP="00820682">
            <w:pPr>
              <w:pStyle w:val="TableBody"/>
            </w:pPr>
            <w:r w:rsidRPr="00671C8B">
              <w:rPr>
                <w:b/>
              </w:rPr>
              <w:t>&lt;password&gt;</w:t>
            </w:r>
            <w:r w:rsidRPr="00671C8B">
              <w:rPr>
                <w:b/>
              </w:rPr>
              <w:tab/>
            </w:r>
            <w:r w:rsidRPr="00671C8B">
              <w:t xml:space="preserve">string type (max size 24 bytes), indicates the password of the </w:t>
            </w:r>
            <w:proofErr w:type="spellStart"/>
            <w:r w:rsidRPr="00671C8B">
              <w:t>cnx</w:t>
            </w:r>
            <w:proofErr w:type="spellEnd"/>
          </w:p>
          <w:p w14:paraId="3C107A9A" w14:textId="77777777" w:rsidR="00820682" w:rsidRDefault="00820682" w:rsidP="00820682">
            <w:pPr>
              <w:pStyle w:val="TableBody"/>
              <w:rPr>
                <w:b/>
              </w:rPr>
            </w:pPr>
          </w:p>
          <w:p w14:paraId="5F3C3D29" w14:textId="77777777" w:rsidR="00820682" w:rsidRDefault="00820682" w:rsidP="00820682">
            <w:pPr>
              <w:pStyle w:val="TableBody"/>
              <w:rPr>
                <w:b/>
              </w:rPr>
            </w:pPr>
          </w:p>
          <w:p w14:paraId="25033838" w14:textId="77777777" w:rsidR="00820682" w:rsidRPr="00671C8B" w:rsidRDefault="00820682" w:rsidP="00820682">
            <w:pPr>
              <w:pStyle w:val="TableBody"/>
              <w:rPr>
                <w:b/>
              </w:rPr>
            </w:pPr>
          </w:p>
          <w:p w14:paraId="07908C85" w14:textId="4473CFA4" w:rsidR="00820682" w:rsidRPr="00671C8B" w:rsidRDefault="00820682" w:rsidP="00820682">
            <w:pPr>
              <w:pStyle w:val="TableBody"/>
            </w:pPr>
            <w:r w:rsidRPr="00671C8B">
              <w:rPr>
                <w:b/>
              </w:rPr>
              <w:t>&lt;</w:t>
            </w:r>
            <w:proofErr w:type="spellStart"/>
            <w:r w:rsidRPr="00671C8B">
              <w:rPr>
                <w:b/>
              </w:rPr>
              <w:t>af</w:t>
            </w:r>
            <w:proofErr w:type="spellEnd"/>
            <w:r w:rsidRPr="00671C8B">
              <w:rPr>
                <w:b/>
              </w:rPr>
              <w:t>&gt;</w:t>
            </w:r>
            <w:r w:rsidRPr="00671C8B">
              <w:tab/>
              <w:t>Address family used for the connection</w:t>
            </w:r>
            <w:r w:rsidR="009C1AD0">
              <w:t xml:space="preserve"> (</w:t>
            </w:r>
            <w:r w:rsidR="009C1AD0" w:rsidRPr="004C7704">
              <w:rPr>
                <w:szCs w:val="18"/>
              </w:rPr>
              <w:t>up to 3GPP Release 7 compliant</w:t>
            </w:r>
            <w:r w:rsidR="009C1AD0">
              <w:rPr>
                <w:szCs w:val="18"/>
              </w:rPr>
              <w:t>)</w:t>
            </w:r>
          </w:p>
          <w:p w14:paraId="4F6B8B6E" w14:textId="77777777" w:rsidR="00820682" w:rsidRPr="00671C8B" w:rsidRDefault="00820682" w:rsidP="00820682">
            <w:pPr>
              <w:pStyle w:val="TableBody"/>
            </w:pPr>
            <w:r w:rsidRPr="00CB4B23">
              <w:rPr>
                <w:u w:val="single"/>
              </w:rPr>
              <w:t>IPV4</w:t>
            </w:r>
            <w:r>
              <w:tab/>
            </w:r>
            <w:r>
              <w:tab/>
            </w:r>
            <w:proofErr w:type="spellStart"/>
            <w:r>
              <w:t>IPv4</w:t>
            </w:r>
            <w:proofErr w:type="spellEnd"/>
            <w:r>
              <w:t xml:space="preserve"> only</w:t>
            </w:r>
          </w:p>
          <w:p w14:paraId="6BD0CEE1" w14:textId="77777777" w:rsidR="00820682" w:rsidRDefault="00820682" w:rsidP="00820682">
            <w:pPr>
              <w:pStyle w:val="TableBody"/>
            </w:pPr>
            <w:r w:rsidRPr="00671C8B">
              <w:t>IPV6</w:t>
            </w:r>
            <w:r>
              <w:tab/>
            </w:r>
            <w:r>
              <w:tab/>
            </w:r>
            <w:proofErr w:type="spellStart"/>
            <w:r>
              <w:t>IPv6</w:t>
            </w:r>
            <w:proofErr w:type="spellEnd"/>
            <w:r>
              <w:t xml:space="preserve"> only</w:t>
            </w:r>
          </w:p>
          <w:p w14:paraId="449D785C" w14:textId="6A6DF9B2" w:rsidR="00820682" w:rsidRPr="00671C8B" w:rsidRDefault="00820682" w:rsidP="00820682">
            <w:pPr>
              <w:pStyle w:val="TableBody"/>
            </w:pPr>
            <w:r>
              <w:t>IPV4V6</w:t>
            </w:r>
            <w:r>
              <w:tab/>
              <w:t>IPv4 and IPv6</w:t>
            </w:r>
          </w:p>
          <w:p w14:paraId="681F4D8B" w14:textId="77777777" w:rsidR="00820682" w:rsidRPr="00671C8B" w:rsidRDefault="00820682" w:rsidP="00820682">
            <w:pPr>
              <w:pStyle w:val="TableBody"/>
            </w:pPr>
          </w:p>
          <w:p w14:paraId="13EEAB76" w14:textId="77777777" w:rsidR="00820682" w:rsidRPr="00671C8B" w:rsidRDefault="00820682" w:rsidP="00820682">
            <w:pPr>
              <w:pStyle w:val="TableBody"/>
            </w:pPr>
            <w:r w:rsidRPr="00671C8B">
              <w:rPr>
                <w:b/>
              </w:rPr>
              <w:t>&lt;</w:t>
            </w:r>
            <w:proofErr w:type="spellStart"/>
            <w:r w:rsidRPr="00671C8B">
              <w:rPr>
                <w:b/>
              </w:rPr>
              <w:t>ip</w:t>
            </w:r>
            <w:proofErr w:type="spellEnd"/>
            <w:r w:rsidRPr="00671C8B">
              <w:rPr>
                <w:b/>
              </w:rPr>
              <w:t>&gt;</w:t>
            </w:r>
            <w:r w:rsidRPr="00671C8B">
              <w:rPr>
                <w:b/>
              </w:rPr>
              <w:tab/>
            </w:r>
            <w:r w:rsidRPr="00671C8B">
              <w:t xml:space="preserve">String type. If the mobile is supposed to work with a dynamic address, the value should be “0.0.0.0” or an empty string. </w:t>
            </w:r>
          </w:p>
          <w:p w14:paraId="463478CD" w14:textId="77777777" w:rsidR="00820682" w:rsidRPr="00671C8B" w:rsidRDefault="00820682" w:rsidP="00820682">
            <w:pPr>
              <w:pStyle w:val="TableBody"/>
            </w:pPr>
          </w:p>
          <w:p w14:paraId="660B2D62" w14:textId="77777777" w:rsidR="00820682" w:rsidRPr="00671C8B" w:rsidRDefault="00820682" w:rsidP="00820682">
            <w:pPr>
              <w:pStyle w:val="TableBody"/>
            </w:pPr>
            <w:r w:rsidRPr="00671C8B">
              <w:rPr>
                <w:b/>
              </w:rPr>
              <w:lastRenderedPageBreak/>
              <w:t>&lt;dns1&gt;, &lt;dns2&gt;</w:t>
            </w:r>
            <w:r w:rsidRPr="00671C8B">
              <w:tab/>
              <w:t>String type. If the mobile is supposed to work with dynamic DNS addresses, the value should be “0.0.0.0” or an empty string.</w:t>
            </w:r>
          </w:p>
          <w:p w14:paraId="55D8EB6E" w14:textId="77777777" w:rsidR="00820682" w:rsidRPr="00671C8B" w:rsidRDefault="00820682" w:rsidP="00820682">
            <w:pPr>
              <w:pStyle w:val="TableBody"/>
            </w:pPr>
          </w:p>
          <w:p w14:paraId="7DCCCB33" w14:textId="77777777" w:rsidR="00820682" w:rsidRPr="00671C8B" w:rsidRDefault="00820682" w:rsidP="00820682">
            <w:pPr>
              <w:pStyle w:val="TableBody"/>
            </w:pPr>
            <w:r w:rsidRPr="00671C8B">
              <w:rPr>
                <w:b/>
              </w:rPr>
              <w:t>&lt;ip_v6&gt;</w:t>
            </w:r>
            <w:r w:rsidRPr="00671C8B">
              <w:tab/>
              <w:t xml:space="preserve">IPV6 String type. If the mobile is supposed to work with a dynamic address, the value should be </w:t>
            </w:r>
            <w:proofErr w:type="gramStart"/>
            <w:r w:rsidRPr="00671C8B">
              <w:t>“::</w:t>
            </w:r>
            <w:proofErr w:type="gramEnd"/>
            <w:r w:rsidRPr="00671C8B">
              <w:t>” or an empty string.</w:t>
            </w:r>
          </w:p>
          <w:p w14:paraId="349C677A" w14:textId="77777777" w:rsidR="00820682" w:rsidRPr="00671C8B" w:rsidRDefault="00820682" w:rsidP="00820682">
            <w:pPr>
              <w:pStyle w:val="TableBody"/>
            </w:pPr>
          </w:p>
          <w:p w14:paraId="6F3A8836" w14:textId="77777777" w:rsidR="00820682" w:rsidRPr="00671C8B" w:rsidRDefault="00820682" w:rsidP="00820682">
            <w:pPr>
              <w:pStyle w:val="TableBody"/>
            </w:pPr>
            <w:r w:rsidRPr="00671C8B">
              <w:rPr>
                <w:b/>
              </w:rPr>
              <w:t>&lt;dns1_v6&gt;, &lt;dns2_v6&gt;</w:t>
            </w:r>
            <w:r w:rsidRPr="00671C8B">
              <w:tab/>
              <w:t xml:space="preserve">IPV6 String type. If the mobile is supposed to work with dynamic DNS addresses, the value should be </w:t>
            </w:r>
            <w:proofErr w:type="gramStart"/>
            <w:r w:rsidRPr="00671C8B">
              <w:t>“::</w:t>
            </w:r>
            <w:proofErr w:type="gramEnd"/>
            <w:r w:rsidRPr="00671C8B">
              <w:t>” or an empty string.</w:t>
            </w:r>
          </w:p>
          <w:p w14:paraId="3388781A" w14:textId="77777777" w:rsidR="00820682" w:rsidRPr="00671C8B" w:rsidRDefault="00820682" w:rsidP="00820682">
            <w:pPr>
              <w:pStyle w:val="TableBody"/>
            </w:pPr>
          </w:p>
          <w:p w14:paraId="15745A49" w14:textId="77777777" w:rsidR="00820682" w:rsidRPr="00671C8B" w:rsidRDefault="00820682" w:rsidP="00820682">
            <w:pPr>
              <w:pStyle w:val="TableBody"/>
            </w:pPr>
            <w:r w:rsidRPr="00671C8B">
              <w:rPr>
                <w:b/>
              </w:rPr>
              <w:t>&lt;state&gt;</w:t>
            </w:r>
            <w:r w:rsidRPr="00671C8B">
              <w:tab/>
              <w:t>Connection state</w:t>
            </w:r>
          </w:p>
          <w:p w14:paraId="2BB85805" w14:textId="77777777" w:rsidR="00820682" w:rsidRPr="00671C8B" w:rsidRDefault="00820682" w:rsidP="00820682">
            <w:pPr>
              <w:pStyle w:val="TableBody"/>
            </w:pPr>
            <w:r w:rsidRPr="00671C8B">
              <w:t>0</w:t>
            </w:r>
            <w:r w:rsidRPr="00671C8B">
              <w:tab/>
              <w:t>Disconnected</w:t>
            </w:r>
            <w:r w:rsidRPr="00671C8B">
              <w:br/>
              <w:t>1</w:t>
            </w:r>
            <w:r w:rsidRPr="00671C8B">
              <w:tab/>
              <w:t>Connecting</w:t>
            </w:r>
            <w:r w:rsidRPr="00671C8B">
              <w:br/>
              <w:t>2</w:t>
            </w:r>
            <w:r w:rsidRPr="00671C8B">
              <w:tab/>
              <w:t>Connected</w:t>
            </w:r>
            <w:r w:rsidRPr="00671C8B">
              <w:br/>
              <w:t>3</w:t>
            </w:r>
            <w:r w:rsidRPr="00671C8B">
              <w:tab/>
              <w:t>Idle, down counting for disconnection</w:t>
            </w:r>
            <w:r w:rsidRPr="00671C8B">
              <w:br/>
              <w:t>4</w:t>
            </w:r>
            <w:r w:rsidRPr="00671C8B">
              <w:tab/>
              <w:t>Disconnecting</w:t>
            </w:r>
          </w:p>
        </w:tc>
      </w:tr>
      <w:tr w:rsidR="00820682" w:rsidRPr="00671C8B" w14:paraId="2B5E2881" w14:textId="77777777" w:rsidTr="00820682">
        <w:tc>
          <w:tcPr>
            <w:tcW w:w="1728" w:type="dxa"/>
          </w:tcPr>
          <w:p w14:paraId="06BB8024" w14:textId="77777777" w:rsidR="00820682" w:rsidRPr="00671C8B" w:rsidRDefault="00820682" w:rsidP="00820682">
            <w:pPr>
              <w:pStyle w:val="TableBody"/>
              <w:rPr>
                <w:u w:val="single"/>
              </w:rPr>
            </w:pPr>
            <w:r w:rsidRPr="00671C8B">
              <w:rPr>
                <w:u w:val="single"/>
              </w:rPr>
              <w:lastRenderedPageBreak/>
              <w:t>Reference</w:t>
            </w:r>
          </w:p>
          <w:p w14:paraId="622F970E" w14:textId="77777777" w:rsidR="00820682" w:rsidRPr="00671C8B" w:rsidRDefault="00820682" w:rsidP="00820682">
            <w:pPr>
              <w:pStyle w:val="TableBody"/>
            </w:pPr>
            <w:r w:rsidRPr="00671C8B">
              <w:t>Sierra Wireless Proprietary</w:t>
            </w:r>
          </w:p>
        </w:tc>
        <w:tc>
          <w:tcPr>
            <w:tcW w:w="7560" w:type="dxa"/>
          </w:tcPr>
          <w:p w14:paraId="56C2D3D8" w14:textId="77777777" w:rsidR="00820682" w:rsidRPr="00671C8B" w:rsidRDefault="00820682" w:rsidP="00820682">
            <w:pPr>
              <w:pStyle w:val="TableBody"/>
              <w:rPr>
                <w:u w:val="single"/>
              </w:rPr>
            </w:pPr>
            <w:r w:rsidRPr="00671C8B">
              <w:rPr>
                <w:u w:val="single"/>
              </w:rPr>
              <w:t>Notes</w:t>
            </w:r>
          </w:p>
          <w:p w14:paraId="0B45E48E" w14:textId="77777777" w:rsidR="00820682" w:rsidRPr="00671C8B" w:rsidRDefault="00820682" w:rsidP="00820682">
            <w:pPr>
              <w:pStyle w:val="TableBody"/>
              <w:numPr>
                <w:ilvl w:val="0"/>
                <w:numId w:val="86"/>
              </w:numPr>
            </w:pPr>
            <w:r w:rsidRPr="00671C8B">
              <w:t xml:space="preserve">This AT command is used to configure the bearer to be used for the future IP </w:t>
            </w:r>
            <w:r>
              <w:t>s</w:t>
            </w:r>
            <w:r w:rsidRPr="00671C8B">
              <w:t>ervices</w:t>
            </w:r>
            <w:r>
              <w:t>.</w:t>
            </w:r>
          </w:p>
          <w:p w14:paraId="135DE252" w14:textId="77777777" w:rsidR="00820682" w:rsidRPr="00671C8B" w:rsidRDefault="00820682" w:rsidP="00820682">
            <w:pPr>
              <w:pStyle w:val="TableBody"/>
              <w:numPr>
                <w:ilvl w:val="0"/>
                <w:numId w:val="86"/>
              </w:numPr>
            </w:pPr>
            <w:r w:rsidRPr="00671C8B">
              <w:t>By default, the IP and DNS address are dynamic (those values would be affected by the network during the PDP connection)</w:t>
            </w:r>
            <w:r>
              <w:t>.</w:t>
            </w:r>
          </w:p>
          <w:p w14:paraId="13C02940" w14:textId="77777777" w:rsidR="00820682" w:rsidRPr="00671C8B" w:rsidRDefault="00820682" w:rsidP="00820682">
            <w:pPr>
              <w:pStyle w:val="TableBody"/>
              <w:numPr>
                <w:ilvl w:val="0"/>
                <w:numId w:val="86"/>
              </w:numPr>
              <w:rPr>
                <w:rFonts w:eastAsia="SimSun"/>
                <w:szCs w:val="20"/>
                <w:u w:val="single"/>
                <w:lang w:eastAsia="zh-TW"/>
              </w:rPr>
            </w:pPr>
            <w:r w:rsidRPr="00671C8B">
              <w:t xml:space="preserve">This connection will be used by the module to access to the IP services described </w:t>
            </w:r>
            <w:r>
              <w:t>i</w:t>
            </w:r>
            <w:r w:rsidRPr="00671C8B">
              <w:t xml:space="preserve">n </w:t>
            </w:r>
            <w:r>
              <w:t xml:space="preserve">subsequent </w:t>
            </w:r>
            <w:r w:rsidRPr="00671C8B">
              <w:t>chapters. The AT+KCNXCFG command is only defined to set the current parameters. The defined connection will be automatically opened when needed by the IP services</w:t>
            </w:r>
            <w:r w:rsidRPr="00671C8B">
              <w:rPr>
                <w:lang w:eastAsia="zh-CN"/>
              </w:rPr>
              <w:t xml:space="preserve"> (e.g. UDP service)</w:t>
            </w:r>
            <w:r>
              <w:rPr>
                <w:lang w:eastAsia="zh-CN"/>
              </w:rPr>
              <w:t>.</w:t>
            </w:r>
          </w:p>
          <w:p w14:paraId="4DFB3E56" w14:textId="77777777" w:rsidR="00820682" w:rsidRPr="00CB4B23" w:rsidRDefault="00820682" w:rsidP="00820682">
            <w:pPr>
              <w:pStyle w:val="TableBody"/>
              <w:numPr>
                <w:ilvl w:val="0"/>
                <w:numId w:val="86"/>
              </w:numPr>
              <w:rPr>
                <w:rFonts w:eastAsia="SimSun"/>
                <w:szCs w:val="20"/>
                <w:u w:val="single"/>
                <w:lang w:eastAsia="zh-TW"/>
              </w:rPr>
            </w:pPr>
            <w:r w:rsidRPr="00671C8B">
              <w:rPr>
                <w:lang w:eastAsia="zh-CN"/>
              </w:rPr>
              <w:t>The use of IPV4 and/or IPV6 addresses is configured by PDP context configuration</w:t>
            </w:r>
            <w:r>
              <w:rPr>
                <w:lang w:eastAsia="zh-CN"/>
              </w:rPr>
              <w:t>.</w:t>
            </w:r>
          </w:p>
          <w:p w14:paraId="3A934B06" w14:textId="77777777" w:rsidR="00820682" w:rsidRDefault="00820682" w:rsidP="00820682">
            <w:pPr>
              <w:pStyle w:val="TableBody"/>
              <w:numPr>
                <w:ilvl w:val="0"/>
                <w:numId w:val="86"/>
              </w:numPr>
              <w:rPr>
                <w:rFonts w:eastAsia="SimSun"/>
              </w:rPr>
            </w:pPr>
            <w:r>
              <w:rPr>
                <w:rFonts w:eastAsia="SimSun"/>
              </w:rPr>
              <w:t>&lt;</w:t>
            </w:r>
            <w:proofErr w:type="spellStart"/>
            <w:r>
              <w:rPr>
                <w:rFonts w:eastAsia="SimSun"/>
              </w:rPr>
              <w:t>cnx</w:t>
            </w:r>
            <w:proofErr w:type="spellEnd"/>
            <w:r>
              <w:rPr>
                <w:rFonts w:eastAsia="SimSun"/>
              </w:rPr>
              <w:t xml:space="preserve"> </w:t>
            </w:r>
            <w:proofErr w:type="spellStart"/>
            <w:r>
              <w:rPr>
                <w:rFonts w:eastAsia="SimSun"/>
              </w:rPr>
              <w:t>cfg</w:t>
            </w:r>
            <w:proofErr w:type="spellEnd"/>
            <w:r>
              <w:rPr>
                <w:rFonts w:eastAsia="SimSun"/>
              </w:rPr>
              <w:t>&gt; values 1 to 5 correspond</w:t>
            </w:r>
            <w:r w:rsidRPr="00CB4B23">
              <w:rPr>
                <w:rFonts w:eastAsia="SimSun"/>
              </w:rPr>
              <w:t xml:space="preserve"> to PDP context ID 1 to 5 respectively, e.g. &lt;</w:t>
            </w:r>
            <w:proofErr w:type="spellStart"/>
            <w:r w:rsidRPr="00CB4B23">
              <w:rPr>
                <w:rFonts w:eastAsia="SimSun"/>
              </w:rPr>
              <w:t>cnx</w:t>
            </w:r>
            <w:proofErr w:type="spellEnd"/>
            <w:r>
              <w:rPr>
                <w:rFonts w:eastAsia="SimSun"/>
              </w:rPr>
              <w:t xml:space="preserve"> </w:t>
            </w:r>
            <w:proofErr w:type="spellStart"/>
            <w:r w:rsidRPr="00CB4B23">
              <w:rPr>
                <w:rFonts w:eastAsia="SimSun"/>
              </w:rPr>
              <w:t>cfg</w:t>
            </w:r>
            <w:proofErr w:type="spellEnd"/>
            <w:r w:rsidRPr="00CB4B23">
              <w:rPr>
                <w:rFonts w:eastAsia="SimSun"/>
              </w:rPr>
              <w:t>&gt;=3 corresponds to CID=3 in +CGDCONT/+CGACT</w:t>
            </w:r>
            <w:r>
              <w:rPr>
                <w:rFonts w:eastAsia="SimSun"/>
              </w:rPr>
              <w:t>.</w:t>
            </w:r>
          </w:p>
          <w:p w14:paraId="3FB20098" w14:textId="77777777" w:rsidR="00820682" w:rsidRDefault="00820682" w:rsidP="00820682">
            <w:pPr>
              <w:pStyle w:val="TableBody"/>
              <w:numPr>
                <w:ilvl w:val="0"/>
                <w:numId w:val="86"/>
              </w:numPr>
              <w:rPr>
                <w:rFonts w:eastAsia="SimSun"/>
              </w:rPr>
            </w:pPr>
            <w:r>
              <w:rPr>
                <w:rFonts w:eastAsia="SimSun"/>
              </w:rPr>
              <w:t>When the connection is up, the read command returns the actual values used by the connection interface</w:t>
            </w:r>
            <w:r w:rsidRPr="006E2DEE">
              <w:rPr>
                <w:rFonts w:eastAsia="SimSun"/>
              </w:rPr>
              <w:t>.</w:t>
            </w:r>
          </w:p>
          <w:p w14:paraId="2ACD91C6" w14:textId="77777777" w:rsidR="00820682" w:rsidRPr="00CB4B23" w:rsidRDefault="00820682" w:rsidP="00820682">
            <w:pPr>
              <w:pStyle w:val="TableBody"/>
              <w:numPr>
                <w:ilvl w:val="0"/>
                <w:numId w:val="86"/>
              </w:numPr>
              <w:rPr>
                <w:rFonts w:eastAsia="SimSun"/>
              </w:rPr>
            </w:pPr>
            <w:commentRangeStart w:id="74"/>
            <w:r w:rsidRPr="009D265A">
              <w:rPr>
                <w:rFonts w:eastAsia="SimSun"/>
              </w:rPr>
              <w:t>If reuse of existing activated PDP context is required, &lt;</w:t>
            </w:r>
            <w:proofErr w:type="spellStart"/>
            <w:r w:rsidRPr="009D265A">
              <w:rPr>
                <w:rFonts w:eastAsia="SimSun"/>
              </w:rPr>
              <w:t>apn</w:t>
            </w:r>
            <w:proofErr w:type="spellEnd"/>
            <w:r w:rsidRPr="009D265A">
              <w:rPr>
                <w:rFonts w:eastAsia="SimSun"/>
              </w:rPr>
              <w:t>&gt; can be set as an empty string or as the existing APN string returned by +CGDCONT read command.</w:t>
            </w:r>
            <w:commentRangeEnd w:id="74"/>
            <w:r>
              <w:rPr>
                <w:rStyle w:val="CommentReference"/>
                <w:rFonts w:ascii="Verdana" w:hAnsi="Verdana" w:cs="Times New Roman"/>
                <w:lang w:eastAsia="en-US"/>
              </w:rPr>
              <w:commentReference w:id="74"/>
            </w:r>
          </w:p>
        </w:tc>
      </w:tr>
    </w:tbl>
    <w:p w14:paraId="5644B2F4" w14:textId="77777777" w:rsidR="00820682" w:rsidRPr="00671C8B" w:rsidRDefault="00820682" w:rsidP="00820682">
      <w:pPr>
        <w:pStyle w:val="Heading3"/>
      </w:pPr>
      <w:bookmarkStart w:id="75" w:name="_Toc345081455"/>
      <w:bookmarkStart w:id="76" w:name="_Toc349753192"/>
      <w:bookmarkStart w:id="77" w:name="_Toc349754091"/>
      <w:bookmarkStart w:id="78" w:name="_Ref366746321"/>
      <w:bookmarkStart w:id="79" w:name="_Ref366746324"/>
      <w:bookmarkStart w:id="80" w:name="_Ref369093281"/>
      <w:bookmarkStart w:id="81" w:name="_Toc368586147"/>
      <w:bookmarkStart w:id="82" w:name="_Toc448912324"/>
      <w:bookmarkStart w:id="83" w:name="_Toc486251738"/>
      <w:bookmarkStart w:id="84" w:name="_Toc489371225"/>
      <w:bookmarkStart w:id="85" w:name="_Toc511294375"/>
      <w:r w:rsidRPr="00671C8B">
        <w:t>+KCNXTIMER Command: Connection Timer Configuration</w:t>
      </w:r>
      <w:bookmarkEnd w:id="75"/>
      <w:bookmarkEnd w:id="76"/>
      <w:bookmarkEnd w:id="77"/>
      <w:bookmarkEnd w:id="78"/>
      <w:bookmarkEnd w:id="79"/>
      <w:bookmarkEnd w:id="80"/>
      <w:bookmarkEnd w:id="81"/>
      <w:bookmarkEnd w:id="82"/>
      <w:bookmarkEnd w:id="83"/>
      <w:bookmarkEnd w:id="84"/>
      <w:bookmarkEnd w:id="85"/>
    </w:p>
    <w:tbl>
      <w:tblPr>
        <w:tblStyle w:val="TableSWIleft"/>
        <w:tblW w:w="9288" w:type="dxa"/>
        <w:tblLayout w:type="fixed"/>
        <w:tblLook w:val="04A0" w:firstRow="1" w:lastRow="0" w:firstColumn="1" w:lastColumn="0" w:noHBand="0" w:noVBand="1"/>
      </w:tblPr>
      <w:tblGrid>
        <w:gridCol w:w="1728"/>
        <w:gridCol w:w="7560"/>
      </w:tblGrid>
      <w:tr w:rsidR="00820682" w:rsidRPr="00671C8B" w14:paraId="173635AC"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4922F88" w14:textId="4CF919ED" w:rsidR="00820682" w:rsidRPr="00671C8B" w:rsidRDefault="004D02D6" w:rsidP="00820682">
            <w:pPr>
              <w:pStyle w:val="TableRowHead"/>
              <w:spacing w:before="144" w:after="144"/>
            </w:pPr>
            <w:r>
              <w:t>HL78xx</w:t>
            </w:r>
          </w:p>
        </w:tc>
      </w:tr>
      <w:tr w:rsidR="00820682" w:rsidRPr="00671C8B" w14:paraId="7B3368A4" w14:textId="77777777" w:rsidTr="00820682">
        <w:tc>
          <w:tcPr>
            <w:tcW w:w="1728" w:type="dxa"/>
          </w:tcPr>
          <w:p w14:paraId="15B5C2FB" w14:textId="77777777" w:rsidR="00820682" w:rsidRPr="00671C8B" w:rsidRDefault="00820682" w:rsidP="00820682">
            <w:pPr>
              <w:pStyle w:val="TableBody"/>
              <w:rPr>
                <w:i/>
              </w:rPr>
            </w:pPr>
            <w:r w:rsidRPr="00671C8B">
              <w:rPr>
                <w:i/>
              </w:rPr>
              <w:t>Test command</w:t>
            </w:r>
          </w:p>
          <w:p w14:paraId="7905D333" w14:textId="77777777" w:rsidR="00820682" w:rsidRPr="00671C8B" w:rsidRDefault="00820682" w:rsidP="00820682">
            <w:pPr>
              <w:pStyle w:val="TableBody"/>
            </w:pPr>
          </w:p>
          <w:p w14:paraId="6F843852" w14:textId="77777777" w:rsidR="00820682" w:rsidRPr="00671C8B" w:rsidRDefault="00820682" w:rsidP="00820682">
            <w:pPr>
              <w:pStyle w:val="TableBody"/>
              <w:rPr>
                <w:u w:val="single"/>
              </w:rPr>
            </w:pPr>
            <w:r w:rsidRPr="00671C8B">
              <w:rPr>
                <w:u w:val="single"/>
              </w:rPr>
              <w:t>Syntax</w:t>
            </w:r>
          </w:p>
          <w:p w14:paraId="3E71981A" w14:textId="77777777" w:rsidR="00820682" w:rsidRPr="00671C8B" w:rsidRDefault="00820682" w:rsidP="00820682">
            <w:pPr>
              <w:pStyle w:val="TableBody"/>
              <w:rPr>
                <w:b/>
              </w:rPr>
            </w:pPr>
            <w:r w:rsidRPr="00671C8B">
              <w:rPr>
                <w:b/>
              </w:rPr>
              <w:t>AT+KCNXTIMER</w:t>
            </w:r>
            <w:r w:rsidRPr="00671C8B">
              <w:rPr>
                <w:b/>
              </w:rPr>
              <w:br/>
              <w:t>=?</w:t>
            </w:r>
          </w:p>
        </w:tc>
        <w:tc>
          <w:tcPr>
            <w:tcW w:w="7560" w:type="dxa"/>
          </w:tcPr>
          <w:p w14:paraId="26E4F018" w14:textId="77777777" w:rsidR="00820682" w:rsidRPr="00671C8B" w:rsidRDefault="00820682" w:rsidP="00820682">
            <w:pPr>
              <w:pStyle w:val="TableBody"/>
              <w:rPr>
                <w:u w:val="single"/>
              </w:rPr>
            </w:pPr>
          </w:p>
          <w:p w14:paraId="37DB899C" w14:textId="77777777" w:rsidR="00820682" w:rsidRPr="00671C8B" w:rsidRDefault="00820682" w:rsidP="00820682">
            <w:pPr>
              <w:pStyle w:val="TableBody"/>
              <w:rPr>
                <w:u w:val="single"/>
              </w:rPr>
            </w:pPr>
          </w:p>
          <w:p w14:paraId="7C3AE4AF" w14:textId="77777777" w:rsidR="00820682" w:rsidRPr="00671C8B" w:rsidRDefault="00820682" w:rsidP="00820682">
            <w:pPr>
              <w:pStyle w:val="TableBody"/>
              <w:rPr>
                <w:u w:val="single"/>
              </w:rPr>
            </w:pPr>
            <w:r w:rsidRPr="00671C8B">
              <w:rPr>
                <w:u w:val="single"/>
              </w:rPr>
              <w:t>Response</w:t>
            </w:r>
          </w:p>
          <w:p w14:paraId="7A64048F" w14:textId="77777777" w:rsidR="00820682" w:rsidRPr="00671C8B" w:rsidRDefault="00820682" w:rsidP="00820682">
            <w:pPr>
              <w:pStyle w:val="TableBody"/>
            </w:pPr>
            <w:r w:rsidRPr="00671C8B">
              <w:rPr>
                <w:b/>
              </w:rPr>
              <w:t>+KCNXTIMER:</w:t>
            </w:r>
            <w:r w:rsidRPr="00671C8B">
              <w:t xml:space="preserve"> (list of supported </w:t>
            </w: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s</w:t>
            </w:r>
            <w:proofErr w:type="gramStart"/>
            <w:r w:rsidRPr="00671C8B">
              <w:t>),(</w:t>
            </w:r>
            <w:proofErr w:type="gramEnd"/>
            <w:r w:rsidRPr="00671C8B">
              <w:t xml:space="preserve">list of supported </w:t>
            </w:r>
            <w:r w:rsidRPr="00671C8B">
              <w:rPr>
                <w:b/>
              </w:rPr>
              <w:t>&lt;tim1&gt;</w:t>
            </w:r>
            <w:r w:rsidRPr="00671C8B">
              <w:t xml:space="preserve">s),(list of supported </w:t>
            </w:r>
            <w:r w:rsidRPr="00671C8B">
              <w:rPr>
                <w:b/>
              </w:rPr>
              <w:t>&lt;</w:t>
            </w:r>
            <w:proofErr w:type="spellStart"/>
            <w:r w:rsidRPr="00671C8B">
              <w:rPr>
                <w:b/>
              </w:rPr>
              <w:t>nbtrial</w:t>
            </w:r>
            <w:proofErr w:type="spellEnd"/>
            <w:r w:rsidRPr="00671C8B">
              <w:rPr>
                <w:b/>
              </w:rPr>
              <w:t>&gt;</w:t>
            </w:r>
            <w:r w:rsidRPr="00671C8B">
              <w:t xml:space="preserve">s),(list of supported </w:t>
            </w:r>
            <w:r w:rsidRPr="00671C8B">
              <w:rPr>
                <w:b/>
              </w:rPr>
              <w:t>&lt;tim2&gt;</w:t>
            </w:r>
            <w:r w:rsidRPr="00671C8B">
              <w:t xml:space="preserve">s) ,(list of supported </w:t>
            </w:r>
            <w:r w:rsidRPr="00671C8B">
              <w:rPr>
                <w:b/>
              </w:rPr>
              <w:t>&lt;</w:t>
            </w:r>
            <w:proofErr w:type="spellStart"/>
            <w:r w:rsidRPr="00671C8B">
              <w:rPr>
                <w:b/>
              </w:rPr>
              <w:t>idletime</w:t>
            </w:r>
            <w:proofErr w:type="spellEnd"/>
            <w:r w:rsidRPr="00671C8B">
              <w:rPr>
                <w:b/>
              </w:rPr>
              <w:t>&gt;</w:t>
            </w:r>
            <w:r w:rsidRPr="00671C8B">
              <w:t>s)</w:t>
            </w:r>
          </w:p>
          <w:p w14:paraId="6A0FCCDF" w14:textId="77777777" w:rsidR="00820682" w:rsidRPr="00671C8B" w:rsidRDefault="00820682" w:rsidP="00820682">
            <w:pPr>
              <w:pStyle w:val="TableBody"/>
              <w:rPr>
                <w:u w:val="single"/>
              </w:rPr>
            </w:pPr>
            <w:r w:rsidRPr="00671C8B">
              <w:rPr>
                <w:b/>
              </w:rPr>
              <w:t>OK</w:t>
            </w:r>
          </w:p>
        </w:tc>
      </w:tr>
      <w:tr w:rsidR="00820682" w:rsidRPr="00671C8B" w14:paraId="35B8C87A" w14:textId="77777777" w:rsidTr="00820682">
        <w:tc>
          <w:tcPr>
            <w:tcW w:w="1728" w:type="dxa"/>
          </w:tcPr>
          <w:p w14:paraId="7E424F6A" w14:textId="77777777" w:rsidR="00820682" w:rsidRPr="00671C8B" w:rsidRDefault="00820682" w:rsidP="00820682">
            <w:pPr>
              <w:pStyle w:val="TableBody"/>
              <w:rPr>
                <w:i/>
              </w:rPr>
            </w:pPr>
            <w:r w:rsidRPr="00671C8B">
              <w:rPr>
                <w:i/>
              </w:rPr>
              <w:t>Read command</w:t>
            </w:r>
          </w:p>
          <w:p w14:paraId="50ED8ED1" w14:textId="77777777" w:rsidR="00820682" w:rsidRPr="00671C8B" w:rsidRDefault="00820682" w:rsidP="00820682">
            <w:pPr>
              <w:pStyle w:val="TableBody"/>
            </w:pPr>
          </w:p>
          <w:p w14:paraId="448CC4C3" w14:textId="77777777" w:rsidR="00820682" w:rsidRPr="00671C8B" w:rsidRDefault="00820682" w:rsidP="00820682">
            <w:pPr>
              <w:pStyle w:val="TableBody"/>
              <w:rPr>
                <w:u w:val="single"/>
              </w:rPr>
            </w:pPr>
            <w:r w:rsidRPr="00671C8B">
              <w:rPr>
                <w:u w:val="single"/>
              </w:rPr>
              <w:t>Syntax</w:t>
            </w:r>
          </w:p>
          <w:p w14:paraId="676548B3" w14:textId="77777777" w:rsidR="00820682" w:rsidRPr="00671C8B" w:rsidRDefault="00820682" w:rsidP="00820682">
            <w:pPr>
              <w:pStyle w:val="TableBody"/>
              <w:rPr>
                <w:u w:val="single"/>
              </w:rPr>
            </w:pPr>
            <w:r w:rsidRPr="00671C8B">
              <w:rPr>
                <w:b/>
              </w:rPr>
              <w:t>AT+KCNXTIMER?</w:t>
            </w:r>
          </w:p>
        </w:tc>
        <w:tc>
          <w:tcPr>
            <w:tcW w:w="7560" w:type="dxa"/>
          </w:tcPr>
          <w:p w14:paraId="33A2EF64" w14:textId="77777777" w:rsidR="00820682" w:rsidRPr="00671C8B" w:rsidRDefault="00820682" w:rsidP="00820682">
            <w:pPr>
              <w:pStyle w:val="TableBody"/>
              <w:rPr>
                <w:u w:val="single"/>
              </w:rPr>
            </w:pPr>
          </w:p>
          <w:p w14:paraId="0CC6AC8B" w14:textId="77777777" w:rsidR="00820682" w:rsidRPr="00671C8B" w:rsidRDefault="00820682" w:rsidP="00820682">
            <w:pPr>
              <w:pStyle w:val="TableBody"/>
              <w:rPr>
                <w:u w:val="single"/>
              </w:rPr>
            </w:pPr>
          </w:p>
          <w:p w14:paraId="3CD60279" w14:textId="77777777" w:rsidR="00820682" w:rsidRPr="00671C8B" w:rsidRDefault="00820682" w:rsidP="00820682">
            <w:pPr>
              <w:pStyle w:val="TableBody"/>
              <w:rPr>
                <w:u w:val="single"/>
              </w:rPr>
            </w:pPr>
            <w:r w:rsidRPr="00671C8B">
              <w:rPr>
                <w:u w:val="single"/>
              </w:rPr>
              <w:t>Response</w:t>
            </w:r>
          </w:p>
          <w:p w14:paraId="7929BBB6" w14:textId="77777777" w:rsidR="00820682" w:rsidRPr="00671C8B" w:rsidRDefault="00820682" w:rsidP="00820682">
            <w:pPr>
              <w:pStyle w:val="TableBody"/>
              <w:rPr>
                <w:b/>
              </w:rPr>
            </w:pPr>
            <w:r w:rsidRPr="00671C8B">
              <w:rPr>
                <w:b/>
              </w:rPr>
              <w:t>+KCNXTIMER: &lt;</w:t>
            </w:r>
            <w:proofErr w:type="spellStart"/>
            <w:r w:rsidRPr="00671C8B">
              <w:rPr>
                <w:b/>
              </w:rPr>
              <w:t>cnx</w:t>
            </w:r>
            <w:proofErr w:type="spellEnd"/>
            <w:r w:rsidRPr="00671C8B">
              <w:rPr>
                <w:b/>
              </w:rPr>
              <w:t xml:space="preserve"> </w:t>
            </w:r>
            <w:proofErr w:type="spellStart"/>
            <w:r w:rsidRPr="00671C8B">
              <w:rPr>
                <w:b/>
              </w:rPr>
              <w:t>cnf</w:t>
            </w:r>
            <w:proofErr w:type="spellEnd"/>
            <w:proofErr w:type="gramStart"/>
            <w:r w:rsidRPr="00671C8B">
              <w:rPr>
                <w:b/>
              </w:rPr>
              <w:t>&gt;,&lt;</w:t>
            </w:r>
            <w:proofErr w:type="gramEnd"/>
            <w:r w:rsidRPr="00671C8B">
              <w:rPr>
                <w:b/>
              </w:rPr>
              <w:t>tim1&gt;,&lt;</w:t>
            </w:r>
            <w:proofErr w:type="spellStart"/>
            <w:r w:rsidRPr="00671C8B">
              <w:rPr>
                <w:b/>
              </w:rPr>
              <w:t>nbtrial</w:t>
            </w:r>
            <w:proofErr w:type="spellEnd"/>
            <w:r w:rsidRPr="00671C8B">
              <w:rPr>
                <w:b/>
              </w:rPr>
              <w:t>&gt;,&lt;tim2&gt;,&lt;</w:t>
            </w:r>
            <w:proofErr w:type="spellStart"/>
            <w:r w:rsidRPr="00671C8B">
              <w:rPr>
                <w:b/>
              </w:rPr>
              <w:t>idletime</w:t>
            </w:r>
            <w:proofErr w:type="spellEnd"/>
            <w:r w:rsidRPr="00671C8B">
              <w:rPr>
                <w:b/>
              </w:rPr>
              <w:t>&gt;</w:t>
            </w:r>
          </w:p>
          <w:p w14:paraId="51133A90" w14:textId="77777777" w:rsidR="00820682" w:rsidRPr="00671C8B" w:rsidRDefault="00820682" w:rsidP="00820682">
            <w:pPr>
              <w:pStyle w:val="TableBody"/>
              <w:rPr>
                <w:b/>
                <w:lang w:eastAsia="zh-CN"/>
              </w:rPr>
            </w:pPr>
            <w:r w:rsidRPr="00671C8B">
              <w:rPr>
                <w:b/>
                <w:lang w:eastAsia="zh-CN"/>
              </w:rPr>
              <w:t xml:space="preserve"> […]</w:t>
            </w:r>
          </w:p>
          <w:p w14:paraId="69BA937B" w14:textId="77777777" w:rsidR="00820682" w:rsidRPr="00671C8B" w:rsidRDefault="00820682" w:rsidP="00820682">
            <w:pPr>
              <w:pStyle w:val="TableBody"/>
              <w:rPr>
                <w:u w:val="single"/>
              </w:rPr>
            </w:pPr>
            <w:r w:rsidRPr="00671C8B">
              <w:rPr>
                <w:b/>
                <w:lang w:eastAsia="zh-CN"/>
              </w:rPr>
              <w:t>OK</w:t>
            </w:r>
          </w:p>
        </w:tc>
      </w:tr>
      <w:tr w:rsidR="00820682" w:rsidRPr="00671C8B" w14:paraId="2C92DD8B" w14:textId="77777777" w:rsidTr="00820682">
        <w:tc>
          <w:tcPr>
            <w:tcW w:w="1728" w:type="dxa"/>
          </w:tcPr>
          <w:p w14:paraId="0CEFAE4A" w14:textId="77777777" w:rsidR="00820682" w:rsidRPr="00671C8B" w:rsidRDefault="00820682" w:rsidP="00820682">
            <w:pPr>
              <w:pStyle w:val="TableBody"/>
              <w:rPr>
                <w:i/>
              </w:rPr>
            </w:pPr>
            <w:r w:rsidRPr="00671C8B">
              <w:rPr>
                <w:i/>
              </w:rPr>
              <w:lastRenderedPageBreak/>
              <w:t>Write command</w:t>
            </w:r>
          </w:p>
          <w:p w14:paraId="61FE08AD" w14:textId="77777777" w:rsidR="00820682" w:rsidRPr="00671C8B" w:rsidRDefault="00820682" w:rsidP="00820682">
            <w:pPr>
              <w:pStyle w:val="TableBody"/>
            </w:pPr>
          </w:p>
          <w:p w14:paraId="699FACBD" w14:textId="77777777" w:rsidR="00820682" w:rsidRPr="00671C8B" w:rsidRDefault="00820682" w:rsidP="00820682">
            <w:pPr>
              <w:pStyle w:val="TableBody"/>
              <w:rPr>
                <w:u w:val="single"/>
              </w:rPr>
            </w:pPr>
            <w:r w:rsidRPr="00671C8B">
              <w:rPr>
                <w:u w:val="single"/>
              </w:rPr>
              <w:t>Syntax</w:t>
            </w:r>
          </w:p>
          <w:p w14:paraId="2DB2AAF9" w14:textId="77777777" w:rsidR="00820682" w:rsidRPr="00671C8B" w:rsidRDefault="00820682" w:rsidP="00820682">
            <w:pPr>
              <w:pStyle w:val="TableBody"/>
            </w:pPr>
            <w:r w:rsidRPr="00671C8B">
              <w:rPr>
                <w:b/>
              </w:rPr>
              <w:t>AT+KCNXTIMER=&lt;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rPr>
                <w:b/>
              </w:rPr>
              <w:br/>
              <w:t>[&lt;tim1</w:t>
            </w:r>
            <w:proofErr w:type="gramStart"/>
            <w:r w:rsidRPr="00671C8B">
              <w:rPr>
                <w:b/>
              </w:rPr>
              <w:t>&gt;][</w:t>
            </w:r>
            <w:proofErr w:type="gramEnd"/>
            <w:r w:rsidRPr="00671C8B">
              <w:rPr>
                <w:b/>
              </w:rPr>
              <w:t>,</w:t>
            </w:r>
            <w:r w:rsidRPr="00671C8B">
              <w:rPr>
                <w:b/>
              </w:rPr>
              <w:br/>
              <w:t>[&lt;</w:t>
            </w:r>
            <w:proofErr w:type="spellStart"/>
            <w:r w:rsidRPr="00671C8B">
              <w:rPr>
                <w:b/>
              </w:rPr>
              <w:t>nbrtrial</w:t>
            </w:r>
            <w:proofErr w:type="spellEnd"/>
            <w:r w:rsidRPr="00671C8B">
              <w:rPr>
                <w:b/>
              </w:rPr>
              <w:t>&gt;]</w:t>
            </w:r>
            <w:r w:rsidRPr="00671C8B">
              <w:rPr>
                <w:b/>
              </w:rPr>
              <w:br/>
              <w:t>[,&lt;tim2&gt;]</w:t>
            </w:r>
            <w:r w:rsidRPr="00671C8B">
              <w:rPr>
                <w:b/>
              </w:rPr>
              <w:br/>
              <w:t>[,&lt;</w:t>
            </w:r>
            <w:proofErr w:type="spellStart"/>
            <w:r w:rsidRPr="00671C8B">
              <w:rPr>
                <w:b/>
              </w:rPr>
              <w:t>idletime</w:t>
            </w:r>
            <w:proofErr w:type="spellEnd"/>
            <w:r w:rsidRPr="00671C8B">
              <w:rPr>
                <w:b/>
              </w:rPr>
              <w:t>&gt;]]]]</w:t>
            </w:r>
          </w:p>
        </w:tc>
        <w:tc>
          <w:tcPr>
            <w:tcW w:w="7560" w:type="dxa"/>
          </w:tcPr>
          <w:p w14:paraId="3A55E3E8" w14:textId="77777777" w:rsidR="00820682" w:rsidRPr="00671C8B" w:rsidRDefault="00820682" w:rsidP="00820682">
            <w:pPr>
              <w:pStyle w:val="TableBody"/>
              <w:rPr>
                <w:u w:val="single"/>
              </w:rPr>
            </w:pPr>
          </w:p>
          <w:p w14:paraId="0C14FFC5" w14:textId="77777777" w:rsidR="00820682" w:rsidRPr="00671C8B" w:rsidRDefault="00820682" w:rsidP="00820682">
            <w:pPr>
              <w:pStyle w:val="TableBody"/>
              <w:rPr>
                <w:u w:val="single"/>
              </w:rPr>
            </w:pPr>
          </w:p>
          <w:p w14:paraId="1CA4DCCB" w14:textId="77777777" w:rsidR="00820682" w:rsidRPr="00671C8B" w:rsidRDefault="00820682" w:rsidP="00820682">
            <w:pPr>
              <w:pStyle w:val="TableBody"/>
              <w:rPr>
                <w:u w:val="single"/>
              </w:rPr>
            </w:pPr>
            <w:r w:rsidRPr="00671C8B">
              <w:rPr>
                <w:u w:val="single"/>
              </w:rPr>
              <w:t>Response</w:t>
            </w:r>
          </w:p>
          <w:p w14:paraId="7BB7225F" w14:textId="77777777" w:rsidR="00820682" w:rsidRPr="00671C8B" w:rsidRDefault="00820682" w:rsidP="00820682">
            <w:pPr>
              <w:pStyle w:val="TableBody"/>
              <w:rPr>
                <w:b/>
              </w:rPr>
            </w:pPr>
            <w:r w:rsidRPr="00671C8B">
              <w:rPr>
                <w:b/>
              </w:rPr>
              <w:t>OK</w:t>
            </w:r>
          </w:p>
          <w:p w14:paraId="3BAE936B" w14:textId="77777777" w:rsidR="00820682" w:rsidRPr="00671C8B" w:rsidRDefault="00820682" w:rsidP="00820682">
            <w:pPr>
              <w:pStyle w:val="TableBody"/>
            </w:pPr>
          </w:p>
          <w:p w14:paraId="335A41EB" w14:textId="77777777" w:rsidR="00820682" w:rsidRPr="00671C8B" w:rsidRDefault="00820682" w:rsidP="00820682">
            <w:pPr>
              <w:pStyle w:val="TableBody"/>
              <w:rPr>
                <w:u w:val="single"/>
              </w:rPr>
            </w:pPr>
            <w:r w:rsidRPr="00671C8B">
              <w:rPr>
                <w:u w:val="single"/>
              </w:rPr>
              <w:t>Parameters</w:t>
            </w:r>
          </w:p>
          <w:p w14:paraId="289FAA3E" w14:textId="77777777" w:rsidR="00820682" w:rsidRPr="00671C8B" w:rsidRDefault="00820682" w:rsidP="00820682">
            <w:pPr>
              <w:pStyle w:val="TableBody"/>
              <w:rPr>
                <w:lang w:eastAsia="zh-CN"/>
              </w:rPr>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rPr>
                <w:lang w:eastAsia="zh-CN"/>
              </w:rPr>
              <w:tab/>
            </w:r>
            <w:r w:rsidRPr="00671C8B">
              <w:rPr>
                <w:lang w:eastAsia="zh-CN"/>
              </w:rPr>
              <w:t>(PDP context configuration) a numeric parameter which specifies a</w:t>
            </w:r>
            <w:r>
              <w:rPr>
                <w:lang w:eastAsia="zh-CN"/>
              </w:rPr>
              <w:t xml:space="preserve"> </w:t>
            </w:r>
            <w:proofErr w:type="gramStart"/>
            <w:r w:rsidRPr="00671C8B">
              <w:rPr>
                <w:lang w:eastAsia="zh-CN"/>
              </w:rPr>
              <w:t>particular PDP</w:t>
            </w:r>
            <w:proofErr w:type="gramEnd"/>
            <w:r w:rsidRPr="00671C8B">
              <w:rPr>
                <w:lang w:eastAsia="zh-CN"/>
              </w:rPr>
              <w:t xml:space="preserve"> context configuration</w:t>
            </w:r>
          </w:p>
          <w:p w14:paraId="1052C626" w14:textId="77777777" w:rsidR="00820682" w:rsidRPr="00671C8B" w:rsidRDefault="00820682" w:rsidP="00820682">
            <w:pPr>
              <w:pStyle w:val="TableBody"/>
              <w:rPr>
                <w:u w:val="single"/>
              </w:rPr>
            </w:pPr>
          </w:p>
          <w:p w14:paraId="52884711" w14:textId="77777777" w:rsidR="00820682" w:rsidRPr="00671C8B" w:rsidRDefault="00820682" w:rsidP="00820682">
            <w:pPr>
              <w:pStyle w:val="TableBody"/>
            </w:pPr>
            <w:r w:rsidRPr="00671C8B">
              <w:rPr>
                <w:b/>
              </w:rPr>
              <w:t>&lt;tim1&gt;</w:t>
            </w:r>
            <w:r w:rsidRPr="00671C8B">
              <w:tab/>
              <w:t xml:space="preserve">1 </w:t>
            </w:r>
            <w:r>
              <w:t>–</w:t>
            </w:r>
            <w:r w:rsidRPr="00671C8B">
              <w:t xml:space="preserve"> 120 </w:t>
            </w:r>
            <w:r>
              <w:t xml:space="preserve">s </w:t>
            </w:r>
            <w:r w:rsidRPr="00671C8B">
              <w:t>(</w:t>
            </w:r>
            <w:r w:rsidRPr="00BD7394">
              <w:rPr>
                <w:u w:val="single"/>
              </w:rPr>
              <w:t>30</w:t>
            </w:r>
            <w:r>
              <w:t xml:space="preserve"> </w:t>
            </w:r>
            <w:r w:rsidRPr="00671C8B">
              <w:t>s</w:t>
            </w:r>
            <w:r>
              <w:t xml:space="preserve"> </w:t>
            </w:r>
            <w:r w:rsidRPr="00671C8B">
              <w:t xml:space="preserve">by default) If </w:t>
            </w:r>
            <w:r>
              <w:t xml:space="preserve">the </w:t>
            </w:r>
            <w:r w:rsidRPr="00671C8B">
              <w:t>module fails to activate the PDP context, a timer of &lt;tim1&gt; will be started. When this timer expires, it will try to activate the PDP context again.</w:t>
            </w:r>
          </w:p>
          <w:p w14:paraId="511B37E8" w14:textId="77777777" w:rsidR="00820682" w:rsidRPr="00671C8B" w:rsidRDefault="00820682" w:rsidP="00820682">
            <w:pPr>
              <w:pStyle w:val="TableBody"/>
            </w:pPr>
          </w:p>
          <w:p w14:paraId="1C3CAC3B" w14:textId="77777777" w:rsidR="00820682" w:rsidRPr="00671C8B" w:rsidRDefault="00820682" w:rsidP="00820682">
            <w:pPr>
              <w:pStyle w:val="TableBody"/>
            </w:pPr>
            <w:r w:rsidRPr="00671C8B">
              <w:rPr>
                <w:b/>
              </w:rPr>
              <w:t>&lt;</w:t>
            </w:r>
            <w:proofErr w:type="spellStart"/>
            <w:r w:rsidRPr="00671C8B">
              <w:rPr>
                <w:b/>
              </w:rPr>
              <w:t>nbtrial</w:t>
            </w:r>
            <w:proofErr w:type="spellEnd"/>
            <w:r w:rsidRPr="00671C8B">
              <w:rPr>
                <w:b/>
              </w:rPr>
              <w:t>&gt;</w:t>
            </w:r>
            <w:r w:rsidRPr="00671C8B">
              <w:tab/>
              <w:t>Attempt times from1</w:t>
            </w:r>
            <w:r>
              <w:t xml:space="preserve"> – </w:t>
            </w:r>
            <w:r w:rsidRPr="00671C8B">
              <w:t>4 (</w:t>
            </w:r>
            <w:r w:rsidRPr="00BD7394">
              <w:rPr>
                <w:u w:val="single"/>
              </w:rPr>
              <w:t>2</w:t>
            </w:r>
            <w:r w:rsidRPr="00671C8B">
              <w:t xml:space="preserve"> by default)</w:t>
            </w:r>
            <w:r>
              <w:t>.</w:t>
            </w:r>
            <w:r w:rsidRPr="00671C8B">
              <w:t xml:space="preserve"> </w:t>
            </w:r>
            <w:r>
              <w:t>The m</w:t>
            </w:r>
            <w:r w:rsidRPr="00671C8B">
              <w:t>odule will try to activate the</w:t>
            </w:r>
            <w:r>
              <w:t xml:space="preserve"> PDP context for a maximum of &lt;</w:t>
            </w:r>
            <w:proofErr w:type="spellStart"/>
            <w:r>
              <w:t>nbtrial</w:t>
            </w:r>
            <w:proofErr w:type="spellEnd"/>
            <w:r>
              <w:t>&gt; times.</w:t>
            </w:r>
          </w:p>
          <w:p w14:paraId="5EA80AF4" w14:textId="77777777" w:rsidR="00820682" w:rsidRPr="00671C8B" w:rsidRDefault="00820682" w:rsidP="00820682">
            <w:pPr>
              <w:pStyle w:val="TableBody"/>
            </w:pPr>
          </w:p>
          <w:p w14:paraId="6FB92355" w14:textId="77777777" w:rsidR="00820682" w:rsidRPr="00671C8B" w:rsidRDefault="00820682" w:rsidP="00820682">
            <w:pPr>
              <w:pStyle w:val="TableBody"/>
            </w:pPr>
            <w:r w:rsidRPr="00671C8B">
              <w:rPr>
                <w:b/>
              </w:rPr>
              <w:t>&lt;tim2&gt;</w:t>
            </w:r>
            <w:r w:rsidRPr="00671C8B">
              <w:tab/>
              <w:t xml:space="preserve">0 </w:t>
            </w:r>
            <w:r>
              <w:t>–</w:t>
            </w:r>
            <w:r w:rsidRPr="00671C8B">
              <w:t xml:space="preserve"> 300s (</w:t>
            </w:r>
            <w:r w:rsidRPr="00D86F43">
              <w:rPr>
                <w:u w:val="single"/>
              </w:rPr>
              <w:t>60</w:t>
            </w:r>
            <w:r>
              <w:t xml:space="preserve"> </w:t>
            </w:r>
            <w:r w:rsidRPr="00671C8B">
              <w:t>s by default)</w:t>
            </w:r>
          </w:p>
          <w:p w14:paraId="2C8D54EA" w14:textId="77777777" w:rsidR="00820682" w:rsidRPr="00671C8B" w:rsidRDefault="00820682" w:rsidP="00820682">
            <w:pPr>
              <w:pStyle w:val="TableBody"/>
            </w:pPr>
            <w:r w:rsidRPr="00671C8B">
              <w:tab/>
            </w:r>
            <w:r w:rsidRPr="00671C8B">
              <w:tab/>
              <w:t>0</w:t>
            </w:r>
            <w:r w:rsidRPr="00671C8B">
              <w:tab/>
              <w:t xml:space="preserve">Deactivated (connection will not close by </w:t>
            </w:r>
            <w:r w:rsidRPr="00671C8B">
              <w:tab/>
              <w:t>itself)</w:t>
            </w:r>
          </w:p>
          <w:p w14:paraId="44FF512D" w14:textId="77777777" w:rsidR="00820682" w:rsidRPr="00671C8B" w:rsidRDefault="00820682" w:rsidP="00820682">
            <w:pPr>
              <w:pStyle w:val="TableBody"/>
            </w:pPr>
            <w:r w:rsidRPr="00671C8B">
              <w:t>For client sockets, module will try to connect to the server within &lt;tim2&gt;s</w:t>
            </w:r>
            <w:r>
              <w:t>;</w:t>
            </w:r>
            <w:r w:rsidRPr="00671C8B">
              <w:t xml:space="preserve"> if &lt;tim2&gt; expires, it will give up the connection.</w:t>
            </w:r>
          </w:p>
          <w:p w14:paraId="11D9FFB8" w14:textId="77777777" w:rsidR="00820682" w:rsidRPr="00671C8B" w:rsidRDefault="00820682" w:rsidP="00820682">
            <w:pPr>
              <w:pStyle w:val="TableBody"/>
            </w:pPr>
          </w:p>
          <w:p w14:paraId="7333FD8C" w14:textId="77777777" w:rsidR="00820682" w:rsidRPr="00671C8B" w:rsidRDefault="00820682" w:rsidP="00820682">
            <w:pPr>
              <w:pStyle w:val="TableBody"/>
            </w:pPr>
            <w:r w:rsidRPr="00671C8B">
              <w:rPr>
                <w:b/>
              </w:rPr>
              <w:t>&lt;</w:t>
            </w:r>
            <w:proofErr w:type="spellStart"/>
            <w:r w:rsidRPr="00671C8B">
              <w:rPr>
                <w:b/>
              </w:rPr>
              <w:t>idletime</w:t>
            </w:r>
            <w:proofErr w:type="spellEnd"/>
            <w:r w:rsidRPr="00671C8B">
              <w:rPr>
                <w:b/>
              </w:rPr>
              <w:t>&gt;</w:t>
            </w:r>
            <w:r w:rsidRPr="00671C8B">
              <w:rPr>
                <w:b/>
              </w:rPr>
              <w:tab/>
            </w:r>
            <w:r>
              <w:t>0</w:t>
            </w:r>
            <w:r w:rsidRPr="00671C8B">
              <w:t xml:space="preserve"> </w:t>
            </w:r>
            <w:r>
              <w:t>–</w:t>
            </w:r>
            <w:r w:rsidRPr="00671C8B">
              <w:t xml:space="preserve"> 1800</w:t>
            </w:r>
            <w:r>
              <w:t xml:space="preserve"> </w:t>
            </w:r>
            <w:r w:rsidRPr="00671C8B">
              <w:t>s (</w:t>
            </w:r>
            <w:r w:rsidRPr="00BD7394">
              <w:rPr>
                <w:u w:val="single"/>
              </w:rPr>
              <w:t>30</w:t>
            </w:r>
            <w:r>
              <w:t xml:space="preserve"> </w:t>
            </w:r>
            <w:r w:rsidRPr="00671C8B">
              <w:t>s by default) When all sessions are closed, the idle timer starts with the idle time. When this timer expires, it will try to deactivate the PDP context. Before the timer expires, connecting any session will stop this timer and the PDP context is reused.</w:t>
            </w:r>
          </w:p>
        </w:tc>
      </w:tr>
      <w:tr w:rsidR="00820682" w:rsidRPr="00671C8B" w14:paraId="78F41AF4" w14:textId="77777777" w:rsidTr="00820682">
        <w:tc>
          <w:tcPr>
            <w:tcW w:w="1728" w:type="dxa"/>
          </w:tcPr>
          <w:p w14:paraId="1949F6BD" w14:textId="77777777" w:rsidR="00820682" w:rsidRPr="00671C8B" w:rsidRDefault="00820682" w:rsidP="00820682">
            <w:pPr>
              <w:pStyle w:val="TableBody"/>
              <w:rPr>
                <w:u w:val="single"/>
              </w:rPr>
            </w:pPr>
            <w:r w:rsidRPr="00671C8B">
              <w:rPr>
                <w:u w:val="single"/>
              </w:rPr>
              <w:t>Reference</w:t>
            </w:r>
          </w:p>
          <w:p w14:paraId="458B70F3" w14:textId="77777777" w:rsidR="00820682" w:rsidRPr="00671C8B" w:rsidRDefault="00820682" w:rsidP="00820682">
            <w:pPr>
              <w:pStyle w:val="TableBody"/>
            </w:pPr>
            <w:r w:rsidRPr="00671C8B">
              <w:t>Sierra Wireless Proprietary</w:t>
            </w:r>
          </w:p>
        </w:tc>
        <w:tc>
          <w:tcPr>
            <w:tcW w:w="7560" w:type="dxa"/>
          </w:tcPr>
          <w:p w14:paraId="1178EE46" w14:textId="77777777" w:rsidR="00820682" w:rsidRPr="00671C8B" w:rsidRDefault="00820682" w:rsidP="00820682">
            <w:pPr>
              <w:pStyle w:val="TableBody"/>
              <w:rPr>
                <w:u w:val="single"/>
              </w:rPr>
            </w:pPr>
            <w:r w:rsidRPr="00671C8B">
              <w:rPr>
                <w:u w:val="single"/>
              </w:rPr>
              <w:t>Notes</w:t>
            </w:r>
          </w:p>
          <w:p w14:paraId="6759BEA8" w14:textId="62B24DED" w:rsidR="00820682" w:rsidRPr="00671C8B" w:rsidRDefault="00820682" w:rsidP="00820682">
            <w:pPr>
              <w:pStyle w:val="TableBody"/>
              <w:rPr>
                <w:u w:val="single"/>
              </w:rPr>
            </w:pPr>
            <w:r w:rsidRPr="00671C8B">
              <w:t>This comma</w:t>
            </w:r>
            <w:r>
              <w:t>nd will only have impact on TCP</w:t>
            </w:r>
            <w:r w:rsidR="00AE51E6">
              <w:t xml:space="preserve"> &amp;</w:t>
            </w:r>
            <w:r>
              <w:t xml:space="preserve"> UDP</w:t>
            </w:r>
          </w:p>
        </w:tc>
      </w:tr>
    </w:tbl>
    <w:p w14:paraId="47BB005F" w14:textId="77777777" w:rsidR="00820682" w:rsidRPr="00671C8B" w:rsidRDefault="00820682" w:rsidP="00820682">
      <w:pPr>
        <w:pStyle w:val="Heading3"/>
      </w:pPr>
      <w:bookmarkStart w:id="86" w:name="_Toc345081456"/>
      <w:bookmarkStart w:id="87" w:name="_Toc349753193"/>
      <w:bookmarkStart w:id="88" w:name="_Toc349754092"/>
      <w:bookmarkStart w:id="89" w:name="_Ref366746331"/>
      <w:bookmarkStart w:id="90" w:name="_Ref369093291"/>
      <w:bookmarkStart w:id="91" w:name="_Toc368586148"/>
      <w:bookmarkStart w:id="92" w:name="_Toc448912325"/>
      <w:bookmarkStart w:id="93" w:name="_Toc486251739"/>
      <w:bookmarkStart w:id="94" w:name="_Toc489371226"/>
      <w:bookmarkStart w:id="95" w:name="_Toc511294376"/>
      <w:r w:rsidRPr="00671C8B">
        <w:t xml:space="preserve">+KCNXPROFILE Command: Current Profile Connection </w:t>
      </w:r>
      <w:bookmarkEnd w:id="86"/>
      <w:r w:rsidRPr="00671C8B">
        <w:t>Configuration</w:t>
      </w:r>
      <w:bookmarkEnd w:id="87"/>
      <w:bookmarkEnd w:id="88"/>
      <w:bookmarkEnd w:id="89"/>
      <w:bookmarkEnd w:id="90"/>
      <w:bookmarkEnd w:id="91"/>
      <w:bookmarkEnd w:id="92"/>
      <w:bookmarkEnd w:id="93"/>
      <w:bookmarkEnd w:id="94"/>
      <w:bookmarkEnd w:id="95"/>
    </w:p>
    <w:tbl>
      <w:tblPr>
        <w:tblStyle w:val="TableSWIleft"/>
        <w:tblW w:w="9250" w:type="dxa"/>
        <w:tblLayout w:type="fixed"/>
        <w:tblLook w:val="04A0" w:firstRow="1" w:lastRow="0" w:firstColumn="1" w:lastColumn="0" w:noHBand="0" w:noVBand="1"/>
      </w:tblPr>
      <w:tblGrid>
        <w:gridCol w:w="1690"/>
        <w:gridCol w:w="7560"/>
      </w:tblGrid>
      <w:tr w:rsidR="00820682" w:rsidRPr="00671C8B" w14:paraId="58DD59D1" w14:textId="77777777" w:rsidTr="00820682">
        <w:trPr>
          <w:cnfStyle w:val="100000000000" w:firstRow="1" w:lastRow="0" w:firstColumn="0" w:lastColumn="0" w:oddVBand="0" w:evenVBand="0" w:oddHBand="0" w:evenHBand="0" w:firstRowFirstColumn="0" w:firstRowLastColumn="0" w:lastRowFirstColumn="0" w:lastRowLastColumn="0"/>
        </w:trPr>
        <w:tc>
          <w:tcPr>
            <w:tcW w:w="9250" w:type="dxa"/>
            <w:gridSpan w:val="2"/>
          </w:tcPr>
          <w:p w14:paraId="6C0A0E8E" w14:textId="29D918FF" w:rsidR="00820682" w:rsidRPr="00671C8B" w:rsidRDefault="004D02D6" w:rsidP="00820682">
            <w:pPr>
              <w:pStyle w:val="TableRowHead"/>
              <w:spacing w:before="144" w:after="144"/>
              <w:rPr>
                <w:rFonts w:cs="Arial"/>
              </w:rPr>
            </w:pPr>
            <w:r>
              <w:t>HL78xx</w:t>
            </w:r>
          </w:p>
        </w:tc>
      </w:tr>
      <w:tr w:rsidR="00820682" w:rsidRPr="00671C8B" w14:paraId="12A95778" w14:textId="77777777" w:rsidTr="00820682">
        <w:tc>
          <w:tcPr>
            <w:tcW w:w="1690" w:type="dxa"/>
          </w:tcPr>
          <w:p w14:paraId="3ECB870F" w14:textId="77777777" w:rsidR="00820682" w:rsidRDefault="00820682" w:rsidP="00820682">
            <w:pPr>
              <w:pStyle w:val="TableBody"/>
            </w:pPr>
            <w:r>
              <w:rPr>
                <w:i/>
              </w:rPr>
              <w:t>Test command</w:t>
            </w:r>
          </w:p>
          <w:p w14:paraId="21092604" w14:textId="77777777" w:rsidR="00820682" w:rsidRDefault="00820682" w:rsidP="00820682">
            <w:pPr>
              <w:pStyle w:val="TableBody"/>
            </w:pPr>
          </w:p>
          <w:p w14:paraId="77041994" w14:textId="77777777" w:rsidR="00820682" w:rsidRDefault="00820682" w:rsidP="00820682">
            <w:pPr>
              <w:pStyle w:val="TableBody"/>
            </w:pPr>
            <w:r w:rsidRPr="00CB4B23">
              <w:rPr>
                <w:u w:val="single"/>
              </w:rPr>
              <w:t>Syntax</w:t>
            </w:r>
          </w:p>
          <w:p w14:paraId="73563075" w14:textId="77777777" w:rsidR="00820682" w:rsidRPr="00CB4B23" w:rsidRDefault="00820682" w:rsidP="00820682">
            <w:pPr>
              <w:pStyle w:val="TableBody"/>
              <w:rPr>
                <w:b/>
              </w:rPr>
            </w:pPr>
            <w:r w:rsidRPr="00CB4B23">
              <w:rPr>
                <w:b/>
              </w:rPr>
              <w:t>AT+</w:t>
            </w:r>
            <w:r>
              <w:rPr>
                <w:b/>
              </w:rPr>
              <w:br/>
            </w:r>
            <w:r w:rsidRPr="00CB4B23">
              <w:rPr>
                <w:b/>
              </w:rPr>
              <w:t>KCNXPROFILE</w:t>
            </w:r>
            <w:r>
              <w:rPr>
                <w:b/>
              </w:rPr>
              <w:br/>
            </w:r>
            <w:r w:rsidRPr="00CB4B23">
              <w:rPr>
                <w:b/>
              </w:rPr>
              <w:t>=?</w:t>
            </w:r>
          </w:p>
        </w:tc>
        <w:tc>
          <w:tcPr>
            <w:tcW w:w="7560" w:type="dxa"/>
          </w:tcPr>
          <w:p w14:paraId="4C8DF5B5" w14:textId="77777777" w:rsidR="00820682" w:rsidRDefault="00820682" w:rsidP="00820682">
            <w:pPr>
              <w:pStyle w:val="TableBody"/>
              <w:rPr>
                <w:u w:val="single"/>
              </w:rPr>
            </w:pPr>
          </w:p>
          <w:p w14:paraId="7D180EAC" w14:textId="77777777" w:rsidR="00820682" w:rsidRDefault="00820682" w:rsidP="00820682">
            <w:pPr>
              <w:pStyle w:val="TableBody"/>
              <w:rPr>
                <w:u w:val="single"/>
              </w:rPr>
            </w:pPr>
          </w:p>
          <w:p w14:paraId="1EF7C83C" w14:textId="77777777" w:rsidR="00820682" w:rsidRDefault="00820682" w:rsidP="00820682">
            <w:pPr>
              <w:pStyle w:val="TableBody"/>
            </w:pPr>
            <w:r>
              <w:rPr>
                <w:u w:val="single"/>
              </w:rPr>
              <w:t>Response</w:t>
            </w:r>
          </w:p>
          <w:p w14:paraId="22C96111" w14:textId="77777777" w:rsidR="00820682" w:rsidRDefault="00820682" w:rsidP="00820682">
            <w:pPr>
              <w:pStyle w:val="TableBody"/>
            </w:pPr>
            <w:r w:rsidRPr="00CB4B23">
              <w:rPr>
                <w:b/>
              </w:rPr>
              <w:t>+KCNXPROFILE:</w:t>
            </w:r>
            <w:r>
              <w:t xml:space="preserve"> (list of possible </w:t>
            </w:r>
            <w:r>
              <w:rPr>
                <w:b/>
              </w:rPr>
              <w:t>&lt;</w:t>
            </w:r>
            <w:proofErr w:type="spellStart"/>
            <w:r>
              <w:rPr>
                <w:b/>
              </w:rPr>
              <w:t>cnx</w:t>
            </w:r>
            <w:proofErr w:type="spellEnd"/>
            <w:r>
              <w:rPr>
                <w:b/>
              </w:rPr>
              <w:t xml:space="preserve"> </w:t>
            </w:r>
            <w:proofErr w:type="spellStart"/>
            <w:r w:rsidRPr="00CB4B23">
              <w:rPr>
                <w:b/>
              </w:rPr>
              <w:t>c</w:t>
            </w:r>
            <w:r>
              <w:rPr>
                <w:b/>
              </w:rPr>
              <w:t>n</w:t>
            </w:r>
            <w:r w:rsidRPr="00CB4B23">
              <w:rPr>
                <w:b/>
              </w:rPr>
              <w:t>f</w:t>
            </w:r>
            <w:proofErr w:type="spellEnd"/>
            <w:r w:rsidRPr="00CB4B23">
              <w:rPr>
                <w:b/>
              </w:rPr>
              <w:t>&gt;</w:t>
            </w:r>
            <w:r>
              <w:t>s)</w:t>
            </w:r>
          </w:p>
          <w:p w14:paraId="229D96A7" w14:textId="77777777" w:rsidR="00820682" w:rsidRPr="00CB4B23" w:rsidRDefault="00820682" w:rsidP="00820682">
            <w:pPr>
              <w:pStyle w:val="TableBody"/>
              <w:rPr>
                <w:b/>
              </w:rPr>
            </w:pPr>
            <w:r w:rsidRPr="00CB4B23">
              <w:rPr>
                <w:b/>
              </w:rPr>
              <w:t>OK</w:t>
            </w:r>
          </w:p>
        </w:tc>
      </w:tr>
      <w:tr w:rsidR="00820682" w:rsidRPr="00671C8B" w14:paraId="6F25C594" w14:textId="77777777" w:rsidTr="00820682">
        <w:tc>
          <w:tcPr>
            <w:tcW w:w="1690" w:type="dxa"/>
          </w:tcPr>
          <w:p w14:paraId="058D3F0F" w14:textId="77777777" w:rsidR="00820682" w:rsidRPr="00671C8B" w:rsidRDefault="00820682" w:rsidP="00820682">
            <w:pPr>
              <w:pStyle w:val="TableBody"/>
              <w:rPr>
                <w:i/>
              </w:rPr>
            </w:pPr>
            <w:r w:rsidRPr="00671C8B">
              <w:rPr>
                <w:i/>
              </w:rPr>
              <w:t>Read command</w:t>
            </w:r>
          </w:p>
          <w:p w14:paraId="16B8D93A" w14:textId="77777777" w:rsidR="00820682" w:rsidRPr="00671C8B" w:rsidRDefault="00820682" w:rsidP="00820682">
            <w:pPr>
              <w:pStyle w:val="TableBody"/>
            </w:pPr>
          </w:p>
          <w:p w14:paraId="4C723114" w14:textId="77777777" w:rsidR="00820682" w:rsidRPr="00671C8B" w:rsidRDefault="00820682" w:rsidP="00820682">
            <w:pPr>
              <w:pStyle w:val="TableBody"/>
              <w:rPr>
                <w:u w:val="single"/>
              </w:rPr>
            </w:pPr>
            <w:r w:rsidRPr="00671C8B">
              <w:rPr>
                <w:u w:val="single"/>
              </w:rPr>
              <w:t>Syntax</w:t>
            </w:r>
          </w:p>
          <w:p w14:paraId="53D1B025" w14:textId="77777777" w:rsidR="00820682" w:rsidRPr="00671C8B" w:rsidRDefault="00820682" w:rsidP="00820682">
            <w:pPr>
              <w:pStyle w:val="TableBody"/>
            </w:pPr>
            <w:r w:rsidRPr="00671C8B">
              <w:rPr>
                <w:b/>
              </w:rPr>
              <w:t>AT+</w:t>
            </w:r>
            <w:r w:rsidRPr="00671C8B">
              <w:rPr>
                <w:b/>
              </w:rPr>
              <w:br/>
              <w:t>KCNXPROFILE?</w:t>
            </w:r>
          </w:p>
        </w:tc>
        <w:tc>
          <w:tcPr>
            <w:tcW w:w="7560" w:type="dxa"/>
          </w:tcPr>
          <w:p w14:paraId="2E5F5A27" w14:textId="77777777" w:rsidR="00820682" w:rsidRPr="00671C8B" w:rsidRDefault="00820682" w:rsidP="00820682">
            <w:pPr>
              <w:pStyle w:val="TableBody"/>
              <w:rPr>
                <w:u w:val="single"/>
              </w:rPr>
            </w:pPr>
          </w:p>
          <w:p w14:paraId="1B12546D" w14:textId="77777777" w:rsidR="00820682" w:rsidRPr="00671C8B" w:rsidRDefault="00820682" w:rsidP="00820682">
            <w:pPr>
              <w:pStyle w:val="TableBody"/>
              <w:rPr>
                <w:u w:val="single"/>
              </w:rPr>
            </w:pPr>
          </w:p>
          <w:p w14:paraId="293D8D4D" w14:textId="77777777" w:rsidR="00820682" w:rsidRPr="00671C8B" w:rsidRDefault="00820682" w:rsidP="00820682">
            <w:pPr>
              <w:pStyle w:val="TableBody"/>
              <w:rPr>
                <w:u w:val="single"/>
              </w:rPr>
            </w:pPr>
            <w:r w:rsidRPr="00671C8B">
              <w:rPr>
                <w:u w:val="single"/>
              </w:rPr>
              <w:t>Response</w:t>
            </w:r>
          </w:p>
          <w:p w14:paraId="39628330" w14:textId="77777777" w:rsidR="00820682" w:rsidRPr="00671C8B" w:rsidRDefault="00820682" w:rsidP="00820682">
            <w:pPr>
              <w:pStyle w:val="TableBody"/>
              <w:rPr>
                <w:b/>
                <w:lang w:eastAsia="zh-CN"/>
              </w:rPr>
            </w:pPr>
            <w:r w:rsidRPr="00671C8B">
              <w:rPr>
                <w:b/>
              </w:rPr>
              <w:t>+KCNXPROFILE: &lt;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p>
          <w:p w14:paraId="134F9578" w14:textId="77777777" w:rsidR="00820682" w:rsidRPr="00671C8B" w:rsidRDefault="00820682" w:rsidP="00820682">
            <w:pPr>
              <w:pStyle w:val="TableBody"/>
              <w:rPr>
                <w:lang w:eastAsia="zh-CN"/>
              </w:rPr>
            </w:pPr>
            <w:r w:rsidRPr="00671C8B">
              <w:rPr>
                <w:b/>
                <w:lang w:eastAsia="zh-CN"/>
              </w:rPr>
              <w:t>OK</w:t>
            </w:r>
          </w:p>
        </w:tc>
      </w:tr>
      <w:tr w:rsidR="00820682" w:rsidRPr="00671C8B" w14:paraId="008E601B" w14:textId="77777777" w:rsidTr="00820682">
        <w:tc>
          <w:tcPr>
            <w:tcW w:w="1690" w:type="dxa"/>
          </w:tcPr>
          <w:p w14:paraId="1719A652" w14:textId="77777777" w:rsidR="00820682" w:rsidRPr="00671C8B" w:rsidRDefault="00820682" w:rsidP="00820682">
            <w:pPr>
              <w:pStyle w:val="TableBody"/>
              <w:rPr>
                <w:i/>
              </w:rPr>
            </w:pPr>
            <w:r w:rsidRPr="00671C8B">
              <w:rPr>
                <w:i/>
              </w:rPr>
              <w:lastRenderedPageBreak/>
              <w:t>Write command</w:t>
            </w:r>
          </w:p>
          <w:p w14:paraId="4E0E4C77" w14:textId="77777777" w:rsidR="00820682" w:rsidRPr="00671C8B" w:rsidRDefault="00820682" w:rsidP="00820682">
            <w:pPr>
              <w:pStyle w:val="TableBody"/>
            </w:pPr>
          </w:p>
          <w:p w14:paraId="15983F4F" w14:textId="77777777" w:rsidR="00820682" w:rsidRPr="00671C8B" w:rsidRDefault="00820682" w:rsidP="00820682">
            <w:pPr>
              <w:pStyle w:val="TableBody"/>
              <w:rPr>
                <w:u w:val="single"/>
              </w:rPr>
            </w:pPr>
            <w:r w:rsidRPr="00671C8B">
              <w:rPr>
                <w:u w:val="single"/>
              </w:rPr>
              <w:t>Syntax</w:t>
            </w:r>
          </w:p>
          <w:p w14:paraId="0CC17785" w14:textId="77777777" w:rsidR="00820682" w:rsidRPr="00671C8B" w:rsidRDefault="00820682" w:rsidP="00820682">
            <w:pPr>
              <w:pStyle w:val="TableBody"/>
            </w:pPr>
            <w:r w:rsidRPr="00671C8B">
              <w:rPr>
                <w:b/>
              </w:rPr>
              <w:t>AT+</w:t>
            </w:r>
            <w:r w:rsidRPr="00671C8B">
              <w:rPr>
                <w:b/>
              </w:rPr>
              <w:br/>
              <w:t>KCNXPROFILE= &lt;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p>
        </w:tc>
        <w:tc>
          <w:tcPr>
            <w:tcW w:w="7560" w:type="dxa"/>
          </w:tcPr>
          <w:p w14:paraId="7512D72B" w14:textId="77777777" w:rsidR="00820682" w:rsidRPr="00671C8B" w:rsidRDefault="00820682" w:rsidP="00820682">
            <w:pPr>
              <w:pStyle w:val="TableBody"/>
              <w:rPr>
                <w:u w:val="single"/>
              </w:rPr>
            </w:pPr>
          </w:p>
          <w:p w14:paraId="6ED5931D" w14:textId="77777777" w:rsidR="00820682" w:rsidRPr="00671C8B" w:rsidRDefault="00820682" w:rsidP="00820682">
            <w:pPr>
              <w:pStyle w:val="TableBody"/>
              <w:rPr>
                <w:u w:val="single"/>
              </w:rPr>
            </w:pPr>
          </w:p>
          <w:p w14:paraId="1279C18A" w14:textId="77777777" w:rsidR="00820682" w:rsidRPr="00671C8B" w:rsidRDefault="00820682" w:rsidP="00820682">
            <w:pPr>
              <w:pStyle w:val="TableBody"/>
              <w:rPr>
                <w:u w:val="single"/>
              </w:rPr>
            </w:pPr>
            <w:r w:rsidRPr="00671C8B">
              <w:rPr>
                <w:u w:val="single"/>
              </w:rPr>
              <w:t>Response</w:t>
            </w:r>
          </w:p>
          <w:p w14:paraId="6402844D" w14:textId="77777777" w:rsidR="00820682" w:rsidRPr="00671C8B" w:rsidRDefault="00820682" w:rsidP="00820682">
            <w:pPr>
              <w:pStyle w:val="TableBody"/>
              <w:rPr>
                <w:b/>
              </w:rPr>
            </w:pPr>
            <w:r w:rsidRPr="00671C8B">
              <w:rPr>
                <w:b/>
              </w:rPr>
              <w:t>OK</w:t>
            </w:r>
          </w:p>
          <w:p w14:paraId="4F9A6E84" w14:textId="77777777" w:rsidR="00820682" w:rsidRPr="00671C8B" w:rsidRDefault="00820682" w:rsidP="00820682">
            <w:pPr>
              <w:pStyle w:val="TableBody"/>
            </w:pPr>
          </w:p>
          <w:p w14:paraId="728E910C" w14:textId="77777777" w:rsidR="00820682" w:rsidRPr="00671C8B" w:rsidRDefault="00820682" w:rsidP="00820682">
            <w:pPr>
              <w:pStyle w:val="TableBody"/>
              <w:rPr>
                <w:u w:val="single"/>
              </w:rPr>
            </w:pPr>
            <w:r w:rsidRPr="00671C8B">
              <w:rPr>
                <w:u w:val="single"/>
              </w:rPr>
              <w:t>Parameters</w:t>
            </w:r>
          </w:p>
          <w:p w14:paraId="625F640E" w14:textId="77777777" w:rsidR="00820682" w:rsidRPr="00671C8B" w:rsidRDefault="00820682" w:rsidP="00820682">
            <w:pPr>
              <w:pStyle w:val="TableBody"/>
              <w:rPr>
                <w:lang w:eastAsia="zh-CN"/>
              </w:rPr>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 xml:space="preserve"> </w:t>
            </w:r>
            <w:r w:rsidRPr="00671C8B">
              <w:tab/>
              <w:t>1</w:t>
            </w:r>
            <w:r>
              <w:t xml:space="preserve"> – </w:t>
            </w:r>
            <w:r w:rsidRPr="00671C8B">
              <w:t>5</w:t>
            </w:r>
            <w:r w:rsidRPr="00671C8B">
              <w:tab/>
            </w:r>
            <w:r w:rsidRPr="00671C8B">
              <w:rPr>
                <w:lang w:eastAsia="zh-CN"/>
              </w:rPr>
              <w:t xml:space="preserve">PDP context </w:t>
            </w:r>
            <w:proofErr w:type="gramStart"/>
            <w:r w:rsidRPr="00671C8B">
              <w:rPr>
                <w:lang w:eastAsia="zh-CN"/>
              </w:rPr>
              <w:t>configuration</w:t>
            </w:r>
            <w:proofErr w:type="gramEnd"/>
            <w:r w:rsidRPr="00671C8B">
              <w:rPr>
                <w:lang w:eastAsia="zh-CN"/>
              </w:rPr>
              <w:t xml:space="preserve"> – a numeric parameter which specifies a</w:t>
            </w:r>
            <w:r>
              <w:rPr>
                <w:lang w:eastAsia="zh-CN"/>
              </w:rPr>
              <w:t xml:space="preserve"> </w:t>
            </w:r>
            <w:r w:rsidRPr="00671C8B">
              <w:rPr>
                <w:lang w:eastAsia="zh-CN"/>
              </w:rPr>
              <w:t>particular PDP context configuration</w:t>
            </w:r>
          </w:p>
        </w:tc>
      </w:tr>
      <w:tr w:rsidR="00820682" w:rsidRPr="00671C8B" w14:paraId="0A199809" w14:textId="77777777" w:rsidTr="00820682">
        <w:tc>
          <w:tcPr>
            <w:tcW w:w="1690" w:type="dxa"/>
          </w:tcPr>
          <w:p w14:paraId="71099850" w14:textId="77777777" w:rsidR="00820682" w:rsidRPr="00671C8B" w:rsidRDefault="00820682" w:rsidP="00820682">
            <w:pPr>
              <w:pStyle w:val="TableBody"/>
              <w:rPr>
                <w:u w:val="single"/>
              </w:rPr>
            </w:pPr>
            <w:r w:rsidRPr="00671C8B">
              <w:rPr>
                <w:u w:val="single"/>
              </w:rPr>
              <w:t>Reference</w:t>
            </w:r>
          </w:p>
          <w:p w14:paraId="18253139" w14:textId="77777777" w:rsidR="00820682" w:rsidRPr="00671C8B" w:rsidRDefault="00820682" w:rsidP="00820682">
            <w:pPr>
              <w:pStyle w:val="TableBody"/>
            </w:pPr>
            <w:r w:rsidRPr="00671C8B">
              <w:t>Sierra Wireless Proprietary</w:t>
            </w:r>
          </w:p>
        </w:tc>
        <w:tc>
          <w:tcPr>
            <w:tcW w:w="7560" w:type="dxa"/>
          </w:tcPr>
          <w:p w14:paraId="65DE15F8" w14:textId="77777777" w:rsidR="00820682" w:rsidRPr="00671C8B" w:rsidRDefault="00820682" w:rsidP="00820682">
            <w:pPr>
              <w:pStyle w:val="TableBody"/>
              <w:rPr>
                <w:u w:val="single"/>
              </w:rPr>
            </w:pPr>
            <w:r w:rsidRPr="00671C8B">
              <w:rPr>
                <w:u w:val="single"/>
              </w:rPr>
              <w:t>Notes</w:t>
            </w:r>
          </w:p>
          <w:p w14:paraId="13FDC920" w14:textId="45392D2C" w:rsidR="00820682" w:rsidRPr="00671C8B" w:rsidRDefault="00820682" w:rsidP="00820682">
            <w:pPr>
              <w:pStyle w:val="TableBody"/>
              <w:rPr>
                <w:u w:val="single"/>
              </w:rPr>
            </w:pPr>
            <w:r>
              <w:t>This command sets the default PDP context configuration ID for +</w:t>
            </w:r>
            <w:r w:rsidRPr="00900CFE">
              <w:t>KTCPCFG</w:t>
            </w:r>
            <w:r w:rsidR="000D7B97">
              <w:t xml:space="preserve"> &amp;</w:t>
            </w:r>
            <w:r w:rsidRPr="00900CFE">
              <w:t xml:space="preserve"> </w:t>
            </w:r>
            <w:r>
              <w:t>+</w:t>
            </w:r>
            <w:r w:rsidRPr="00900CFE">
              <w:t>KUDPCFG, if &lt;</w:t>
            </w:r>
            <w:proofErr w:type="spellStart"/>
            <w:r w:rsidRPr="00900CFE">
              <w:t>cnx</w:t>
            </w:r>
            <w:proofErr w:type="spellEnd"/>
            <w:r w:rsidRPr="00900CFE">
              <w:t xml:space="preserve"> </w:t>
            </w:r>
            <w:proofErr w:type="spellStart"/>
            <w:r w:rsidRPr="00900CFE">
              <w:t>cnf</w:t>
            </w:r>
            <w:proofErr w:type="spellEnd"/>
            <w:r w:rsidRPr="00900CFE">
              <w:t>&gt; parameter is not given in these commands</w:t>
            </w:r>
            <w:r>
              <w:t>.</w:t>
            </w:r>
          </w:p>
        </w:tc>
      </w:tr>
    </w:tbl>
    <w:p w14:paraId="12EA48B8" w14:textId="77777777" w:rsidR="00820682" w:rsidRPr="00671C8B" w:rsidRDefault="00820682" w:rsidP="00820682">
      <w:pPr>
        <w:pStyle w:val="Heading3"/>
      </w:pPr>
      <w:bookmarkStart w:id="96" w:name="_Toc345081457"/>
      <w:bookmarkStart w:id="97" w:name="_Toc349753194"/>
      <w:bookmarkStart w:id="98" w:name="_Toc349754093"/>
      <w:bookmarkStart w:id="99" w:name="_Ref366746340"/>
      <w:bookmarkStart w:id="100" w:name="_Ref369093303"/>
      <w:bookmarkStart w:id="101" w:name="_Toc368586149"/>
      <w:bookmarkStart w:id="102" w:name="_Toc448912326"/>
      <w:bookmarkStart w:id="103" w:name="_Toc486251740"/>
      <w:bookmarkStart w:id="104" w:name="_Toc489371227"/>
      <w:bookmarkStart w:id="105" w:name="_Toc511294377"/>
      <w:r w:rsidRPr="00671C8B">
        <w:t xml:space="preserve">+KCGPADDR Command: Display PDP </w:t>
      </w:r>
      <w:bookmarkEnd w:id="96"/>
      <w:r w:rsidRPr="00671C8B">
        <w:t>Address</w:t>
      </w:r>
      <w:bookmarkEnd w:id="97"/>
      <w:bookmarkEnd w:id="98"/>
      <w:bookmarkEnd w:id="99"/>
      <w:bookmarkEnd w:id="100"/>
      <w:bookmarkEnd w:id="101"/>
      <w:bookmarkEnd w:id="102"/>
      <w:bookmarkEnd w:id="103"/>
      <w:bookmarkEnd w:id="104"/>
      <w:bookmarkEnd w:id="105"/>
    </w:p>
    <w:tbl>
      <w:tblPr>
        <w:tblStyle w:val="TableSWIleft"/>
        <w:tblW w:w="9288" w:type="dxa"/>
        <w:tblLayout w:type="fixed"/>
        <w:tblLook w:val="04A0" w:firstRow="1" w:lastRow="0" w:firstColumn="1" w:lastColumn="0" w:noHBand="0" w:noVBand="1"/>
      </w:tblPr>
      <w:tblGrid>
        <w:gridCol w:w="1728"/>
        <w:gridCol w:w="7560"/>
      </w:tblGrid>
      <w:tr w:rsidR="00820682" w:rsidRPr="00671C8B" w14:paraId="7E9A760A"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0F47E34" w14:textId="185DA2D8" w:rsidR="00820682" w:rsidRPr="00671C8B" w:rsidRDefault="004D02D6" w:rsidP="00820682">
            <w:pPr>
              <w:pStyle w:val="TableRowHead"/>
              <w:spacing w:before="144" w:after="144"/>
              <w:rPr>
                <w:rFonts w:cs="Arial"/>
                <w:bCs w:val="0"/>
              </w:rPr>
            </w:pPr>
            <w:r>
              <w:t>HL78xx</w:t>
            </w:r>
          </w:p>
        </w:tc>
      </w:tr>
      <w:tr w:rsidR="00820682" w:rsidRPr="00671C8B" w14:paraId="20F6F86A" w14:textId="77777777" w:rsidTr="00820682">
        <w:tc>
          <w:tcPr>
            <w:tcW w:w="1728" w:type="dxa"/>
          </w:tcPr>
          <w:p w14:paraId="06AF6615" w14:textId="77777777" w:rsidR="00820682" w:rsidRDefault="00820682" w:rsidP="00820682">
            <w:pPr>
              <w:pStyle w:val="TableBody"/>
            </w:pPr>
            <w:r>
              <w:rPr>
                <w:i/>
              </w:rPr>
              <w:t>Test command</w:t>
            </w:r>
          </w:p>
          <w:p w14:paraId="11EBDE44" w14:textId="77777777" w:rsidR="00820682" w:rsidRDefault="00820682" w:rsidP="00820682">
            <w:pPr>
              <w:pStyle w:val="TableBody"/>
            </w:pPr>
          </w:p>
          <w:p w14:paraId="20BA97BE" w14:textId="77777777" w:rsidR="00820682" w:rsidRDefault="00820682" w:rsidP="00820682">
            <w:pPr>
              <w:pStyle w:val="TableBody"/>
            </w:pPr>
            <w:r w:rsidRPr="00CB4B23">
              <w:rPr>
                <w:u w:val="single"/>
              </w:rPr>
              <w:t>Syntax</w:t>
            </w:r>
          </w:p>
          <w:p w14:paraId="315C20FA" w14:textId="77777777" w:rsidR="00820682" w:rsidRPr="00CB4B23" w:rsidRDefault="00820682" w:rsidP="00820682">
            <w:pPr>
              <w:pStyle w:val="TableBody"/>
              <w:rPr>
                <w:b/>
              </w:rPr>
            </w:pPr>
            <w:r w:rsidRPr="00CB4B23">
              <w:rPr>
                <w:b/>
              </w:rPr>
              <w:t>AT+KCGPADD</w:t>
            </w:r>
            <w:r>
              <w:rPr>
                <w:b/>
              </w:rPr>
              <w:t>R</w:t>
            </w:r>
            <w:r>
              <w:rPr>
                <w:b/>
              </w:rPr>
              <w:br/>
            </w:r>
            <w:r w:rsidRPr="00CB4B23">
              <w:rPr>
                <w:b/>
              </w:rPr>
              <w:t>=?</w:t>
            </w:r>
          </w:p>
        </w:tc>
        <w:tc>
          <w:tcPr>
            <w:tcW w:w="7560" w:type="dxa"/>
          </w:tcPr>
          <w:p w14:paraId="3669DF34" w14:textId="77777777" w:rsidR="00820682" w:rsidRDefault="00820682" w:rsidP="00820682">
            <w:pPr>
              <w:pStyle w:val="TableBody"/>
              <w:rPr>
                <w:u w:val="single"/>
              </w:rPr>
            </w:pPr>
          </w:p>
          <w:p w14:paraId="16A49334" w14:textId="77777777" w:rsidR="00820682" w:rsidRDefault="00820682" w:rsidP="00820682">
            <w:pPr>
              <w:pStyle w:val="TableBody"/>
              <w:rPr>
                <w:u w:val="single"/>
              </w:rPr>
            </w:pPr>
          </w:p>
          <w:p w14:paraId="42AFE60A" w14:textId="77777777" w:rsidR="00820682" w:rsidRDefault="00820682" w:rsidP="00820682">
            <w:pPr>
              <w:pStyle w:val="TableBody"/>
            </w:pPr>
            <w:r>
              <w:rPr>
                <w:u w:val="single"/>
              </w:rPr>
              <w:t>Response</w:t>
            </w:r>
          </w:p>
          <w:p w14:paraId="7118F7A7" w14:textId="77777777" w:rsidR="00820682" w:rsidRDefault="00820682" w:rsidP="00820682">
            <w:pPr>
              <w:pStyle w:val="TableBody"/>
              <w:keepNext/>
            </w:pPr>
            <w:r w:rsidRPr="00AF64FD">
              <w:rPr>
                <w:b/>
              </w:rPr>
              <w:t>+</w:t>
            </w:r>
            <w:r>
              <w:rPr>
                <w:b/>
              </w:rPr>
              <w:t>KCGPADDR</w:t>
            </w:r>
            <w:r w:rsidRPr="00AF64FD">
              <w:rPr>
                <w:b/>
              </w:rPr>
              <w:t>:</w:t>
            </w:r>
            <w:r>
              <w:t xml:space="preserve"> (list of possible </w:t>
            </w:r>
            <w:r w:rsidRPr="00AF64FD">
              <w:rPr>
                <w:b/>
              </w:rPr>
              <w:t>&lt;</w:t>
            </w:r>
            <w:proofErr w:type="spellStart"/>
            <w:r w:rsidRPr="00AF64FD">
              <w:rPr>
                <w:b/>
              </w:rPr>
              <w:t>cnx_c</w:t>
            </w:r>
            <w:r>
              <w:rPr>
                <w:b/>
              </w:rPr>
              <w:t>n</w:t>
            </w:r>
            <w:r w:rsidRPr="00AF64FD">
              <w:rPr>
                <w:b/>
              </w:rPr>
              <w:t>f</w:t>
            </w:r>
            <w:proofErr w:type="spellEnd"/>
            <w:r w:rsidRPr="00AF64FD">
              <w:rPr>
                <w:b/>
              </w:rPr>
              <w:t>&gt;</w:t>
            </w:r>
            <w:r>
              <w:t>s)</w:t>
            </w:r>
          </w:p>
          <w:p w14:paraId="65E1C2B1" w14:textId="77777777" w:rsidR="00820682" w:rsidRPr="00CB4B23" w:rsidRDefault="00820682" w:rsidP="00820682">
            <w:pPr>
              <w:pStyle w:val="TableBody"/>
            </w:pPr>
            <w:r w:rsidRPr="00AF64FD">
              <w:rPr>
                <w:b/>
              </w:rPr>
              <w:t>OK</w:t>
            </w:r>
          </w:p>
        </w:tc>
      </w:tr>
      <w:tr w:rsidR="00820682" w:rsidRPr="00671C8B" w14:paraId="1F0D9C27" w14:textId="77777777" w:rsidTr="00820682">
        <w:tc>
          <w:tcPr>
            <w:tcW w:w="1728" w:type="dxa"/>
          </w:tcPr>
          <w:p w14:paraId="3DA4B481" w14:textId="77777777" w:rsidR="00820682" w:rsidRPr="00671C8B" w:rsidRDefault="00820682" w:rsidP="00820682">
            <w:pPr>
              <w:pStyle w:val="TableBody"/>
              <w:rPr>
                <w:i/>
              </w:rPr>
            </w:pPr>
            <w:r w:rsidRPr="00671C8B">
              <w:rPr>
                <w:i/>
              </w:rPr>
              <w:t>Write command</w:t>
            </w:r>
          </w:p>
          <w:p w14:paraId="72AD82F7" w14:textId="77777777" w:rsidR="00820682" w:rsidRPr="00671C8B" w:rsidRDefault="00820682" w:rsidP="00820682">
            <w:pPr>
              <w:pStyle w:val="TableBody"/>
            </w:pPr>
          </w:p>
          <w:p w14:paraId="0586303A" w14:textId="77777777" w:rsidR="00820682" w:rsidRDefault="00820682" w:rsidP="00820682">
            <w:pPr>
              <w:pStyle w:val="TableBody"/>
              <w:rPr>
                <w:u w:val="single"/>
              </w:rPr>
            </w:pPr>
            <w:r w:rsidRPr="00671C8B">
              <w:rPr>
                <w:u w:val="single"/>
              </w:rPr>
              <w:t>Syntax</w:t>
            </w:r>
          </w:p>
          <w:p w14:paraId="07F4C32B" w14:textId="77777777" w:rsidR="00820682" w:rsidRPr="00CB4B23" w:rsidRDefault="00820682" w:rsidP="00820682">
            <w:pPr>
              <w:pStyle w:val="TableBody"/>
            </w:pPr>
            <w:r w:rsidRPr="00CB4B23">
              <w:t>For all &lt;</w:t>
            </w:r>
            <w:proofErr w:type="spellStart"/>
            <w:r w:rsidRPr="00CB4B23">
              <w:t>cnx_cnf</w:t>
            </w:r>
            <w:proofErr w:type="spellEnd"/>
            <w:r w:rsidRPr="00CB4B23">
              <w:t>&gt;s</w:t>
            </w:r>
            <w:r>
              <w:t>:</w:t>
            </w:r>
          </w:p>
          <w:p w14:paraId="53EFEE89" w14:textId="77777777" w:rsidR="00820682" w:rsidRDefault="00820682" w:rsidP="00820682">
            <w:pPr>
              <w:pStyle w:val="TableBody"/>
              <w:rPr>
                <w:b/>
              </w:rPr>
            </w:pPr>
            <w:r w:rsidRPr="00671C8B">
              <w:rPr>
                <w:b/>
              </w:rPr>
              <w:t>AT+KCGPADDR</w:t>
            </w:r>
          </w:p>
          <w:p w14:paraId="369ED42A" w14:textId="77777777" w:rsidR="00820682" w:rsidRPr="00CB4B23" w:rsidRDefault="00820682" w:rsidP="00820682">
            <w:pPr>
              <w:pStyle w:val="TableBody"/>
            </w:pPr>
          </w:p>
          <w:p w14:paraId="063E134C" w14:textId="77777777" w:rsidR="00820682" w:rsidRPr="00CB4B23" w:rsidRDefault="00820682" w:rsidP="00820682">
            <w:pPr>
              <w:pStyle w:val="TableBody"/>
            </w:pPr>
            <w:r w:rsidRPr="00CB4B23">
              <w:t>For specific &lt;</w:t>
            </w:r>
            <w:proofErr w:type="spellStart"/>
            <w:r w:rsidRPr="00CB4B23">
              <w:t>cnx_cnf</w:t>
            </w:r>
            <w:proofErr w:type="spellEnd"/>
            <w:r w:rsidRPr="00CB4B23">
              <w:t>&gt;s:</w:t>
            </w:r>
          </w:p>
          <w:p w14:paraId="1676FB64" w14:textId="77777777" w:rsidR="00820682" w:rsidRPr="00671C8B" w:rsidRDefault="00820682" w:rsidP="00820682">
            <w:pPr>
              <w:pStyle w:val="TableBody"/>
              <w:rPr>
                <w:b/>
                <w:lang w:eastAsia="zh-CN"/>
              </w:rPr>
            </w:pPr>
            <w:r>
              <w:rPr>
                <w:b/>
              </w:rPr>
              <w:t>AT+KCGPADDR=&lt;</w:t>
            </w:r>
            <w:proofErr w:type="spellStart"/>
            <w:r>
              <w:rPr>
                <w:b/>
              </w:rPr>
              <w:t>cnx_cnf</w:t>
            </w:r>
            <w:proofErr w:type="spellEnd"/>
            <w:r>
              <w:rPr>
                <w:b/>
              </w:rPr>
              <w:t>&gt;</w:t>
            </w:r>
          </w:p>
        </w:tc>
        <w:tc>
          <w:tcPr>
            <w:tcW w:w="7560" w:type="dxa"/>
          </w:tcPr>
          <w:p w14:paraId="6D96E851" w14:textId="77777777" w:rsidR="00820682" w:rsidRPr="00671C8B" w:rsidRDefault="00820682" w:rsidP="00820682">
            <w:pPr>
              <w:pStyle w:val="TableBody"/>
              <w:rPr>
                <w:u w:val="single"/>
              </w:rPr>
            </w:pPr>
          </w:p>
          <w:p w14:paraId="515B6615" w14:textId="77777777" w:rsidR="00820682" w:rsidRPr="00671C8B" w:rsidRDefault="00820682" w:rsidP="00820682">
            <w:pPr>
              <w:pStyle w:val="TableBody"/>
              <w:rPr>
                <w:u w:val="single"/>
              </w:rPr>
            </w:pPr>
          </w:p>
          <w:p w14:paraId="3A681ACE" w14:textId="77777777" w:rsidR="00820682" w:rsidRPr="00671C8B" w:rsidRDefault="00820682" w:rsidP="00820682">
            <w:pPr>
              <w:pStyle w:val="TableBody"/>
              <w:rPr>
                <w:u w:val="single"/>
                <w:lang w:eastAsia="zh-CN"/>
              </w:rPr>
            </w:pPr>
            <w:r w:rsidRPr="00671C8B">
              <w:rPr>
                <w:u w:val="single"/>
              </w:rPr>
              <w:t>Response</w:t>
            </w:r>
          </w:p>
          <w:p w14:paraId="46D92F3F" w14:textId="77777777" w:rsidR="00820682" w:rsidRPr="004E13AC" w:rsidRDefault="00820682" w:rsidP="00820682">
            <w:pPr>
              <w:pStyle w:val="TableBody"/>
              <w:rPr>
                <w:b/>
              </w:rPr>
            </w:pPr>
            <w:r w:rsidRPr="004E13AC">
              <w:rPr>
                <w:b/>
              </w:rPr>
              <w:t>+KCGPADDR: &lt;</w:t>
            </w:r>
            <w:proofErr w:type="spellStart"/>
            <w:r w:rsidRPr="004E13AC">
              <w:rPr>
                <w:b/>
              </w:rPr>
              <w:t>cnx</w:t>
            </w:r>
            <w:proofErr w:type="spellEnd"/>
            <w:r w:rsidRPr="004E13AC">
              <w:rPr>
                <w:b/>
              </w:rPr>
              <w:t xml:space="preserve"> </w:t>
            </w:r>
            <w:proofErr w:type="spellStart"/>
            <w:r w:rsidRPr="004E13AC">
              <w:rPr>
                <w:b/>
              </w:rPr>
              <w:t>cnf</w:t>
            </w:r>
            <w:proofErr w:type="spellEnd"/>
            <w:r w:rsidRPr="004E13AC">
              <w:rPr>
                <w:b/>
              </w:rPr>
              <w:t>&gt;, &lt;PDP_addr_1&gt;</w:t>
            </w:r>
          </w:p>
          <w:p w14:paraId="14F658A2" w14:textId="77777777" w:rsidR="00820682" w:rsidRPr="004E13AC" w:rsidRDefault="00820682" w:rsidP="00820682">
            <w:pPr>
              <w:pStyle w:val="TableBody"/>
              <w:rPr>
                <w:b/>
              </w:rPr>
            </w:pPr>
            <w:r w:rsidRPr="004E13AC">
              <w:rPr>
                <w:b/>
              </w:rPr>
              <w:t>[[+KCGPADDR: &lt;</w:t>
            </w:r>
            <w:proofErr w:type="spellStart"/>
            <w:r w:rsidRPr="004E13AC">
              <w:rPr>
                <w:b/>
              </w:rPr>
              <w:t>cnx</w:t>
            </w:r>
            <w:proofErr w:type="spellEnd"/>
            <w:r w:rsidRPr="004E13AC">
              <w:rPr>
                <w:b/>
              </w:rPr>
              <w:t xml:space="preserve"> </w:t>
            </w:r>
            <w:proofErr w:type="spellStart"/>
            <w:r w:rsidRPr="004E13AC">
              <w:rPr>
                <w:b/>
              </w:rPr>
              <w:t>cnf</w:t>
            </w:r>
            <w:proofErr w:type="spellEnd"/>
            <w:r w:rsidRPr="004E13AC">
              <w:rPr>
                <w:b/>
              </w:rPr>
              <w:t>&gt;, &lt;PDP_addr_2&gt;]</w:t>
            </w:r>
          </w:p>
          <w:p w14:paraId="49B30309" w14:textId="77777777" w:rsidR="00820682" w:rsidRPr="00671C8B" w:rsidRDefault="00820682" w:rsidP="00820682">
            <w:pPr>
              <w:pStyle w:val="TableBody"/>
              <w:rPr>
                <w:b/>
                <w:lang w:eastAsia="zh-CN"/>
              </w:rPr>
            </w:pPr>
            <w:r w:rsidRPr="004E13AC">
              <w:rPr>
                <w:b/>
              </w:rPr>
              <w:t>…]</w:t>
            </w:r>
          </w:p>
          <w:p w14:paraId="73885558" w14:textId="77777777" w:rsidR="00820682" w:rsidRPr="00671C8B" w:rsidRDefault="00820682" w:rsidP="00820682">
            <w:pPr>
              <w:pStyle w:val="TableBody"/>
              <w:rPr>
                <w:b/>
              </w:rPr>
            </w:pPr>
            <w:r w:rsidRPr="00671C8B">
              <w:rPr>
                <w:b/>
              </w:rPr>
              <w:t>OK</w:t>
            </w:r>
          </w:p>
          <w:p w14:paraId="503F1272" w14:textId="77777777" w:rsidR="00820682" w:rsidRPr="00671C8B" w:rsidRDefault="00820682" w:rsidP="00820682">
            <w:pPr>
              <w:pStyle w:val="TableBody"/>
            </w:pPr>
          </w:p>
          <w:p w14:paraId="1EB37476" w14:textId="77777777" w:rsidR="00820682" w:rsidRPr="00671C8B" w:rsidRDefault="00820682" w:rsidP="00820682">
            <w:pPr>
              <w:pStyle w:val="TableBody"/>
              <w:rPr>
                <w:u w:val="single"/>
                <w:lang w:eastAsia="zh-CN"/>
              </w:rPr>
            </w:pPr>
            <w:r w:rsidRPr="00671C8B">
              <w:rPr>
                <w:u w:val="single"/>
              </w:rPr>
              <w:t>Parameters</w:t>
            </w:r>
          </w:p>
          <w:p w14:paraId="65878C8F" w14:textId="77777777" w:rsidR="00820682" w:rsidRPr="00671C8B" w:rsidRDefault="00820682" w:rsidP="00820682">
            <w:pPr>
              <w:pStyle w:val="TableBody"/>
              <w:rPr>
                <w:lang w:eastAsia="zh-CN"/>
              </w:rPr>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tab/>
            </w:r>
            <w:r w:rsidRPr="00671C8B">
              <w:rPr>
                <w:lang w:eastAsia="zh-CN"/>
              </w:rPr>
              <w:t xml:space="preserve">PDP context </w:t>
            </w:r>
            <w:proofErr w:type="gramStart"/>
            <w:r w:rsidRPr="00671C8B">
              <w:rPr>
                <w:lang w:eastAsia="zh-CN"/>
              </w:rPr>
              <w:t>configuration</w:t>
            </w:r>
            <w:proofErr w:type="gramEnd"/>
            <w:r w:rsidRPr="00671C8B">
              <w:rPr>
                <w:lang w:eastAsia="zh-CN"/>
              </w:rPr>
              <w:t xml:space="preserve"> –  a numeric parameter which specifies a</w:t>
            </w:r>
            <w:r>
              <w:rPr>
                <w:lang w:eastAsia="zh-CN"/>
              </w:rPr>
              <w:t xml:space="preserve"> </w:t>
            </w:r>
            <w:r w:rsidRPr="00671C8B">
              <w:rPr>
                <w:lang w:eastAsia="zh-CN"/>
              </w:rPr>
              <w:t>particular PDP context configuration</w:t>
            </w:r>
          </w:p>
          <w:p w14:paraId="1C2844E9" w14:textId="77777777" w:rsidR="00820682" w:rsidRPr="00671C8B" w:rsidRDefault="00820682" w:rsidP="00820682">
            <w:pPr>
              <w:pStyle w:val="TableBody"/>
              <w:rPr>
                <w:lang w:eastAsia="zh-CN"/>
              </w:rPr>
            </w:pPr>
          </w:p>
          <w:p w14:paraId="4FE854E4" w14:textId="77777777" w:rsidR="00820682" w:rsidRPr="00671C8B" w:rsidRDefault="00820682" w:rsidP="00820682">
            <w:pPr>
              <w:pStyle w:val="TableBody"/>
              <w:rPr>
                <w:u w:val="single"/>
              </w:rPr>
            </w:pPr>
            <w:r w:rsidRPr="00671C8B">
              <w:rPr>
                <w:b/>
              </w:rPr>
              <w:t>&lt;</w:t>
            </w:r>
            <w:proofErr w:type="spellStart"/>
            <w:r w:rsidRPr="00671C8B">
              <w:rPr>
                <w:b/>
              </w:rPr>
              <w:t>PDP_addr</w:t>
            </w:r>
            <w:proofErr w:type="spellEnd"/>
            <w:r w:rsidRPr="00671C8B">
              <w:rPr>
                <w:b/>
              </w:rPr>
              <w:t>&gt;</w:t>
            </w:r>
            <w:r w:rsidRPr="00671C8B">
              <w:rPr>
                <w:lang w:eastAsia="zh-CN"/>
              </w:rPr>
              <w:tab/>
            </w:r>
            <w:r w:rsidRPr="00671C8B">
              <w:t>A string that identifies the MT in the address space applicable to the PDP</w:t>
            </w:r>
          </w:p>
        </w:tc>
      </w:tr>
      <w:tr w:rsidR="00820682" w:rsidRPr="00671C8B" w14:paraId="791A791A" w14:textId="77777777" w:rsidTr="00820682">
        <w:tc>
          <w:tcPr>
            <w:tcW w:w="1728" w:type="dxa"/>
          </w:tcPr>
          <w:p w14:paraId="682C382B" w14:textId="77777777" w:rsidR="00820682" w:rsidRPr="00671C8B" w:rsidRDefault="00820682" w:rsidP="00820682">
            <w:pPr>
              <w:pStyle w:val="TableBody"/>
              <w:rPr>
                <w:u w:val="single"/>
              </w:rPr>
            </w:pPr>
            <w:r w:rsidRPr="00671C8B">
              <w:rPr>
                <w:u w:val="single"/>
              </w:rPr>
              <w:t>Reference</w:t>
            </w:r>
          </w:p>
          <w:p w14:paraId="0373A5B6" w14:textId="77777777" w:rsidR="00820682" w:rsidRPr="00671C8B" w:rsidRDefault="00820682" w:rsidP="00820682">
            <w:pPr>
              <w:pStyle w:val="TableBody"/>
            </w:pPr>
            <w:r w:rsidRPr="00671C8B">
              <w:t>Sierra Wireless Proprietary</w:t>
            </w:r>
          </w:p>
        </w:tc>
        <w:tc>
          <w:tcPr>
            <w:tcW w:w="7560" w:type="dxa"/>
          </w:tcPr>
          <w:p w14:paraId="06A8F3AA" w14:textId="77777777" w:rsidR="00820682" w:rsidRPr="00671C8B" w:rsidRDefault="00820682" w:rsidP="00820682">
            <w:pPr>
              <w:pStyle w:val="TableBody"/>
              <w:rPr>
                <w:u w:val="single"/>
              </w:rPr>
            </w:pPr>
            <w:r w:rsidRPr="00671C8B">
              <w:rPr>
                <w:u w:val="single"/>
              </w:rPr>
              <w:t>Notes</w:t>
            </w:r>
          </w:p>
          <w:p w14:paraId="1A986B3F" w14:textId="7F460865" w:rsidR="00820682" w:rsidRPr="00CB4B23" w:rsidRDefault="00820682" w:rsidP="00820682">
            <w:pPr>
              <w:pStyle w:val="TableBody"/>
              <w:numPr>
                <w:ilvl w:val="0"/>
                <w:numId w:val="96"/>
              </w:numPr>
              <w:rPr>
                <w:u w:val="single"/>
              </w:rPr>
            </w:pPr>
            <w:r w:rsidRPr="00671C8B">
              <w:t xml:space="preserve">This AT command can be used after </w:t>
            </w:r>
            <w:r>
              <w:t>+</w:t>
            </w:r>
            <w:r w:rsidRPr="00671C8B">
              <w:t xml:space="preserve">KTCPCNX, </w:t>
            </w:r>
            <w:r>
              <w:t>+</w:t>
            </w:r>
            <w:r w:rsidRPr="00671C8B">
              <w:t xml:space="preserve">KUDPCFG, etc. to display the local IP address </w:t>
            </w:r>
            <w:r w:rsidR="000D7B97" w:rsidRPr="00671C8B">
              <w:t>of the</w:t>
            </w:r>
            <w:r w:rsidRPr="00671C8B">
              <w:t xml:space="preserve"> module</w:t>
            </w:r>
          </w:p>
          <w:p w14:paraId="645702FC" w14:textId="77777777" w:rsidR="00820682" w:rsidRPr="00671C8B" w:rsidRDefault="00820682" w:rsidP="00820682">
            <w:pPr>
              <w:pStyle w:val="TableBody"/>
              <w:numPr>
                <w:ilvl w:val="0"/>
                <w:numId w:val="96"/>
              </w:numPr>
              <w:rPr>
                <w:u w:val="single"/>
              </w:rPr>
            </w:pPr>
            <w:r>
              <w:t>For IPv6, more than one PDP addresses corresponding to the interface may be displayed.</w:t>
            </w:r>
          </w:p>
        </w:tc>
      </w:tr>
    </w:tbl>
    <w:p w14:paraId="07A4C872" w14:textId="77777777" w:rsidR="00820682" w:rsidRPr="00671C8B" w:rsidRDefault="00820682" w:rsidP="00820682">
      <w:pPr>
        <w:pStyle w:val="Heading3"/>
      </w:pPr>
      <w:bookmarkStart w:id="106" w:name="_Ref381795853"/>
      <w:bookmarkStart w:id="107" w:name="_Toc448912327"/>
      <w:bookmarkStart w:id="108" w:name="_Toc486251741"/>
      <w:bookmarkStart w:id="109" w:name="_Toc489371228"/>
      <w:bookmarkStart w:id="110" w:name="_Toc511294378"/>
      <w:bookmarkStart w:id="111" w:name="_Toc368586150"/>
      <w:bookmarkStart w:id="112" w:name="_Toc345081459"/>
      <w:r w:rsidRPr="00671C8B">
        <w:lastRenderedPageBreak/>
        <w:t>+KCNX_IND Notification: Connection Status Notification</w:t>
      </w:r>
      <w:bookmarkEnd w:id="106"/>
      <w:bookmarkEnd w:id="107"/>
      <w:bookmarkEnd w:id="108"/>
      <w:bookmarkEnd w:id="109"/>
      <w:bookmarkEnd w:id="110"/>
    </w:p>
    <w:tbl>
      <w:tblPr>
        <w:tblStyle w:val="TableSWIleft"/>
        <w:tblW w:w="9288" w:type="dxa"/>
        <w:tblLayout w:type="fixed"/>
        <w:tblLook w:val="04A0" w:firstRow="1" w:lastRow="0" w:firstColumn="1" w:lastColumn="0" w:noHBand="0" w:noVBand="1"/>
      </w:tblPr>
      <w:tblGrid>
        <w:gridCol w:w="1728"/>
        <w:gridCol w:w="7560"/>
      </w:tblGrid>
      <w:tr w:rsidR="00820682" w:rsidRPr="00671C8B" w14:paraId="3EB443C7"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7AA6367" w14:textId="4CC6E27B" w:rsidR="00820682" w:rsidRPr="00671C8B" w:rsidRDefault="004D02D6" w:rsidP="00820682">
            <w:pPr>
              <w:pStyle w:val="TableRowHead"/>
              <w:spacing w:before="144" w:after="144"/>
              <w:rPr>
                <w:rFonts w:cs="Arial"/>
              </w:rPr>
            </w:pPr>
            <w:r>
              <w:t>HL78xx</w:t>
            </w:r>
          </w:p>
        </w:tc>
      </w:tr>
      <w:tr w:rsidR="00820682" w:rsidRPr="00671C8B" w14:paraId="7E09ACB6" w14:textId="77777777" w:rsidTr="00820682">
        <w:tc>
          <w:tcPr>
            <w:tcW w:w="1728" w:type="dxa"/>
          </w:tcPr>
          <w:p w14:paraId="24990F92" w14:textId="77777777" w:rsidR="00820682" w:rsidRPr="00671C8B" w:rsidRDefault="00820682" w:rsidP="00820682">
            <w:pPr>
              <w:pStyle w:val="TableBody"/>
              <w:rPr>
                <w:i/>
              </w:rPr>
            </w:pPr>
            <w:r w:rsidRPr="00671C8B">
              <w:rPr>
                <w:i/>
              </w:rPr>
              <w:t>Unsolicited Notification</w:t>
            </w:r>
          </w:p>
        </w:tc>
        <w:tc>
          <w:tcPr>
            <w:tcW w:w="7560" w:type="dxa"/>
          </w:tcPr>
          <w:p w14:paraId="1EF72B8F" w14:textId="77777777" w:rsidR="00820682" w:rsidRPr="00671C8B" w:rsidRDefault="00820682" w:rsidP="00820682">
            <w:pPr>
              <w:pStyle w:val="TableBody"/>
              <w:rPr>
                <w:u w:val="single"/>
              </w:rPr>
            </w:pPr>
            <w:r w:rsidRPr="00671C8B">
              <w:rPr>
                <w:u w:val="single"/>
              </w:rPr>
              <w:t>Response</w:t>
            </w:r>
          </w:p>
          <w:p w14:paraId="0B4EC66C" w14:textId="77777777" w:rsidR="00820682" w:rsidRPr="00671C8B" w:rsidRDefault="00820682" w:rsidP="00820682">
            <w:pPr>
              <w:pStyle w:val="TableBody"/>
            </w:pPr>
            <w:r w:rsidRPr="00671C8B">
              <w:rPr>
                <w:b/>
              </w:rPr>
              <w:t>+KCNX_IND: &lt;</w:t>
            </w:r>
            <w:proofErr w:type="spellStart"/>
            <w:r w:rsidRPr="00671C8B">
              <w:rPr>
                <w:b/>
              </w:rPr>
              <w:t>cnx</w:t>
            </w:r>
            <w:proofErr w:type="spellEnd"/>
            <w:r w:rsidRPr="00671C8B">
              <w:rPr>
                <w:b/>
              </w:rPr>
              <w:t xml:space="preserve"> </w:t>
            </w:r>
            <w:proofErr w:type="spellStart"/>
            <w:r w:rsidRPr="00671C8B">
              <w:rPr>
                <w:b/>
              </w:rPr>
              <w:t>cnf</w:t>
            </w:r>
            <w:proofErr w:type="spellEnd"/>
            <w:proofErr w:type="gramStart"/>
            <w:r w:rsidRPr="00671C8B">
              <w:rPr>
                <w:b/>
              </w:rPr>
              <w:t>&gt;,&lt;</w:t>
            </w:r>
            <w:proofErr w:type="gramEnd"/>
            <w:r w:rsidRPr="00671C8B">
              <w:rPr>
                <w:b/>
              </w:rPr>
              <w:t>status&gt;,&lt;</w:t>
            </w:r>
            <w:proofErr w:type="spellStart"/>
            <w:r w:rsidRPr="00671C8B">
              <w:rPr>
                <w:b/>
              </w:rPr>
              <w:t>af</w:t>
            </w:r>
            <w:proofErr w:type="spellEnd"/>
            <w:r w:rsidRPr="00671C8B">
              <w:rPr>
                <w:b/>
              </w:rPr>
              <w:t xml:space="preserve">&gt; </w:t>
            </w:r>
            <w:r w:rsidRPr="00671C8B">
              <w:tab/>
            </w:r>
            <w:r w:rsidRPr="00671C8B">
              <w:tab/>
            </w:r>
            <w:r w:rsidRPr="00671C8B">
              <w:tab/>
            </w:r>
            <w:r w:rsidRPr="00671C8B">
              <w:tab/>
            </w:r>
            <w:r w:rsidRPr="00671C8B">
              <w:tab/>
              <w:t>(for &lt;status&gt; = 0, 1)</w:t>
            </w:r>
          </w:p>
          <w:p w14:paraId="681EDCEC" w14:textId="77777777" w:rsidR="00820682" w:rsidRPr="00671C8B" w:rsidRDefault="00820682" w:rsidP="00820682">
            <w:pPr>
              <w:pStyle w:val="TableBody"/>
            </w:pPr>
            <w:r w:rsidRPr="00671C8B">
              <w:rPr>
                <w:b/>
              </w:rPr>
              <w:t>+KCNX_IND: &lt;</w:t>
            </w:r>
            <w:proofErr w:type="spellStart"/>
            <w:r w:rsidRPr="00671C8B">
              <w:rPr>
                <w:b/>
              </w:rPr>
              <w:t>cnx</w:t>
            </w:r>
            <w:proofErr w:type="spellEnd"/>
            <w:r w:rsidRPr="00671C8B">
              <w:rPr>
                <w:b/>
              </w:rPr>
              <w:t xml:space="preserve"> </w:t>
            </w:r>
            <w:proofErr w:type="spellStart"/>
            <w:r w:rsidRPr="00671C8B">
              <w:rPr>
                <w:b/>
              </w:rPr>
              <w:t>cnf</w:t>
            </w:r>
            <w:proofErr w:type="spellEnd"/>
            <w:proofErr w:type="gramStart"/>
            <w:r w:rsidRPr="00671C8B">
              <w:rPr>
                <w:b/>
              </w:rPr>
              <w:t>&gt;,&lt;</w:t>
            </w:r>
            <w:proofErr w:type="gramEnd"/>
            <w:r w:rsidRPr="00671C8B">
              <w:rPr>
                <w:b/>
              </w:rPr>
              <w:t>status&gt;,&lt;attempt&gt;,&lt;</w:t>
            </w:r>
            <w:proofErr w:type="spellStart"/>
            <w:r w:rsidRPr="00671C8B">
              <w:rPr>
                <w:b/>
              </w:rPr>
              <w:t>nbtrial</w:t>
            </w:r>
            <w:proofErr w:type="spellEnd"/>
            <w:r w:rsidRPr="00671C8B">
              <w:rPr>
                <w:b/>
              </w:rPr>
              <w:t xml:space="preserve">&gt;,&lt;tim1&gt; </w:t>
            </w:r>
            <w:r w:rsidRPr="00671C8B">
              <w:tab/>
              <w:t>(for &lt;status&gt; = 2)</w:t>
            </w:r>
          </w:p>
          <w:p w14:paraId="030E32B7" w14:textId="77777777" w:rsidR="00820682" w:rsidRPr="00671C8B" w:rsidRDefault="00820682" w:rsidP="00820682">
            <w:pPr>
              <w:pStyle w:val="TableBody"/>
            </w:pPr>
            <w:r w:rsidRPr="00671C8B">
              <w:rPr>
                <w:b/>
              </w:rPr>
              <w:t>+KCNX_IND: &lt;</w:t>
            </w:r>
            <w:proofErr w:type="spellStart"/>
            <w:r w:rsidRPr="00671C8B">
              <w:rPr>
                <w:b/>
              </w:rPr>
              <w:t>cnx</w:t>
            </w:r>
            <w:proofErr w:type="spellEnd"/>
            <w:r w:rsidRPr="00671C8B">
              <w:rPr>
                <w:b/>
              </w:rPr>
              <w:t xml:space="preserve"> </w:t>
            </w:r>
            <w:proofErr w:type="spellStart"/>
            <w:r w:rsidRPr="00671C8B">
              <w:rPr>
                <w:b/>
              </w:rPr>
              <w:t>cnf</w:t>
            </w:r>
            <w:proofErr w:type="spellEnd"/>
            <w:proofErr w:type="gramStart"/>
            <w:r w:rsidRPr="00671C8B">
              <w:rPr>
                <w:b/>
              </w:rPr>
              <w:t>&gt;,&lt;</w:t>
            </w:r>
            <w:proofErr w:type="gramEnd"/>
            <w:r w:rsidRPr="00671C8B">
              <w:rPr>
                <w:b/>
              </w:rPr>
              <w:t>status&gt;</w:t>
            </w:r>
            <w:r w:rsidRPr="00671C8B">
              <w:rPr>
                <w:b/>
              </w:rPr>
              <w:tab/>
            </w:r>
            <w:r w:rsidRPr="00671C8B">
              <w:rPr>
                <w:b/>
              </w:rPr>
              <w:tab/>
            </w:r>
            <w:r w:rsidRPr="00671C8B">
              <w:rPr>
                <w:b/>
              </w:rPr>
              <w:tab/>
            </w:r>
            <w:r w:rsidRPr="00671C8B">
              <w:tab/>
            </w:r>
            <w:r w:rsidRPr="00671C8B">
              <w:tab/>
            </w:r>
            <w:r w:rsidRPr="00671C8B">
              <w:tab/>
              <w:t>(for &lt;status&gt; = 3,6)</w:t>
            </w:r>
          </w:p>
          <w:p w14:paraId="52BC35F3" w14:textId="77777777" w:rsidR="00820682" w:rsidRPr="00671C8B" w:rsidRDefault="00820682" w:rsidP="00820682">
            <w:pPr>
              <w:pStyle w:val="TableBody"/>
            </w:pPr>
            <w:r w:rsidRPr="00671C8B">
              <w:rPr>
                <w:b/>
              </w:rPr>
              <w:t>+KCNX_IND: &lt;</w:t>
            </w:r>
            <w:proofErr w:type="spellStart"/>
            <w:r w:rsidRPr="00671C8B">
              <w:rPr>
                <w:b/>
              </w:rPr>
              <w:t>cnx</w:t>
            </w:r>
            <w:proofErr w:type="spellEnd"/>
            <w:r w:rsidRPr="00671C8B">
              <w:rPr>
                <w:b/>
              </w:rPr>
              <w:t xml:space="preserve"> </w:t>
            </w:r>
            <w:proofErr w:type="spellStart"/>
            <w:r w:rsidRPr="00671C8B">
              <w:rPr>
                <w:b/>
              </w:rPr>
              <w:t>cnf</w:t>
            </w:r>
            <w:proofErr w:type="spellEnd"/>
            <w:proofErr w:type="gramStart"/>
            <w:r w:rsidRPr="00671C8B">
              <w:rPr>
                <w:b/>
              </w:rPr>
              <w:t>&gt;,&lt;</w:t>
            </w:r>
            <w:proofErr w:type="gramEnd"/>
            <w:r w:rsidRPr="00671C8B">
              <w:rPr>
                <w:b/>
              </w:rPr>
              <w:t>status&gt;,&lt;attempt&gt;</w:t>
            </w:r>
            <w:r w:rsidRPr="00671C8B">
              <w:rPr>
                <w:b/>
              </w:rPr>
              <w:tab/>
            </w:r>
            <w:r w:rsidRPr="00671C8B">
              <w:tab/>
            </w:r>
            <w:r w:rsidRPr="00671C8B">
              <w:tab/>
            </w:r>
            <w:r w:rsidRPr="00671C8B">
              <w:tab/>
              <w:t>(for &lt;status&gt; = 4)</w:t>
            </w:r>
          </w:p>
          <w:p w14:paraId="196E9036" w14:textId="77777777" w:rsidR="00820682" w:rsidRPr="00671C8B" w:rsidRDefault="00820682" w:rsidP="00820682">
            <w:pPr>
              <w:pStyle w:val="TableBody"/>
            </w:pPr>
            <w:r w:rsidRPr="00671C8B">
              <w:rPr>
                <w:b/>
              </w:rPr>
              <w:t>+KCNX_IND: &lt;</w:t>
            </w:r>
            <w:proofErr w:type="spellStart"/>
            <w:r w:rsidRPr="00671C8B">
              <w:rPr>
                <w:b/>
              </w:rPr>
              <w:t>cnx</w:t>
            </w:r>
            <w:proofErr w:type="spellEnd"/>
            <w:r w:rsidRPr="00671C8B">
              <w:rPr>
                <w:b/>
              </w:rPr>
              <w:t xml:space="preserve"> </w:t>
            </w:r>
            <w:proofErr w:type="spellStart"/>
            <w:r w:rsidRPr="00671C8B">
              <w:rPr>
                <w:b/>
              </w:rPr>
              <w:t>cnf</w:t>
            </w:r>
            <w:proofErr w:type="spellEnd"/>
            <w:proofErr w:type="gramStart"/>
            <w:r w:rsidRPr="00671C8B">
              <w:rPr>
                <w:b/>
              </w:rPr>
              <w:t>&gt;,&lt;</w:t>
            </w:r>
            <w:proofErr w:type="gramEnd"/>
            <w:r w:rsidRPr="00671C8B">
              <w:rPr>
                <w:b/>
              </w:rPr>
              <w:t>status&gt;,&lt;</w:t>
            </w:r>
            <w:proofErr w:type="spellStart"/>
            <w:r w:rsidRPr="00671C8B">
              <w:rPr>
                <w:b/>
              </w:rPr>
              <w:t>idletime</w:t>
            </w:r>
            <w:proofErr w:type="spellEnd"/>
            <w:r w:rsidRPr="00671C8B">
              <w:rPr>
                <w:b/>
              </w:rPr>
              <w:t>&gt;</w:t>
            </w:r>
            <w:r w:rsidRPr="00671C8B">
              <w:rPr>
                <w:b/>
              </w:rPr>
              <w:tab/>
            </w:r>
            <w:r w:rsidRPr="00671C8B">
              <w:tab/>
            </w:r>
            <w:r w:rsidRPr="00671C8B">
              <w:tab/>
            </w:r>
            <w:r w:rsidRPr="00671C8B">
              <w:tab/>
              <w:t>(for &lt;status&gt; = 5)</w:t>
            </w:r>
          </w:p>
          <w:p w14:paraId="419F256F" w14:textId="77777777" w:rsidR="00820682" w:rsidRPr="00671C8B" w:rsidRDefault="00820682" w:rsidP="00820682">
            <w:pPr>
              <w:pStyle w:val="TableBody"/>
            </w:pPr>
          </w:p>
          <w:p w14:paraId="116BE78C" w14:textId="77777777" w:rsidR="00820682" w:rsidRPr="00671C8B" w:rsidRDefault="00820682" w:rsidP="00820682">
            <w:pPr>
              <w:pStyle w:val="TableBody"/>
              <w:rPr>
                <w:u w:val="single"/>
              </w:rPr>
            </w:pPr>
            <w:r w:rsidRPr="00671C8B">
              <w:rPr>
                <w:u w:val="single"/>
              </w:rPr>
              <w:t>Parameters</w:t>
            </w:r>
          </w:p>
          <w:p w14:paraId="739E9FA0" w14:textId="77777777" w:rsidR="00820682" w:rsidRPr="00671C8B" w:rsidRDefault="00820682" w:rsidP="00820682">
            <w:pPr>
              <w:pStyle w:val="TableBody"/>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tab/>
            </w:r>
            <w:r w:rsidRPr="00671C8B">
              <w:t xml:space="preserve">(PDP context configuration) a numeric parameter which specifies a </w:t>
            </w:r>
            <w:r>
              <w:tab/>
            </w:r>
            <w:r>
              <w:tab/>
            </w:r>
            <w:r>
              <w:tab/>
            </w:r>
            <w:r>
              <w:tab/>
            </w:r>
            <w:proofErr w:type="gramStart"/>
            <w:r w:rsidRPr="00671C8B">
              <w:t>particular PDP</w:t>
            </w:r>
            <w:proofErr w:type="gramEnd"/>
            <w:r w:rsidRPr="00671C8B">
              <w:t xml:space="preserve"> context configuration</w:t>
            </w:r>
          </w:p>
          <w:p w14:paraId="275EBF0D" w14:textId="77777777" w:rsidR="00820682" w:rsidRPr="00671C8B" w:rsidRDefault="00820682" w:rsidP="00820682">
            <w:pPr>
              <w:pStyle w:val="TableBody"/>
              <w:rPr>
                <w:b/>
              </w:rPr>
            </w:pPr>
          </w:p>
          <w:p w14:paraId="78D42E5C" w14:textId="77777777" w:rsidR="00820682" w:rsidRPr="00671C8B" w:rsidRDefault="00820682" w:rsidP="00820682">
            <w:pPr>
              <w:pStyle w:val="TableBody"/>
            </w:pPr>
            <w:r w:rsidRPr="00671C8B">
              <w:rPr>
                <w:b/>
              </w:rPr>
              <w:t>&lt;status&gt;</w:t>
            </w:r>
            <w:r w:rsidRPr="00671C8B">
              <w:tab/>
              <w:t>PDP connection status</w:t>
            </w:r>
          </w:p>
          <w:p w14:paraId="7F037B0D" w14:textId="77777777" w:rsidR="00820682" w:rsidRPr="00671C8B" w:rsidRDefault="00820682" w:rsidP="00820682">
            <w:pPr>
              <w:pStyle w:val="TableBody"/>
            </w:pPr>
            <w:r w:rsidRPr="00671C8B">
              <w:t>0</w:t>
            </w:r>
            <w:r w:rsidRPr="00671C8B">
              <w:tab/>
              <w:t>Disconnected due to network</w:t>
            </w:r>
          </w:p>
          <w:p w14:paraId="439496D6" w14:textId="77777777" w:rsidR="00820682" w:rsidRPr="00671C8B" w:rsidRDefault="00820682" w:rsidP="00820682">
            <w:pPr>
              <w:pStyle w:val="TableBody"/>
            </w:pPr>
            <w:r w:rsidRPr="00671C8B">
              <w:t>1</w:t>
            </w:r>
            <w:r w:rsidRPr="00671C8B">
              <w:tab/>
              <w:t>Connected</w:t>
            </w:r>
          </w:p>
          <w:p w14:paraId="366B65FC" w14:textId="77777777" w:rsidR="00820682" w:rsidRPr="00671C8B" w:rsidRDefault="00820682" w:rsidP="00820682">
            <w:pPr>
              <w:pStyle w:val="TableBody"/>
            </w:pPr>
            <w:r w:rsidRPr="00671C8B">
              <w:t>2</w:t>
            </w:r>
            <w:r w:rsidRPr="00671C8B">
              <w:tab/>
              <w:t>Failed to connect, &lt;tim1&gt; timer is started if &lt;attempt&gt; is less than &lt;</w:t>
            </w:r>
            <w:proofErr w:type="spellStart"/>
            <w:r w:rsidRPr="00671C8B">
              <w:t>nbtrail</w:t>
            </w:r>
            <w:proofErr w:type="spellEnd"/>
            <w:r w:rsidRPr="00671C8B">
              <w:t>&gt;</w:t>
            </w:r>
          </w:p>
          <w:p w14:paraId="51345102" w14:textId="77777777" w:rsidR="00820682" w:rsidRPr="00671C8B" w:rsidRDefault="00820682" w:rsidP="00820682">
            <w:pPr>
              <w:pStyle w:val="TableBody"/>
            </w:pPr>
            <w:r w:rsidRPr="00671C8B">
              <w:t>3</w:t>
            </w:r>
            <w:r w:rsidRPr="00671C8B">
              <w:tab/>
              <w:t>Closed</w:t>
            </w:r>
          </w:p>
          <w:p w14:paraId="5F14991C" w14:textId="77777777" w:rsidR="00820682" w:rsidRPr="00671C8B" w:rsidRDefault="00820682" w:rsidP="00820682">
            <w:pPr>
              <w:pStyle w:val="TableBody"/>
            </w:pPr>
            <w:r w:rsidRPr="00671C8B">
              <w:t>4</w:t>
            </w:r>
            <w:r w:rsidRPr="00671C8B">
              <w:tab/>
              <w:t>Connecting</w:t>
            </w:r>
          </w:p>
          <w:p w14:paraId="3442A9C7" w14:textId="77777777" w:rsidR="00820682" w:rsidRPr="00671C8B" w:rsidRDefault="00820682" w:rsidP="00820682">
            <w:pPr>
              <w:pStyle w:val="TableBody"/>
            </w:pPr>
            <w:r w:rsidRPr="00671C8B">
              <w:t>5</w:t>
            </w:r>
            <w:r w:rsidRPr="00671C8B">
              <w:tab/>
              <w:t>Idle time down counting started for disconnection</w:t>
            </w:r>
          </w:p>
          <w:p w14:paraId="7C7812A1" w14:textId="77777777" w:rsidR="00820682" w:rsidRPr="00671C8B" w:rsidRDefault="00820682" w:rsidP="00820682">
            <w:pPr>
              <w:pStyle w:val="TableBody"/>
            </w:pPr>
            <w:r w:rsidRPr="00671C8B">
              <w:t>6</w:t>
            </w:r>
            <w:r w:rsidRPr="00671C8B">
              <w:tab/>
              <w:t>Idle time down counting canceled</w:t>
            </w:r>
          </w:p>
          <w:p w14:paraId="256F9470" w14:textId="77777777" w:rsidR="00820682" w:rsidRPr="00671C8B" w:rsidRDefault="00820682" w:rsidP="00820682">
            <w:pPr>
              <w:pStyle w:val="TableBody"/>
            </w:pPr>
          </w:p>
          <w:p w14:paraId="449E6088" w14:textId="77777777" w:rsidR="00820682" w:rsidRPr="00671C8B" w:rsidRDefault="00820682" w:rsidP="00820682">
            <w:pPr>
              <w:pStyle w:val="TableBody"/>
            </w:pPr>
            <w:r w:rsidRPr="00671C8B">
              <w:rPr>
                <w:b/>
              </w:rPr>
              <w:t>&lt;</w:t>
            </w:r>
            <w:proofErr w:type="spellStart"/>
            <w:r w:rsidRPr="00671C8B">
              <w:rPr>
                <w:b/>
              </w:rPr>
              <w:t>af</w:t>
            </w:r>
            <w:proofErr w:type="spellEnd"/>
            <w:r w:rsidRPr="00671C8B">
              <w:rPr>
                <w:b/>
              </w:rPr>
              <w:t>&gt;</w:t>
            </w:r>
            <w:r w:rsidRPr="00671C8B">
              <w:tab/>
              <w:t>0</w:t>
            </w:r>
            <w:r w:rsidRPr="00671C8B">
              <w:tab/>
              <w:t>IPV4</w:t>
            </w:r>
          </w:p>
          <w:p w14:paraId="0AEA2510" w14:textId="77777777" w:rsidR="00820682" w:rsidRPr="00671C8B" w:rsidRDefault="00820682" w:rsidP="00820682">
            <w:pPr>
              <w:pStyle w:val="TableBody"/>
            </w:pPr>
            <w:r w:rsidRPr="00671C8B">
              <w:tab/>
              <w:t>1</w:t>
            </w:r>
            <w:r w:rsidRPr="00671C8B">
              <w:tab/>
              <w:t>IPV6</w:t>
            </w:r>
          </w:p>
          <w:p w14:paraId="539CA09E" w14:textId="77777777" w:rsidR="00820682" w:rsidRPr="00671C8B" w:rsidRDefault="00820682" w:rsidP="00820682">
            <w:pPr>
              <w:pStyle w:val="TableBody"/>
            </w:pPr>
          </w:p>
          <w:p w14:paraId="3ACAA404" w14:textId="77777777" w:rsidR="00820682" w:rsidRPr="00671C8B" w:rsidRDefault="00820682" w:rsidP="00820682">
            <w:pPr>
              <w:pStyle w:val="TableBody"/>
            </w:pPr>
            <w:r w:rsidRPr="00671C8B">
              <w:rPr>
                <w:b/>
              </w:rPr>
              <w:t>&lt;tim1&gt;</w:t>
            </w:r>
            <w:r w:rsidRPr="00671C8B">
              <w:tab/>
              <w:t xml:space="preserve">Refer to </w:t>
            </w:r>
            <w:r>
              <w:t>+KCNXTIMER</w:t>
            </w:r>
          </w:p>
          <w:p w14:paraId="0B030666" w14:textId="77777777" w:rsidR="00820682" w:rsidRPr="00671C8B" w:rsidRDefault="00820682" w:rsidP="00820682">
            <w:pPr>
              <w:pStyle w:val="TableBody"/>
            </w:pPr>
          </w:p>
          <w:p w14:paraId="0E191B79" w14:textId="77777777" w:rsidR="00820682" w:rsidRPr="00671C8B" w:rsidRDefault="00820682" w:rsidP="00820682">
            <w:pPr>
              <w:pStyle w:val="TableBody"/>
            </w:pPr>
            <w:r w:rsidRPr="00671C8B">
              <w:rPr>
                <w:b/>
              </w:rPr>
              <w:t>&lt;attempt&gt;</w:t>
            </w:r>
            <w:r w:rsidRPr="00671C8B">
              <w:tab/>
              <w:t>Current attempt of bringing up of PDP connection</w:t>
            </w:r>
          </w:p>
          <w:p w14:paraId="743FAF12" w14:textId="77777777" w:rsidR="00820682" w:rsidRPr="00671C8B" w:rsidRDefault="00820682" w:rsidP="00820682">
            <w:pPr>
              <w:pStyle w:val="TableBody"/>
            </w:pPr>
          </w:p>
          <w:p w14:paraId="4A2C35A2" w14:textId="77777777" w:rsidR="00820682" w:rsidRPr="00671C8B" w:rsidRDefault="00820682" w:rsidP="00820682">
            <w:pPr>
              <w:pStyle w:val="TableBody"/>
            </w:pPr>
            <w:r w:rsidRPr="00671C8B">
              <w:rPr>
                <w:b/>
              </w:rPr>
              <w:t>&lt;</w:t>
            </w:r>
            <w:proofErr w:type="spellStart"/>
            <w:r w:rsidRPr="00671C8B">
              <w:rPr>
                <w:b/>
              </w:rPr>
              <w:t>nbtrial</w:t>
            </w:r>
            <w:proofErr w:type="spellEnd"/>
            <w:r w:rsidRPr="00671C8B">
              <w:rPr>
                <w:b/>
              </w:rPr>
              <w:t>&gt;</w:t>
            </w:r>
            <w:r w:rsidRPr="00671C8B">
              <w:tab/>
              <w:t xml:space="preserve">Refer to </w:t>
            </w:r>
            <w:r>
              <w:t>+KCNXTIMER</w:t>
            </w:r>
          </w:p>
          <w:p w14:paraId="1D125781" w14:textId="77777777" w:rsidR="00820682" w:rsidRPr="00671C8B" w:rsidRDefault="00820682" w:rsidP="00820682">
            <w:pPr>
              <w:pStyle w:val="TableBody"/>
            </w:pPr>
          </w:p>
          <w:p w14:paraId="63B3A68F" w14:textId="77777777" w:rsidR="00820682" w:rsidRPr="00671C8B" w:rsidRDefault="00820682" w:rsidP="00820682">
            <w:pPr>
              <w:pStyle w:val="TableBody"/>
            </w:pPr>
            <w:r w:rsidRPr="00671C8B">
              <w:rPr>
                <w:b/>
              </w:rPr>
              <w:t>&lt;</w:t>
            </w:r>
            <w:proofErr w:type="spellStart"/>
            <w:r w:rsidRPr="00671C8B">
              <w:rPr>
                <w:b/>
              </w:rPr>
              <w:t>idletime</w:t>
            </w:r>
            <w:proofErr w:type="spellEnd"/>
            <w:r w:rsidRPr="00671C8B">
              <w:rPr>
                <w:b/>
              </w:rPr>
              <w:t>&gt;</w:t>
            </w:r>
            <w:r w:rsidRPr="00671C8B">
              <w:tab/>
              <w:t xml:space="preserve">Refer to </w:t>
            </w:r>
            <w:r>
              <w:t>+KCNXTIMER</w:t>
            </w:r>
          </w:p>
        </w:tc>
      </w:tr>
      <w:tr w:rsidR="00820682" w:rsidRPr="00671C8B" w14:paraId="5BED4D86" w14:textId="77777777" w:rsidTr="00820682">
        <w:tc>
          <w:tcPr>
            <w:tcW w:w="1728" w:type="dxa"/>
          </w:tcPr>
          <w:p w14:paraId="5433D07B" w14:textId="77777777" w:rsidR="00820682" w:rsidRPr="00671C8B" w:rsidRDefault="00820682" w:rsidP="00820682">
            <w:pPr>
              <w:pStyle w:val="TableBody"/>
              <w:rPr>
                <w:u w:val="single"/>
              </w:rPr>
            </w:pPr>
            <w:r w:rsidRPr="00671C8B">
              <w:rPr>
                <w:u w:val="single"/>
              </w:rPr>
              <w:t>Reference</w:t>
            </w:r>
          </w:p>
          <w:p w14:paraId="62D1DD04" w14:textId="77777777" w:rsidR="00820682" w:rsidRPr="00671C8B" w:rsidRDefault="00820682" w:rsidP="00820682">
            <w:pPr>
              <w:pStyle w:val="TableBody"/>
            </w:pPr>
            <w:r w:rsidRPr="00671C8B">
              <w:t>Sierra Wireless Proprietary</w:t>
            </w:r>
          </w:p>
        </w:tc>
        <w:tc>
          <w:tcPr>
            <w:tcW w:w="7560" w:type="dxa"/>
          </w:tcPr>
          <w:p w14:paraId="2818D698" w14:textId="77777777" w:rsidR="00820682" w:rsidRPr="00671C8B" w:rsidRDefault="00820682" w:rsidP="00820682">
            <w:pPr>
              <w:pStyle w:val="TableBody"/>
            </w:pPr>
          </w:p>
        </w:tc>
      </w:tr>
    </w:tbl>
    <w:p w14:paraId="39C3F262" w14:textId="77777777" w:rsidR="00820682" w:rsidRPr="00671C8B" w:rsidRDefault="00820682" w:rsidP="00820682">
      <w:pPr>
        <w:pStyle w:val="Heading3"/>
      </w:pPr>
      <w:bookmarkStart w:id="113" w:name="_Toc448912328"/>
      <w:bookmarkStart w:id="114" w:name="_Toc486251742"/>
      <w:bookmarkStart w:id="115" w:name="_Toc489371229"/>
      <w:bookmarkStart w:id="116" w:name="_Toc511294379"/>
      <w:bookmarkEnd w:id="111"/>
      <w:r w:rsidRPr="00671C8B">
        <w:t>+</w:t>
      </w:r>
      <w:r>
        <w:t xml:space="preserve">KCNXUP </w:t>
      </w:r>
      <w:r w:rsidRPr="00671C8B">
        <w:t xml:space="preserve">Command: </w:t>
      </w:r>
      <w:r>
        <w:t>Bring the PDP Connection Up</w:t>
      </w:r>
      <w:bookmarkEnd w:id="113"/>
      <w:bookmarkEnd w:id="114"/>
      <w:bookmarkEnd w:id="115"/>
      <w:bookmarkEnd w:id="116"/>
    </w:p>
    <w:tbl>
      <w:tblPr>
        <w:tblStyle w:val="TableSWIleft"/>
        <w:tblW w:w="9288" w:type="dxa"/>
        <w:tblLayout w:type="fixed"/>
        <w:tblLook w:val="04A0" w:firstRow="1" w:lastRow="0" w:firstColumn="1" w:lastColumn="0" w:noHBand="0" w:noVBand="1"/>
      </w:tblPr>
      <w:tblGrid>
        <w:gridCol w:w="1728"/>
        <w:gridCol w:w="7560"/>
      </w:tblGrid>
      <w:tr w:rsidR="00820682" w:rsidRPr="00671C8B" w14:paraId="1DAF7F73"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D36783D" w14:textId="54E4C3B7" w:rsidR="00820682" w:rsidRPr="00671C8B" w:rsidRDefault="004D02D6" w:rsidP="00820682">
            <w:pPr>
              <w:pStyle w:val="TableRowHead"/>
              <w:spacing w:before="144" w:after="144"/>
              <w:rPr>
                <w:rFonts w:cs="Arial"/>
                <w:bCs w:val="0"/>
              </w:rPr>
            </w:pPr>
            <w:r>
              <w:t>HL78xx</w:t>
            </w:r>
          </w:p>
        </w:tc>
      </w:tr>
      <w:tr w:rsidR="00820682" w:rsidRPr="00671C8B" w14:paraId="344B015C" w14:textId="77777777" w:rsidTr="00820682">
        <w:tc>
          <w:tcPr>
            <w:tcW w:w="1728" w:type="dxa"/>
          </w:tcPr>
          <w:p w14:paraId="70B91699" w14:textId="77777777" w:rsidR="00820682" w:rsidRDefault="00820682" w:rsidP="00820682">
            <w:pPr>
              <w:pStyle w:val="TableBody"/>
            </w:pPr>
            <w:r>
              <w:rPr>
                <w:i/>
              </w:rPr>
              <w:t>Test command</w:t>
            </w:r>
          </w:p>
          <w:p w14:paraId="07A4D1CA" w14:textId="77777777" w:rsidR="00820682" w:rsidRDefault="00820682" w:rsidP="00820682">
            <w:pPr>
              <w:pStyle w:val="TableBody"/>
            </w:pPr>
          </w:p>
          <w:p w14:paraId="5910DC91" w14:textId="77777777" w:rsidR="00820682" w:rsidRDefault="00820682" w:rsidP="00820682">
            <w:pPr>
              <w:pStyle w:val="TableBody"/>
            </w:pPr>
            <w:r w:rsidRPr="00AF64FD">
              <w:rPr>
                <w:u w:val="single"/>
              </w:rPr>
              <w:t>Syntax</w:t>
            </w:r>
          </w:p>
          <w:p w14:paraId="76EA8AA1" w14:textId="77777777" w:rsidR="00820682" w:rsidRPr="00AF64FD" w:rsidRDefault="00820682" w:rsidP="00820682">
            <w:pPr>
              <w:pStyle w:val="TableBody"/>
              <w:rPr>
                <w:b/>
              </w:rPr>
            </w:pPr>
            <w:r w:rsidRPr="00AF64FD">
              <w:rPr>
                <w:b/>
              </w:rPr>
              <w:t>AT+</w:t>
            </w:r>
            <w:r>
              <w:rPr>
                <w:b/>
              </w:rPr>
              <w:t>KCNXUP</w:t>
            </w:r>
            <w:r w:rsidRPr="00AF64FD">
              <w:rPr>
                <w:b/>
              </w:rPr>
              <w:t>=?</w:t>
            </w:r>
          </w:p>
        </w:tc>
        <w:tc>
          <w:tcPr>
            <w:tcW w:w="7560" w:type="dxa"/>
          </w:tcPr>
          <w:p w14:paraId="1ED5282B" w14:textId="77777777" w:rsidR="00820682" w:rsidRDefault="00820682" w:rsidP="00820682">
            <w:pPr>
              <w:pStyle w:val="TableBody"/>
              <w:rPr>
                <w:u w:val="single"/>
              </w:rPr>
            </w:pPr>
          </w:p>
          <w:p w14:paraId="7272BFD3" w14:textId="77777777" w:rsidR="00820682" w:rsidRDefault="00820682" w:rsidP="00820682">
            <w:pPr>
              <w:pStyle w:val="TableBody"/>
              <w:rPr>
                <w:u w:val="single"/>
              </w:rPr>
            </w:pPr>
          </w:p>
          <w:p w14:paraId="3736096C" w14:textId="77777777" w:rsidR="00820682" w:rsidRDefault="00820682" w:rsidP="00820682">
            <w:pPr>
              <w:pStyle w:val="TableBody"/>
            </w:pPr>
            <w:r>
              <w:rPr>
                <w:u w:val="single"/>
              </w:rPr>
              <w:t>Response</w:t>
            </w:r>
          </w:p>
          <w:p w14:paraId="2F14532B" w14:textId="77777777" w:rsidR="00820682" w:rsidRDefault="00820682" w:rsidP="00820682">
            <w:pPr>
              <w:pStyle w:val="TableBody"/>
              <w:keepNext/>
            </w:pPr>
            <w:r w:rsidRPr="00AF64FD">
              <w:rPr>
                <w:b/>
              </w:rPr>
              <w:t>+</w:t>
            </w:r>
            <w:r>
              <w:rPr>
                <w:b/>
              </w:rPr>
              <w:t>KCNXUP</w:t>
            </w:r>
            <w:r w:rsidRPr="00AF64FD">
              <w:rPr>
                <w:b/>
              </w:rPr>
              <w:t>:</w:t>
            </w:r>
            <w:r>
              <w:t xml:space="preserve"> (list of possible </w:t>
            </w:r>
            <w:r w:rsidRPr="00AF64FD">
              <w:rPr>
                <w:b/>
              </w:rPr>
              <w:t>&lt;</w:t>
            </w:r>
            <w:proofErr w:type="spellStart"/>
            <w:r w:rsidRPr="00AF64FD">
              <w:rPr>
                <w:b/>
              </w:rPr>
              <w:t>cnx_c</w:t>
            </w:r>
            <w:r>
              <w:rPr>
                <w:b/>
              </w:rPr>
              <w:t>n</w:t>
            </w:r>
            <w:r w:rsidRPr="00AF64FD">
              <w:rPr>
                <w:b/>
              </w:rPr>
              <w:t>f</w:t>
            </w:r>
            <w:proofErr w:type="spellEnd"/>
            <w:r w:rsidRPr="00AF64FD">
              <w:rPr>
                <w:b/>
              </w:rPr>
              <w:t>&gt;</w:t>
            </w:r>
            <w:r>
              <w:t>s)</w:t>
            </w:r>
          </w:p>
          <w:p w14:paraId="39C777C8" w14:textId="77777777" w:rsidR="00820682" w:rsidRPr="00AF64FD" w:rsidRDefault="00820682" w:rsidP="00820682">
            <w:pPr>
              <w:pStyle w:val="TableBody"/>
            </w:pPr>
            <w:r w:rsidRPr="00AF64FD">
              <w:rPr>
                <w:b/>
              </w:rPr>
              <w:t>OK</w:t>
            </w:r>
          </w:p>
        </w:tc>
      </w:tr>
      <w:tr w:rsidR="00820682" w:rsidRPr="00671C8B" w14:paraId="4A9CB436" w14:textId="77777777" w:rsidTr="00820682">
        <w:tc>
          <w:tcPr>
            <w:tcW w:w="1728" w:type="dxa"/>
          </w:tcPr>
          <w:p w14:paraId="3C7FE7C3" w14:textId="77777777" w:rsidR="00820682" w:rsidRPr="00671C8B" w:rsidRDefault="00820682" w:rsidP="00820682">
            <w:pPr>
              <w:pStyle w:val="TableBody"/>
              <w:rPr>
                <w:i/>
              </w:rPr>
            </w:pPr>
            <w:r w:rsidRPr="00671C8B">
              <w:rPr>
                <w:i/>
              </w:rPr>
              <w:lastRenderedPageBreak/>
              <w:t>Write command</w:t>
            </w:r>
          </w:p>
          <w:p w14:paraId="11EAE64E" w14:textId="77777777" w:rsidR="00820682" w:rsidRPr="00671C8B" w:rsidRDefault="00820682" w:rsidP="00820682">
            <w:pPr>
              <w:pStyle w:val="TableBody"/>
            </w:pPr>
          </w:p>
          <w:p w14:paraId="7B91F63B" w14:textId="77777777" w:rsidR="00820682" w:rsidRDefault="00820682" w:rsidP="00820682">
            <w:pPr>
              <w:pStyle w:val="TableBody"/>
              <w:rPr>
                <w:u w:val="single"/>
              </w:rPr>
            </w:pPr>
            <w:r w:rsidRPr="00671C8B">
              <w:rPr>
                <w:u w:val="single"/>
              </w:rPr>
              <w:t>Syntax</w:t>
            </w:r>
          </w:p>
          <w:p w14:paraId="29A0229B" w14:textId="77777777" w:rsidR="00820682" w:rsidRPr="00671C8B" w:rsidRDefault="00820682" w:rsidP="00820682">
            <w:pPr>
              <w:pStyle w:val="TableBody"/>
              <w:rPr>
                <w:b/>
                <w:lang w:eastAsia="zh-CN"/>
              </w:rPr>
            </w:pPr>
            <w:r>
              <w:rPr>
                <w:b/>
              </w:rPr>
              <w:t>AT+KCNXUP=</w:t>
            </w:r>
            <w:r>
              <w:rPr>
                <w:b/>
              </w:rPr>
              <w:br/>
              <w:t>&lt;</w:t>
            </w:r>
            <w:proofErr w:type="spellStart"/>
            <w:r>
              <w:rPr>
                <w:b/>
              </w:rPr>
              <w:t>cnx_cnf</w:t>
            </w:r>
            <w:proofErr w:type="spellEnd"/>
            <w:r>
              <w:rPr>
                <w:b/>
              </w:rPr>
              <w:t>&gt;</w:t>
            </w:r>
          </w:p>
        </w:tc>
        <w:tc>
          <w:tcPr>
            <w:tcW w:w="7560" w:type="dxa"/>
          </w:tcPr>
          <w:p w14:paraId="7F5C60CF" w14:textId="77777777" w:rsidR="00820682" w:rsidRPr="00671C8B" w:rsidRDefault="00820682" w:rsidP="00820682">
            <w:pPr>
              <w:pStyle w:val="TableBody"/>
              <w:rPr>
                <w:u w:val="single"/>
              </w:rPr>
            </w:pPr>
          </w:p>
          <w:p w14:paraId="15FAD080" w14:textId="77777777" w:rsidR="00820682" w:rsidRPr="00671C8B" w:rsidRDefault="00820682" w:rsidP="00820682">
            <w:pPr>
              <w:pStyle w:val="TableBody"/>
              <w:rPr>
                <w:u w:val="single"/>
              </w:rPr>
            </w:pPr>
          </w:p>
          <w:p w14:paraId="521D762C" w14:textId="77777777" w:rsidR="00820682" w:rsidRPr="00671C8B" w:rsidRDefault="00820682" w:rsidP="00820682">
            <w:pPr>
              <w:pStyle w:val="TableBody"/>
              <w:rPr>
                <w:u w:val="single"/>
                <w:lang w:eastAsia="zh-CN"/>
              </w:rPr>
            </w:pPr>
            <w:r w:rsidRPr="00671C8B">
              <w:rPr>
                <w:u w:val="single"/>
              </w:rPr>
              <w:t>Response</w:t>
            </w:r>
          </w:p>
          <w:p w14:paraId="4F4B4E40" w14:textId="77777777" w:rsidR="00820682" w:rsidRPr="00671C8B" w:rsidRDefault="00820682" w:rsidP="00820682">
            <w:pPr>
              <w:pStyle w:val="TableBody"/>
              <w:rPr>
                <w:b/>
              </w:rPr>
            </w:pPr>
            <w:r w:rsidRPr="00671C8B">
              <w:rPr>
                <w:b/>
              </w:rPr>
              <w:t>OK</w:t>
            </w:r>
          </w:p>
          <w:p w14:paraId="1705C60B" w14:textId="77777777" w:rsidR="00820682" w:rsidRPr="00671C8B" w:rsidRDefault="00820682" w:rsidP="00820682">
            <w:pPr>
              <w:pStyle w:val="TableBody"/>
            </w:pPr>
          </w:p>
          <w:p w14:paraId="538B50D6" w14:textId="77777777" w:rsidR="00820682" w:rsidRPr="00671C8B" w:rsidRDefault="00820682" w:rsidP="00820682">
            <w:pPr>
              <w:pStyle w:val="TableBody"/>
              <w:rPr>
                <w:u w:val="single"/>
                <w:lang w:eastAsia="zh-CN"/>
              </w:rPr>
            </w:pPr>
            <w:r>
              <w:rPr>
                <w:u w:val="single"/>
              </w:rPr>
              <w:t>Parameter</w:t>
            </w:r>
          </w:p>
          <w:p w14:paraId="22A90E77" w14:textId="77777777" w:rsidR="00820682" w:rsidRPr="00671C8B" w:rsidRDefault="00820682" w:rsidP="00820682">
            <w:pPr>
              <w:pStyle w:val="TableBody"/>
              <w:rPr>
                <w:u w:val="single"/>
              </w:rPr>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tab/>
            </w:r>
            <w:r w:rsidRPr="00671C8B">
              <w:rPr>
                <w:lang w:eastAsia="zh-CN"/>
              </w:rPr>
              <w:t xml:space="preserve">PDP context </w:t>
            </w:r>
            <w:proofErr w:type="gramStart"/>
            <w:r w:rsidRPr="00671C8B">
              <w:rPr>
                <w:lang w:eastAsia="zh-CN"/>
              </w:rPr>
              <w:t>configuration</w:t>
            </w:r>
            <w:proofErr w:type="gramEnd"/>
            <w:r w:rsidRPr="00671C8B">
              <w:rPr>
                <w:lang w:eastAsia="zh-CN"/>
              </w:rPr>
              <w:t xml:space="preserve"> –  a numeric parameter which specifies a </w:t>
            </w:r>
            <w:r>
              <w:rPr>
                <w:lang w:eastAsia="zh-CN"/>
              </w:rPr>
              <w:tab/>
            </w:r>
            <w:r>
              <w:rPr>
                <w:lang w:eastAsia="zh-CN"/>
              </w:rPr>
              <w:tab/>
            </w:r>
            <w:r>
              <w:rPr>
                <w:lang w:eastAsia="zh-CN"/>
              </w:rPr>
              <w:tab/>
            </w:r>
            <w:r>
              <w:rPr>
                <w:lang w:eastAsia="zh-CN"/>
              </w:rPr>
              <w:tab/>
            </w:r>
            <w:r w:rsidRPr="00671C8B">
              <w:rPr>
                <w:lang w:eastAsia="zh-CN"/>
              </w:rPr>
              <w:t>particular PDP context configuration</w:t>
            </w:r>
          </w:p>
        </w:tc>
      </w:tr>
      <w:tr w:rsidR="00820682" w:rsidRPr="00671C8B" w14:paraId="625E0440" w14:textId="77777777" w:rsidTr="00820682">
        <w:tc>
          <w:tcPr>
            <w:tcW w:w="1728" w:type="dxa"/>
          </w:tcPr>
          <w:p w14:paraId="78BA524E" w14:textId="77777777" w:rsidR="00820682" w:rsidRPr="00671C8B" w:rsidRDefault="00820682" w:rsidP="00820682">
            <w:pPr>
              <w:pStyle w:val="TableBody"/>
              <w:rPr>
                <w:u w:val="single"/>
              </w:rPr>
            </w:pPr>
            <w:r w:rsidRPr="00671C8B">
              <w:rPr>
                <w:u w:val="single"/>
              </w:rPr>
              <w:t>Reference</w:t>
            </w:r>
          </w:p>
          <w:p w14:paraId="1EF4809C" w14:textId="77777777" w:rsidR="00820682" w:rsidRPr="00671C8B" w:rsidRDefault="00820682" w:rsidP="00820682">
            <w:pPr>
              <w:pStyle w:val="TableBody"/>
              <w:rPr>
                <w:i/>
              </w:rPr>
            </w:pPr>
            <w:r w:rsidRPr="00671C8B">
              <w:t>Sierra Wireless Proprietary</w:t>
            </w:r>
          </w:p>
        </w:tc>
        <w:tc>
          <w:tcPr>
            <w:tcW w:w="7560" w:type="dxa"/>
          </w:tcPr>
          <w:p w14:paraId="24F6A755" w14:textId="77777777" w:rsidR="00820682" w:rsidRDefault="00820682" w:rsidP="00820682">
            <w:pPr>
              <w:pStyle w:val="TableBody"/>
            </w:pPr>
            <w:r>
              <w:rPr>
                <w:u w:val="single"/>
              </w:rPr>
              <w:t>Notes</w:t>
            </w:r>
          </w:p>
          <w:p w14:paraId="257E265F" w14:textId="77777777" w:rsidR="00820682" w:rsidRDefault="00820682" w:rsidP="00820682">
            <w:pPr>
              <w:pStyle w:val="TableBody"/>
              <w:numPr>
                <w:ilvl w:val="0"/>
                <w:numId w:val="97"/>
              </w:numPr>
            </w:pPr>
            <w:r>
              <w:t>This command activates the PDP context and reserves the activated PDP connection (i.e. keeps the PDP connection up even after the last session is closed).</w:t>
            </w:r>
          </w:p>
          <w:p w14:paraId="7392D0B7" w14:textId="77777777" w:rsidR="00820682" w:rsidRPr="00CB4B23" w:rsidRDefault="00820682" w:rsidP="00820682">
            <w:pPr>
              <w:pStyle w:val="TableBody"/>
              <w:numPr>
                <w:ilvl w:val="0"/>
                <w:numId w:val="97"/>
              </w:numPr>
            </w:pPr>
            <w:r>
              <w:t>If this command is not used, the PDP context will be brought down after the last session is closed unless +KCNXDOWN is used.</w:t>
            </w:r>
          </w:p>
        </w:tc>
      </w:tr>
    </w:tbl>
    <w:p w14:paraId="4BD5EA2F" w14:textId="77777777" w:rsidR="00820682" w:rsidRPr="00671C8B" w:rsidRDefault="00820682" w:rsidP="00820682">
      <w:pPr>
        <w:pStyle w:val="Heading3"/>
      </w:pPr>
      <w:bookmarkStart w:id="117" w:name="_Toc448912329"/>
      <w:bookmarkStart w:id="118" w:name="_Toc486251743"/>
      <w:bookmarkStart w:id="119" w:name="_Toc489371230"/>
      <w:bookmarkStart w:id="120" w:name="_Toc511294380"/>
      <w:r w:rsidRPr="00671C8B">
        <w:t>+</w:t>
      </w:r>
      <w:r>
        <w:t xml:space="preserve">KCNXDOWN </w:t>
      </w:r>
      <w:r w:rsidRPr="00671C8B">
        <w:t xml:space="preserve">Command: </w:t>
      </w:r>
      <w:r>
        <w:t>Bring the PDP Connection Down</w:t>
      </w:r>
      <w:bookmarkEnd w:id="117"/>
      <w:bookmarkEnd w:id="118"/>
      <w:bookmarkEnd w:id="119"/>
      <w:bookmarkEnd w:id="120"/>
    </w:p>
    <w:tbl>
      <w:tblPr>
        <w:tblStyle w:val="TableSWIleft"/>
        <w:tblW w:w="9288" w:type="dxa"/>
        <w:tblLayout w:type="fixed"/>
        <w:tblLook w:val="04A0" w:firstRow="1" w:lastRow="0" w:firstColumn="1" w:lastColumn="0" w:noHBand="0" w:noVBand="1"/>
      </w:tblPr>
      <w:tblGrid>
        <w:gridCol w:w="1728"/>
        <w:gridCol w:w="7560"/>
      </w:tblGrid>
      <w:tr w:rsidR="00820682" w:rsidRPr="00671C8B" w14:paraId="74C4877F"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885EC3B" w14:textId="7A70B2F1" w:rsidR="00820682" w:rsidRPr="00671C8B" w:rsidRDefault="004D02D6" w:rsidP="00820682">
            <w:pPr>
              <w:pStyle w:val="TableRowHead"/>
              <w:spacing w:before="144" w:after="144"/>
              <w:rPr>
                <w:rFonts w:cs="Arial"/>
                <w:bCs w:val="0"/>
              </w:rPr>
            </w:pPr>
            <w:r>
              <w:t>HL78xx</w:t>
            </w:r>
          </w:p>
        </w:tc>
      </w:tr>
      <w:tr w:rsidR="00820682" w:rsidRPr="00671C8B" w14:paraId="6F60CB5D" w14:textId="77777777" w:rsidTr="00820682">
        <w:tc>
          <w:tcPr>
            <w:tcW w:w="1728" w:type="dxa"/>
          </w:tcPr>
          <w:p w14:paraId="328EFAD7" w14:textId="77777777" w:rsidR="00820682" w:rsidRDefault="00820682" w:rsidP="00820682">
            <w:pPr>
              <w:pStyle w:val="TableBody"/>
            </w:pPr>
            <w:r>
              <w:rPr>
                <w:i/>
              </w:rPr>
              <w:t>Test command</w:t>
            </w:r>
          </w:p>
          <w:p w14:paraId="3239CC91" w14:textId="77777777" w:rsidR="00820682" w:rsidRDefault="00820682" w:rsidP="00820682">
            <w:pPr>
              <w:pStyle w:val="TableBody"/>
            </w:pPr>
          </w:p>
          <w:p w14:paraId="6E69B4EF" w14:textId="77777777" w:rsidR="00820682" w:rsidRDefault="00820682" w:rsidP="00820682">
            <w:pPr>
              <w:pStyle w:val="TableBody"/>
            </w:pPr>
            <w:r w:rsidRPr="00AF64FD">
              <w:rPr>
                <w:u w:val="single"/>
              </w:rPr>
              <w:t>Syntax</w:t>
            </w:r>
          </w:p>
          <w:p w14:paraId="684F21FE" w14:textId="77777777" w:rsidR="00820682" w:rsidRPr="00AF64FD" w:rsidRDefault="00820682" w:rsidP="00820682">
            <w:pPr>
              <w:pStyle w:val="TableBody"/>
              <w:rPr>
                <w:b/>
              </w:rPr>
            </w:pPr>
            <w:r w:rsidRPr="00AF64FD">
              <w:rPr>
                <w:b/>
              </w:rPr>
              <w:t>AT+</w:t>
            </w:r>
            <w:r>
              <w:rPr>
                <w:b/>
              </w:rPr>
              <w:t>KCNXDOWN</w:t>
            </w:r>
            <w:r w:rsidRPr="00AF64FD">
              <w:rPr>
                <w:b/>
              </w:rPr>
              <w:t>=?</w:t>
            </w:r>
          </w:p>
        </w:tc>
        <w:tc>
          <w:tcPr>
            <w:tcW w:w="7560" w:type="dxa"/>
          </w:tcPr>
          <w:p w14:paraId="3ED80024" w14:textId="77777777" w:rsidR="00820682" w:rsidRDefault="00820682" w:rsidP="00820682">
            <w:pPr>
              <w:pStyle w:val="TableBody"/>
              <w:rPr>
                <w:u w:val="single"/>
              </w:rPr>
            </w:pPr>
          </w:p>
          <w:p w14:paraId="7F8A2A02" w14:textId="77777777" w:rsidR="00820682" w:rsidRDefault="00820682" w:rsidP="00820682">
            <w:pPr>
              <w:pStyle w:val="TableBody"/>
              <w:rPr>
                <w:u w:val="single"/>
              </w:rPr>
            </w:pPr>
          </w:p>
          <w:p w14:paraId="727A931F" w14:textId="77777777" w:rsidR="00820682" w:rsidRDefault="00820682" w:rsidP="00820682">
            <w:pPr>
              <w:pStyle w:val="TableBody"/>
            </w:pPr>
            <w:r>
              <w:rPr>
                <w:u w:val="single"/>
              </w:rPr>
              <w:t>Response</w:t>
            </w:r>
          </w:p>
          <w:p w14:paraId="636B0AF7" w14:textId="77777777" w:rsidR="00820682" w:rsidRDefault="00820682" w:rsidP="00820682">
            <w:pPr>
              <w:pStyle w:val="TableBody"/>
            </w:pPr>
            <w:r w:rsidRPr="00AF64FD">
              <w:rPr>
                <w:b/>
              </w:rPr>
              <w:t>+</w:t>
            </w:r>
            <w:r>
              <w:rPr>
                <w:b/>
              </w:rPr>
              <w:t>KCNXDOWN</w:t>
            </w:r>
            <w:r w:rsidRPr="00AF64FD">
              <w:rPr>
                <w:b/>
              </w:rPr>
              <w:t>:</w:t>
            </w:r>
            <w:r>
              <w:t xml:space="preserve"> (list of possible </w:t>
            </w:r>
            <w:r w:rsidRPr="00AF64FD">
              <w:rPr>
                <w:b/>
              </w:rPr>
              <w:t>&lt;</w:t>
            </w:r>
            <w:proofErr w:type="spellStart"/>
            <w:r w:rsidRPr="00AF64FD">
              <w:rPr>
                <w:b/>
              </w:rPr>
              <w:t>cnx_c</w:t>
            </w:r>
            <w:r>
              <w:rPr>
                <w:b/>
              </w:rPr>
              <w:t>n</w:t>
            </w:r>
            <w:r w:rsidRPr="00AF64FD">
              <w:rPr>
                <w:b/>
              </w:rPr>
              <w:t>f</w:t>
            </w:r>
            <w:proofErr w:type="spellEnd"/>
            <w:r w:rsidRPr="00AF64FD">
              <w:rPr>
                <w:b/>
              </w:rPr>
              <w:t>&gt;</w:t>
            </w:r>
            <w:r>
              <w:t>s</w:t>
            </w:r>
            <w:proofErr w:type="gramStart"/>
            <w:r>
              <w:t>),(</w:t>
            </w:r>
            <w:proofErr w:type="gramEnd"/>
            <w:r>
              <w:t xml:space="preserve">list of possible </w:t>
            </w:r>
            <w:r w:rsidRPr="00CB4B23">
              <w:rPr>
                <w:b/>
              </w:rPr>
              <w:t>&lt;mode&gt;</w:t>
            </w:r>
            <w:r>
              <w:t>s)</w:t>
            </w:r>
          </w:p>
          <w:p w14:paraId="1C908591" w14:textId="77777777" w:rsidR="00820682" w:rsidRPr="00AF64FD" w:rsidRDefault="00820682" w:rsidP="00820682">
            <w:pPr>
              <w:pStyle w:val="TableBody"/>
            </w:pPr>
            <w:r w:rsidRPr="00AF64FD">
              <w:rPr>
                <w:b/>
              </w:rPr>
              <w:t>OK</w:t>
            </w:r>
          </w:p>
        </w:tc>
      </w:tr>
      <w:tr w:rsidR="00820682" w:rsidRPr="00671C8B" w14:paraId="3332E565" w14:textId="77777777" w:rsidTr="00820682">
        <w:tc>
          <w:tcPr>
            <w:tcW w:w="1728" w:type="dxa"/>
          </w:tcPr>
          <w:p w14:paraId="6F6697C2" w14:textId="77777777" w:rsidR="00820682" w:rsidRPr="00671C8B" w:rsidRDefault="00820682" w:rsidP="00820682">
            <w:pPr>
              <w:pStyle w:val="TableBody"/>
              <w:rPr>
                <w:i/>
              </w:rPr>
            </w:pPr>
            <w:r w:rsidRPr="00671C8B">
              <w:rPr>
                <w:i/>
              </w:rPr>
              <w:t>Write command</w:t>
            </w:r>
          </w:p>
          <w:p w14:paraId="4DD8D9BF" w14:textId="77777777" w:rsidR="00820682" w:rsidRPr="00671C8B" w:rsidRDefault="00820682" w:rsidP="00820682">
            <w:pPr>
              <w:pStyle w:val="TableBody"/>
            </w:pPr>
          </w:p>
          <w:p w14:paraId="1326605D" w14:textId="77777777" w:rsidR="00820682" w:rsidRDefault="00820682" w:rsidP="00820682">
            <w:pPr>
              <w:pStyle w:val="TableBody"/>
              <w:rPr>
                <w:u w:val="single"/>
              </w:rPr>
            </w:pPr>
            <w:r w:rsidRPr="00671C8B">
              <w:rPr>
                <w:u w:val="single"/>
              </w:rPr>
              <w:t>Syntax</w:t>
            </w:r>
          </w:p>
          <w:p w14:paraId="424B7972" w14:textId="77777777" w:rsidR="00820682" w:rsidRPr="00671C8B" w:rsidRDefault="00820682" w:rsidP="00820682">
            <w:pPr>
              <w:pStyle w:val="TableBody"/>
              <w:rPr>
                <w:b/>
                <w:lang w:eastAsia="zh-CN"/>
              </w:rPr>
            </w:pPr>
            <w:r>
              <w:rPr>
                <w:b/>
              </w:rPr>
              <w:t>AT+KCNXDOWN=&lt;</w:t>
            </w:r>
            <w:proofErr w:type="spellStart"/>
            <w:r>
              <w:rPr>
                <w:b/>
              </w:rPr>
              <w:t>cnx_cnf</w:t>
            </w:r>
            <w:proofErr w:type="spellEnd"/>
            <w:r>
              <w:rPr>
                <w:b/>
              </w:rPr>
              <w:t>&gt;</w:t>
            </w:r>
            <w:r>
              <w:rPr>
                <w:b/>
              </w:rPr>
              <w:br/>
            </w:r>
            <w:proofErr w:type="gramStart"/>
            <w:r>
              <w:rPr>
                <w:b/>
              </w:rPr>
              <w:t>[,&lt;</w:t>
            </w:r>
            <w:proofErr w:type="gramEnd"/>
            <w:r>
              <w:rPr>
                <w:b/>
              </w:rPr>
              <w:t>mode&gt;]</w:t>
            </w:r>
          </w:p>
        </w:tc>
        <w:tc>
          <w:tcPr>
            <w:tcW w:w="7560" w:type="dxa"/>
          </w:tcPr>
          <w:p w14:paraId="647EE3F4" w14:textId="77777777" w:rsidR="00820682" w:rsidRPr="00671C8B" w:rsidRDefault="00820682" w:rsidP="00820682">
            <w:pPr>
              <w:pStyle w:val="TableBody"/>
              <w:rPr>
                <w:u w:val="single"/>
              </w:rPr>
            </w:pPr>
          </w:p>
          <w:p w14:paraId="72FBE3CD" w14:textId="77777777" w:rsidR="00820682" w:rsidRPr="00671C8B" w:rsidRDefault="00820682" w:rsidP="00820682">
            <w:pPr>
              <w:pStyle w:val="TableBody"/>
              <w:rPr>
                <w:u w:val="single"/>
              </w:rPr>
            </w:pPr>
          </w:p>
          <w:p w14:paraId="445F1959" w14:textId="77777777" w:rsidR="00820682" w:rsidRPr="00671C8B" w:rsidRDefault="00820682" w:rsidP="00820682">
            <w:pPr>
              <w:pStyle w:val="TableBody"/>
              <w:rPr>
                <w:u w:val="single"/>
                <w:lang w:eastAsia="zh-CN"/>
              </w:rPr>
            </w:pPr>
            <w:r w:rsidRPr="00671C8B">
              <w:rPr>
                <w:u w:val="single"/>
              </w:rPr>
              <w:t>Response</w:t>
            </w:r>
          </w:p>
          <w:p w14:paraId="0F5C3823" w14:textId="77777777" w:rsidR="00820682" w:rsidRPr="00671C8B" w:rsidRDefault="00820682" w:rsidP="00820682">
            <w:pPr>
              <w:pStyle w:val="TableBody"/>
              <w:rPr>
                <w:b/>
              </w:rPr>
            </w:pPr>
            <w:r w:rsidRPr="00671C8B">
              <w:rPr>
                <w:b/>
              </w:rPr>
              <w:t>OK</w:t>
            </w:r>
          </w:p>
          <w:p w14:paraId="5FE25128" w14:textId="77777777" w:rsidR="00820682" w:rsidRPr="00671C8B" w:rsidRDefault="00820682" w:rsidP="00820682">
            <w:pPr>
              <w:pStyle w:val="TableBody"/>
            </w:pPr>
          </w:p>
          <w:p w14:paraId="08505F73" w14:textId="77777777" w:rsidR="00820682" w:rsidRPr="00671C8B" w:rsidRDefault="00820682" w:rsidP="00820682">
            <w:pPr>
              <w:pStyle w:val="TableBody"/>
              <w:rPr>
                <w:u w:val="single"/>
                <w:lang w:eastAsia="zh-CN"/>
              </w:rPr>
            </w:pPr>
            <w:r w:rsidRPr="00671C8B">
              <w:rPr>
                <w:u w:val="single"/>
              </w:rPr>
              <w:t>Parameters</w:t>
            </w:r>
          </w:p>
          <w:p w14:paraId="0E6A722E" w14:textId="49E26A34" w:rsidR="00820682" w:rsidRDefault="00820682" w:rsidP="00820682">
            <w:pPr>
              <w:pStyle w:val="TableBody"/>
              <w:rPr>
                <w:lang w:eastAsia="zh-CN"/>
              </w:rPr>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tab/>
            </w:r>
            <w:r w:rsidRPr="00671C8B">
              <w:rPr>
                <w:lang w:eastAsia="zh-CN"/>
              </w:rPr>
              <w:t xml:space="preserve">PDP context </w:t>
            </w:r>
            <w:r w:rsidR="000D7B97" w:rsidRPr="00671C8B">
              <w:rPr>
                <w:lang w:eastAsia="zh-CN"/>
              </w:rPr>
              <w:t>configurations</w:t>
            </w:r>
            <w:r w:rsidRPr="00671C8B">
              <w:rPr>
                <w:lang w:eastAsia="zh-CN"/>
              </w:rPr>
              <w:t xml:space="preserve"> –  a nume</w:t>
            </w:r>
            <w:r>
              <w:rPr>
                <w:lang w:eastAsia="zh-CN"/>
              </w:rPr>
              <w:t xml:space="preserve">ric parameter which specifies a </w:t>
            </w:r>
            <w:proofErr w:type="gramStart"/>
            <w:r w:rsidRPr="00671C8B">
              <w:rPr>
                <w:lang w:eastAsia="zh-CN"/>
              </w:rPr>
              <w:t>particular PDP</w:t>
            </w:r>
            <w:proofErr w:type="gramEnd"/>
            <w:r w:rsidRPr="00671C8B">
              <w:rPr>
                <w:lang w:eastAsia="zh-CN"/>
              </w:rPr>
              <w:t xml:space="preserve"> context configuration</w:t>
            </w:r>
          </w:p>
          <w:p w14:paraId="24AB196B" w14:textId="77777777" w:rsidR="00820682" w:rsidRDefault="00820682" w:rsidP="00820682">
            <w:pPr>
              <w:pStyle w:val="TableBody"/>
              <w:rPr>
                <w:lang w:eastAsia="zh-CN"/>
              </w:rPr>
            </w:pPr>
          </w:p>
          <w:p w14:paraId="52FAD504" w14:textId="77777777" w:rsidR="00820682" w:rsidRDefault="00820682" w:rsidP="00820682">
            <w:pPr>
              <w:pStyle w:val="TableBody"/>
              <w:rPr>
                <w:lang w:eastAsia="zh-CN"/>
              </w:rPr>
            </w:pPr>
            <w:r w:rsidRPr="00CB4B23">
              <w:rPr>
                <w:b/>
                <w:lang w:eastAsia="zh-CN"/>
              </w:rPr>
              <w:t>&lt;mode&gt;</w:t>
            </w:r>
            <w:r>
              <w:rPr>
                <w:lang w:eastAsia="zh-CN"/>
              </w:rPr>
              <w:tab/>
              <w:t>0</w:t>
            </w:r>
            <w:r>
              <w:rPr>
                <w:lang w:eastAsia="zh-CN"/>
              </w:rPr>
              <w:tab/>
              <w:t xml:space="preserve">Cancels the reservation of the activated PDP connection previously </w:t>
            </w:r>
            <w:r>
              <w:rPr>
                <w:lang w:eastAsia="zh-CN"/>
              </w:rPr>
              <w:tab/>
            </w:r>
            <w:r>
              <w:rPr>
                <w:lang w:eastAsia="zh-CN"/>
              </w:rPr>
              <w:tab/>
            </w:r>
            <w:r>
              <w:rPr>
                <w:lang w:eastAsia="zh-CN"/>
              </w:rPr>
              <w:tab/>
            </w:r>
            <w:r>
              <w:rPr>
                <w:lang w:eastAsia="zh-CN"/>
              </w:rPr>
              <w:tab/>
              <w:t>configured by +KCNXUP</w:t>
            </w:r>
          </w:p>
          <w:p w14:paraId="7BCAEEAA" w14:textId="77777777" w:rsidR="00820682" w:rsidRPr="00671C8B" w:rsidRDefault="00820682" w:rsidP="00820682">
            <w:pPr>
              <w:pStyle w:val="TableBody"/>
              <w:rPr>
                <w:u w:val="single"/>
              </w:rPr>
            </w:pPr>
            <w:r>
              <w:rPr>
                <w:lang w:eastAsia="zh-CN"/>
              </w:rPr>
              <w:tab/>
            </w:r>
            <w:r>
              <w:rPr>
                <w:lang w:eastAsia="zh-CN"/>
              </w:rPr>
              <w:tab/>
              <w:t>1</w:t>
            </w:r>
            <w:r>
              <w:rPr>
                <w:lang w:eastAsia="zh-CN"/>
              </w:rPr>
              <w:tab/>
              <w:t xml:space="preserve">Similar to 0, but deactivates the PDP connection even if the active </w:t>
            </w:r>
            <w:r>
              <w:rPr>
                <w:lang w:eastAsia="zh-CN"/>
              </w:rPr>
              <w:tab/>
            </w:r>
            <w:r>
              <w:rPr>
                <w:lang w:eastAsia="zh-CN"/>
              </w:rPr>
              <w:tab/>
            </w:r>
            <w:r>
              <w:rPr>
                <w:lang w:eastAsia="zh-CN"/>
              </w:rPr>
              <w:tab/>
            </w:r>
            <w:r>
              <w:rPr>
                <w:lang w:eastAsia="zh-CN"/>
              </w:rPr>
              <w:tab/>
              <w:t>session exists</w:t>
            </w:r>
          </w:p>
        </w:tc>
      </w:tr>
      <w:tr w:rsidR="00820682" w:rsidRPr="00671C8B" w14:paraId="553831E9" w14:textId="77777777" w:rsidTr="00820682">
        <w:tc>
          <w:tcPr>
            <w:tcW w:w="1728" w:type="dxa"/>
          </w:tcPr>
          <w:p w14:paraId="4297346D" w14:textId="77777777" w:rsidR="00820682" w:rsidRPr="00671C8B" w:rsidRDefault="00820682" w:rsidP="00820682">
            <w:pPr>
              <w:pStyle w:val="TableBody"/>
              <w:rPr>
                <w:u w:val="single"/>
              </w:rPr>
            </w:pPr>
            <w:r w:rsidRPr="00671C8B">
              <w:rPr>
                <w:u w:val="single"/>
              </w:rPr>
              <w:t>Reference</w:t>
            </w:r>
          </w:p>
          <w:p w14:paraId="3DC3002E" w14:textId="77777777" w:rsidR="00820682" w:rsidRPr="00671C8B" w:rsidRDefault="00820682" w:rsidP="00820682">
            <w:pPr>
              <w:pStyle w:val="TableBody"/>
              <w:rPr>
                <w:i/>
              </w:rPr>
            </w:pPr>
            <w:r w:rsidRPr="00671C8B">
              <w:t>Sierra Wireless Proprietary</w:t>
            </w:r>
          </w:p>
        </w:tc>
        <w:tc>
          <w:tcPr>
            <w:tcW w:w="7560" w:type="dxa"/>
          </w:tcPr>
          <w:p w14:paraId="7CEAC298" w14:textId="77777777" w:rsidR="00820682" w:rsidRPr="00AF64FD" w:rsidRDefault="00820682" w:rsidP="00820682">
            <w:pPr>
              <w:pStyle w:val="TableBody"/>
            </w:pPr>
          </w:p>
        </w:tc>
      </w:tr>
    </w:tbl>
    <w:p w14:paraId="67DF98AD" w14:textId="77777777" w:rsidR="00820682" w:rsidRPr="00671C8B" w:rsidRDefault="00820682" w:rsidP="00820682">
      <w:pPr>
        <w:pStyle w:val="Heading2"/>
      </w:pPr>
      <w:bookmarkStart w:id="121" w:name="_Toc448912330"/>
      <w:bookmarkStart w:id="122" w:name="_Toc486251744"/>
      <w:bookmarkStart w:id="123" w:name="_Toc489371231"/>
      <w:bookmarkStart w:id="124" w:name="_Toc511294381"/>
      <w:r w:rsidRPr="00671C8B">
        <w:lastRenderedPageBreak/>
        <w:t>Common Configuration</w:t>
      </w:r>
      <w:bookmarkEnd w:id="121"/>
      <w:bookmarkEnd w:id="122"/>
      <w:bookmarkEnd w:id="123"/>
      <w:bookmarkEnd w:id="124"/>
    </w:p>
    <w:p w14:paraId="07F1074F" w14:textId="77777777" w:rsidR="00820682" w:rsidRPr="00671C8B" w:rsidRDefault="00820682" w:rsidP="00820682">
      <w:pPr>
        <w:pStyle w:val="Heading3"/>
      </w:pPr>
      <w:bookmarkStart w:id="125" w:name="_Toc201978402"/>
      <w:bookmarkStart w:id="126" w:name="_Toc345081460"/>
      <w:bookmarkStart w:id="127" w:name="_Toc349753197"/>
      <w:bookmarkStart w:id="128" w:name="_Toc349754096"/>
      <w:bookmarkStart w:id="129" w:name="_Ref366746362"/>
      <w:bookmarkStart w:id="130" w:name="_Ref369093315"/>
      <w:bookmarkStart w:id="131" w:name="_Toc368586151"/>
      <w:bookmarkStart w:id="132" w:name="_Ref371431107"/>
      <w:bookmarkStart w:id="133" w:name="_Ref388863386"/>
      <w:bookmarkStart w:id="134" w:name="_Ref388863389"/>
      <w:bookmarkStart w:id="135" w:name="_Toc448912331"/>
      <w:bookmarkStart w:id="136" w:name="_Toc486251745"/>
      <w:bookmarkStart w:id="137" w:name="_Toc489371232"/>
      <w:bookmarkStart w:id="138" w:name="_Toc511294382"/>
      <w:bookmarkEnd w:id="112"/>
      <w:r w:rsidRPr="00671C8B">
        <w:t xml:space="preserve">+KPATTERN Command: Custom End of Data </w:t>
      </w:r>
      <w:bookmarkEnd w:id="125"/>
      <w:bookmarkEnd w:id="126"/>
      <w:r w:rsidRPr="00671C8B">
        <w:t>Pattern</w:t>
      </w:r>
      <w:bookmarkEnd w:id="127"/>
      <w:bookmarkEnd w:id="128"/>
      <w:bookmarkEnd w:id="129"/>
      <w:bookmarkEnd w:id="130"/>
      <w:bookmarkEnd w:id="131"/>
      <w:bookmarkEnd w:id="132"/>
      <w:bookmarkEnd w:id="133"/>
      <w:bookmarkEnd w:id="134"/>
      <w:bookmarkEnd w:id="135"/>
      <w:bookmarkEnd w:id="136"/>
      <w:bookmarkEnd w:id="137"/>
      <w:bookmarkEnd w:id="138"/>
    </w:p>
    <w:tbl>
      <w:tblPr>
        <w:tblStyle w:val="TableSWIleft"/>
        <w:tblW w:w="9288" w:type="dxa"/>
        <w:tblLayout w:type="fixed"/>
        <w:tblLook w:val="04A0" w:firstRow="1" w:lastRow="0" w:firstColumn="1" w:lastColumn="0" w:noHBand="0" w:noVBand="1"/>
      </w:tblPr>
      <w:tblGrid>
        <w:gridCol w:w="1728"/>
        <w:gridCol w:w="7560"/>
      </w:tblGrid>
      <w:tr w:rsidR="00820682" w:rsidRPr="00671C8B" w14:paraId="7D06067C"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4B208BD" w14:textId="6678DE49" w:rsidR="00820682" w:rsidRPr="00671C8B" w:rsidRDefault="004D02D6" w:rsidP="00820682">
            <w:pPr>
              <w:pStyle w:val="TableRowHead"/>
              <w:spacing w:before="144" w:after="144"/>
              <w:rPr>
                <w:rFonts w:cs="Arial"/>
              </w:rPr>
            </w:pPr>
            <w:r>
              <w:t>HL78xx</w:t>
            </w:r>
          </w:p>
        </w:tc>
      </w:tr>
      <w:tr w:rsidR="00820682" w:rsidRPr="00671C8B" w14:paraId="2C58675A" w14:textId="77777777" w:rsidTr="00820682">
        <w:tc>
          <w:tcPr>
            <w:tcW w:w="1728" w:type="dxa"/>
          </w:tcPr>
          <w:p w14:paraId="6B33BC5A" w14:textId="77777777" w:rsidR="00820682" w:rsidRDefault="00820682" w:rsidP="00820682">
            <w:pPr>
              <w:pStyle w:val="TableBody"/>
            </w:pPr>
            <w:r>
              <w:rPr>
                <w:i/>
              </w:rPr>
              <w:t>Test command</w:t>
            </w:r>
          </w:p>
          <w:p w14:paraId="3ACDCBE5" w14:textId="77777777" w:rsidR="00820682" w:rsidRDefault="00820682" w:rsidP="00820682">
            <w:pPr>
              <w:pStyle w:val="TableBody"/>
            </w:pPr>
          </w:p>
          <w:p w14:paraId="0413EC22" w14:textId="77777777" w:rsidR="00820682" w:rsidRDefault="00820682" w:rsidP="00820682">
            <w:pPr>
              <w:pStyle w:val="TableBody"/>
            </w:pPr>
            <w:r w:rsidRPr="00CB4B23">
              <w:rPr>
                <w:u w:val="single"/>
              </w:rPr>
              <w:t>Syntax</w:t>
            </w:r>
          </w:p>
          <w:p w14:paraId="0B5682F6" w14:textId="77777777" w:rsidR="00820682" w:rsidRPr="00CB4B23" w:rsidRDefault="00820682" w:rsidP="00820682">
            <w:pPr>
              <w:pStyle w:val="TableBody"/>
              <w:rPr>
                <w:b/>
              </w:rPr>
            </w:pPr>
            <w:r w:rsidRPr="00CB4B23">
              <w:rPr>
                <w:b/>
              </w:rPr>
              <w:t>AT+KPATTERN</w:t>
            </w:r>
            <w:r>
              <w:rPr>
                <w:b/>
              </w:rPr>
              <w:br/>
            </w:r>
            <w:r w:rsidRPr="00CB4B23">
              <w:rPr>
                <w:b/>
              </w:rPr>
              <w:t>=?</w:t>
            </w:r>
          </w:p>
        </w:tc>
        <w:tc>
          <w:tcPr>
            <w:tcW w:w="7560" w:type="dxa"/>
          </w:tcPr>
          <w:p w14:paraId="10EACA19" w14:textId="77777777" w:rsidR="00820682" w:rsidRDefault="00820682" w:rsidP="00820682">
            <w:pPr>
              <w:pStyle w:val="TableBody"/>
              <w:rPr>
                <w:u w:val="single"/>
              </w:rPr>
            </w:pPr>
          </w:p>
          <w:p w14:paraId="1A57D370" w14:textId="77777777" w:rsidR="00820682" w:rsidRDefault="00820682" w:rsidP="00820682">
            <w:pPr>
              <w:pStyle w:val="TableBody"/>
              <w:rPr>
                <w:u w:val="single"/>
              </w:rPr>
            </w:pPr>
          </w:p>
          <w:p w14:paraId="36572590" w14:textId="77777777" w:rsidR="00820682" w:rsidRDefault="00820682" w:rsidP="00820682">
            <w:pPr>
              <w:pStyle w:val="TableBody"/>
            </w:pPr>
            <w:r>
              <w:rPr>
                <w:u w:val="single"/>
              </w:rPr>
              <w:t>Response</w:t>
            </w:r>
          </w:p>
          <w:p w14:paraId="4848CFCB" w14:textId="77777777" w:rsidR="00820682" w:rsidRPr="00CB4B23" w:rsidRDefault="00820682" w:rsidP="00820682">
            <w:pPr>
              <w:pStyle w:val="TableBody"/>
              <w:rPr>
                <w:b/>
              </w:rPr>
            </w:pPr>
            <w:r w:rsidRPr="00CB4B23">
              <w:rPr>
                <w:b/>
              </w:rPr>
              <w:t>OK</w:t>
            </w:r>
          </w:p>
        </w:tc>
      </w:tr>
      <w:tr w:rsidR="00820682" w:rsidRPr="00671C8B" w14:paraId="7EDDFEBA" w14:textId="77777777" w:rsidTr="00820682">
        <w:tc>
          <w:tcPr>
            <w:tcW w:w="1728" w:type="dxa"/>
          </w:tcPr>
          <w:p w14:paraId="5681C1E8" w14:textId="77777777" w:rsidR="00820682" w:rsidRPr="00671C8B" w:rsidRDefault="00820682" w:rsidP="00820682">
            <w:pPr>
              <w:pStyle w:val="TableBody"/>
              <w:rPr>
                <w:i/>
              </w:rPr>
            </w:pPr>
            <w:r w:rsidRPr="00671C8B">
              <w:rPr>
                <w:i/>
              </w:rPr>
              <w:t>Read command</w:t>
            </w:r>
          </w:p>
          <w:p w14:paraId="4AF8D5CB" w14:textId="77777777" w:rsidR="00820682" w:rsidRPr="00671C8B" w:rsidRDefault="00820682" w:rsidP="00820682">
            <w:pPr>
              <w:pStyle w:val="TableBody"/>
            </w:pPr>
          </w:p>
          <w:p w14:paraId="472EB7E5" w14:textId="77777777" w:rsidR="00820682" w:rsidRPr="00671C8B" w:rsidRDefault="00820682" w:rsidP="00820682">
            <w:pPr>
              <w:pStyle w:val="TableBody"/>
              <w:rPr>
                <w:u w:val="single"/>
              </w:rPr>
            </w:pPr>
            <w:r w:rsidRPr="00671C8B">
              <w:rPr>
                <w:u w:val="single"/>
              </w:rPr>
              <w:t>Syntax</w:t>
            </w:r>
          </w:p>
          <w:p w14:paraId="66519C4A" w14:textId="77777777" w:rsidR="00820682" w:rsidRPr="00671C8B" w:rsidRDefault="00820682" w:rsidP="00820682">
            <w:pPr>
              <w:pStyle w:val="TableBody"/>
              <w:rPr>
                <w:b/>
              </w:rPr>
            </w:pPr>
            <w:r w:rsidRPr="00671C8B">
              <w:rPr>
                <w:b/>
              </w:rPr>
              <w:t>AT+KPATTERN?</w:t>
            </w:r>
          </w:p>
        </w:tc>
        <w:tc>
          <w:tcPr>
            <w:tcW w:w="7560" w:type="dxa"/>
          </w:tcPr>
          <w:p w14:paraId="63E5A363" w14:textId="77777777" w:rsidR="00820682" w:rsidRPr="00671C8B" w:rsidRDefault="00820682" w:rsidP="00820682">
            <w:pPr>
              <w:pStyle w:val="TableBody"/>
              <w:rPr>
                <w:u w:val="single"/>
              </w:rPr>
            </w:pPr>
          </w:p>
          <w:p w14:paraId="7BBA0B5E" w14:textId="77777777" w:rsidR="00820682" w:rsidRPr="00671C8B" w:rsidRDefault="00820682" w:rsidP="00820682">
            <w:pPr>
              <w:pStyle w:val="TableBody"/>
              <w:rPr>
                <w:u w:val="single"/>
              </w:rPr>
            </w:pPr>
          </w:p>
          <w:p w14:paraId="2B52FF66" w14:textId="77777777" w:rsidR="00820682" w:rsidRPr="00671C8B" w:rsidRDefault="00820682" w:rsidP="00820682">
            <w:pPr>
              <w:pStyle w:val="TableBody"/>
              <w:rPr>
                <w:u w:val="single"/>
              </w:rPr>
            </w:pPr>
            <w:r w:rsidRPr="00671C8B">
              <w:rPr>
                <w:u w:val="single"/>
              </w:rPr>
              <w:t>Response</w:t>
            </w:r>
          </w:p>
          <w:p w14:paraId="2A1CB569" w14:textId="77777777" w:rsidR="00820682" w:rsidRPr="00671C8B" w:rsidRDefault="00820682" w:rsidP="00820682">
            <w:pPr>
              <w:pStyle w:val="TableBody"/>
              <w:rPr>
                <w:b/>
              </w:rPr>
            </w:pPr>
            <w:r w:rsidRPr="00671C8B">
              <w:rPr>
                <w:b/>
              </w:rPr>
              <w:t>+KPATTERN: &lt;EOF pattern&gt;</w:t>
            </w:r>
          </w:p>
          <w:p w14:paraId="2A685051" w14:textId="77777777" w:rsidR="00820682" w:rsidRPr="00671C8B" w:rsidRDefault="00820682" w:rsidP="00820682">
            <w:pPr>
              <w:pStyle w:val="TableBody"/>
            </w:pPr>
            <w:r w:rsidRPr="00671C8B">
              <w:rPr>
                <w:b/>
              </w:rPr>
              <w:t>OK</w:t>
            </w:r>
          </w:p>
        </w:tc>
      </w:tr>
      <w:tr w:rsidR="00820682" w:rsidRPr="00671C8B" w14:paraId="30C38F6A" w14:textId="77777777" w:rsidTr="00820682">
        <w:trPr>
          <w:cantSplit w:val="0"/>
        </w:trPr>
        <w:tc>
          <w:tcPr>
            <w:tcW w:w="1728" w:type="dxa"/>
          </w:tcPr>
          <w:p w14:paraId="25821477" w14:textId="77777777" w:rsidR="00820682" w:rsidRPr="00671C8B" w:rsidRDefault="00820682" w:rsidP="00820682">
            <w:pPr>
              <w:pStyle w:val="TableBody"/>
              <w:rPr>
                <w:i/>
              </w:rPr>
            </w:pPr>
            <w:r w:rsidRPr="00671C8B">
              <w:rPr>
                <w:i/>
              </w:rPr>
              <w:t>Write command</w:t>
            </w:r>
          </w:p>
          <w:p w14:paraId="0A57EC7B" w14:textId="77777777" w:rsidR="00820682" w:rsidRPr="00671C8B" w:rsidRDefault="00820682" w:rsidP="00820682">
            <w:pPr>
              <w:pStyle w:val="TableBody"/>
            </w:pPr>
          </w:p>
          <w:p w14:paraId="6A17D697" w14:textId="77777777" w:rsidR="00820682" w:rsidRPr="00671C8B" w:rsidRDefault="00820682" w:rsidP="00820682">
            <w:pPr>
              <w:pStyle w:val="TableBody"/>
              <w:rPr>
                <w:u w:val="single"/>
              </w:rPr>
            </w:pPr>
            <w:r w:rsidRPr="00671C8B">
              <w:rPr>
                <w:u w:val="single"/>
              </w:rPr>
              <w:t>Syntax</w:t>
            </w:r>
          </w:p>
          <w:p w14:paraId="2F9049A1" w14:textId="77777777" w:rsidR="00820682" w:rsidRPr="00671C8B" w:rsidRDefault="00820682" w:rsidP="00820682">
            <w:pPr>
              <w:pStyle w:val="TableBody"/>
            </w:pPr>
            <w:r w:rsidRPr="00671C8B">
              <w:rPr>
                <w:b/>
                <w:lang w:eastAsia="zh-CN"/>
              </w:rPr>
              <w:t>AT</w:t>
            </w:r>
            <w:r w:rsidRPr="00671C8B">
              <w:rPr>
                <w:b/>
              </w:rPr>
              <w:t>+KPATTERN =&lt;EOF pattern&gt;</w:t>
            </w:r>
          </w:p>
        </w:tc>
        <w:tc>
          <w:tcPr>
            <w:tcW w:w="7560" w:type="dxa"/>
          </w:tcPr>
          <w:p w14:paraId="4D65791C" w14:textId="77777777" w:rsidR="00820682" w:rsidRPr="00671C8B" w:rsidRDefault="00820682" w:rsidP="00820682">
            <w:pPr>
              <w:pStyle w:val="TableBody"/>
              <w:rPr>
                <w:u w:val="single"/>
              </w:rPr>
            </w:pPr>
          </w:p>
          <w:p w14:paraId="48E3F5EC" w14:textId="77777777" w:rsidR="00820682" w:rsidRPr="00671C8B" w:rsidRDefault="00820682" w:rsidP="00820682">
            <w:pPr>
              <w:pStyle w:val="TableBody"/>
              <w:rPr>
                <w:u w:val="single"/>
              </w:rPr>
            </w:pPr>
          </w:p>
          <w:p w14:paraId="6C5E34E6" w14:textId="77777777" w:rsidR="00820682" w:rsidRPr="00671C8B" w:rsidRDefault="00820682" w:rsidP="00820682">
            <w:pPr>
              <w:pStyle w:val="TableBody"/>
              <w:rPr>
                <w:u w:val="single"/>
              </w:rPr>
            </w:pPr>
            <w:r w:rsidRPr="00671C8B">
              <w:rPr>
                <w:u w:val="single"/>
              </w:rPr>
              <w:t>Response</w:t>
            </w:r>
          </w:p>
          <w:p w14:paraId="75205769" w14:textId="77777777" w:rsidR="00820682" w:rsidRDefault="00820682" w:rsidP="00820682">
            <w:pPr>
              <w:pStyle w:val="TableBody"/>
              <w:rPr>
                <w:b/>
              </w:rPr>
            </w:pPr>
            <w:r w:rsidRPr="00671C8B">
              <w:rPr>
                <w:b/>
              </w:rPr>
              <w:t>OK</w:t>
            </w:r>
          </w:p>
          <w:p w14:paraId="74C63AB9" w14:textId="77777777" w:rsidR="00820682" w:rsidRPr="00476469" w:rsidRDefault="00820682" w:rsidP="00820682">
            <w:pPr>
              <w:pStyle w:val="TableBody"/>
            </w:pPr>
          </w:p>
          <w:p w14:paraId="73C7B47A" w14:textId="77777777" w:rsidR="00820682" w:rsidRPr="00476469" w:rsidRDefault="00820682" w:rsidP="00820682">
            <w:pPr>
              <w:pStyle w:val="TableBody"/>
            </w:pPr>
            <w:r w:rsidRPr="00476469">
              <w:t>or</w:t>
            </w:r>
          </w:p>
          <w:p w14:paraId="4F63B477" w14:textId="77777777" w:rsidR="00820682" w:rsidRPr="00671C8B" w:rsidRDefault="00820682" w:rsidP="00820682">
            <w:pPr>
              <w:pStyle w:val="TableBody"/>
              <w:rPr>
                <w:b/>
              </w:rPr>
            </w:pPr>
            <w:r w:rsidRPr="00671C8B">
              <w:rPr>
                <w:b/>
              </w:rPr>
              <w:t>+CME ERROR &lt;err&gt;</w:t>
            </w:r>
          </w:p>
          <w:p w14:paraId="3F0F14B8" w14:textId="77777777" w:rsidR="00820682" w:rsidRPr="00671C8B" w:rsidRDefault="00820682" w:rsidP="00820682">
            <w:pPr>
              <w:pStyle w:val="TableBody"/>
            </w:pPr>
          </w:p>
          <w:p w14:paraId="409AA85E" w14:textId="77777777" w:rsidR="00820682" w:rsidRPr="00671C8B" w:rsidRDefault="00820682" w:rsidP="00820682">
            <w:pPr>
              <w:pStyle w:val="TableBody"/>
              <w:rPr>
                <w:u w:val="single"/>
              </w:rPr>
            </w:pPr>
            <w:r>
              <w:rPr>
                <w:u w:val="single"/>
              </w:rPr>
              <w:t>Parameter</w:t>
            </w:r>
          </w:p>
          <w:p w14:paraId="0839E99B" w14:textId="77777777" w:rsidR="00820682" w:rsidRPr="00671C8B" w:rsidRDefault="00820682" w:rsidP="00820682">
            <w:pPr>
              <w:pStyle w:val="TableBody"/>
            </w:pPr>
            <w:r w:rsidRPr="00671C8B">
              <w:rPr>
                <w:b/>
              </w:rPr>
              <w:t>&lt;EOF pattern&gt;</w:t>
            </w:r>
            <w:r w:rsidRPr="00671C8B">
              <w:tab/>
              <w:t>String type</w:t>
            </w:r>
            <w:r w:rsidRPr="00671C8B">
              <w:rPr>
                <w:lang w:eastAsia="zh-CN"/>
              </w:rPr>
              <w:t xml:space="preserve"> (max size 128 bytes)</w:t>
            </w:r>
            <w:r w:rsidRPr="00671C8B">
              <w:t xml:space="preserve">. This is a pattern used to notify the end of data (or file) during data </w:t>
            </w:r>
            <w:r w:rsidRPr="00671C8B">
              <w:rPr>
                <w:lang w:eastAsia="zh-CN"/>
              </w:rPr>
              <w:t>or file</w:t>
            </w:r>
            <w:r w:rsidRPr="00671C8B">
              <w:t xml:space="preserve"> transfer. This string does</w:t>
            </w:r>
            <w:r>
              <w:t>n’t have to be human-readable (n</w:t>
            </w:r>
            <w:r w:rsidRPr="00671C8B">
              <w:t>ot printable characters are allowed)</w:t>
            </w:r>
            <w:r>
              <w:t>.</w:t>
            </w:r>
          </w:p>
        </w:tc>
      </w:tr>
      <w:tr w:rsidR="00820682" w:rsidRPr="00671C8B" w14:paraId="337047EF" w14:textId="77777777" w:rsidTr="00820682">
        <w:tc>
          <w:tcPr>
            <w:tcW w:w="1728" w:type="dxa"/>
          </w:tcPr>
          <w:p w14:paraId="5961A083" w14:textId="77777777" w:rsidR="00820682" w:rsidRPr="00671C8B" w:rsidRDefault="00820682" w:rsidP="00820682">
            <w:pPr>
              <w:pStyle w:val="TableBody"/>
              <w:rPr>
                <w:u w:val="single"/>
              </w:rPr>
            </w:pPr>
            <w:r w:rsidRPr="00671C8B">
              <w:rPr>
                <w:u w:val="single"/>
              </w:rPr>
              <w:t>Reference</w:t>
            </w:r>
          </w:p>
          <w:p w14:paraId="1157949D" w14:textId="77777777" w:rsidR="00820682" w:rsidRPr="00671C8B" w:rsidRDefault="00820682" w:rsidP="00820682">
            <w:pPr>
              <w:pStyle w:val="TableBody"/>
              <w:rPr>
                <w:u w:val="single"/>
              </w:rPr>
            </w:pPr>
            <w:r w:rsidRPr="00671C8B">
              <w:t>Sierra Wireless Proprietary</w:t>
            </w:r>
          </w:p>
        </w:tc>
        <w:tc>
          <w:tcPr>
            <w:tcW w:w="7560" w:type="dxa"/>
          </w:tcPr>
          <w:p w14:paraId="67ED0866" w14:textId="77777777" w:rsidR="00820682" w:rsidRPr="00671C8B" w:rsidRDefault="00820682" w:rsidP="00820682">
            <w:pPr>
              <w:pStyle w:val="TableBody"/>
              <w:rPr>
                <w:u w:val="single"/>
              </w:rPr>
            </w:pPr>
            <w:r w:rsidRPr="00671C8B">
              <w:rPr>
                <w:u w:val="single"/>
              </w:rPr>
              <w:t>Notes</w:t>
            </w:r>
          </w:p>
          <w:p w14:paraId="0B682832" w14:textId="77777777" w:rsidR="00820682" w:rsidRPr="00671C8B" w:rsidRDefault="00820682" w:rsidP="00820682">
            <w:pPr>
              <w:pStyle w:val="TableBody"/>
              <w:numPr>
                <w:ilvl w:val="0"/>
                <w:numId w:val="56"/>
              </w:numPr>
            </w:pPr>
            <w:r w:rsidRPr="00671C8B">
              <w:t>The default value of the pattern is: "--EOF--Pattern--"</w:t>
            </w:r>
            <w:r>
              <w:t>.</w:t>
            </w:r>
          </w:p>
          <w:p w14:paraId="35DAB24C" w14:textId="77777777" w:rsidR="00820682" w:rsidRDefault="00820682" w:rsidP="00820682">
            <w:pPr>
              <w:pStyle w:val="TableBody"/>
              <w:numPr>
                <w:ilvl w:val="0"/>
                <w:numId w:val="56"/>
              </w:numPr>
            </w:pPr>
            <w:r w:rsidRPr="00671C8B">
              <w:t xml:space="preserve">It is the responsibility of the user to select an appropriate pattern according </w:t>
            </w:r>
            <w:r>
              <w:t>to the data transferred (i.e. n</w:t>
            </w:r>
            <w:r w:rsidRPr="00671C8B">
              <w:t>umeric pattern for text files and Readable string for binary files)</w:t>
            </w:r>
            <w:r>
              <w:t>.</w:t>
            </w:r>
          </w:p>
          <w:p w14:paraId="21F6E6ED" w14:textId="77777777" w:rsidR="00820682" w:rsidRDefault="00820682" w:rsidP="00820682">
            <w:pPr>
              <w:pStyle w:val="TableBody"/>
              <w:numPr>
                <w:ilvl w:val="0"/>
                <w:numId w:val="56"/>
              </w:numPr>
            </w:pPr>
            <w:r w:rsidRPr="00B81AA3">
              <w:t>The &lt;EOF pattern&gt; pattern is detected with</w:t>
            </w:r>
            <w:r>
              <w:t>in</w:t>
            </w:r>
            <w:r w:rsidRPr="00B81AA3">
              <w:t xml:space="preserve"> 100ms or higher timeout and without following data. The timeout value is equal to &lt;</w:t>
            </w:r>
            <w:proofErr w:type="spellStart"/>
            <w:r w:rsidRPr="00B81AA3">
              <w:t>wait_time</w:t>
            </w:r>
            <w:proofErr w:type="spellEnd"/>
            <w:r w:rsidRPr="00B81AA3">
              <w:t>&gt; of +KIPOPT.</w:t>
            </w:r>
          </w:p>
          <w:p w14:paraId="1805D95B" w14:textId="77777777" w:rsidR="00820682" w:rsidRPr="00671C8B" w:rsidRDefault="00820682" w:rsidP="00820682">
            <w:pPr>
              <w:pStyle w:val="TableBody"/>
              <w:numPr>
                <w:ilvl w:val="0"/>
                <w:numId w:val="56"/>
              </w:numPr>
            </w:pPr>
            <w:r>
              <w:t xml:space="preserve">The received data is stored with buffer size &lt;send size </w:t>
            </w:r>
            <w:r w:rsidRPr="006815C7">
              <w:t xml:space="preserve">v4&gt; or &lt;send size v6&gt; so that </w:t>
            </w:r>
            <w:r>
              <w:t xml:space="preserve">the </w:t>
            </w:r>
            <w:r w:rsidRPr="006815C7">
              <w:t xml:space="preserve">&lt;EOF pattern&gt; with size larger than it is not detected. </w:t>
            </w:r>
            <w:r>
              <w:t>The u</w:t>
            </w:r>
            <w:r w:rsidRPr="006815C7">
              <w:t xml:space="preserve">ser application should ensure </w:t>
            </w:r>
            <w:r>
              <w:t xml:space="preserve">that </w:t>
            </w:r>
            <w:r w:rsidRPr="006815C7">
              <w:t>the value of &lt;send size v4&gt; or &lt;send size v6&gt; is larger than the size of &lt;EOF pattern&gt;.</w:t>
            </w:r>
          </w:p>
        </w:tc>
      </w:tr>
    </w:tbl>
    <w:p w14:paraId="7584676D" w14:textId="77777777" w:rsidR="00820682" w:rsidRPr="00671C8B" w:rsidRDefault="00820682" w:rsidP="00820682">
      <w:pPr>
        <w:pStyle w:val="Heading3"/>
      </w:pPr>
      <w:bookmarkStart w:id="139" w:name="_Toc369684112"/>
      <w:bookmarkStart w:id="140" w:name="_Ref396122657"/>
      <w:bookmarkStart w:id="141" w:name="_Toc448912332"/>
      <w:bookmarkStart w:id="142" w:name="_Toc486251746"/>
      <w:bookmarkStart w:id="143" w:name="_Toc489371233"/>
      <w:bookmarkStart w:id="144" w:name="_Toc511294383"/>
      <w:bookmarkStart w:id="145" w:name="_Toc345081461"/>
      <w:bookmarkStart w:id="146" w:name="_Toc349753198"/>
      <w:bookmarkStart w:id="147" w:name="_Toc349754097"/>
      <w:bookmarkStart w:id="148" w:name="_Toc368586152"/>
      <w:bookmarkEnd w:id="139"/>
      <w:r w:rsidRPr="00671C8B">
        <w:lastRenderedPageBreak/>
        <w:t>+KURCCFG Command: Enable or Disable the URC from Protocol Commands</w:t>
      </w:r>
      <w:bookmarkEnd w:id="140"/>
      <w:bookmarkEnd w:id="141"/>
      <w:bookmarkEnd w:id="142"/>
      <w:bookmarkEnd w:id="143"/>
      <w:bookmarkEnd w:id="144"/>
    </w:p>
    <w:tbl>
      <w:tblPr>
        <w:tblStyle w:val="TableSWIleft"/>
        <w:tblW w:w="9288" w:type="dxa"/>
        <w:tblLayout w:type="fixed"/>
        <w:tblLook w:val="04A0" w:firstRow="1" w:lastRow="0" w:firstColumn="1" w:lastColumn="0" w:noHBand="0" w:noVBand="1"/>
      </w:tblPr>
      <w:tblGrid>
        <w:gridCol w:w="1728"/>
        <w:gridCol w:w="7560"/>
      </w:tblGrid>
      <w:tr w:rsidR="00820682" w:rsidRPr="00671C8B" w14:paraId="2946DA20"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380A500" w14:textId="4E22841C" w:rsidR="00820682" w:rsidRPr="00671C8B" w:rsidRDefault="004D02D6" w:rsidP="00820682">
            <w:pPr>
              <w:pStyle w:val="TableRowHead"/>
              <w:spacing w:before="144" w:after="144"/>
            </w:pPr>
            <w:r>
              <w:t>HL78xx</w:t>
            </w:r>
          </w:p>
        </w:tc>
      </w:tr>
      <w:tr w:rsidR="00820682" w:rsidRPr="00671C8B" w14:paraId="79BA0BE6" w14:textId="77777777" w:rsidTr="00820682">
        <w:tc>
          <w:tcPr>
            <w:tcW w:w="1728" w:type="dxa"/>
          </w:tcPr>
          <w:p w14:paraId="1E2AD179" w14:textId="77777777" w:rsidR="00820682" w:rsidRPr="00671C8B" w:rsidRDefault="00820682" w:rsidP="00820682">
            <w:pPr>
              <w:pStyle w:val="TableBody"/>
              <w:rPr>
                <w:i/>
              </w:rPr>
            </w:pPr>
            <w:r w:rsidRPr="00671C8B">
              <w:rPr>
                <w:i/>
              </w:rPr>
              <w:t>Test command</w:t>
            </w:r>
          </w:p>
          <w:p w14:paraId="6BB2CC3F" w14:textId="77777777" w:rsidR="00820682" w:rsidRPr="00671C8B" w:rsidRDefault="00820682" w:rsidP="00820682">
            <w:pPr>
              <w:pStyle w:val="TableBody"/>
            </w:pPr>
          </w:p>
          <w:p w14:paraId="45527D0E" w14:textId="77777777" w:rsidR="00820682" w:rsidRPr="00671C8B" w:rsidRDefault="00820682" w:rsidP="00820682">
            <w:pPr>
              <w:pStyle w:val="TableBody"/>
            </w:pPr>
            <w:r w:rsidRPr="00671C8B">
              <w:rPr>
                <w:u w:val="single"/>
              </w:rPr>
              <w:t>Syntax</w:t>
            </w:r>
          </w:p>
          <w:p w14:paraId="089458C8" w14:textId="77777777" w:rsidR="00820682" w:rsidRPr="00671C8B" w:rsidRDefault="00820682" w:rsidP="00820682">
            <w:pPr>
              <w:pStyle w:val="TableBody"/>
              <w:rPr>
                <w:u w:val="single"/>
              </w:rPr>
            </w:pPr>
            <w:r w:rsidRPr="00671C8B">
              <w:rPr>
                <w:b/>
              </w:rPr>
              <w:t>AT+KURCCFG=?</w:t>
            </w:r>
          </w:p>
        </w:tc>
        <w:tc>
          <w:tcPr>
            <w:tcW w:w="7560" w:type="dxa"/>
          </w:tcPr>
          <w:p w14:paraId="3E1EAA34" w14:textId="77777777" w:rsidR="00820682" w:rsidRPr="00671C8B" w:rsidRDefault="00820682" w:rsidP="00820682">
            <w:pPr>
              <w:pStyle w:val="TableBody"/>
              <w:rPr>
                <w:u w:val="single"/>
              </w:rPr>
            </w:pPr>
          </w:p>
          <w:p w14:paraId="3974538C" w14:textId="77777777" w:rsidR="00820682" w:rsidRPr="00671C8B" w:rsidRDefault="00820682" w:rsidP="00820682">
            <w:pPr>
              <w:pStyle w:val="TableBody"/>
              <w:rPr>
                <w:u w:val="single"/>
              </w:rPr>
            </w:pPr>
          </w:p>
          <w:p w14:paraId="3EB606B7" w14:textId="77777777" w:rsidR="00820682" w:rsidRPr="00671C8B" w:rsidRDefault="00820682" w:rsidP="00820682">
            <w:pPr>
              <w:pStyle w:val="TableBody"/>
              <w:rPr>
                <w:u w:val="single"/>
              </w:rPr>
            </w:pPr>
            <w:r w:rsidRPr="00671C8B">
              <w:rPr>
                <w:u w:val="single"/>
              </w:rPr>
              <w:t>Response</w:t>
            </w:r>
          </w:p>
          <w:p w14:paraId="682C60B0" w14:textId="77777777" w:rsidR="00820682" w:rsidRPr="00671C8B" w:rsidRDefault="00820682" w:rsidP="00820682">
            <w:pPr>
              <w:pStyle w:val="TableBody"/>
              <w:rPr>
                <w:b/>
              </w:rPr>
            </w:pPr>
            <w:r w:rsidRPr="00671C8B">
              <w:rPr>
                <w:b/>
              </w:rPr>
              <w:t xml:space="preserve">+KURCCFG: </w:t>
            </w:r>
            <w:r w:rsidRPr="00671C8B">
              <w:t>(list of supported</w:t>
            </w:r>
            <w:r w:rsidRPr="00671C8B">
              <w:rPr>
                <w:b/>
              </w:rPr>
              <w:t xml:space="preserve"> &lt;</w:t>
            </w:r>
            <w:proofErr w:type="spellStart"/>
            <w:r w:rsidRPr="00671C8B">
              <w:rPr>
                <w:b/>
              </w:rPr>
              <w:t>protoopt</w:t>
            </w:r>
            <w:proofErr w:type="spellEnd"/>
            <w:r w:rsidRPr="00671C8B">
              <w:rPr>
                <w:b/>
              </w:rPr>
              <w:t>&gt;</w:t>
            </w:r>
            <w:r w:rsidRPr="00671C8B">
              <w:t>s</w:t>
            </w:r>
            <w:proofErr w:type="gramStart"/>
            <w:r w:rsidRPr="00671C8B">
              <w:t>),(</w:t>
            </w:r>
            <w:proofErr w:type="gramEnd"/>
            <w:r w:rsidRPr="00671C8B">
              <w:t>list of supported</w:t>
            </w:r>
            <w:r w:rsidRPr="00671C8B">
              <w:rPr>
                <w:b/>
              </w:rPr>
              <w:t xml:space="preserve"> &lt;</w:t>
            </w:r>
            <w:proofErr w:type="spellStart"/>
            <w:r w:rsidRPr="00671C8B">
              <w:rPr>
                <w:b/>
              </w:rPr>
              <w:t>noti_act</w:t>
            </w:r>
            <w:proofErr w:type="spellEnd"/>
            <w:r w:rsidRPr="00671C8B">
              <w:rPr>
                <w:b/>
              </w:rPr>
              <w:t>&gt;</w:t>
            </w:r>
            <w:r w:rsidRPr="00671C8B">
              <w:t>s),(list of supported</w:t>
            </w:r>
            <w:r w:rsidRPr="00671C8B">
              <w:rPr>
                <w:b/>
              </w:rPr>
              <w:t xml:space="preserve"> &lt;</w:t>
            </w:r>
            <w:proofErr w:type="spellStart"/>
            <w:r w:rsidRPr="00671C8B">
              <w:rPr>
                <w:b/>
              </w:rPr>
              <w:t>indi_act</w:t>
            </w:r>
            <w:proofErr w:type="spellEnd"/>
            <w:r w:rsidRPr="00671C8B">
              <w:rPr>
                <w:b/>
              </w:rPr>
              <w:t>&gt;</w:t>
            </w:r>
            <w:r w:rsidRPr="00671C8B">
              <w:t>s)</w:t>
            </w:r>
          </w:p>
          <w:p w14:paraId="09862159" w14:textId="77777777" w:rsidR="00820682" w:rsidRPr="00671C8B" w:rsidRDefault="00820682" w:rsidP="00820682">
            <w:pPr>
              <w:pStyle w:val="TableBody"/>
              <w:rPr>
                <w:u w:val="single"/>
              </w:rPr>
            </w:pPr>
            <w:r w:rsidRPr="00671C8B">
              <w:rPr>
                <w:b/>
              </w:rPr>
              <w:t>OK</w:t>
            </w:r>
          </w:p>
        </w:tc>
      </w:tr>
      <w:tr w:rsidR="00820682" w:rsidRPr="00671C8B" w14:paraId="36021991" w14:textId="77777777" w:rsidTr="00820682">
        <w:tc>
          <w:tcPr>
            <w:tcW w:w="1728" w:type="dxa"/>
          </w:tcPr>
          <w:p w14:paraId="71677C13" w14:textId="77777777" w:rsidR="00820682" w:rsidRPr="00671C8B" w:rsidRDefault="00820682" w:rsidP="00820682">
            <w:pPr>
              <w:pStyle w:val="TableBody"/>
              <w:rPr>
                <w:i/>
              </w:rPr>
            </w:pPr>
            <w:r w:rsidRPr="00671C8B">
              <w:rPr>
                <w:i/>
              </w:rPr>
              <w:t>Read command</w:t>
            </w:r>
          </w:p>
          <w:p w14:paraId="2A0FD91E" w14:textId="77777777" w:rsidR="00820682" w:rsidRPr="00671C8B" w:rsidRDefault="00820682" w:rsidP="00820682">
            <w:pPr>
              <w:pStyle w:val="TableBody"/>
            </w:pPr>
          </w:p>
          <w:p w14:paraId="3D09233F" w14:textId="77777777" w:rsidR="00820682" w:rsidRPr="00671C8B" w:rsidRDefault="00820682" w:rsidP="00820682">
            <w:pPr>
              <w:pStyle w:val="TableBody"/>
            </w:pPr>
            <w:r w:rsidRPr="00671C8B">
              <w:rPr>
                <w:u w:val="single"/>
              </w:rPr>
              <w:t>Syntax</w:t>
            </w:r>
          </w:p>
          <w:p w14:paraId="229A0F71" w14:textId="77777777" w:rsidR="00820682" w:rsidRPr="00671C8B" w:rsidRDefault="00820682" w:rsidP="00820682">
            <w:pPr>
              <w:pStyle w:val="TableBody"/>
              <w:rPr>
                <w:u w:val="single"/>
              </w:rPr>
            </w:pPr>
            <w:r w:rsidRPr="00671C8B">
              <w:rPr>
                <w:b/>
              </w:rPr>
              <w:t>AT+KURCCFG?</w:t>
            </w:r>
          </w:p>
        </w:tc>
        <w:tc>
          <w:tcPr>
            <w:tcW w:w="7560" w:type="dxa"/>
          </w:tcPr>
          <w:p w14:paraId="0B4F1694" w14:textId="77777777" w:rsidR="00820682" w:rsidRPr="00671C8B" w:rsidRDefault="00820682" w:rsidP="00820682">
            <w:pPr>
              <w:pStyle w:val="TableBody"/>
              <w:rPr>
                <w:u w:val="single"/>
              </w:rPr>
            </w:pPr>
          </w:p>
          <w:p w14:paraId="7421EBE7" w14:textId="77777777" w:rsidR="00820682" w:rsidRPr="00671C8B" w:rsidRDefault="00820682" w:rsidP="00820682">
            <w:pPr>
              <w:pStyle w:val="TableBody"/>
              <w:rPr>
                <w:u w:val="single"/>
              </w:rPr>
            </w:pPr>
          </w:p>
          <w:p w14:paraId="5463E957" w14:textId="77777777" w:rsidR="00820682" w:rsidRPr="00671C8B" w:rsidRDefault="00820682" w:rsidP="00820682">
            <w:pPr>
              <w:pStyle w:val="TableBody"/>
              <w:rPr>
                <w:u w:val="single"/>
              </w:rPr>
            </w:pPr>
            <w:r w:rsidRPr="00671C8B">
              <w:rPr>
                <w:u w:val="single"/>
              </w:rPr>
              <w:t>Response</w:t>
            </w:r>
          </w:p>
          <w:p w14:paraId="17FB8227" w14:textId="77777777" w:rsidR="00820682" w:rsidRPr="00671C8B" w:rsidRDefault="00820682" w:rsidP="00820682">
            <w:pPr>
              <w:pStyle w:val="TableBody"/>
              <w:rPr>
                <w:b/>
              </w:rPr>
            </w:pPr>
            <w:r w:rsidRPr="00671C8B">
              <w:rPr>
                <w:b/>
              </w:rPr>
              <w:t>+KURCCFG: list of supported (&lt;</w:t>
            </w:r>
            <w:proofErr w:type="spellStart"/>
            <w:r w:rsidRPr="00671C8B">
              <w:rPr>
                <w:b/>
              </w:rPr>
              <w:t>protoopt</w:t>
            </w:r>
            <w:proofErr w:type="spellEnd"/>
            <w:proofErr w:type="gramStart"/>
            <w:r w:rsidRPr="00671C8B">
              <w:rPr>
                <w:b/>
              </w:rPr>
              <w:t>&gt;,&lt;</w:t>
            </w:r>
            <w:proofErr w:type="spellStart"/>
            <w:proofErr w:type="gramEnd"/>
            <w:r w:rsidRPr="00671C8B">
              <w:rPr>
                <w:b/>
              </w:rPr>
              <w:t>noti_act</w:t>
            </w:r>
            <w:proofErr w:type="spellEnd"/>
            <w:r w:rsidRPr="00671C8B">
              <w:rPr>
                <w:b/>
              </w:rPr>
              <w:t>&gt;,&lt;</w:t>
            </w:r>
            <w:proofErr w:type="spellStart"/>
            <w:r w:rsidRPr="00671C8B">
              <w:rPr>
                <w:b/>
              </w:rPr>
              <w:t>indi_act</w:t>
            </w:r>
            <w:proofErr w:type="spellEnd"/>
            <w:r w:rsidRPr="00671C8B">
              <w:rPr>
                <w:b/>
              </w:rPr>
              <w:t>&gt;)</w:t>
            </w:r>
          </w:p>
          <w:p w14:paraId="26BCD9F3" w14:textId="77777777" w:rsidR="00820682" w:rsidRPr="00671C8B" w:rsidRDefault="00820682" w:rsidP="00820682">
            <w:pPr>
              <w:pStyle w:val="TableBody"/>
              <w:rPr>
                <w:u w:val="single"/>
              </w:rPr>
            </w:pPr>
            <w:r w:rsidRPr="00671C8B">
              <w:rPr>
                <w:b/>
              </w:rPr>
              <w:t>OK</w:t>
            </w:r>
          </w:p>
        </w:tc>
      </w:tr>
      <w:tr w:rsidR="00820682" w:rsidRPr="00671C8B" w14:paraId="03CB1198" w14:textId="77777777" w:rsidTr="00820682">
        <w:trPr>
          <w:cantSplit w:val="0"/>
        </w:trPr>
        <w:tc>
          <w:tcPr>
            <w:tcW w:w="1728" w:type="dxa"/>
          </w:tcPr>
          <w:p w14:paraId="099BA4CC" w14:textId="77777777" w:rsidR="00820682" w:rsidRPr="00671C8B" w:rsidRDefault="00820682" w:rsidP="00820682">
            <w:pPr>
              <w:pStyle w:val="TableBody"/>
              <w:rPr>
                <w:i/>
              </w:rPr>
            </w:pPr>
            <w:r w:rsidRPr="00671C8B">
              <w:rPr>
                <w:i/>
              </w:rPr>
              <w:t>Write command</w:t>
            </w:r>
          </w:p>
          <w:p w14:paraId="330DE6C6" w14:textId="77777777" w:rsidR="00820682" w:rsidRPr="00671C8B" w:rsidRDefault="00820682" w:rsidP="00820682">
            <w:pPr>
              <w:pStyle w:val="TableBody"/>
            </w:pPr>
          </w:p>
          <w:p w14:paraId="375B0A67" w14:textId="77777777" w:rsidR="00820682" w:rsidRPr="00671C8B" w:rsidRDefault="00820682" w:rsidP="00820682">
            <w:pPr>
              <w:pStyle w:val="TableBody"/>
              <w:rPr>
                <w:u w:val="single"/>
              </w:rPr>
            </w:pPr>
            <w:r w:rsidRPr="00671C8B">
              <w:rPr>
                <w:u w:val="single"/>
              </w:rPr>
              <w:t>Syntax</w:t>
            </w:r>
          </w:p>
          <w:p w14:paraId="3AAAEE68" w14:textId="77777777" w:rsidR="00820682" w:rsidRPr="00671C8B" w:rsidRDefault="00820682" w:rsidP="00820682">
            <w:pPr>
              <w:pStyle w:val="TableBody"/>
              <w:rPr>
                <w:u w:val="single"/>
              </w:rPr>
            </w:pPr>
            <w:r w:rsidRPr="00671C8B">
              <w:rPr>
                <w:b/>
              </w:rPr>
              <w:t>AT+KURCCFG=</w:t>
            </w:r>
            <w:r w:rsidRPr="00671C8B">
              <w:rPr>
                <w:b/>
              </w:rPr>
              <w:br/>
              <w:t>&lt;</w:t>
            </w:r>
            <w:proofErr w:type="spellStart"/>
            <w:r w:rsidRPr="00671C8B">
              <w:rPr>
                <w:b/>
              </w:rPr>
              <w:t>protoopt</w:t>
            </w:r>
            <w:proofErr w:type="spellEnd"/>
            <w:r w:rsidRPr="00671C8B">
              <w:rPr>
                <w:b/>
              </w:rPr>
              <w:t>&gt;,</w:t>
            </w:r>
            <w:r w:rsidRPr="00671C8B">
              <w:rPr>
                <w:b/>
              </w:rPr>
              <w:br/>
              <w:t>&lt;</w:t>
            </w:r>
            <w:proofErr w:type="spellStart"/>
            <w:r w:rsidRPr="00671C8B">
              <w:rPr>
                <w:b/>
              </w:rPr>
              <w:t>noti_act</w:t>
            </w:r>
            <w:proofErr w:type="spellEnd"/>
            <w:r w:rsidRPr="00671C8B">
              <w:rPr>
                <w:b/>
              </w:rPr>
              <w:t>&gt;</w:t>
            </w:r>
            <w:r w:rsidRPr="00671C8B">
              <w:rPr>
                <w:b/>
              </w:rPr>
              <w:br/>
            </w:r>
            <w:proofErr w:type="gramStart"/>
            <w:r w:rsidRPr="00671C8B">
              <w:rPr>
                <w:b/>
              </w:rPr>
              <w:t>[,&lt;</w:t>
            </w:r>
            <w:proofErr w:type="spellStart"/>
            <w:proofErr w:type="gramEnd"/>
            <w:r w:rsidRPr="00671C8B">
              <w:rPr>
                <w:b/>
              </w:rPr>
              <w:t>indi_act</w:t>
            </w:r>
            <w:proofErr w:type="spellEnd"/>
            <w:r w:rsidRPr="00671C8B">
              <w:rPr>
                <w:b/>
              </w:rPr>
              <w:t>&gt;]</w:t>
            </w:r>
          </w:p>
        </w:tc>
        <w:tc>
          <w:tcPr>
            <w:tcW w:w="7560" w:type="dxa"/>
          </w:tcPr>
          <w:p w14:paraId="4A88CF37" w14:textId="77777777" w:rsidR="00820682" w:rsidRPr="00671C8B" w:rsidRDefault="00820682" w:rsidP="00820682">
            <w:pPr>
              <w:pStyle w:val="TableBody"/>
              <w:rPr>
                <w:u w:val="single"/>
              </w:rPr>
            </w:pPr>
          </w:p>
          <w:p w14:paraId="7D825D19" w14:textId="77777777" w:rsidR="00820682" w:rsidRPr="00671C8B" w:rsidRDefault="00820682" w:rsidP="00820682">
            <w:pPr>
              <w:pStyle w:val="TableBody"/>
              <w:rPr>
                <w:u w:val="single"/>
              </w:rPr>
            </w:pPr>
          </w:p>
          <w:p w14:paraId="0D3A8C69" w14:textId="77777777" w:rsidR="00820682" w:rsidRPr="00671C8B" w:rsidRDefault="00820682" w:rsidP="00820682">
            <w:pPr>
              <w:pStyle w:val="TableBody"/>
              <w:rPr>
                <w:u w:val="single"/>
              </w:rPr>
            </w:pPr>
            <w:r w:rsidRPr="00671C8B">
              <w:rPr>
                <w:u w:val="single"/>
              </w:rPr>
              <w:t>Response</w:t>
            </w:r>
          </w:p>
          <w:p w14:paraId="1A29433B" w14:textId="77777777" w:rsidR="00820682" w:rsidRPr="00671C8B" w:rsidRDefault="00820682" w:rsidP="00820682">
            <w:pPr>
              <w:pStyle w:val="TableBody"/>
              <w:rPr>
                <w:b/>
              </w:rPr>
            </w:pPr>
            <w:r w:rsidRPr="00671C8B">
              <w:rPr>
                <w:b/>
              </w:rPr>
              <w:t>OK</w:t>
            </w:r>
          </w:p>
          <w:p w14:paraId="3C04F2EB" w14:textId="77777777" w:rsidR="00820682" w:rsidRPr="00671C8B" w:rsidRDefault="00820682" w:rsidP="00820682">
            <w:pPr>
              <w:pStyle w:val="TableBody"/>
              <w:rPr>
                <w:lang w:eastAsia="zh-CN"/>
              </w:rPr>
            </w:pPr>
          </w:p>
          <w:p w14:paraId="24E7FBF6" w14:textId="77777777" w:rsidR="00820682" w:rsidRPr="00671C8B" w:rsidRDefault="00820682" w:rsidP="00820682">
            <w:pPr>
              <w:pStyle w:val="TableBody"/>
              <w:rPr>
                <w:u w:val="single"/>
              </w:rPr>
            </w:pPr>
            <w:r w:rsidRPr="00671C8B">
              <w:rPr>
                <w:u w:val="single"/>
              </w:rPr>
              <w:t>Parameters</w:t>
            </w:r>
          </w:p>
          <w:p w14:paraId="72B9D6FE" w14:textId="77777777" w:rsidR="00820682" w:rsidRPr="00671C8B" w:rsidRDefault="00820682" w:rsidP="00820682">
            <w:pPr>
              <w:pStyle w:val="TableBody"/>
            </w:pPr>
            <w:r w:rsidRPr="00671C8B">
              <w:rPr>
                <w:b/>
              </w:rPr>
              <w:t>&lt;</w:t>
            </w:r>
            <w:proofErr w:type="spellStart"/>
            <w:r w:rsidRPr="00671C8B">
              <w:rPr>
                <w:b/>
              </w:rPr>
              <w:t>protoopt</w:t>
            </w:r>
            <w:proofErr w:type="spellEnd"/>
            <w:r w:rsidRPr="00671C8B">
              <w:rPr>
                <w:b/>
              </w:rPr>
              <w:t>&gt;</w:t>
            </w:r>
            <w:r w:rsidRPr="00671C8B">
              <w:tab/>
              <w:t>Protocol option to enable/disable URC</w:t>
            </w:r>
          </w:p>
          <w:p w14:paraId="5E79CB2D" w14:textId="77777777" w:rsidR="00820682" w:rsidRPr="00671C8B" w:rsidRDefault="00820682" w:rsidP="00820682">
            <w:pPr>
              <w:pStyle w:val="TableBody"/>
              <w:rPr>
                <w:lang w:val="fr-FR"/>
              </w:rPr>
            </w:pPr>
            <w:r w:rsidRPr="00671C8B">
              <w:rPr>
                <w:lang w:val="fr-FR"/>
              </w:rPr>
              <w:t>"TCPC"</w:t>
            </w:r>
            <w:r w:rsidRPr="00671C8B">
              <w:rPr>
                <w:lang w:val="fr-FR"/>
              </w:rPr>
              <w:tab/>
              <w:t>TCP client session</w:t>
            </w:r>
          </w:p>
          <w:p w14:paraId="017475C3" w14:textId="77777777" w:rsidR="00820682" w:rsidRPr="00671C8B" w:rsidRDefault="00820682" w:rsidP="00820682">
            <w:pPr>
              <w:pStyle w:val="TableBody"/>
              <w:rPr>
                <w:lang w:val="fr-FR"/>
              </w:rPr>
            </w:pPr>
            <w:r w:rsidRPr="00671C8B">
              <w:rPr>
                <w:lang w:val="fr-FR"/>
              </w:rPr>
              <w:t>"TCPS"</w:t>
            </w:r>
            <w:r w:rsidRPr="00671C8B">
              <w:rPr>
                <w:lang w:val="fr-FR"/>
              </w:rPr>
              <w:tab/>
              <w:t>TCP server session</w:t>
            </w:r>
          </w:p>
          <w:p w14:paraId="6BD66958" w14:textId="1182A1E1" w:rsidR="00820682" w:rsidRPr="00671C8B" w:rsidRDefault="00820682" w:rsidP="00820682">
            <w:pPr>
              <w:pStyle w:val="TableBody"/>
              <w:rPr>
                <w:lang w:val="fr-FR"/>
              </w:rPr>
            </w:pPr>
            <w:r w:rsidRPr="00671C8B">
              <w:rPr>
                <w:lang w:val="fr-FR"/>
              </w:rPr>
              <w:t>"UDPC"</w:t>
            </w:r>
            <w:r w:rsidRPr="00671C8B">
              <w:rPr>
                <w:lang w:val="fr-FR"/>
              </w:rPr>
              <w:tab/>
            </w:r>
            <w:r w:rsidR="00B5470F" w:rsidRPr="00671C8B">
              <w:rPr>
                <w:lang w:val="fr-FR"/>
              </w:rPr>
              <w:t>UDP client</w:t>
            </w:r>
            <w:r w:rsidRPr="00671C8B">
              <w:rPr>
                <w:lang w:val="fr-FR"/>
              </w:rPr>
              <w:t xml:space="preserve"> session</w:t>
            </w:r>
          </w:p>
          <w:p w14:paraId="4054AB53" w14:textId="5EC68489" w:rsidR="00820682" w:rsidRPr="00211390" w:rsidRDefault="00820682" w:rsidP="000D7B97">
            <w:pPr>
              <w:pStyle w:val="TableBody"/>
            </w:pPr>
            <w:r w:rsidRPr="00211390">
              <w:t>"UDPS"</w:t>
            </w:r>
            <w:r w:rsidRPr="00211390">
              <w:tab/>
              <w:t>UDP server session</w:t>
            </w:r>
          </w:p>
          <w:p w14:paraId="0B3D5A62" w14:textId="77777777" w:rsidR="00820682" w:rsidRPr="000D7B97" w:rsidRDefault="00820682" w:rsidP="00820682">
            <w:pPr>
              <w:pStyle w:val="TableBody"/>
            </w:pPr>
            <w:r w:rsidRPr="000D7B97">
              <w:t>"TCP"</w:t>
            </w:r>
            <w:r w:rsidRPr="000D7B97">
              <w:tab/>
            </w:r>
            <w:r w:rsidRPr="000D7B97">
              <w:tab/>
              <w:t>Both TCP client and TCP server sessions</w:t>
            </w:r>
          </w:p>
          <w:p w14:paraId="4BC1232A" w14:textId="77777777" w:rsidR="00820682" w:rsidRPr="00671C8B" w:rsidRDefault="00820682" w:rsidP="00820682">
            <w:pPr>
              <w:pStyle w:val="TableBody"/>
              <w:rPr>
                <w:b/>
              </w:rPr>
            </w:pPr>
            <w:r w:rsidRPr="00671C8B">
              <w:t>"UDP"</w:t>
            </w:r>
            <w:r w:rsidRPr="00671C8B">
              <w:tab/>
            </w:r>
            <w:r w:rsidRPr="00671C8B">
              <w:tab/>
              <w:t>Both UDP client and UDP server sessions</w:t>
            </w:r>
            <w:r w:rsidRPr="00671C8B">
              <w:rPr>
                <w:b/>
              </w:rPr>
              <w:tab/>
            </w:r>
          </w:p>
          <w:p w14:paraId="4B6ED9A0" w14:textId="77777777" w:rsidR="00820682" w:rsidRPr="00671C8B" w:rsidRDefault="00820682" w:rsidP="00820682">
            <w:pPr>
              <w:pStyle w:val="TableBody"/>
            </w:pPr>
          </w:p>
          <w:p w14:paraId="769FA105" w14:textId="125CCD41" w:rsidR="00820682" w:rsidRPr="00671C8B" w:rsidRDefault="00820682" w:rsidP="00820682">
            <w:pPr>
              <w:pStyle w:val="TableBody"/>
              <w:rPr>
                <w:lang w:eastAsia="zh-CN"/>
              </w:rPr>
            </w:pPr>
            <w:r w:rsidRPr="00671C8B">
              <w:rPr>
                <w:b/>
              </w:rPr>
              <w:t>&lt;</w:t>
            </w:r>
            <w:proofErr w:type="spellStart"/>
            <w:r w:rsidRPr="00671C8B">
              <w:rPr>
                <w:b/>
              </w:rPr>
              <w:t>noti_act</w:t>
            </w:r>
            <w:proofErr w:type="spellEnd"/>
            <w:r w:rsidRPr="00671C8B">
              <w:rPr>
                <w:b/>
              </w:rPr>
              <w:t>&gt;</w:t>
            </w:r>
            <w:r w:rsidRPr="00671C8B">
              <w:rPr>
                <w:b/>
              </w:rPr>
              <w:tab/>
            </w:r>
            <w:r w:rsidRPr="00671C8B">
              <w:rPr>
                <w:u w:val="single"/>
              </w:rPr>
              <w:t>1</w:t>
            </w:r>
            <w:r w:rsidRPr="00671C8B">
              <w:t xml:space="preserve"> </w:t>
            </w:r>
            <w:r w:rsidRPr="00671C8B">
              <w:rPr>
                <w:lang w:eastAsia="zh-CN"/>
              </w:rPr>
              <w:tab/>
            </w:r>
            <w:r w:rsidRPr="00671C8B">
              <w:t>Enable URC (like +KTCP_NOTIF</w:t>
            </w:r>
            <w:r w:rsidR="000D7B97">
              <w:t>)</w:t>
            </w:r>
          </w:p>
          <w:p w14:paraId="64F12B1C" w14:textId="77777777" w:rsidR="00820682" w:rsidRPr="00671C8B" w:rsidRDefault="00820682" w:rsidP="00820682">
            <w:pPr>
              <w:pStyle w:val="TableBody"/>
            </w:pPr>
            <w:r w:rsidRPr="00671C8B">
              <w:tab/>
            </w:r>
            <w:r w:rsidRPr="00671C8B">
              <w:tab/>
              <w:t>0</w:t>
            </w:r>
            <w:r w:rsidRPr="00671C8B">
              <w:tab/>
              <w:t>Disable URC</w:t>
            </w:r>
          </w:p>
          <w:p w14:paraId="130FB966" w14:textId="77777777" w:rsidR="00820682" w:rsidRPr="00671C8B" w:rsidRDefault="00820682" w:rsidP="00820682">
            <w:pPr>
              <w:pStyle w:val="TableBody"/>
              <w:rPr>
                <w:sz w:val="10"/>
                <w:szCs w:val="10"/>
              </w:rPr>
            </w:pPr>
          </w:p>
          <w:p w14:paraId="5D484AEE" w14:textId="2B9B3888" w:rsidR="00820682" w:rsidRPr="00671C8B" w:rsidRDefault="00820682" w:rsidP="00820682">
            <w:pPr>
              <w:pStyle w:val="TableBody"/>
              <w:rPr>
                <w:lang w:eastAsia="zh-CN"/>
              </w:rPr>
            </w:pPr>
            <w:r w:rsidRPr="00671C8B">
              <w:rPr>
                <w:b/>
              </w:rPr>
              <w:t>&lt;</w:t>
            </w:r>
            <w:proofErr w:type="spellStart"/>
            <w:r w:rsidRPr="00671C8B">
              <w:rPr>
                <w:b/>
              </w:rPr>
              <w:t>indi_act</w:t>
            </w:r>
            <w:proofErr w:type="spellEnd"/>
            <w:r w:rsidRPr="00671C8B">
              <w:rPr>
                <w:b/>
              </w:rPr>
              <w:t>&gt;</w:t>
            </w:r>
            <w:r w:rsidRPr="00671C8B">
              <w:rPr>
                <w:b/>
              </w:rPr>
              <w:tab/>
            </w:r>
            <w:r w:rsidRPr="00671C8B">
              <w:rPr>
                <w:u w:val="single"/>
              </w:rPr>
              <w:t>1</w:t>
            </w:r>
            <w:r w:rsidRPr="00671C8B">
              <w:tab/>
              <w:t xml:space="preserve">Enable URC (like </w:t>
            </w:r>
            <w:r>
              <w:t>+</w:t>
            </w:r>
            <w:r w:rsidRPr="008477C2">
              <w:t>KTCP_SRVREQ</w:t>
            </w:r>
            <w:r>
              <w:t xml:space="preserve">, +KTCP_IND, +KTCP_DATA, </w:t>
            </w:r>
            <w:r>
              <w:tab/>
            </w:r>
            <w:r>
              <w:tab/>
            </w:r>
            <w:r>
              <w:tab/>
            </w:r>
            <w:r>
              <w:tab/>
              <w:t>+KUDP_DATA, +KUDP_RCV etc.</w:t>
            </w:r>
            <w:r w:rsidRPr="00671C8B">
              <w:t>)</w:t>
            </w:r>
          </w:p>
          <w:p w14:paraId="396F743D" w14:textId="77777777" w:rsidR="00820682" w:rsidRPr="00671C8B" w:rsidRDefault="00820682" w:rsidP="00820682">
            <w:pPr>
              <w:pStyle w:val="TableBody"/>
              <w:rPr>
                <w:u w:val="single"/>
              </w:rPr>
            </w:pPr>
            <w:r w:rsidRPr="00671C8B">
              <w:tab/>
            </w:r>
            <w:r w:rsidRPr="00671C8B">
              <w:tab/>
              <w:t>0</w:t>
            </w:r>
            <w:r w:rsidRPr="00671C8B">
              <w:tab/>
              <w:t>Disable URC</w:t>
            </w:r>
          </w:p>
        </w:tc>
      </w:tr>
      <w:tr w:rsidR="00820682" w:rsidRPr="00671C8B" w14:paraId="1308C5FB" w14:textId="77777777" w:rsidTr="00820682">
        <w:trPr>
          <w:cantSplit w:val="0"/>
        </w:trPr>
        <w:tc>
          <w:tcPr>
            <w:tcW w:w="1728" w:type="dxa"/>
          </w:tcPr>
          <w:p w14:paraId="206EA7FF" w14:textId="77777777" w:rsidR="00820682" w:rsidRPr="00671C8B" w:rsidRDefault="00820682" w:rsidP="00820682">
            <w:pPr>
              <w:pStyle w:val="TableBody"/>
              <w:rPr>
                <w:u w:val="single"/>
              </w:rPr>
            </w:pPr>
            <w:r w:rsidRPr="00671C8B">
              <w:rPr>
                <w:u w:val="single"/>
              </w:rPr>
              <w:t>Examples</w:t>
            </w:r>
          </w:p>
        </w:tc>
        <w:tc>
          <w:tcPr>
            <w:tcW w:w="7560" w:type="dxa"/>
          </w:tcPr>
          <w:p w14:paraId="502FA8D1" w14:textId="77777777" w:rsidR="00820682" w:rsidRPr="00671C8B" w:rsidRDefault="00820682" w:rsidP="00820682">
            <w:pPr>
              <w:pStyle w:val="TableBody"/>
            </w:pPr>
            <w:r w:rsidRPr="00671C8B">
              <w:t xml:space="preserve">To disable URC: </w:t>
            </w:r>
          </w:p>
          <w:p w14:paraId="4F6C4932" w14:textId="77777777" w:rsidR="00820682" w:rsidRPr="00671C8B" w:rsidRDefault="00820682" w:rsidP="00820682">
            <w:pPr>
              <w:pStyle w:val="TableBody"/>
              <w:rPr>
                <w:b/>
              </w:rPr>
            </w:pPr>
            <w:r w:rsidRPr="00671C8B">
              <w:rPr>
                <w:b/>
              </w:rPr>
              <w:t>AT+KURCCFG</w:t>
            </w:r>
            <w:proofErr w:type="gramStart"/>
            <w:r w:rsidRPr="00671C8B">
              <w:rPr>
                <w:b/>
              </w:rPr>
              <w:t>=“</w:t>
            </w:r>
            <w:proofErr w:type="gramEnd"/>
            <w:r w:rsidRPr="00671C8B">
              <w:rPr>
                <w:b/>
              </w:rPr>
              <w:t>TCP”,0</w:t>
            </w:r>
          </w:p>
          <w:p w14:paraId="0840D2E4" w14:textId="77777777" w:rsidR="00820682" w:rsidRPr="00671C8B" w:rsidRDefault="00820682" w:rsidP="00820682">
            <w:pPr>
              <w:pStyle w:val="TableBody"/>
              <w:rPr>
                <w:b/>
              </w:rPr>
            </w:pPr>
            <w:r w:rsidRPr="00671C8B">
              <w:rPr>
                <w:b/>
              </w:rPr>
              <w:t>OK</w:t>
            </w:r>
          </w:p>
          <w:p w14:paraId="39E7327F" w14:textId="77777777" w:rsidR="00820682" w:rsidRPr="00671C8B" w:rsidRDefault="00820682" w:rsidP="00820682">
            <w:pPr>
              <w:pStyle w:val="TableBody"/>
              <w:rPr>
                <w:sz w:val="10"/>
                <w:szCs w:val="10"/>
              </w:rPr>
            </w:pPr>
          </w:p>
          <w:p w14:paraId="7588F86B" w14:textId="77777777" w:rsidR="00820682" w:rsidRPr="00671C8B" w:rsidRDefault="00820682" w:rsidP="00820682">
            <w:pPr>
              <w:pStyle w:val="TableBody"/>
            </w:pPr>
            <w:r w:rsidRPr="00671C8B">
              <w:t>Test and read command:</w:t>
            </w:r>
          </w:p>
          <w:p w14:paraId="22AF0940" w14:textId="77777777" w:rsidR="00820682" w:rsidRPr="00F82EFB" w:rsidRDefault="00820682" w:rsidP="00820682">
            <w:pPr>
              <w:pStyle w:val="TableBody"/>
              <w:rPr>
                <w:b/>
              </w:rPr>
            </w:pPr>
            <w:r w:rsidRPr="00F82EFB">
              <w:rPr>
                <w:b/>
              </w:rPr>
              <w:t>AT+KURCCFG=?</w:t>
            </w:r>
          </w:p>
          <w:p w14:paraId="300290C7" w14:textId="3C351611" w:rsidR="00820682" w:rsidRDefault="00820682" w:rsidP="00820682">
            <w:pPr>
              <w:pStyle w:val="TableBody"/>
              <w:rPr>
                <w:b/>
              </w:rPr>
            </w:pPr>
            <w:r>
              <w:rPr>
                <w:b/>
              </w:rPr>
              <w:t xml:space="preserve">+KURCCFG: </w:t>
            </w:r>
            <w:r w:rsidRPr="00F82EFB">
              <w:rPr>
                <w:b/>
              </w:rPr>
              <w:t>("TCPC","TCPS","UDPC","UDPS","TCP"</w:t>
            </w:r>
            <w:r>
              <w:rPr>
                <w:b/>
              </w:rPr>
              <w:t>,</w:t>
            </w:r>
            <w:r w:rsidRPr="00F82EFB">
              <w:rPr>
                <w:b/>
              </w:rPr>
              <w:t>"</w:t>
            </w:r>
            <w:r>
              <w:rPr>
                <w:b/>
              </w:rPr>
              <w:t>UDP</w:t>
            </w:r>
            <w:r w:rsidRPr="00F82EFB">
              <w:rPr>
                <w:b/>
              </w:rPr>
              <w:t>"),</w:t>
            </w:r>
            <w:r>
              <w:rPr>
                <w:b/>
              </w:rPr>
              <w:br/>
            </w:r>
            <w:r w:rsidRPr="00F82EFB">
              <w:rPr>
                <w:b/>
              </w:rPr>
              <w:t>(</w:t>
            </w:r>
            <w:proofErr w:type="gramStart"/>
            <w:r w:rsidRPr="00F82EFB">
              <w:rPr>
                <w:b/>
              </w:rPr>
              <w:t>0,-</w:t>
            </w:r>
            <w:proofErr w:type="gramEnd"/>
            <w:r w:rsidRPr="00F82EFB">
              <w:rPr>
                <w:b/>
              </w:rPr>
              <w:t>1),(0-1)</w:t>
            </w:r>
          </w:p>
          <w:p w14:paraId="6D78E26E" w14:textId="77777777" w:rsidR="00820682" w:rsidRPr="00F82EFB" w:rsidRDefault="00820682" w:rsidP="00820682">
            <w:pPr>
              <w:pStyle w:val="TableBody"/>
              <w:rPr>
                <w:b/>
              </w:rPr>
            </w:pPr>
            <w:r w:rsidRPr="00F82EFB">
              <w:rPr>
                <w:b/>
              </w:rPr>
              <w:t>OK</w:t>
            </w:r>
          </w:p>
          <w:p w14:paraId="51938262" w14:textId="77777777" w:rsidR="00820682" w:rsidRPr="00F82EFB" w:rsidRDefault="00820682" w:rsidP="00820682">
            <w:pPr>
              <w:pStyle w:val="TableBody"/>
              <w:rPr>
                <w:b/>
              </w:rPr>
            </w:pPr>
          </w:p>
          <w:p w14:paraId="22FDBD26" w14:textId="77777777" w:rsidR="00820682" w:rsidRPr="00F82EFB" w:rsidRDefault="00820682" w:rsidP="00820682">
            <w:pPr>
              <w:pStyle w:val="TableBody"/>
              <w:rPr>
                <w:b/>
              </w:rPr>
            </w:pPr>
            <w:r w:rsidRPr="00F82EFB">
              <w:rPr>
                <w:b/>
              </w:rPr>
              <w:t>AT+KURCCFG?</w:t>
            </w:r>
          </w:p>
          <w:p w14:paraId="7B4E2295" w14:textId="77777777" w:rsidR="00820682" w:rsidRPr="00F82EFB" w:rsidRDefault="00820682" w:rsidP="00820682">
            <w:pPr>
              <w:pStyle w:val="TableBody"/>
              <w:rPr>
                <w:b/>
              </w:rPr>
            </w:pPr>
            <w:r w:rsidRPr="00F82EFB">
              <w:rPr>
                <w:b/>
              </w:rPr>
              <w:t>+KURCCFG: "TCPC",1,1</w:t>
            </w:r>
          </w:p>
          <w:p w14:paraId="7F91AEC7" w14:textId="77777777" w:rsidR="00820682" w:rsidRPr="00F82EFB" w:rsidRDefault="00820682" w:rsidP="00820682">
            <w:pPr>
              <w:pStyle w:val="TableBody"/>
              <w:rPr>
                <w:b/>
              </w:rPr>
            </w:pPr>
            <w:r w:rsidRPr="00F82EFB">
              <w:rPr>
                <w:b/>
              </w:rPr>
              <w:t>+KURCCFG: "TCPS",1,1</w:t>
            </w:r>
          </w:p>
          <w:p w14:paraId="12EB03DA" w14:textId="77777777" w:rsidR="00820682" w:rsidRPr="00F82EFB" w:rsidRDefault="00820682" w:rsidP="00820682">
            <w:pPr>
              <w:pStyle w:val="TableBody"/>
              <w:rPr>
                <w:b/>
              </w:rPr>
            </w:pPr>
            <w:r w:rsidRPr="00F82EFB">
              <w:rPr>
                <w:b/>
              </w:rPr>
              <w:t>+KURCCFG: "UDPC",1,1</w:t>
            </w:r>
          </w:p>
          <w:p w14:paraId="5CFF89E6" w14:textId="77777777" w:rsidR="00820682" w:rsidRPr="00F82EFB" w:rsidRDefault="00820682" w:rsidP="00820682">
            <w:pPr>
              <w:pStyle w:val="TableBody"/>
              <w:rPr>
                <w:b/>
              </w:rPr>
            </w:pPr>
            <w:r w:rsidRPr="00F82EFB">
              <w:rPr>
                <w:b/>
              </w:rPr>
              <w:t>+KURCCFG: "UDPS",1,1</w:t>
            </w:r>
          </w:p>
          <w:p w14:paraId="7E5EB9BF" w14:textId="77777777" w:rsidR="00820682" w:rsidRPr="00671C8B" w:rsidRDefault="00820682" w:rsidP="00820682">
            <w:pPr>
              <w:pStyle w:val="TableBody"/>
            </w:pPr>
            <w:r w:rsidRPr="00F82EFB">
              <w:rPr>
                <w:b/>
              </w:rPr>
              <w:t>OK</w:t>
            </w:r>
          </w:p>
        </w:tc>
      </w:tr>
      <w:tr w:rsidR="00820682" w:rsidRPr="00671C8B" w14:paraId="70D37EC9" w14:textId="77777777" w:rsidTr="00820682">
        <w:tc>
          <w:tcPr>
            <w:tcW w:w="1728" w:type="dxa"/>
          </w:tcPr>
          <w:p w14:paraId="529FEFBF" w14:textId="77777777" w:rsidR="00820682" w:rsidRPr="00671C8B" w:rsidRDefault="00820682" w:rsidP="00820682">
            <w:pPr>
              <w:pStyle w:val="TableBody"/>
              <w:rPr>
                <w:u w:val="single"/>
              </w:rPr>
            </w:pPr>
            <w:r w:rsidRPr="00671C8B">
              <w:rPr>
                <w:u w:val="single"/>
              </w:rPr>
              <w:lastRenderedPageBreak/>
              <w:t>Reference</w:t>
            </w:r>
          </w:p>
          <w:p w14:paraId="5CBD49C0" w14:textId="77777777" w:rsidR="00820682" w:rsidRPr="00671C8B" w:rsidRDefault="00820682" w:rsidP="00820682">
            <w:pPr>
              <w:pStyle w:val="TableBody"/>
            </w:pPr>
            <w:r w:rsidRPr="00671C8B">
              <w:t>Sierra Wireless Proprietary</w:t>
            </w:r>
          </w:p>
        </w:tc>
        <w:tc>
          <w:tcPr>
            <w:tcW w:w="7560" w:type="dxa"/>
          </w:tcPr>
          <w:p w14:paraId="64C34302" w14:textId="77777777" w:rsidR="00820682" w:rsidRPr="00671C8B" w:rsidRDefault="00820682" w:rsidP="00820682">
            <w:pPr>
              <w:pStyle w:val="TableBody"/>
            </w:pPr>
            <w:r w:rsidRPr="00671C8B">
              <w:rPr>
                <w:u w:val="single"/>
              </w:rPr>
              <w:t>Note</w:t>
            </w:r>
            <w:r w:rsidRPr="00CA3F4B">
              <w:rPr>
                <w:u w:val="single"/>
              </w:rPr>
              <w:t>s</w:t>
            </w:r>
          </w:p>
          <w:p w14:paraId="31EE9206" w14:textId="77777777" w:rsidR="00820682" w:rsidRPr="00671C8B" w:rsidRDefault="00820682" w:rsidP="00820682">
            <w:pPr>
              <w:pStyle w:val="TableBody"/>
              <w:numPr>
                <w:ilvl w:val="0"/>
                <w:numId w:val="74"/>
              </w:numPr>
            </w:pPr>
            <w:r>
              <w:t>Enabling or disabling</w:t>
            </w:r>
            <w:r w:rsidRPr="00671C8B">
              <w:t xml:space="preserve"> +KTCP_NOTIF unsolicited messages</w:t>
            </w:r>
            <w:r>
              <w:t xml:space="preserve"> is only </w:t>
            </w:r>
            <w:r w:rsidRPr="00671C8B">
              <w:t xml:space="preserve">useful </w:t>
            </w:r>
            <w:r>
              <w:t>when in</w:t>
            </w:r>
            <w:r w:rsidRPr="00671C8B">
              <w:t xml:space="preserve"> polling mode with +KTCPSTAT</w:t>
            </w:r>
            <w:r>
              <w:t>.</w:t>
            </w:r>
          </w:p>
          <w:p w14:paraId="2864B20B" w14:textId="77777777" w:rsidR="00820682" w:rsidRPr="00671C8B" w:rsidRDefault="00820682" w:rsidP="00820682">
            <w:pPr>
              <w:pStyle w:val="TableBody"/>
              <w:numPr>
                <w:ilvl w:val="0"/>
                <w:numId w:val="74"/>
              </w:numPr>
            </w:pPr>
            <w:r w:rsidRPr="00671C8B">
              <w:t xml:space="preserve">If </w:t>
            </w:r>
            <w:r>
              <w:t xml:space="preserve">set to </w:t>
            </w:r>
            <w:r w:rsidRPr="00671C8B">
              <w:t>"disable"</w:t>
            </w:r>
            <w:r>
              <w:t xml:space="preserve">, </w:t>
            </w:r>
            <w:r w:rsidRPr="00671C8B">
              <w:t>URC</w:t>
            </w:r>
            <w:r>
              <w:t>s</w:t>
            </w:r>
            <w:r w:rsidRPr="00671C8B">
              <w:t xml:space="preserve"> are discarded and not stored</w:t>
            </w:r>
            <w:r>
              <w:t>.</w:t>
            </w:r>
          </w:p>
          <w:p w14:paraId="3A0F1CE0" w14:textId="77777777" w:rsidR="00820682" w:rsidRPr="00671C8B" w:rsidRDefault="00820682" w:rsidP="00820682">
            <w:pPr>
              <w:pStyle w:val="TableBody"/>
              <w:numPr>
                <w:ilvl w:val="0"/>
                <w:numId w:val="74"/>
              </w:numPr>
            </w:pPr>
            <w:r w:rsidRPr="00671C8B">
              <w:t>Can be used in 07.10 multiplexer</w:t>
            </w:r>
            <w:r>
              <w:t>.</w:t>
            </w:r>
          </w:p>
        </w:tc>
      </w:tr>
    </w:tbl>
    <w:p w14:paraId="7CB3D4CF" w14:textId="77777777" w:rsidR="00820682" w:rsidRPr="00671C8B" w:rsidRDefault="00820682" w:rsidP="00820682">
      <w:pPr>
        <w:pStyle w:val="Heading3"/>
      </w:pPr>
      <w:bookmarkStart w:id="149" w:name="_Ref445910496"/>
      <w:bookmarkStart w:id="150" w:name="_Ref445910498"/>
      <w:bookmarkStart w:id="151" w:name="_Toc448912333"/>
      <w:bookmarkStart w:id="152" w:name="_Toc486251747"/>
      <w:bookmarkStart w:id="153" w:name="_Toc489371234"/>
      <w:bookmarkStart w:id="154" w:name="_Toc511294384"/>
      <w:r w:rsidRPr="00671C8B">
        <w:t>+</w:t>
      </w:r>
      <w:r>
        <w:t xml:space="preserve">KIPOPT </w:t>
      </w:r>
      <w:r w:rsidRPr="00671C8B">
        <w:t xml:space="preserve">Command: </w:t>
      </w:r>
      <w:r>
        <w:t>General Options Configuration</w:t>
      </w:r>
      <w:bookmarkEnd w:id="149"/>
      <w:bookmarkEnd w:id="150"/>
      <w:bookmarkEnd w:id="151"/>
      <w:bookmarkEnd w:id="152"/>
      <w:bookmarkEnd w:id="153"/>
      <w:bookmarkEnd w:id="154"/>
    </w:p>
    <w:tbl>
      <w:tblPr>
        <w:tblStyle w:val="TableSWIleft"/>
        <w:tblW w:w="9288" w:type="dxa"/>
        <w:tblLayout w:type="fixed"/>
        <w:tblLook w:val="04A0" w:firstRow="1" w:lastRow="0" w:firstColumn="1" w:lastColumn="0" w:noHBand="0" w:noVBand="1"/>
      </w:tblPr>
      <w:tblGrid>
        <w:gridCol w:w="1728"/>
        <w:gridCol w:w="7560"/>
      </w:tblGrid>
      <w:tr w:rsidR="00820682" w:rsidRPr="00671C8B" w14:paraId="5B9905A5"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9F809B4" w14:textId="49A83859" w:rsidR="00820682" w:rsidRPr="00671C8B" w:rsidRDefault="004D02D6" w:rsidP="00820682">
            <w:pPr>
              <w:pStyle w:val="TableRowHead"/>
              <w:spacing w:before="144" w:after="144"/>
            </w:pPr>
            <w:r>
              <w:t>HL78xx</w:t>
            </w:r>
          </w:p>
        </w:tc>
      </w:tr>
      <w:tr w:rsidR="00820682" w:rsidRPr="00671C8B" w14:paraId="21ED0C92" w14:textId="77777777" w:rsidTr="00820682">
        <w:tc>
          <w:tcPr>
            <w:tcW w:w="1728" w:type="dxa"/>
          </w:tcPr>
          <w:p w14:paraId="187A812E" w14:textId="77777777" w:rsidR="00820682" w:rsidRPr="00671C8B" w:rsidRDefault="00820682" w:rsidP="00820682">
            <w:pPr>
              <w:pStyle w:val="TableBody"/>
              <w:rPr>
                <w:i/>
              </w:rPr>
            </w:pPr>
            <w:r w:rsidRPr="00671C8B">
              <w:rPr>
                <w:i/>
              </w:rPr>
              <w:t>Test command</w:t>
            </w:r>
          </w:p>
          <w:p w14:paraId="2EBA8D51" w14:textId="77777777" w:rsidR="00820682" w:rsidRPr="00671C8B" w:rsidRDefault="00820682" w:rsidP="00820682">
            <w:pPr>
              <w:pStyle w:val="TableBody"/>
            </w:pPr>
          </w:p>
          <w:p w14:paraId="45CC1A77" w14:textId="77777777" w:rsidR="00820682" w:rsidRPr="00671C8B" w:rsidRDefault="00820682" w:rsidP="00820682">
            <w:pPr>
              <w:pStyle w:val="TableBody"/>
            </w:pPr>
            <w:r w:rsidRPr="00671C8B">
              <w:rPr>
                <w:u w:val="single"/>
              </w:rPr>
              <w:t>Syntax</w:t>
            </w:r>
          </w:p>
          <w:p w14:paraId="4220305B" w14:textId="77777777" w:rsidR="00820682" w:rsidRPr="00671C8B" w:rsidRDefault="00820682" w:rsidP="00820682">
            <w:pPr>
              <w:pStyle w:val="TableBody"/>
              <w:rPr>
                <w:u w:val="single"/>
              </w:rPr>
            </w:pPr>
            <w:r w:rsidRPr="00671C8B">
              <w:rPr>
                <w:b/>
              </w:rPr>
              <w:t>AT+</w:t>
            </w:r>
            <w:r>
              <w:rPr>
                <w:b/>
              </w:rPr>
              <w:t>KIPOPT</w:t>
            </w:r>
            <w:r w:rsidRPr="00671C8B">
              <w:rPr>
                <w:b/>
              </w:rPr>
              <w:t>=?</w:t>
            </w:r>
          </w:p>
        </w:tc>
        <w:tc>
          <w:tcPr>
            <w:tcW w:w="7560" w:type="dxa"/>
          </w:tcPr>
          <w:p w14:paraId="67EBE6D4" w14:textId="77777777" w:rsidR="00820682" w:rsidRPr="00671C8B" w:rsidRDefault="00820682" w:rsidP="00820682">
            <w:pPr>
              <w:pStyle w:val="TableBody"/>
              <w:rPr>
                <w:u w:val="single"/>
              </w:rPr>
            </w:pPr>
          </w:p>
          <w:p w14:paraId="60032FB3" w14:textId="77777777" w:rsidR="00820682" w:rsidRPr="00671C8B" w:rsidRDefault="00820682" w:rsidP="00820682">
            <w:pPr>
              <w:pStyle w:val="TableBody"/>
              <w:rPr>
                <w:u w:val="single"/>
              </w:rPr>
            </w:pPr>
          </w:p>
          <w:p w14:paraId="7549DA50" w14:textId="77777777" w:rsidR="00820682" w:rsidRPr="00671C8B" w:rsidRDefault="00820682" w:rsidP="00820682">
            <w:pPr>
              <w:pStyle w:val="TableBody"/>
              <w:rPr>
                <w:u w:val="single"/>
              </w:rPr>
            </w:pPr>
            <w:r w:rsidRPr="00671C8B">
              <w:rPr>
                <w:u w:val="single"/>
              </w:rPr>
              <w:t>Response</w:t>
            </w:r>
          </w:p>
          <w:p w14:paraId="2D492BAB" w14:textId="77777777" w:rsidR="00820682" w:rsidRPr="005A0783" w:rsidRDefault="00820682" w:rsidP="00820682">
            <w:pPr>
              <w:pStyle w:val="TableBody"/>
              <w:rPr>
                <w:b/>
              </w:rPr>
            </w:pPr>
            <w:r w:rsidRPr="005A0783">
              <w:rPr>
                <w:b/>
              </w:rPr>
              <w:t xml:space="preserve">+KIPOPT: </w:t>
            </w:r>
            <w:proofErr w:type="gramStart"/>
            <w:r w:rsidRPr="005A0783">
              <w:rPr>
                <w:b/>
              </w:rPr>
              <w:t>0,&lt;</w:t>
            </w:r>
            <w:proofErr w:type="gramEnd"/>
            <w:r w:rsidRPr="005A0783">
              <w:rPr>
                <w:b/>
              </w:rPr>
              <w:t>UDP&gt;,(1-100),(8-1472),(8-1452)</w:t>
            </w:r>
          </w:p>
          <w:p w14:paraId="5A8BA83C" w14:textId="0CDDADCB" w:rsidR="00820682" w:rsidRPr="005A0783" w:rsidRDefault="00820682" w:rsidP="00820682">
            <w:pPr>
              <w:pStyle w:val="TableBody"/>
              <w:rPr>
                <w:b/>
              </w:rPr>
            </w:pPr>
            <w:r w:rsidRPr="005A0783">
              <w:rPr>
                <w:b/>
              </w:rPr>
              <w:t xml:space="preserve">+KIPOPT: </w:t>
            </w:r>
            <w:proofErr w:type="gramStart"/>
            <w:r w:rsidRPr="005A0783">
              <w:rPr>
                <w:b/>
              </w:rPr>
              <w:t>0,&lt;</w:t>
            </w:r>
            <w:proofErr w:type="gramEnd"/>
            <w:r w:rsidRPr="005A0783">
              <w:rPr>
                <w:b/>
              </w:rPr>
              <w:t>TCP-based&gt;,(0-100),(0,8-1460),(0,8-1440</w:t>
            </w:r>
            <w:r w:rsidR="001B4543">
              <w:rPr>
                <w:b/>
              </w:rPr>
              <w:t>)</w:t>
            </w:r>
          </w:p>
          <w:p w14:paraId="3AC1EF72" w14:textId="77777777" w:rsidR="00820682" w:rsidRDefault="00820682" w:rsidP="00820682">
            <w:pPr>
              <w:pStyle w:val="TableBody"/>
              <w:rPr>
                <w:b/>
              </w:rPr>
            </w:pPr>
            <w:r w:rsidRPr="005A0783">
              <w:rPr>
                <w:b/>
              </w:rPr>
              <w:t xml:space="preserve">+KIPOPT: </w:t>
            </w:r>
            <w:proofErr w:type="gramStart"/>
            <w:r w:rsidRPr="005A0783">
              <w:rPr>
                <w:b/>
              </w:rPr>
              <w:t>3,(</w:t>
            </w:r>
            <w:proofErr w:type="gramEnd"/>
            <w:r w:rsidRPr="005A0783">
              <w:rPr>
                <w:b/>
              </w:rPr>
              <w:t>0-1),(0-1)</w:t>
            </w:r>
          </w:p>
          <w:p w14:paraId="07CEC1CA" w14:textId="77777777" w:rsidR="00820682" w:rsidRPr="00671C8B" w:rsidRDefault="00820682" w:rsidP="00820682">
            <w:pPr>
              <w:pStyle w:val="TableBody"/>
              <w:rPr>
                <w:u w:val="single"/>
              </w:rPr>
            </w:pPr>
            <w:r w:rsidRPr="005A0783">
              <w:rPr>
                <w:b/>
              </w:rPr>
              <w:t>OK</w:t>
            </w:r>
          </w:p>
        </w:tc>
      </w:tr>
      <w:tr w:rsidR="00820682" w:rsidRPr="00671C8B" w14:paraId="3BBA1CE6" w14:textId="77777777" w:rsidTr="00820682">
        <w:tc>
          <w:tcPr>
            <w:tcW w:w="1728" w:type="dxa"/>
          </w:tcPr>
          <w:p w14:paraId="1E07FAA2" w14:textId="77777777" w:rsidR="00820682" w:rsidRDefault="00820682" w:rsidP="00820682">
            <w:pPr>
              <w:pStyle w:val="TableBody"/>
            </w:pPr>
            <w:r>
              <w:rPr>
                <w:i/>
              </w:rPr>
              <w:t>Read command</w:t>
            </w:r>
          </w:p>
          <w:p w14:paraId="3326D82B" w14:textId="77777777" w:rsidR="00820682" w:rsidRDefault="00820682" w:rsidP="00820682">
            <w:pPr>
              <w:pStyle w:val="TableBody"/>
            </w:pPr>
          </w:p>
          <w:p w14:paraId="743FAFC0" w14:textId="77777777" w:rsidR="00820682" w:rsidRDefault="00820682" w:rsidP="00820682">
            <w:pPr>
              <w:pStyle w:val="TableBody"/>
            </w:pPr>
            <w:r w:rsidRPr="00CB4B23">
              <w:rPr>
                <w:u w:val="single"/>
              </w:rPr>
              <w:t>Syntax</w:t>
            </w:r>
          </w:p>
          <w:p w14:paraId="4A46598D" w14:textId="77777777" w:rsidR="00820682" w:rsidRPr="00CB4B23" w:rsidRDefault="00820682" w:rsidP="00820682">
            <w:pPr>
              <w:pStyle w:val="TableBody"/>
              <w:rPr>
                <w:b/>
              </w:rPr>
            </w:pPr>
            <w:r w:rsidRPr="00CB4B23">
              <w:rPr>
                <w:b/>
              </w:rPr>
              <w:t>AT+KIPOPT?</w:t>
            </w:r>
          </w:p>
        </w:tc>
        <w:tc>
          <w:tcPr>
            <w:tcW w:w="7560" w:type="dxa"/>
          </w:tcPr>
          <w:p w14:paraId="07E6595B" w14:textId="77777777" w:rsidR="00820682" w:rsidRDefault="00820682" w:rsidP="00820682">
            <w:pPr>
              <w:pStyle w:val="TableBody"/>
              <w:rPr>
                <w:u w:val="single"/>
              </w:rPr>
            </w:pPr>
          </w:p>
          <w:p w14:paraId="2AFEB773" w14:textId="77777777" w:rsidR="00820682" w:rsidRDefault="00820682" w:rsidP="00820682">
            <w:pPr>
              <w:pStyle w:val="TableBody"/>
              <w:rPr>
                <w:u w:val="single"/>
              </w:rPr>
            </w:pPr>
          </w:p>
          <w:p w14:paraId="08D083E2" w14:textId="77777777" w:rsidR="00820682" w:rsidRDefault="00820682" w:rsidP="00820682">
            <w:pPr>
              <w:pStyle w:val="TableBody"/>
            </w:pPr>
            <w:r>
              <w:rPr>
                <w:u w:val="single"/>
              </w:rPr>
              <w:t>Response</w:t>
            </w:r>
          </w:p>
          <w:p w14:paraId="4260250E" w14:textId="77777777" w:rsidR="00820682" w:rsidRPr="00CB4B23" w:rsidRDefault="00820682" w:rsidP="00820682">
            <w:pPr>
              <w:pStyle w:val="TableBody"/>
              <w:rPr>
                <w:b/>
              </w:rPr>
            </w:pPr>
            <w:r w:rsidRPr="00CB4B23">
              <w:rPr>
                <w:b/>
              </w:rPr>
              <w:t xml:space="preserve">+KIPOPT: </w:t>
            </w:r>
            <w:proofErr w:type="gramStart"/>
            <w:r w:rsidRPr="00CB4B23">
              <w:rPr>
                <w:b/>
              </w:rPr>
              <w:t>0,&lt;</w:t>
            </w:r>
            <w:proofErr w:type="gramEnd"/>
            <w:r w:rsidRPr="00CB4B23">
              <w:rPr>
                <w:b/>
              </w:rPr>
              <w:t>proto&gt;,&lt;wait time&gt;,&lt;send size v4&gt;,&lt;send size v6&gt;]</w:t>
            </w:r>
          </w:p>
          <w:p w14:paraId="08BAED1D" w14:textId="69682806" w:rsidR="00820682" w:rsidRPr="00CB4B23" w:rsidRDefault="00820682" w:rsidP="00820682">
            <w:pPr>
              <w:pStyle w:val="TableBody"/>
              <w:rPr>
                <w:b/>
              </w:rPr>
            </w:pPr>
            <w:r w:rsidRPr="00CB4B23">
              <w:rPr>
                <w:b/>
              </w:rPr>
              <w:t>[...]</w:t>
            </w:r>
          </w:p>
          <w:p w14:paraId="062730EE" w14:textId="77777777" w:rsidR="00820682" w:rsidRDefault="00820682" w:rsidP="00820682">
            <w:pPr>
              <w:pStyle w:val="TableBody"/>
              <w:rPr>
                <w:b/>
              </w:rPr>
            </w:pPr>
            <w:r w:rsidRPr="00CB4B23">
              <w:rPr>
                <w:b/>
              </w:rPr>
              <w:t xml:space="preserve">+KIPOPT: </w:t>
            </w:r>
            <w:proofErr w:type="gramStart"/>
            <w:r w:rsidRPr="00CB4B23">
              <w:rPr>
                <w:b/>
              </w:rPr>
              <w:t>3,&lt;</w:t>
            </w:r>
            <w:proofErr w:type="spellStart"/>
            <w:proofErr w:type="gramEnd"/>
            <w:r w:rsidRPr="00CB4B23">
              <w:rPr>
                <w:b/>
              </w:rPr>
              <w:t>stop_on_error</w:t>
            </w:r>
            <w:proofErr w:type="spellEnd"/>
            <w:r w:rsidRPr="00CB4B23">
              <w:rPr>
                <w:b/>
              </w:rPr>
              <w:t>&gt;, &lt;</w:t>
            </w:r>
            <w:proofErr w:type="spellStart"/>
            <w:r w:rsidRPr="00CB4B23">
              <w:rPr>
                <w:b/>
              </w:rPr>
              <w:t>stop_on_peer</w:t>
            </w:r>
            <w:proofErr w:type="spellEnd"/>
            <w:r w:rsidRPr="00CB4B23">
              <w:rPr>
                <w:b/>
              </w:rPr>
              <w:t>&gt;</w:t>
            </w:r>
          </w:p>
          <w:p w14:paraId="3ADC97D8" w14:textId="77777777" w:rsidR="00820682" w:rsidRPr="00CB4B23" w:rsidRDefault="00820682" w:rsidP="00820682">
            <w:pPr>
              <w:pStyle w:val="TableBody"/>
            </w:pPr>
            <w:r w:rsidRPr="00CB4B23">
              <w:rPr>
                <w:b/>
              </w:rPr>
              <w:t>OK</w:t>
            </w:r>
          </w:p>
        </w:tc>
      </w:tr>
      <w:tr w:rsidR="00820682" w:rsidRPr="00906CFD" w14:paraId="3A11B731" w14:textId="77777777" w:rsidTr="00820682">
        <w:trPr>
          <w:cantSplit w:val="0"/>
        </w:trPr>
        <w:tc>
          <w:tcPr>
            <w:tcW w:w="1728" w:type="dxa"/>
          </w:tcPr>
          <w:p w14:paraId="6DF37ED1" w14:textId="77777777" w:rsidR="00820682" w:rsidRDefault="00820682" w:rsidP="00820682">
            <w:pPr>
              <w:pStyle w:val="TableBody"/>
            </w:pPr>
            <w:r>
              <w:rPr>
                <w:i/>
              </w:rPr>
              <w:t>Write command</w:t>
            </w:r>
          </w:p>
          <w:p w14:paraId="3154FAE8" w14:textId="77777777" w:rsidR="00820682" w:rsidRDefault="00820682" w:rsidP="00820682">
            <w:pPr>
              <w:pStyle w:val="TableBody"/>
            </w:pPr>
          </w:p>
          <w:p w14:paraId="242A6E2D" w14:textId="77777777" w:rsidR="00820682" w:rsidRDefault="00820682" w:rsidP="00820682">
            <w:pPr>
              <w:pStyle w:val="TableBody"/>
            </w:pPr>
            <w:r w:rsidRPr="00CB4B23">
              <w:rPr>
                <w:u w:val="single"/>
              </w:rPr>
              <w:t>Syntax</w:t>
            </w:r>
          </w:p>
          <w:p w14:paraId="0AD16A4D" w14:textId="77777777" w:rsidR="00820682" w:rsidRPr="00CB4B23" w:rsidRDefault="00820682" w:rsidP="00820682">
            <w:pPr>
              <w:pStyle w:val="TableBody"/>
            </w:pPr>
            <w:r w:rsidRPr="00CB4B23">
              <w:t>If &lt;</w:t>
            </w:r>
            <w:proofErr w:type="spellStart"/>
            <w:r w:rsidRPr="00CB4B23">
              <w:t>option_id</w:t>
            </w:r>
            <w:proofErr w:type="spellEnd"/>
            <w:r w:rsidRPr="00CB4B23">
              <w:t>&gt;=0</w:t>
            </w:r>
          </w:p>
          <w:p w14:paraId="1EE7B70F" w14:textId="77777777" w:rsidR="00820682" w:rsidRPr="005A0783" w:rsidRDefault="00820682" w:rsidP="00820682">
            <w:pPr>
              <w:pStyle w:val="TableBody"/>
              <w:rPr>
                <w:b/>
              </w:rPr>
            </w:pPr>
            <w:r w:rsidRPr="005A0783">
              <w:rPr>
                <w:b/>
              </w:rPr>
              <w:t>AT+KIPOPT=</w:t>
            </w:r>
            <w:r>
              <w:rPr>
                <w:b/>
              </w:rPr>
              <w:br/>
            </w:r>
            <w:r w:rsidRPr="005A0783">
              <w:rPr>
                <w:b/>
              </w:rPr>
              <w:t>&lt;</w:t>
            </w:r>
            <w:proofErr w:type="spellStart"/>
            <w:r w:rsidRPr="005A0783">
              <w:rPr>
                <w:b/>
              </w:rPr>
              <w:t>option_id</w:t>
            </w:r>
            <w:proofErr w:type="spellEnd"/>
            <w:r w:rsidRPr="005A0783">
              <w:rPr>
                <w:b/>
              </w:rPr>
              <w:t>&gt;,</w:t>
            </w:r>
            <w:r>
              <w:rPr>
                <w:b/>
              </w:rPr>
              <w:br/>
            </w:r>
            <w:r w:rsidRPr="005A0783">
              <w:rPr>
                <w:b/>
              </w:rPr>
              <w:t>&lt;proto</w:t>
            </w:r>
            <w:proofErr w:type="gramStart"/>
            <w:r w:rsidRPr="005A0783">
              <w:rPr>
                <w:b/>
              </w:rPr>
              <w:t>&gt;,&lt;</w:t>
            </w:r>
            <w:proofErr w:type="gramEnd"/>
            <w:r w:rsidRPr="005A0783">
              <w:rPr>
                <w:b/>
              </w:rPr>
              <w:t>wait time&gt;</w:t>
            </w:r>
            <w:r>
              <w:rPr>
                <w:b/>
              </w:rPr>
              <w:br/>
            </w:r>
            <w:r w:rsidRPr="005A0783">
              <w:rPr>
                <w:b/>
              </w:rPr>
              <w:t>[,&lt;send size v4&gt;</w:t>
            </w:r>
            <w:r>
              <w:rPr>
                <w:b/>
              </w:rPr>
              <w:br/>
            </w:r>
            <w:r w:rsidRPr="005A0783">
              <w:rPr>
                <w:b/>
              </w:rPr>
              <w:t>[,&lt;send size v6&gt;]]</w:t>
            </w:r>
          </w:p>
          <w:p w14:paraId="3A667EEF" w14:textId="77777777" w:rsidR="00820682" w:rsidRPr="00CA3F4B" w:rsidRDefault="00820682" w:rsidP="00820682">
            <w:pPr>
              <w:pStyle w:val="TableBody"/>
            </w:pPr>
          </w:p>
          <w:p w14:paraId="0920716B" w14:textId="77777777" w:rsidR="00820682" w:rsidRPr="00CB4B23" w:rsidRDefault="00820682" w:rsidP="00820682">
            <w:pPr>
              <w:pStyle w:val="TableBody"/>
            </w:pPr>
            <w:r w:rsidRPr="00CB4B23">
              <w:t>If &lt;</w:t>
            </w:r>
            <w:proofErr w:type="spellStart"/>
            <w:r w:rsidRPr="00CB4B23">
              <w:t>option_id</w:t>
            </w:r>
            <w:proofErr w:type="spellEnd"/>
            <w:r w:rsidRPr="00CB4B23">
              <w:t>&gt;=1</w:t>
            </w:r>
          </w:p>
          <w:p w14:paraId="3CABBA23" w14:textId="124BF9F4" w:rsidR="00820682" w:rsidRPr="005A0783" w:rsidRDefault="00820682" w:rsidP="00820682">
            <w:pPr>
              <w:pStyle w:val="TableBody"/>
              <w:rPr>
                <w:b/>
              </w:rPr>
            </w:pPr>
            <w:r w:rsidRPr="005A0783">
              <w:rPr>
                <w:b/>
              </w:rPr>
              <w:t>AT+KIPOPT=</w:t>
            </w:r>
            <w:r>
              <w:rPr>
                <w:b/>
              </w:rPr>
              <w:br/>
            </w:r>
            <w:r w:rsidRPr="005A0783">
              <w:rPr>
                <w:b/>
              </w:rPr>
              <w:t>&lt;</w:t>
            </w:r>
            <w:proofErr w:type="spellStart"/>
            <w:r w:rsidRPr="005A0783">
              <w:rPr>
                <w:b/>
              </w:rPr>
              <w:t>option_id</w:t>
            </w:r>
            <w:proofErr w:type="spellEnd"/>
            <w:r w:rsidRPr="005A0783">
              <w:rPr>
                <w:b/>
              </w:rPr>
              <w:t>&gt;</w:t>
            </w:r>
          </w:p>
          <w:p w14:paraId="2310A742" w14:textId="77777777" w:rsidR="00820682" w:rsidRDefault="00820682" w:rsidP="00820682">
            <w:pPr>
              <w:pStyle w:val="TableBody"/>
            </w:pPr>
          </w:p>
          <w:p w14:paraId="50ED60F3" w14:textId="77777777" w:rsidR="00820682" w:rsidRPr="00D86F43" w:rsidRDefault="00820682" w:rsidP="00820682">
            <w:pPr>
              <w:pStyle w:val="TableBody"/>
            </w:pPr>
          </w:p>
          <w:p w14:paraId="3DAD192D" w14:textId="77777777" w:rsidR="00820682" w:rsidRPr="00CB4B23" w:rsidRDefault="00820682" w:rsidP="00820682">
            <w:pPr>
              <w:pStyle w:val="TableBody"/>
            </w:pPr>
            <w:r w:rsidRPr="00CB4B23">
              <w:t>If &lt;</w:t>
            </w:r>
            <w:proofErr w:type="spellStart"/>
            <w:r w:rsidRPr="00CB4B23">
              <w:t>option_id</w:t>
            </w:r>
            <w:proofErr w:type="spellEnd"/>
            <w:r w:rsidRPr="00CB4B23">
              <w:t>&gt;=2</w:t>
            </w:r>
          </w:p>
          <w:p w14:paraId="34ABB774" w14:textId="63835E1C" w:rsidR="00820682" w:rsidRPr="005A0783" w:rsidRDefault="00820682" w:rsidP="00820682">
            <w:pPr>
              <w:pStyle w:val="TableBody"/>
              <w:rPr>
                <w:b/>
              </w:rPr>
            </w:pPr>
            <w:r w:rsidRPr="005A0783">
              <w:rPr>
                <w:b/>
              </w:rPr>
              <w:t>AT+KIPOPT=</w:t>
            </w:r>
            <w:r>
              <w:rPr>
                <w:b/>
              </w:rPr>
              <w:br/>
            </w:r>
            <w:r w:rsidRPr="005A0783">
              <w:rPr>
                <w:b/>
              </w:rPr>
              <w:t>&lt;</w:t>
            </w:r>
            <w:proofErr w:type="spellStart"/>
            <w:r w:rsidRPr="005A0783">
              <w:rPr>
                <w:b/>
              </w:rPr>
              <w:t>option_id</w:t>
            </w:r>
            <w:proofErr w:type="spellEnd"/>
            <w:r w:rsidRPr="005A0783">
              <w:rPr>
                <w:b/>
              </w:rPr>
              <w:t>&gt;</w:t>
            </w:r>
          </w:p>
          <w:p w14:paraId="3AA9AA64" w14:textId="77777777" w:rsidR="00820682" w:rsidRPr="00D86F43" w:rsidRDefault="00820682" w:rsidP="00820682">
            <w:pPr>
              <w:pStyle w:val="TableBody"/>
            </w:pPr>
          </w:p>
          <w:p w14:paraId="19FAA296" w14:textId="77777777" w:rsidR="00820682" w:rsidRPr="00CB4B23" w:rsidRDefault="00820682" w:rsidP="00820682">
            <w:pPr>
              <w:pStyle w:val="TableBody"/>
            </w:pPr>
            <w:r w:rsidRPr="005A0783">
              <w:t>If &lt;</w:t>
            </w:r>
            <w:proofErr w:type="spellStart"/>
            <w:r w:rsidRPr="005A0783">
              <w:t>option_id</w:t>
            </w:r>
            <w:proofErr w:type="spellEnd"/>
            <w:r w:rsidRPr="005A0783">
              <w:t>&gt;=</w:t>
            </w:r>
            <w:r w:rsidRPr="00CB4B23">
              <w:t>3</w:t>
            </w:r>
          </w:p>
          <w:p w14:paraId="3F3C0951" w14:textId="77777777" w:rsidR="00820682" w:rsidRDefault="00820682" w:rsidP="00820682">
            <w:pPr>
              <w:pStyle w:val="TableBody"/>
              <w:rPr>
                <w:b/>
              </w:rPr>
            </w:pPr>
            <w:r w:rsidRPr="005A0783">
              <w:rPr>
                <w:b/>
              </w:rPr>
              <w:t>AT+KIPOPT=</w:t>
            </w:r>
            <w:r>
              <w:rPr>
                <w:b/>
              </w:rPr>
              <w:br/>
            </w:r>
            <w:r w:rsidRPr="005A0783">
              <w:rPr>
                <w:b/>
              </w:rPr>
              <w:t>&lt;</w:t>
            </w:r>
            <w:proofErr w:type="spellStart"/>
            <w:r w:rsidRPr="005A0783">
              <w:rPr>
                <w:b/>
              </w:rPr>
              <w:t>option_id</w:t>
            </w:r>
            <w:proofErr w:type="spellEnd"/>
            <w:r w:rsidRPr="005A0783">
              <w:rPr>
                <w:b/>
              </w:rPr>
              <w:t>&gt;, &lt;</w:t>
            </w:r>
            <w:proofErr w:type="spellStart"/>
            <w:r w:rsidRPr="005A0783">
              <w:rPr>
                <w:b/>
              </w:rPr>
              <w:t>stop_on_error</w:t>
            </w:r>
            <w:proofErr w:type="spellEnd"/>
            <w:r w:rsidRPr="005A0783">
              <w:rPr>
                <w:b/>
              </w:rPr>
              <w:t>&gt;, &lt;</w:t>
            </w:r>
            <w:proofErr w:type="spellStart"/>
            <w:r w:rsidRPr="005A0783">
              <w:rPr>
                <w:b/>
              </w:rPr>
              <w:t>stop_on_peer</w:t>
            </w:r>
            <w:proofErr w:type="spellEnd"/>
            <w:r w:rsidRPr="005A0783">
              <w:rPr>
                <w:b/>
              </w:rPr>
              <w:t>&gt;</w:t>
            </w:r>
          </w:p>
          <w:p w14:paraId="7D3E446F" w14:textId="77777777" w:rsidR="00820682" w:rsidRPr="00CA3F4B" w:rsidRDefault="00820682" w:rsidP="00820682">
            <w:pPr>
              <w:pStyle w:val="TableBody"/>
            </w:pPr>
          </w:p>
          <w:p w14:paraId="58D458A0" w14:textId="77777777" w:rsidR="00820682" w:rsidRDefault="00820682" w:rsidP="00820682">
            <w:pPr>
              <w:pStyle w:val="TableBody"/>
            </w:pPr>
            <w:r w:rsidRPr="00E0527E">
              <w:lastRenderedPageBreak/>
              <w:t>If&lt;</w:t>
            </w:r>
            <w:proofErr w:type="spellStart"/>
            <w:r w:rsidRPr="00E0527E">
              <w:t>option_id</w:t>
            </w:r>
            <w:proofErr w:type="spellEnd"/>
            <w:r w:rsidRPr="00E0527E">
              <w:t>&gt;=4</w:t>
            </w:r>
          </w:p>
          <w:p w14:paraId="6558C72B" w14:textId="77777777" w:rsidR="00820682" w:rsidRPr="00CB4B23" w:rsidRDefault="00820682" w:rsidP="00820682">
            <w:pPr>
              <w:pStyle w:val="TableBody"/>
              <w:rPr>
                <w:b/>
              </w:rPr>
            </w:pPr>
            <w:r>
              <w:rPr>
                <w:b/>
              </w:rPr>
              <w:t>AT+KIPOPT=</w:t>
            </w:r>
            <w:r>
              <w:rPr>
                <w:b/>
              </w:rPr>
              <w:br/>
              <w:t>&lt;</w:t>
            </w:r>
            <w:proofErr w:type="spellStart"/>
            <w:r>
              <w:rPr>
                <w:b/>
              </w:rPr>
              <w:t>option_id</w:t>
            </w:r>
            <w:proofErr w:type="spellEnd"/>
            <w:r>
              <w:rPr>
                <w:b/>
              </w:rPr>
              <w:t>&gt;,</w:t>
            </w:r>
            <w:r>
              <w:br/>
            </w:r>
            <w:r w:rsidRPr="00EB4512">
              <w:rPr>
                <w:b/>
              </w:rPr>
              <w:t>&lt;</w:t>
            </w:r>
            <w:proofErr w:type="spellStart"/>
            <w:r>
              <w:rPr>
                <w:b/>
              </w:rPr>
              <w:t>ssl_ver</w:t>
            </w:r>
            <w:proofErr w:type="spellEnd"/>
            <w:r w:rsidRPr="00EB4512">
              <w:rPr>
                <w:b/>
              </w:rPr>
              <w:t>&gt;</w:t>
            </w:r>
          </w:p>
        </w:tc>
        <w:tc>
          <w:tcPr>
            <w:tcW w:w="7560" w:type="dxa"/>
          </w:tcPr>
          <w:p w14:paraId="19DD9CAF" w14:textId="77777777" w:rsidR="00820682" w:rsidRDefault="00820682" w:rsidP="00820682">
            <w:pPr>
              <w:pStyle w:val="TableBody"/>
              <w:rPr>
                <w:u w:val="single"/>
              </w:rPr>
            </w:pPr>
          </w:p>
          <w:p w14:paraId="65D093CE" w14:textId="77777777" w:rsidR="00820682" w:rsidRDefault="00820682" w:rsidP="00820682">
            <w:pPr>
              <w:pStyle w:val="TableBody"/>
              <w:rPr>
                <w:u w:val="single"/>
              </w:rPr>
            </w:pPr>
          </w:p>
          <w:p w14:paraId="0DC32273" w14:textId="77777777" w:rsidR="00820682" w:rsidRDefault="00820682" w:rsidP="00820682">
            <w:pPr>
              <w:pStyle w:val="TableBody"/>
            </w:pPr>
            <w:r>
              <w:rPr>
                <w:u w:val="single"/>
              </w:rPr>
              <w:t>Response</w:t>
            </w:r>
          </w:p>
          <w:p w14:paraId="120D5CBD" w14:textId="77777777" w:rsidR="00820682" w:rsidRDefault="00820682" w:rsidP="00820682">
            <w:pPr>
              <w:pStyle w:val="TableBody"/>
              <w:rPr>
                <w:b/>
              </w:rPr>
            </w:pPr>
            <w:r w:rsidRPr="00CB4B23">
              <w:rPr>
                <w:b/>
              </w:rPr>
              <w:t>OK</w:t>
            </w:r>
          </w:p>
          <w:p w14:paraId="25AB72AA" w14:textId="77777777" w:rsidR="00820682" w:rsidRPr="00476469" w:rsidRDefault="00820682" w:rsidP="00820682">
            <w:pPr>
              <w:pStyle w:val="TableBody"/>
            </w:pPr>
          </w:p>
          <w:p w14:paraId="3D5A997B" w14:textId="77777777" w:rsidR="00820682" w:rsidRPr="00476469" w:rsidRDefault="00820682" w:rsidP="00820682">
            <w:pPr>
              <w:pStyle w:val="TableBody"/>
            </w:pPr>
            <w:r w:rsidRPr="00476469">
              <w:t>or</w:t>
            </w:r>
          </w:p>
          <w:p w14:paraId="57BEE696" w14:textId="77777777" w:rsidR="00820682" w:rsidRPr="00CB4B23" w:rsidRDefault="00820682" w:rsidP="00820682">
            <w:pPr>
              <w:pStyle w:val="TableBody"/>
              <w:rPr>
                <w:b/>
              </w:rPr>
            </w:pPr>
            <w:r w:rsidRPr="00CB4B23">
              <w:rPr>
                <w:b/>
              </w:rPr>
              <w:t>+CME ERROR&lt;err&gt;</w:t>
            </w:r>
          </w:p>
          <w:p w14:paraId="51A0FFB4" w14:textId="77777777" w:rsidR="00820682" w:rsidRDefault="00820682" w:rsidP="00820682">
            <w:pPr>
              <w:pStyle w:val="TableBody"/>
            </w:pPr>
          </w:p>
          <w:p w14:paraId="287E75DB" w14:textId="77777777" w:rsidR="00820682" w:rsidRDefault="00820682" w:rsidP="00820682">
            <w:pPr>
              <w:pStyle w:val="TableBody"/>
            </w:pPr>
            <w:r w:rsidRPr="00CB4B23">
              <w:rPr>
                <w:u w:val="single"/>
              </w:rPr>
              <w:t>Parameters</w:t>
            </w:r>
          </w:p>
          <w:p w14:paraId="167C27C1" w14:textId="77777777" w:rsidR="00820682" w:rsidRDefault="00820682" w:rsidP="00820682">
            <w:pPr>
              <w:pStyle w:val="TableBody"/>
              <w:rPr>
                <w:b/>
              </w:rPr>
            </w:pPr>
            <w:r w:rsidRPr="00CB4B23">
              <w:rPr>
                <w:b/>
              </w:rPr>
              <w:t>&lt;</w:t>
            </w:r>
            <w:proofErr w:type="spellStart"/>
            <w:r w:rsidRPr="00CB4B23">
              <w:rPr>
                <w:b/>
              </w:rPr>
              <w:t>option_id</w:t>
            </w:r>
            <w:proofErr w:type="spellEnd"/>
            <w:r w:rsidRPr="00CB4B23">
              <w:rPr>
                <w:b/>
              </w:rPr>
              <w:t>&gt;</w:t>
            </w:r>
            <w:r w:rsidRPr="00CB4B23">
              <w:tab/>
              <w:t>Option ID</w:t>
            </w:r>
          </w:p>
          <w:p w14:paraId="340DDEBF" w14:textId="77777777" w:rsidR="00820682" w:rsidRDefault="00820682" w:rsidP="00820682">
            <w:pPr>
              <w:pStyle w:val="TableBody"/>
            </w:pPr>
            <w:r>
              <w:t>0</w:t>
            </w:r>
            <w:r>
              <w:tab/>
              <w:t>Wait time, send size threshold configuration</w:t>
            </w:r>
          </w:p>
          <w:p w14:paraId="132711BE" w14:textId="16CFB679" w:rsidR="00820682" w:rsidRDefault="00820682" w:rsidP="00820682">
            <w:pPr>
              <w:pStyle w:val="TableBody"/>
            </w:pPr>
            <w:r>
              <w:t>1</w:t>
            </w:r>
            <w:r>
              <w:tab/>
            </w:r>
            <w:r w:rsidR="001B4543">
              <w:t>Internal use or compatibility purposes</w:t>
            </w:r>
          </w:p>
          <w:p w14:paraId="5CE05D05" w14:textId="20DF6A02" w:rsidR="00820682" w:rsidRDefault="00820682" w:rsidP="00820682">
            <w:pPr>
              <w:pStyle w:val="TableBody"/>
            </w:pPr>
            <w:r>
              <w:t>2</w:t>
            </w:r>
            <w:r>
              <w:tab/>
            </w:r>
            <w:r w:rsidR="001B4543">
              <w:t>Internal use or compatibility purposes</w:t>
            </w:r>
          </w:p>
          <w:p w14:paraId="265D6F18" w14:textId="77777777" w:rsidR="00820682" w:rsidRDefault="00820682" w:rsidP="00820682">
            <w:pPr>
              <w:pStyle w:val="TableBody"/>
            </w:pPr>
            <w:r>
              <w:t>3</w:t>
            </w:r>
            <w:r>
              <w:tab/>
              <w:t>PDP connection deactivated behavior</w:t>
            </w:r>
          </w:p>
          <w:p w14:paraId="697BC33C" w14:textId="2A1836BF" w:rsidR="00820682" w:rsidRDefault="00820682" w:rsidP="00820682">
            <w:pPr>
              <w:pStyle w:val="TableBody"/>
            </w:pPr>
            <w:r>
              <w:t>4</w:t>
            </w:r>
            <w:r>
              <w:tab/>
            </w:r>
            <w:r w:rsidR="001B4543">
              <w:t>Internal use or compatibility purposes</w:t>
            </w:r>
          </w:p>
          <w:p w14:paraId="4BFDB4A1" w14:textId="77777777" w:rsidR="00820682" w:rsidRDefault="00820682" w:rsidP="00820682">
            <w:pPr>
              <w:pStyle w:val="TableBody"/>
            </w:pPr>
          </w:p>
          <w:p w14:paraId="5F076A8A" w14:textId="77777777" w:rsidR="00820682" w:rsidRDefault="00820682" w:rsidP="00820682">
            <w:pPr>
              <w:pStyle w:val="TableBody"/>
            </w:pPr>
            <w:r w:rsidRPr="00CB4B23">
              <w:rPr>
                <w:b/>
              </w:rPr>
              <w:t>&lt;proto&gt;</w:t>
            </w:r>
            <w:r>
              <w:tab/>
              <w:t>Protocol, string type</w:t>
            </w:r>
          </w:p>
          <w:p w14:paraId="3A8F191C" w14:textId="77777777" w:rsidR="00820682" w:rsidRDefault="00820682" w:rsidP="00820682">
            <w:pPr>
              <w:pStyle w:val="TableBody"/>
            </w:pPr>
            <w:r>
              <w:t>“TCPC”</w:t>
            </w:r>
            <w:r>
              <w:tab/>
              <w:t>TCP client session</w:t>
            </w:r>
          </w:p>
          <w:p w14:paraId="1EC30D02" w14:textId="77777777" w:rsidR="00820682" w:rsidRDefault="00820682" w:rsidP="00820682">
            <w:pPr>
              <w:pStyle w:val="TableBody"/>
            </w:pPr>
            <w:r>
              <w:t>“TCPS”</w:t>
            </w:r>
            <w:r>
              <w:tab/>
              <w:t>TCP server session</w:t>
            </w:r>
          </w:p>
          <w:p w14:paraId="3BD6C44B" w14:textId="77777777" w:rsidR="00820682" w:rsidRDefault="00820682" w:rsidP="00820682">
            <w:pPr>
              <w:pStyle w:val="TableBody"/>
            </w:pPr>
            <w:r>
              <w:t>“UDPC”</w:t>
            </w:r>
            <w:r>
              <w:tab/>
              <w:t>UDP client session</w:t>
            </w:r>
          </w:p>
          <w:p w14:paraId="39353E6C" w14:textId="77777777" w:rsidR="00820682" w:rsidRDefault="00820682" w:rsidP="00820682">
            <w:pPr>
              <w:pStyle w:val="TableBody"/>
            </w:pPr>
            <w:r>
              <w:t>“UDPS”</w:t>
            </w:r>
            <w:r>
              <w:tab/>
              <w:t>UDP server session</w:t>
            </w:r>
          </w:p>
          <w:p w14:paraId="639E484C" w14:textId="2E803CD3" w:rsidR="00820682" w:rsidRDefault="00820682" w:rsidP="00820682">
            <w:pPr>
              <w:pStyle w:val="TableBody"/>
            </w:pPr>
            <w:r>
              <w:t>“TCP”</w:t>
            </w:r>
            <w:r>
              <w:tab/>
            </w:r>
            <w:r>
              <w:tab/>
              <w:t>Both client and server TCP sessions</w:t>
            </w:r>
          </w:p>
          <w:p w14:paraId="4A48752F" w14:textId="77777777" w:rsidR="00820682" w:rsidRDefault="00820682" w:rsidP="00820682">
            <w:pPr>
              <w:pStyle w:val="TableBody"/>
            </w:pPr>
            <w:r>
              <w:t>“UDP”</w:t>
            </w:r>
            <w:r>
              <w:tab/>
            </w:r>
            <w:r>
              <w:tab/>
              <w:t>Both client and server UDP sessions</w:t>
            </w:r>
          </w:p>
          <w:p w14:paraId="58C4634A" w14:textId="77777777" w:rsidR="00820682" w:rsidRDefault="00820682" w:rsidP="00820682">
            <w:pPr>
              <w:pStyle w:val="TableBody"/>
            </w:pPr>
          </w:p>
          <w:p w14:paraId="0121F836" w14:textId="77777777" w:rsidR="00820682" w:rsidRDefault="00820682" w:rsidP="00820682">
            <w:pPr>
              <w:pStyle w:val="TableBody"/>
            </w:pPr>
            <w:r w:rsidRPr="00CB4B23">
              <w:rPr>
                <w:b/>
              </w:rPr>
              <w:lastRenderedPageBreak/>
              <w:t>&lt;wait time&gt;</w:t>
            </w:r>
            <w:r>
              <w:tab/>
              <w:t xml:space="preserve">Timeout for configuring the packet segmentation on the IP network side; it specifies the timeout after which the buffered data will be sent to the peer irrespective of data packet size. Value is in 100 </w:t>
            </w:r>
            <w:proofErr w:type="spellStart"/>
            <w:r>
              <w:t>ms</w:t>
            </w:r>
            <w:proofErr w:type="spellEnd"/>
            <w:r>
              <w:t xml:space="preserve"> units.</w:t>
            </w:r>
          </w:p>
          <w:p w14:paraId="0F3BD96E" w14:textId="77777777" w:rsidR="00820682" w:rsidRDefault="00820682" w:rsidP="00820682">
            <w:pPr>
              <w:pStyle w:val="TableBody"/>
            </w:pPr>
            <w:r>
              <w:t>Range:</w:t>
            </w:r>
          </w:p>
          <w:p w14:paraId="06111214" w14:textId="77777777" w:rsidR="00820682" w:rsidRDefault="00820682" w:rsidP="00820682">
            <w:pPr>
              <w:pStyle w:val="TableBody"/>
            </w:pPr>
            <w:r>
              <w:t>For UDP: 1 – 100, default value = 2</w:t>
            </w:r>
          </w:p>
          <w:p w14:paraId="57EF4253" w14:textId="77777777" w:rsidR="00820682" w:rsidRDefault="00820682" w:rsidP="00820682">
            <w:pPr>
              <w:pStyle w:val="TableBody"/>
            </w:pPr>
            <w:r>
              <w:t>For TCP: 0 – 100, default value = 1. Note that value = 0 has the same effect as having value = 1 due to the limitation from +KPATTERN detection timing</w:t>
            </w:r>
          </w:p>
          <w:p w14:paraId="10D03D10" w14:textId="77777777" w:rsidR="00820682" w:rsidRPr="00CA3F4B" w:rsidRDefault="00820682" w:rsidP="00820682">
            <w:pPr>
              <w:pStyle w:val="TableBody"/>
              <w:rPr>
                <w:sz w:val="10"/>
                <w:szCs w:val="10"/>
              </w:rPr>
            </w:pPr>
          </w:p>
          <w:p w14:paraId="1FC354F3" w14:textId="77777777" w:rsidR="00820682" w:rsidRDefault="00820682" w:rsidP="00820682">
            <w:pPr>
              <w:pStyle w:val="TableBody"/>
            </w:pPr>
            <w:r w:rsidRPr="00CB4B23">
              <w:rPr>
                <w:b/>
              </w:rPr>
              <w:t>&lt;send size v4&gt;</w:t>
            </w:r>
            <w:r>
              <w:tab/>
              <w:t>Data packet size for IPv4 sessions. This parameter specifies the data packet size that needs to be sent to the peer.</w:t>
            </w:r>
          </w:p>
          <w:p w14:paraId="239EA25B" w14:textId="77777777" w:rsidR="00820682" w:rsidRDefault="00820682" w:rsidP="00820682">
            <w:pPr>
              <w:pStyle w:val="TableBody"/>
            </w:pPr>
            <w:r>
              <w:t>Range:</w:t>
            </w:r>
          </w:p>
          <w:p w14:paraId="17C739C1" w14:textId="77777777" w:rsidR="00820682" w:rsidRDefault="00820682" w:rsidP="00820682">
            <w:pPr>
              <w:pStyle w:val="TableBody"/>
            </w:pPr>
            <w:r>
              <w:t>For UDP: 8 – 1472, default value = 1020</w:t>
            </w:r>
          </w:p>
          <w:p w14:paraId="50FF5989" w14:textId="77777777" w:rsidR="00820682" w:rsidRDefault="00820682" w:rsidP="00820682">
            <w:pPr>
              <w:pStyle w:val="TableBody"/>
            </w:pPr>
            <w:r>
              <w:t>For TCP: 0, 8 – 1460, default value = 0 (disabled)</w:t>
            </w:r>
          </w:p>
          <w:p w14:paraId="6F1AADFD" w14:textId="77777777" w:rsidR="00820682" w:rsidRPr="00CA3F4B" w:rsidRDefault="00820682" w:rsidP="00820682">
            <w:pPr>
              <w:pStyle w:val="TableBody"/>
              <w:rPr>
                <w:sz w:val="10"/>
                <w:szCs w:val="10"/>
              </w:rPr>
            </w:pPr>
          </w:p>
          <w:p w14:paraId="6D91BF37" w14:textId="77777777" w:rsidR="00820682" w:rsidRDefault="00820682" w:rsidP="00820682">
            <w:pPr>
              <w:pStyle w:val="TableBody"/>
            </w:pPr>
            <w:r w:rsidRPr="00CB4B23">
              <w:rPr>
                <w:b/>
              </w:rPr>
              <w:t>&lt;send size v6&gt;</w:t>
            </w:r>
            <w:r>
              <w:tab/>
              <w:t>Data packet size for IPv6 sessions. This parameter specifies the data packet size that needs to be sent to the peer.</w:t>
            </w:r>
          </w:p>
          <w:p w14:paraId="0B618803" w14:textId="77777777" w:rsidR="00820682" w:rsidRDefault="00820682" w:rsidP="00820682">
            <w:pPr>
              <w:pStyle w:val="TableBody"/>
            </w:pPr>
            <w:r>
              <w:t>Range:</w:t>
            </w:r>
          </w:p>
          <w:p w14:paraId="37AB8546" w14:textId="77777777" w:rsidR="00820682" w:rsidRDefault="00820682" w:rsidP="00820682">
            <w:pPr>
              <w:pStyle w:val="TableBody"/>
            </w:pPr>
            <w:r>
              <w:t>For UDP: 8 – 1452, default value = 1020</w:t>
            </w:r>
          </w:p>
          <w:p w14:paraId="4A24B262" w14:textId="77777777" w:rsidR="00820682" w:rsidRDefault="00820682" w:rsidP="00820682">
            <w:pPr>
              <w:pStyle w:val="TableBody"/>
            </w:pPr>
            <w:r>
              <w:t xml:space="preserve">For TCP: 0, 8 – 1440, default value = 0 (disabled). Note that value = 0 uses a wait time of 100 </w:t>
            </w:r>
            <w:proofErr w:type="spellStart"/>
            <w:r>
              <w:t>ms.</w:t>
            </w:r>
            <w:proofErr w:type="spellEnd"/>
          </w:p>
          <w:p w14:paraId="7CDC3F47" w14:textId="77777777" w:rsidR="00820682" w:rsidRPr="00CA3F4B" w:rsidRDefault="00820682" w:rsidP="00820682">
            <w:pPr>
              <w:pStyle w:val="TableBody"/>
              <w:rPr>
                <w:sz w:val="10"/>
                <w:szCs w:val="10"/>
              </w:rPr>
            </w:pPr>
          </w:p>
          <w:p w14:paraId="310CFE87" w14:textId="77777777" w:rsidR="00820682" w:rsidRDefault="00820682" w:rsidP="00820682">
            <w:pPr>
              <w:pStyle w:val="TableBody"/>
            </w:pPr>
            <w:r w:rsidRPr="00CB4B23">
              <w:rPr>
                <w:b/>
              </w:rPr>
              <w:t>&lt;</w:t>
            </w:r>
            <w:proofErr w:type="spellStart"/>
            <w:r w:rsidRPr="00CB4B23">
              <w:rPr>
                <w:b/>
              </w:rPr>
              <w:t>stop_on_error</w:t>
            </w:r>
            <w:proofErr w:type="spellEnd"/>
            <w:r w:rsidRPr="00CB4B23">
              <w:rPr>
                <w:b/>
              </w:rPr>
              <w:t>&gt;</w:t>
            </w:r>
            <w:r>
              <w:tab/>
              <w:t>PDP connection deactivation behavior when a session is closed due to any error</w:t>
            </w:r>
          </w:p>
          <w:p w14:paraId="5A8D618A" w14:textId="77777777" w:rsidR="00820682" w:rsidRDefault="00820682" w:rsidP="00820682">
            <w:pPr>
              <w:pStyle w:val="TableBody"/>
            </w:pPr>
            <w:r w:rsidRPr="00CB4B23">
              <w:rPr>
                <w:u w:val="single"/>
              </w:rPr>
              <w:t>0</w:t>
            </w:r>
            <w:r>
              <w:tab/>
              <w:t>Do not request to stop the connection</w:t>
            </w:r>
          </w:p>
          <w:p w14:paraId="7CE3DA49" w14:textId="77777777" w:rsidR="00820682" w:rsidRDefault="00820682" w:rsidP="00820682">
            <w:pPr>
              <w:pStyle w:val="TableBody"/>
            </w:pPr>
            <w:r>
              <w:t>1</w:t>
            </w:r>
            <w:r>
              <w:tab/>
              <w:t>Request to stop the connection</w:t>
            </w:r>
          </w:p>
          <w:p w14:paraId="4C3A214C" w14:textId="77777777" w:rsidR="00820682" w:rsidRPr="00CA3F4B" w:rsidRDefault="00820682" w:rsidP="00820682">
            <w:pPr>
              <w:pStyle w:val="TableBody"/>
              <w:rPr>
                <w:sz w:val="10"/>
                <w:szCs w:val="10"/>
              </w:rPr>
            </w:pPr>
          </w:p>
          <w:p w14:paraId="6D1C4755" w14:textId="77777777" w:rsidR="00820682" w:rsidRDefault="00820682" w:rsidP="00820682">
            <w:pPr>
              <w:pStyle w:val="TableBody"/>
            </w:pPr>
            <w:r w:rsidRPr="00CB4B23">
              <w:rPr>
                <w:b/>
              </w:rPr>
              <w:t>&lt;</w:t>
            </w:r>
            <w:proofErr w:type="spellStart"/>
            <w:r w:rsidRPr="00CB4B23">
              <w:rPr>
                <w:b/>
              </w:rPr>
              <w:t>stop_on_peer</w:t>
            </w:r>
            <w:proofErr w:type="spellEnd"/>
            <w:r w:rsidRPr="00CB4B23">
              <w:rPr>
                <w:b/>
              </w:rPr>
              <w:t>&gt;</w:t>
            </w:r>
            <w:r>
              <w:tab/>
              <w:t>PDP connection deactivation behavior when a session is closed by a peer/server</w:t>
            </w:r>
          </w:p>
          <w:p w14:paraId="70E98934" w14:textId="77777777" w:rsidR="00820682" w:rsidRDefault="00820682" w:rsidP="00820682">
            <w:pPr>
              <w:pStyle w:val="TableBody"/>
            </w:pPr>
            <w:r w:rsidRPr="00CB4B23">
              <w:rPr>
                <w:u w:val="single"/>
              </w:rPr>
              <w:t>0</w:t>
            </w:r>
            <w:r>
              <w:tab/>
              <w:t>Do not request to stop the connection</w:t>
            </w:r>
          </w:p>
          <w:p w14:paraId="4D78DA8A" w14:textId="2FE629D0" w:rsidR="00820682" w:rsidRDefault="00820682" w:rsidP="00820682">
            <w:pPr>
              <w:pStyle w:val="TableBody"/>
            </w:pPr>
            <w:r>
              <w:t>1</w:t>
            </w:r>
            <w:r>
              <w:tab/>
              <w:t>Request to stop the connection</w:t>
            </w:r>
          </w:p>
          <w:p w14:paraId="2DC001CC" w14:textId="39577937" w:rsidR="00820682" w:rsidRPr="00906CFD" w:rsidRDefault="00820682" w:rsidP="00820682">
            <w:pPr>
              <w:pStyle w:val="TableBody"/>
              <w:rPr>
                <w:lang w:val="fr-FR"/>
              </w:rPr>
            </w:pPr>
            <w:r>
              <w:rPr>
                <w:rStyle w:val="CommentReference"/>
                <w:rFonts w:ascii="Verdana" w:hAnsi="Verdana" w:cs="Times New Roman"/>
                <w:lang w:eastAsia="en-US"/>
              </w:rPr>
              <w:commentReference w:id="155"/>
            </w:r>
          </w:p>
        </w:tc>
      </w:tr>
      <w:tr w:rsidR="00820682" w:rsidRPr="00671C8B" w14:paraId="7BFE85AA" w14:textId="77777777" w:rsidTr="00820682">
        <w:trPr>
          <w:cantSplit w:val="0"/>
        </w:trPr>
        <w:tc>
          <w:tcPr>
            <w:tcW w:w="1728" w:type="dxa"/>
          </w:tcPr>
          <w:p w14:paraId="54ADA299" w14:textId="77777777" w:rsidR="00820682" w:rsidRPr="00671C8B" w:rsidRDefault="00820682" w:rsidP="00820682">
            <w:pPr>
              <w:pStyle w:val="TableBody"/>
              <w:pageBreakBefore/>
              <w:rPr>
                <w:u w:val="single"/>
              </w:rPr>
            </w:pPr>
            <w:r w:rsidRPr="00671C8B">
              <w:rPr>
                <w:u w:val="single"/>
              </w:rPr>
              <w:lastRenderedPageBreak/>
              <w:t>Reference</w:t>
            </w:r>
          </w:p>
          <w:p w14:paraId="2443B295" w14:textId="77777777" w:rsidR="00820682" w:rsidRDefault="00820682" w:rsidP="00820682">
            <w:pPr>
              <w:pStyle w:val="TableBody"/>
              <w:rPr>
                <w:i/>
              </w:rPr>
            </w:pPr>
            <w:r w:rsidRPr="00671C8B">
              <w:t>Sierra Wireless Proprietary</w:t>
            </w:r>
          </w:p>
        </w:tc>
        <w:tc>
          <w:tcPr>
            <w:tcW w:w="7560" w:type="dxa"/>
          </w:tcPr>
          <w:p w14:paraId="5426C04A" w14:textId="77777777" w:rsidR="00820682" w:rsidRPr="00671C8B" w:rsidRDefault="00820682" w:rsidP="00820682">
            <w:pPr>
              <w:pStyle w:val="TableBody"/>
            </w:pPr>
            <w:r w:rsidRPr="00671C8B">
              <w:rPr>
                <w:u w:val="single"/>
              </w:rPr>
              <w:t>Note</w:t>
            </w:r>
            <w:r w:rsidRPr="00671C8B">
              <w:t>s</w:t>
            </w:r>
          </w:p>
          <w:p w14:paraId="70E38124" w14:textId="77777777" w:rsidR="00820682" w:rsidRDefault="00820682" w:rsidP="00820682">
            <w:pPr>
              <w:pStyle w:val="TableBody"/>
              <w:numPr>
                <w:ilvl w:val="0"/>
                <w:numId w:val="98"/>
              </w:numPr>
            </w:pPr>
            <w:r w:rsidRPr="00CB4B23">
              <w:t>The default setting of &lt;</w:t>
            </w:r>
            <w:proofErr w:type="spellStart"/>
            <w:r w:rsidRPr="00CB4B23">
              <w:t>option_id</w:t>
            </w:r>
            <w:proofErr w:type="spellEnd"/>
            <w:r w:rsidRPr="00CB4B23">
              <w:t>&gt;=3 is (&lt;</w:t>
            </w:r>
            <w:proofErr w:type="spellStart"/>
            <w:r w:rsidRPr="00CB4B23">
              <w:t>stop_on_error</w:t>
            </w:r>
            <w:proofErr w:type="spellEnd"/>
            <w:r w:rsidRPr="00CB4B23">
              <w:t>&gt;=0, &lt;</w:t>
            </w:r>
            <w:proofErr w:type="spellStart"/>
            <w:r w:rsidRPr="00DB3675">
              <w:t>stop_on_peer</w:t>
            </w:r>
            <w:proofErr w:type="spellEnd"/>
            <w:r w:rsidRPr="00DB3675">
              <w:t>&gt;=0)</w:t>
            </w:r>
            <w:r>
              <w:t xml:space="preserve"> a</w:t>
            </w:r>
            <w:r w:rsidRPr="00CB4B23">
              <w:t>fter module boot-up</w:t>
            </w:r>
            <w:r>
              <w:t>;</w:t>
            </w:r>
            <w:r w:rsidRPr="00CB4B23">
              <w:t xml:space="preserve"> </w:t>
            </w:r>
            <w:r>
              <w:t xml:space="preserve">this means </w:t>
            </w:r>
            <w:r w:rsidRPr="00CB4B23">
              <w:t xml:space="preserve">that a PDP connection is requested to stop only when a session </w:t>
            </w:r>
            <w:r>
              <w:t xml:space="preserve">is </w:t>
            </w:r>
            <w:r w:rsidRPr="00CB4B23">
              <w:t xml:space="preserve">closed by </w:t>
            </w:r>
            <w:r>
              <w:t xml:space="preserve">an </w:t>
            </w:r>
            <w:r w:rsidRPr="00CB4B23">
              <w:t>Internet AT command (e.g. +KTCPCLOSE)</w:t>
            </w:r>
            <w:r>
              <w:t>.</w:t>
            </w:r>
          </w:p>
          <w:p w14:paraId="62DE3371" w14:textId="77777777" w:rsidR="00820682" w:rsidRDefault="00820682" w:rsidP="00820682">
            <w:pPr>
              <w:pStyle w:val="TableBody"/>
              <w:numPr>
                <w:ilvl w:val="0"/>
                <w:numId w:val="98"/>
              </w:numPr>
            </w:pPr>
            <w:r>
              <w:t>Thresholds &lt;send size v4&gt; and &lt;send size v6&gt; control the maximum size of data received from the AT terminal to be buffered within timeout &lt;wait time&gt;. When the threshold is reached or after timeout, the buffered data are sent to the socket layer for transmission.</w:t>
            </w:r>
            <w:r>
              <w:br/>
            </w:r>
            <w:r>
              <w:tab/>
              <w:t>For UDP:</w:t>
            </w:r>
            <w:r>
              <w:tab/>
            </w:r>
            <w:r>
              <w:tab/>
            </w:r>
            <w:r>
              <w:tab/>
              <w:t>data are sent as a UDP packet</w:t>
            </w:r>
            <w:r>
              <w:br/>
            </w:r>
            <w:r>
              <w:tab/>
              <w:t>For TCP based protocol:</w:t>
            </w:r>
            <w:r>
              <w:tab/>
              <w:t xml:space="preserve">data are copied to socket first-in-first-out buffer </w:t>
            </w:r>
            <w:r>
              <w:tab/>
            </w:r>
            <w:r>
              <w:tab/>
            </w:r>
            <w:r>
              <w:tab/>
            </w:r>
            <w:r>
              <w:tab/>
            </w:r>
            <w:r>
              <w:tab/>
            </w:r>
            <w:r>
              <w:tab/>
              <w:t xml:space="preserve">for </w:t>
            </w:r>
            <w:proofErr w:type="gramStart"/>
            <w:r>
              <w:t>transmission</w:t>
            </w:r>
            <w:proofErr w:type="gramEnd"/>
            <w:r>
              <w:t xml:space="preserve"> but packet segmentation is not </w:t>
            </w:r>
            <w:r>
              <w:tab/>
            </w:r>
            <w:r>
              <w:tab/>
            </w:r>
            <w:r>
              <w:tab/>
            </w:r>
            <w:r>
              <w:tab/>
            </w:r>
            <w:r>
              <w:tab/>
            </w:r>
            <w:r>
              <w:tab/>
              <w:t>guaranteed to be &lt;send size&gt;</w:t>
            </w:r>
          </w:p>
          <w:p w14:paraId="01686F84" w14:textId="77777777" w:rsidR="00820682" w:rsidRDefault="00820682" w:rsidP="00820682">
            <w:pPr>
              <w:pStyle w:val="TableBody"/>
              <w:numPr>
                <w:ilvl w:val="0"/>
                <w:numId w:val="98"/>
              </w:numPr>
            </w:pPr>
            <w:r>
              <w:t>For TCP based protocol, when &lt;send size v4&gt; and &lt;send size v6&gt; are disabled (=0), threshold = 4000 is used internally.</w:t>
            </w:r>
          </w:p>
          <w:p w14:paraId="1E8AB8ED" w14:textId="77777777" w:rsidR="00820682" w:rsidRDefault="00820682" w:rsidP="00820682">
            <w:pPr>
              <w:pStyle w:val="TableBody"/>
              <w:numPr>
                <w:ilvl w:val="0"/>
                <w:numId w:val="98"/>
              </w:numPr>
            </w:pPr>
            <w:r>
              <w:t>The maximum transmission unit (MTU) is 1500 bytes.</w:t>
            </w:r>
          </w:p>
          <w:p w14:paraId="54592C1F" w14:textId="77777777" w:rsidR="00820682" w:rsidRPr="00CB4B23" w:rsidRDefault="00820682" w:rsidP="00820682">
            <w:pPr>
              <w:pStyle w:val="TableBody"/>
              <w:numPr>
                <w:ilvl w:val="0"/>
                <w:numId w:val="98"/>
              </w:numPr>
            </w:pPr>
            <w:r>
              <w:t>&lt;send size v4&gt; and &lt;send size v6&gt; impacts the detection of &lt;EOF pattern&gt;. Refer to the notes of +KAPTTERN for more information.</w:t>
            </w:r>
          </w:p>
        </w:tc>
      </w:tr>
    </w:tbl>
    <w:p w14:paraId="6E5AB3E1" w14:textId="77777777" w:rsidR="00820682" w:rsidRDefault="00820682" w:rsidP="00820682">
      <w:pPr>
        <w:pStyle w:val="Heading2"/>
        <w:keepNext w:val="0"/>
      </w:pPr>
      <w:bookmarkStart w:id="156" w:name="_Ref458763682"/>
      <w:bookmarkStart w:id="157" w:name="_Ref458763683"/>
      <w:bookmarkStart w:id="158" w:name="_Toc486251748"/>
      <w:bookmarkStart w:id="159" w:name="_Toc489371235"/>
      <w:bookmarkStart w:id="160" w:name="_Toc511294385"/>
      <w:bookmarkStart w:id="161" w:name="_Toc448912334"/>
      <w:commentRangeStart w:id="162"/>
      <w:r>
        <w:t>SSL Configuration</w:t>
      </w:r>
      <w:bookmarkEnd w:id="156"/>
      <w:bookmarkEnd w:id="157"/>
      <w:commentRangeEnd w:id="162"/>
      <w:r>
        <w:rPr>
          <w:rStyle w:val="CommentReference"/>
          <w:rFonts w:ascii="Verdana" w:eastAsia="Times New Roman" w:hAnsi="Verdana" w:cs="Times New Roman"/>
          <w:b w:val="0"/>
          <w:lang w:eastAsia="en-US"/>
        </w:rPr>
        <w:commentReference w:id="162"/>
      </w:r>
      <w:bookmarkEnd w:id="158"/>
      <w:bookmarkEnd w:id="159"/>
      <w:bookmarkEnd w:id="160"/>
    </w:p>
    <w:p w14:paraId="28B3B8F3" w14:textId="77777777" w:rsidR="00820682" w:rsidRDefault="00820682" w:rsidP="00820682">
      <w:pPr>
        <w:pStyle w:val="Heading3"/>
      </w:pPr>
      <w:bookmarkStart w:id="163" w:name="_Toc486251749"/>
      <w:bookmarkStart w:id="164" w:name="_Toc489371236"/>
      <w:bookmarkStart w:id="165" w:name="_Toc511294386"/>
      <w:r w:rsidRPr="00671C8B">
        <w:t>+</w:t>
      </w:r>
      <w:r>
        <w:t>KSSLCRYPTO</w:t>
      </w:r>
      <w:r w:rsidRPr="00671C8B">
        <w:t xml:space="preserve"> Command: </w:t>
      </w:r>
      <w:r>
        <w:t>Cipher Suite Configuration</w:t>
      </w:r>
      <w:bookmarkEnd w:id="163"/>
      <w:bookmarkEnd w:id="164"/>
      <w:bookmarkEnd w:id="165"/>
    </w:p>
    <w:tbl>
      <w:tblPr>
        <w:tblStyle w:val="TableSWIleft"/>
        <w:tblW w:w="9288" w:type="dxa"/>
        <w:tblLayout w:type="fixed"/>
        <w:tblLook w:val="04A0" w:firstRow="1" w:lastRow="0" w:firstColumn="1" w:lastColumn="0" w:noHBand="0" w:noVBand="1"/>
      </w:tblPr>
      <w:tblGrid>
        <w:gridCol w:w="1728"/>
        <w:gridCol w:w="7560"/>
      </w:tblGrid>
      <w:tr w:rsidR="00820682" w:rsidRPr="00671C8B" w14:paraId="21EC97FB"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3BE2DB7" w14:textId="4F7A8CC3" w:rsidR="00820682" w:rsidRPr="00671C8B" w:rsidRDefault="00376626" w:rsidP="00820682">
            <w:pPr>
              <w:pStyle w:val="TableRowHead"/>
              <w:spacing w:before="144" w:after="144"/>
            </w:pPr>
            <w:r>
              <w:t>HL78xx</w:t>
            </w:r>
          </w:p>
        </w:tc>
      </w:tr>
      <w:tr w:rsidR="00820682" w:rsidRPr="00671C8B" w14:paraId="10693775" w14:textId="77777777" w:rsidTr="00820682">
        <w:tc>
          <w:tcPr>
            <w:tcW w:w="1728" w:type="dxa"/>
          </w:tcPr>
          <w:p w14:paraId="0C8F2B23" w14:textId="77777777" w:rsidR="00820682" w:rsidRPr="00C41274" w:rsidRDefault="00820682" w:rsidP="00820682">
            <w:pPr>
              <w:pStyle w:val="TableBody"/>
              <w:rPr>
                <w:i/>
              </w:rPr>
            </w:pPr>
            <w:r w:rsidRPr="00C41274">
              <w:rPr>
                <w:i/>
              </w:rPr>
              <w:t>Test command</w:t>
            </w:r>
          </w:p>
          <w:p w14:paraId="6B76A4F8" w14:textId="77777777" w:rsidR="00820682" w:rsidRPr="006928C8" w:rsidRDefault="00820682" w:rsidP="00820682">
            <w:pPr>
              <w:pStyle w:val="TableBody"/>
            </w:pPr>
          </w:p>
          <w:p w14:paraId="41A3B455" w14:textId="77777777" w:rsidR="00820682" w:rsidRPr="00C41274" w:rsidRDefault="00820682" w:rsidP="00820682">
            <w:pPr>
              <w:pStyle w:val="TableBody"/>
              <w:rPr>
                <w:u w:val="single"/>
              </w:rPr>
            </w:pPr>
            <w:r w:rsidRPr="00C41274">
              <w:rPr>
                <w:u w:val="single"/>
              </w:rPr>
              <w:t>Syntax</w:t>
            </w:r>
          </w:p>
          <w:p w14:paraId="4049ECA2" w14:textId="77777777" w:rsidR="00820682" w:rsidRPr="00671C8B" w:rsidRDefault="00820682" w:rsidP="00820682">
            <w:pPr>
              <w:pStyle w:val="TableBody"/>
              <w:rPr>
                <w:b/>
              </w:rPr>
            </w:pPr>
            <w:r w:rsidRPr="00C41274">
              <w:rPr>
                <w:b/>
              </w:rPr>
              <w:t>AT+</w:t>
            </w:r>
            <w:r>
              <w:rPr>
                <w:b/>
              </w:rPr>
              <w:br/>
              <w:t>KSSLCRYPTO</w:t>
            </w:r>
            <w:r w:rsidRPr="00C41274">
              <w:rPr>
                <w:b/>
              </w:rPr>
              <w:t>=?</w:t>
            </w:r>
          </w:p>
        </w:tc>
        <w:tc>
          <w:tcPr>
            <w:tcW w:w="7560" w:type="dxa"/>
          </w:tcPr>
          <w:p w14:paraId="6F07CED4" w14:textId="77777777" w:rsidR="00820682" w:rsidRPr="00C41274" w:rsidRDefault="00820682" w:rsidP="00820682">
            <w:pPr>
              <w:pStyle w:val="TableBody"/>
              <w:rPr>
                <w:u w:val="single"/>
              </w:rPr>
            </w:pPr>
          </w:p>
          <w:p w14:paraId="19967BE7" w14:textId="77777777" w:rsidR="00820682" w:rsidRPr="00D86F43" w:rsidRDefault="00820682" w:rsidP="00820682">
            <w:pPr>
              <w:pStyle w:val="TableBody"/>
            </w:pPr>
          </w:p>
          <w:p w14:paraId="3D1BFB26" w14:textId="77777777" w:rsidR="00820682" w:rsidRPr="00C41274" w:rsidRDefault="00820682" w:rsidP="00820682">
            <w:pPr>
              <w:pStyle w:val="TableBody"/>
              <w:rPr>
                <w:u w:val="single"/>
              </w:rPr>
            </w:pPr>
            <w:r w:rsidRPr="00C41274">
              <w:rPr>
                <w:u w:val="single"/>
              </w:rPr>
              <w:t>Response</w:t>
            </w:r>
          </w:p>
          <w:p w14:paraId="757EBD6A" w14:textId="77777777" w:rsidR="00820682" w:rsidRPr="00A3695F" w:rsidRDefault="00820682" w:rsidP="00820682">
            <w:pPr>
              <w:pStyle w:val="TableBody"/>
              <w:rPr>
                <w:b/>
                <w:sz w:val="20"/>
              </w:rPr>
            </w:pPr>
            <w:r w:rsidRPr="0097565E">
              <w:rPr>
                <w:b/>
              </w:rPr>
              <w:t>+</w:t>
            </w:r>
            <w:r>
              <w:rPr>
                <w:b/>
              </w:rPr>
              <w:t>KSSLCRYPTO</w:t>
            </w:r>
            <w:r w:rsidRPr="0013223B">
              <w:rPr>
                <w:b/>
              </w:rPr>
              <w:t>:</w:t>
            </w:r>
            <w:r>
              <w:rPr>
                <w:b/>
              </w:rPr>
              <w:t xml:space="preserve"> </w:t>
            </w:r>
            <w:r w:rsidRPr="0013223B">
              <w:rPr>
                <w:b/>
              </w:rPr>
              <w:t>&lt;</w:t>
            </w:r>
            <w:proofErr w:type="spellStart"/>
            <w:r w:rsidRPr="0013223B">
              <w:rPr>
                <w:b/>
              </w:rPr>
              <w:t>profile_id</w:t>
            </w:r>
            <w:proofErr w:type="spellEnd"/>
            <w:proofErr w:type="gramStart"/>
            <w:r w:rsidRPr="0013223B">
              <w:rPr>
                <w:b/>
              </w:rPr>
              <w:t>&gt;,&lt;</w:t>
            </w:r>
            <w:proofErr w:type="spellStart"/>
            <w:proofErr w:type="gramEnd"/>
            <w:r w:rsidRPr="0013223B">
              <w:rPr>
                <w:b/>
              </w:rPr>
              <w:t>mkey_Algo</w:t>
            </w:r>
            <w:proofErr w:type="spellEnd"/>
            <w:r w:rsidRPr="0013223B">
              <w:rPr>
                <w:b/>
              </w:rPr>
              <w:t>&gt;,&lt;</w:t>
            </w:r>
            <w:proofErr w:type="spellStart"/>
            <w:r w:rsidRPr="0013223B">
              <w:rPr>
                <w:b/>
              </w:rPr>
              <w:t>auth_algo</w:t>
            </w:r>
            <w:proofErr w:type="spellEnd"/>
            <w:r w:rsidRPr="0013223B">
              <w:rPr>
                <w:b/>
              </w:rPr>
              <w:t>&gt;,&lt;</w:t>
            </w:r>
            <w:proofErr w:type="spellStart"/>
            <w:r w:rsidRPr="0013223B">
              <w:rPr>
                <w:b/>
              </w:rPr>
              <w:t>enc_algo</w:t>
            </w:r>
            <w:proofErr w:type="spellEnd"/>
            <w:r w:rsidRPr="0013223B">
              <w:rPr>
                <w:b/>
              </w:rPr>
              <w:t>&gt;,&lt;</w:t>
            </w:r>
            <w:proofErr w:type="spellStart"/>
            <w:r w:rsidRPr="0013223B">
              <w:rPr>
                <w:b/>
              </w:rPr>
              <w:t>mac_algo</w:t>
            </w:r>
            <w:proofErr w:type="spellEnd"/>
            <w:r w:rsidRPr="0013223B">
              <w:rPr>
                <w:b/>
              </w:rPr>
              <w:t>&gt;,</w:t>
            </w:r>
            <w:r>
              <w:rPr>
                <w:b/>
              </w:rPr>
              <w:br/>
            </w:r>
            <w:r w:rsidRPr="0013223B">
              <w:rPr>
                <w:b/>
              </w:rPr>
              <w:t>&lt;</w:t>
            </w:r>
            <w:proofErr w:type="spellStart"/>
            <w:r w:rsidRPr="0013223B">
              <w:rPr>
                <w:b/>
              </w:rPr>
              <w:t>tls_ver</w:t>
            </w:r>
            <w:proofErr w:type="spellEnd"/>
            <w:r w:rsidRPr="0013223B">
              <w:rPr>
                <w:b/>
              </w:rPr>
              <w:t>&gt;</w:t>
            </w:r>
            <w:r>
              <w:rPr>
                <w:b/>
              </w:rPr>
              <w:t>,&lt;</w:t>
            </w:r>
            <w:proofErr w:type="spellStart"/>
            <w:r>
              <w:rPr>
                <w:b/>
              </w:rPr>
              <w:t>auth</w:t>
            </w:r>
            <w:proofErr w:type="spellEnd"/>
            <w:r>
              <w:rPr>
                <w:b/>
              </w:rPr>
              <w:t>&gt;,&lt;</w:t>
            </w:r>
            <w:proofErr w:type="spellStart"/>
            <w:r>
              <w:rPr>
                <w:b/>
              </w:rPr>
              <w:t>tls_ver</w:t>
            </w:r>
            <w:proofErr w:type="spellEnd"/>
            <w:r>
              <w:rPr>
                <w:b/>
              </w:rPr>
              <w:t>&gt;,&lt;</w:t>
            </w:r>
            <w:proofErr w:type="spellStart"/>
            <w:r>
              <w:rPr>
                <w:b/>
              </w:rPr>
              <w:t>auth</w:t>
            </w:r>
            <w:proofErr w:type="spellEnd"/>
            <w:r>
              <w:rPr>
                <w:b/>
                <w:sz w:val="20"/>
              </w:rPr>
              <w:t>&gt;</w:t>
            </w:r>
          </w:p>
          <w:p w14:paraId="1A3578D5" w14:textId="77777777" w:rsidR="00820682" w:rsidRPr="00671C8B" w:rsidRDefault="00820682" w:rsidP="00820682">
            <w:pPr>
              <w:pStyle w:val="TableBody"/>
              <w:rPr>
                <w:u w:val="single"/>
              </w:rPr>
            </w:pPr>
            <w:r w:rsidRPr="00C41274">
              <w:rPr>
                <w:b/>
              </w:rPr>
              <w:t>OK</w:t>
            </w:r>
          </w:p>
        </w:tc>
      </w:tr>
      <w:tr w:rsidR="00820682" w:rsidRPr="00671C8B" w14:paraId="1E8416C4" w14:textId="77777777" w:rsidTr="00820682">
        <w:tc>
          <w:tcPr>
            <w:tcW w:w="1728" w:type="dxa"/>
          </w:tcPr>
          <w:p w14:paraId="2F814032" w14:textId="77777777" w:rsidR="00820682" w:rsidRPr="00C41274" w:rsidRDefault="00820682" w:rsidP="00820682">
            <w:pPr>
              <w:pStyle w:val="TableBody"/>
              <w:rPr>
                <w:i/>
              </w:rPr>
            </w:pPr>
            <w:r w:rsidRPr="00C41274">
              <w:rPr>
                <w:i/>
              </w:rPr>
              <w:t>Read command</w:t>
            </w:r>
          </w:p>
          <w:p w14:paraId="0C889CF4" w14:textId="77777777" w:rsidR="00820682" w:rsidRPr="006928C8" w:rsidRDefault="00820682" w:rsidP="00820682">
            <w:pPr>
              <w:pStyle w:val="TableBody"/>
            </w:pPr>
          </w:p>
          <w:p w14:paraId="6FF9E77F" w14:textId="77777777" w:rsidR="00820682" w:rsidRPr="00C41274" w:rsidRDefault="00820682" w:rsidP="00820682">
            <w:pPr>
              <w:pStyle w:val="TableBody"/>
              <w:rPr>
                <w:u w:val="single"/>
              </w:rPr>
            </w:pPr>
            <w:r w:rsidRPr="00C41274">
              <w:rPr>
                <w:u w:val="single"/>
              </w:rPr>
              <w:t>Syntax</w:t>
            </w:r>
          </w:p>
          <w:p w14:paraId="6132EF71" w14:textId="77777777" w:rsidR="00820682" w:rsidRPr="00C41274" w:rsidRDefault="00820682" w:rsidP="00820682">
            <w:pPr>
              <w:pStyle w:val="TableBody"/>
              <w:rPr>
                <w:i/>
              </w:rPr>
            </w:pPr>
            <w:r w:rsidRPr="00C41274">
              <w:rPr>
                <w:b/>
              </w:rPr>
              <w:t>AT+</w:t>
            </w:r>
            <w:r>
              <w:rPr>
                <w:b/>
              </w:rPr>
              <w:br/>
              <w:t>KSSLCRYPTO</w:t>
            </w:r>
            <w:r w:rsidRPr="00C41274">
              <w:rPr>
                <w:b/>
              </w:rPr>
              <w:t>?</w:t>
            </w:r>
          </w:p>
        </w:tc>
        <w:tc>
          <w:tcPr>
            <w:tcW w:w="7560" w:type="dxa"/>
          </w:tcPr>
          <w:p w14:paraId="7A18A913" w14:textId="77777777" w:rsidR="00820682" w:rsidRPr="00C41274" w:rsidRDefault="00820682" w:rsidP="00820682">
            <w:pPr>
              <w:pStyle w:val="TableBody"/>
              <w:rPr>
                <w:u w:val="single"/>
              </w:rPr>
            </w:pPr>
          </w:p>
          <w:p w14:paraId="1F1B34BE" w14:textId="77777777" w:rsidR="00820682" w:rsidRPr="006928C8" w:rsidRDefault="00820682" w:rsidP="00820682">
            <w:pPr>
              <w:pStyle w:val="TableBody"/>
            </w:pPr>
          </w:p>
          <w:p w14:paraId="71C313CB" w14:textId="77777777" w:rsidR="00820682" w:rsidRPr="00C41274" w:rsidRDefault="00820682" w:rsidP="00820682">
            <w:pPr>
              <w:pStyle w:val="TableBody"/>
              <w:rPr>
                <w:u w:val="single"/>
              </w:rPr>
            </w:pPr>
            <w:r w:rsidRPr="00C41274">
              <w:rPr>
                <w:u w:val="single"/>
              </w:rPr>
              <w:t>Response</w:t>
            </w:r>
          </w:p>
          <w:p w14:paraId="63DB4A7B" w14:textId="77777777" w:rsidR="00820682" w:rsidRDefault="00820682" w:rsidP="00820682">
            <w:pPr>
              <w:pStyle w:val="TableBody"/>
              <w:rPr>
                <w:b/>
                <w:lang w:eastAsia="zh-CN"/>
              </w:rPr>
            </w:pPr>
            <w:r w:rsidRPr="00C41274">
              <w:rPr>
                <w:b/>
              </w:rPr>
              <w:t>+</w:t>
            </w:r>
            <w:r>
              <w:rPr>
                <w:b/>
              </w:rPr>
              <w:t xml:space="preserve"> KSSLCRYPTO</w:t>
            </w:r>
            <w:r w:rsidRPr="00C41274">
              <w:rPr>
                <w:b/>
              </w:rPr>
              <w:t>: &lt;</w:t>
            </w:r>
            <w:proofErr w:type="spellStart"/>
            <w:r w:rsidRPr="0013223B">
              <w:rPr>
                <w:b/>
              </w:rPr>
              <w:t>profile_id</w:t>
            </w:r>
            <w:proofErr w:type="spellEnd"/>
            <w:proofErr w:type="gramStart"/>
            <w:r w:rsidRPr="00C41274">
              <w:rPr>
                <w:b/>
              </w:rPr>
              <w:t>&gt;,&lt;</w:t>
            </w:r>
            <w:proofErr w:type="spellStart"/>
            <w:proofErr w:type="gramEnd"/>
            <w:r>
              <w:rPr>
                <w:b/>
              </w:rPr>
              <w:t>mkey_a</w:t>
            </w:r>
            <w:r w:rsidRPr="0013223B">
              <w:rPr>
                <w:b/>
              </w:rPr>
              <w:t>lgo</w:t>
            </w:r>
            <w:proofErr w:type="spellEnd"/>
            <w:r w:rsidRPr="00C41274">
              <w:rPr>
                <w:b/>
              </w:rPr>
              <w:t>&gt;,&lt;</w:t>
            </w:r>
            <w:proofErr w:type="spellStart"/>
            <w:r w:rsidRPr="0013223B">
              <w:rPr>
                <w:b/>
              </w:rPr>
              <w:t>auth_algo</w:t>
            </w:r>
            <w:proofErr w:type="spellEnd"/>
            <w:r w:rsidRPr="00C41274">
              <w:rPr>
                <w:b/>
              </w:rPr>
              <w:t>&gt;,&lt;</w:t>
            </w:r>
            <w:proofErr w:type="spellStart"/>
            <w:r>
              <w:rPr>
                <w:b/>
              </w:rPr>
              <w:t>enc_algo</w:t>
            </w:r>
            <w:proofErr w:type="spellEnd"/>
            <w:r w:rsidRPr="0013223B">
              <w:rPr>
                <w:b/>
              </w:rPr>
              <w:t>&gt;,&lt;</w:t>
            </w:r>
            <w:proofErr w:type="spellStart"/>
            <w:r w:rsidRPr="0013223B">
              <w:rPr>
                <w:b/>
              </w:rPr>
              <w:t>mac_algo</w:t>
            </w:r>
            <w:proofErr w:type="spellEnd"/>
            <w:r w:rsidRPr="0013223B">
              <w:rPr>
                <w:b/>
              </w:rPr>
              <w:t>&gt;,</w:t>
            </w:r>
            <w:r>
              <w:rPr>
                <w:b/>
              </w:rPr>
              <w:br/>
            </w:r>
            <w:r w:rsidRPr="0013223B">
              <w:rPr>
                <w:b/>
              </w:rPr>
              <w:t>&lt;</w:t>
            </w:r>
            <w:proofErr w:type="spellStart"/>
            <w:r w:rsidRPr="0013223B">
              <w:rPr>
                <w:b/>
              </w:rPr>
              <w:t>tls_ver</w:t>
            </w:r>
            <w:proofErr w:type="spellEnd"/>
            <w:r w:rsidRPr="0013223B">
              <w:rPr>
                <w:b/>
              </w:rPr>
              <w:t>&gt;</w:t>
            </w:r>
            <w:r>
              <w:rPr>
                <w:b/>
              </w:rPr>
              <w:t>,&lt;</w:t>
            </w:r>
            <w:proofErr w:type="spellStart"/>
            <w:r>
              <w:rPr>
                <w:b/>
              </w:rPr>
              <w:t>auth</w:t>
            </w:r>
            <w:proofErr w:type="spellEnd"/>
            <w:r>
              <w:rPr>
                <w:b/>
              </w:rPr>
              <w:t>&gt;</w:t>
            </w:r>
          </w:p>
          <w:p w14:paraId="6EC534B6" w14:textId="77777777" w:rsidR="00820682" w:rsidRPr="00C41274" w:rsidRDefault="00820682" w:rsidP="00820682">
            <w:pPr>
              <w:pStyle w:val="TableBody"/>
              <w:rPr>
                <w:u w:val="single"/>
              </w:rPr>
            </w:pPr>
            <w:r w:rsidRPr="00C41274">
              <w:rPr>
                <w:b/>
                <w:lang w:eastAsia="zh-CN"/>
              </w:rPr>
              <w:t>[…]]</w:t>
            </w:r>
          </w:p>
        </w:tc>
      </w:tr>
      <w:tr w:rsidR="00820682" w:rsidRPr="00671C8B" w14:paraId="1EDC708F" w14:textId="77777777" w:rsidTr="00820682">
        <w:trPr>
          <w:cantSplit w:val="0"/>
        </w:trPr>
        <w:tc>
          <w:tcPr>
            <w:tcW w:w="1728" w:type="dxa"/>
          </w:tcPr>
          <w:p w14:paraId="4C6A1F5D" w14:textId="77777777" w:rsidR="00820682" w:rsidRPr="00C41274" w:rsidRDefault="00820682" w:rsidP="00820682">
            <w:pPr>
              <w:pStyle w:val="TableBody"/>
              <w:pageBreakBefore/>
              <w:rPr>
                <w:i/>
              </w:rPr>
            </w:pPr>
            <w:r w:rsidRPr="00C41274">
              <w:rPr>
                <w:i/>
              </w:rPr>
              <w:lastRenderedPageBreak/>
              <w:t>Write command</w:t>
            </w:r>
          </w:p>
          <w:p w14:paraId="1E421B8A" w14:textId="77777777" w:rsidR="00820682" w:rsidRPr="006928C8" w:rsidRDefault="00820682" w:rsidP="00820682">
            <w:pPr>
              <w:pStyle w:val="TableBody"/>
            </w:pPr>
          </w:p>
          <w:p w14:paraId="69272E0F" w14:textId="77777777" w:rsidR="00820682" w:rsidRPr="00C41274" w:rsidRDefault="00820682" w:rsidP="00820682">
            <w:pPr>
              <w:pStyle w:val="TableBody"/>
              <w:keepNext/>
              <w:rPr>
                <w:u w:val="single"/>
              </w:rPr>
            </w:pPr>
            <w:r w:rsidRPr="00C41274">
              <w:rPr>
                <w:u w:val="single"/>
              </w:rPr>
              <w:t>Syntax</w:t>
            </w:r>
          </w:p>
          <w:p w14:paraId="1F1EE6BE" w14:textId="77777777" w:rsidR="00820682" w:rsidRPr="00C41274" w:rsidRDefault="00820682" w:rsidP="00820682">
            <w:pPr>
              <w:pStyle w:val="TableBody"/>
              <w:keepNext/>
              <w:rPr>
                <w:i/>
              </w:rPr>
            </w:pPr>
            <w:r w:rsidRPr="00C41274">
              <w:rPr>
                <w:b/>
              </w:rPr>
              <w:t>AT+</w:t>
            </w:r>
            <w:r>
              <w:rPr>
                <w:b/>
              </w:rPr>
              <w:t xml:space="preserve"> KSSLCRYPTO</w:t>
            </w:r>
            <w:r w:rsidRPr="00C41274">
              <w:rPr>
                <w:b/>
              </w:rPr>
              <w:t>=</w:t>
            </w:r>
            <w:r>
              <w:rPr>
                <w:b/>
              </w:rPr>
              <w:br/>
            </w:r>
            <w:r w:rsidRPr="0013223B">
              <w:rPr>
                <w:b/>
              </w:rPr>
              <w:t>&lt;</w:t>
            </w:r>
            <w:proofErr w:type="spellStart"/>
            <w:r w:rsidRPr="0013223B">
              <w:rPr>
                <w:b/>
              </w:rPr>
              <w:t>profile_id</w:t>
            </w:r>
            <w:proofErr w:type="spellEnd"/>
            <w:r w:rsidRPr="0013223B">
              <w:rPr>
                <w:b/>
              </w:rPr>
              <w:t>&gt;,</w:t>
            </w:r>
            <w:r>
              <w:rPr>
                <w:b/>
              </w:rPr>
              <w:br/>
            </w:r>
            <w:r w:rsidRPr="0013223B">
              <w:rPr>
                <w:b/>
              </w:rPr>
              <w:t>&lt;</w:t>
            </w:r>
            <w:proofErr w:type="spellStart"/>
            <w:r w:rsidRPr="0013223B">
              <w:rPr>
                <w:b/>
              </w:rPr>
              <w:t>mkey_Algo</w:t>
            </w:r>
            <w:proofErr w:type="spellEnd"/>
            <w:r w:rsidRPr="0013223B">
              <w:rPr>
                <w:b/>
              </w:rPr>
              <w:t>&gt;,</w:t>
            </w:r>
            <w:r>
              <w:rPr>
                <w:b/>
              </w:rPr>
              <w:br/>
            </w:r>
            <w:r w:rsidRPr="0013223B">
              <w:rPr>
                <w:b/>
              </w:rPr>
              <w:t>&lt;</w:t>
            </w:r>
            <w:proofErr w:type="spellStart"/>
            <w:r w:rsidRPr="0013223B">
              <w:rPr>
                <w:b/>
              </w:rPr>
              <w:t>auth_algo</w:t>
            </w:r>
            <w:proofErr w:type="spellEnd"/>
            <w:r w:rsidRPr="0013223B">
              <w:rPr>
                <w:b/>
              </w:rPr>
              <w:t>&gt;,</w:t>
            </w:r>
            <w:r>
              <w:rPr>
                <w:b/>
              </w:rPr>
              <w:br/>
            </w:r>
            <w:r w:rsidRPr="0013223B">
              <w:rPr>
                <w:b/>
              </w:rPr>
              <w:t>&lt;</w:t>
            </w:r>
            <w:proofErr w:type="spellStart"/>
            <w:r w:rsidRPr="0013223B">
              <w:rPr>
                <w:b/>
              </w:rPr>
              <w:t>enc_algo</w:t>
            </w:r>
            <w:proofErr w:type="spellEnd"/>
            <w:r w:rsidRPr="0013223B">
              <w:rPr>
                <w:b/>
              </w:rPr>
              <w:t>&gt;,</w:t>
            </w:r>
            <w:r>
              <w:rPr>
                <w:b/>
              </w:rPr>
              <w:br/>
            </w:r>
            <w:r w:rsidRPr="0013223B">
              <w:rPr>
                <w:b/>
              </w:rPr>
              <w:t>&lt;</w:t>
            </w:r>
            <w:proofErr w:type="spellStart"/>
            <w:r w:rsidRPr="0013223B">
              <w:rPr>
                <w:b/>
              </w:rPr>
              <w:t>mac_algo</w:t>
            </w:r>
            <w:proofErr w:type="spellEnd"/>
            <w:r w:rsidRPr="0013223B">
              <w:rPr>
                <w:b/>
              </w:rPr>
              <w:t>&gt;,</w:t>
            </w:r>
            <w:r>
              <w:rPr>
                <w:b/>
              </w:rPr>
              <w:br/>
            </w:r>
            <w:r w:rsidRPr="0013223B">
              <w:rPr>
                <w:b/>
              </w:rPr>
              <w:t>&lt;</w:t>
            </w:r>
            <w:proofErr w:type="spellStart"/>
            <w:r w:rsidRPr="0013223B">
              <w:rPr>
                <w:b/>
              </w:rPr>
              <w:t>tls_ver</w:t>
            </w:r>
            <w:proofErr w:type="spellEnd"/>
            <w:proofErr w:type="gramStart"/>
            <w:r w:rsidRPr="0013223B">
              <w:rPr>
                <w:b/>
              </w:rPr>
              <w:t>&gt;</w:t>
            </w:r>
            <w:r>
              <w:rPr>
                <w:b/>
              </w:rPr>
              <w:t>,&lt;</w:t>
            </w:r>
            <w:proofErr w:type="spellStart"/>
            <w:proofErr w:type="gramEnd"/>
            <w:r>
              <w:rPr>
                <w:b/>
              </w:rPr>
              <w:t>auth</w:t>
            </w:r>
            <w:proofErr w:type="spellEnd"/>
            <w:r>
              <w:rPr>
                <w:b/>
              </w:rPr>
              <w:t>&gt;</w:t>
            </w:r>
          </w:p>
        </w:tc>
        <w:tc>
          <w:tcPr>
            <w:tcW w:w="7560" w:type="dxa"/>
          </w:tcPr>
          <w:p w14:paraId="7F86D312" w14:textId="77777777" w:rsidR="00820682" w:rsidRPr="00C41274" w:rsidRDefault="00820682" w:rsidP="00820682">
            <w:pPr>
              <w:pStyle w:val="TableBody"/>
              <w:rPr>
                <w:u w:val="single"/>
              </w:rPr>
            </w:pPr>
          </w:p>
          <w:p w14:paraId="725C67C0" w14:textId="77777777" w:rsidR="00820682" w:rsidRPr="006928C8" w:rsidRDefault="00820682" w:rsidP="00820682">
            <w:pPr>
              <w:pStyle w:val="TableBody"/>
            </w:pPr>
          </w:p>
          <w:p w14:paraId="5E0527A9" w14:textId="77777777" w:rsidR="00820682" w:rsidRPr="00C41274" w:rsidRDefault="00820682" w:rsidP="00820682">
            <w:pPr>
              <w:pStyle w:val="TableBody"/>
              <w:rPr>
                <w:u w:val="single"/>
              </w:rPr>
            </w:pPr>
            <w:r w:rsidRPr="00C41274">
              <w:rPr>
                <w:u w:val="single"/>
              </w:rPr>
              <w:t>Response</w:t>
            </w:r>
          </w:p>
          <w:p w14:paraId="06CF626D" w14:textId="77777777" w:rsidR="00820682" w:rsidRPr="00C41274" w:rsidRDefault="00820682" w:rsidP="00820682">
            <w:pPr>
              <w:pStyle w:val="TableBody"/>
              <w:rPr>
                <w:b/>
              </w:rPr>
            </w:pPr>
            <w:r w:rsidRPr="00C41274">
              <w:rPr>
                <w:b/>
              </w:rPr>
              <w:t>OK</w:t>
            </w:r>
          </w:p>
          <w:p w14:paraId="5CFFB5E1" w14:textId="77777777" w:rsidR="00820682" w:rsidRPr="006928C8" w:rsidRDefault="00820682" w:rsidP="00820682">
            <w:pPr>
              <w:pStyle w:val="TableBody"/>
              <w:rPr>
                <w:sz w:val="14"/>
                <w:szCs w:val="14"/>
              </w:rPr>
            </w:pPr>
          </w:p>
          <w:p w14:paraId="58F1611D" w14:textId="77777777" w:rsidR="00820682" w:rsidRPr="00C41274" w:rsidRDefault="00820682" w:rsidP="00820682">
            <w:pPr>
              <w:pStyle w:val="TableBody"/>
              <w:keepNext/>
              <w:rPr>
                <w:u w:val="single"/>
              </w:rPr>
            </w:pPr>
            <w:r w:rsidRPr="00C41274">
              <w:rPr>
                <w:u w:val="single"/>
              </w:rPr>
              <w:t>Parameters</w:t>
            </w:r>
          </w:p>
          <w:p w14:paraId="3F277059" w14:textId="77777777" w:rsidR="00820682" w:rsidRDefault="00820682" w:rsidP="00820682">
            <w:pPr>
              <w:pStyle w:val="TableBody"/>
              <w:keepNext/>
            </w:pPr>
            <w:r>
              <w:rPr>
                <w:b/>
              </w:rPr>
              <w:t>&lt;</w:t>
            </w:r>
            <w:proofErr w:type="spellStart"/>
            <w:r>
              <w:rPr>
                <w:b/>
              </w:rPr>
              <w:t>profile_id</w:t>
            </w:r>
            <w:proofErr w:type="spellEnd"/>
            <w:r w:rsidRPr="00C41274">
              <w:rPr>
                <w:b/>
              </w:rPr>
              <w:t>&gt;</w:t>
            </w:r>
            <w:r>
              <w:rPr>
                <w:b/>
              </w:rPr>
              <w:tab/>
            </w:r>
            <w:r w:rsidRPr="00C41274">
              <w:t>Index of a set of parameters for configuri</w:t>
            </w:r>
            <w:r>
              <w:t>ng one SSL profile</w:t>
            </w:r>
          </w:p>
          <w:p w14:paraId="670DE5DD" w14:textId="77777777" w:rsidR="00820682" w:rsidRPr="006928C8" w:rsidRDefault="00820682" w:rsidP="00820682">
            <w:pPr>
              <w:pStyle w:val="TableBody"/>
              <w:keepNext/>
              <w:rPr>
                <w:sz w:val="14"/>
                <w:szCs w:val="14"/>
              </w:rPr>
            </w:pPr>
          </w:p>
          <w:p w14:paraId="1B383FD4" w14:textId="77777777" w:rsidR="00820682" w:rsidRDefault="00820682" w:rsidP="00820682">
            <w:pPr>
              <w:pStyle w:val="TableBody"/>
              <w:keepNext/>
            </w:pPr>
            <w:r>
              <w:rPr>
                <w:b/>
              </w:rPr>
              <w:t>&lt;</w:t>
            </w:r>
            <w:proofErr w:type="spellStart"/>
            <w:r>
              <w:rPr>
                <w:b/>
              </w:rPr>
              <w:t>mkey_algo</w:t>
            </w:r>
            <w:proofErr w:type="spellEnd"/>
            <w:r>
              <w:rPr>
                <w:b/>
              </w:rPr>
              <w:t>&gt;</w:t>
            </w:r>
            <w:r>
              <w:rPr>
                <w:b/>
              </w:rPr>
              <w:tab/>
            </w:r>
            <w:r>
              <w:t>Key exchange algorithm selection</w:t>
            </w:r>
          </w:p>
          <w:p w14:paraId="57F57B1C" w14:textId="40CF6D4E" w:rsidR="00820682" w:rsidRPr="00442CBD" w:rsidRDefault="00820682" w:rsidP="00820682">
            <w:pPr>
              <w:pStyle w:val="TableBody"/>
              <w:keepNext/>
              <w:rPr>
                <w:color w:val="00B050"/>
              </w:rPr>
            </w:pPr>
            <w:r w:rsidRPr="00442CBD">
              <w:rPr>
                <w:color w:val="00B050"/>
              </w:rPr>
              <w:t>1</w:t>
            </w:r>
            <w:r w:rsidRPr="00442CBD">
              <w:rPr>
                <w:color w:val="00B050"/>
              </w:rPr>
              <w:tab/>
              <w:t>RSA</w:t>
            </w:r>
          </w:p>
          <w:p w14:paraId="0B022C93" w14:textId="028DB635" w:rsidR="00B10313" w:rsidRDefault="00B10313" w:rsidP="00B10313">
            <w:pPr>
              <w:pStyle w:val="TableBody"/>
              <w:keepNext/>
            </w:pPr>
            <w:r w:rsidRPr="00442CBD">
              <w:rPr>
                <w:color w:val="00B050"/>
              </w:rPr>
              <w:t xml:space="preserve">8 </w:t>
            </w:r>
            <w:r w:rsidRPr="00442CBD">
              <w:rPr>
                <w:color w:val="00B050"/>
              </w:rPr>
              <w:tab/>
              <w:t xml:space="preserve">ECDHE </w:t>
            </w:r>
          </w:p>
          <w:p w14:paraId="3FAAF7A2" w14:textId="759800F3" w:rsidR="00F523A7" w:rsidRDefault="00B10313" w:rsidP="00820682">
            <w:pPr>
              <w:pStyle w:val="TableBody"/>
              <w:keepNext/>
            </w:pPr>
            <w:r>
              <w:t xml:space="preserve">  </w:t>
            </w:r>
          </w:p>
          <w:p w14:paraId="7F80CBDE" w14:textId="77777777" w:rsidR="00820682" w:rsidRPr="006928C8" w:rsidRDefault="00820682" w:rsidP="00820682">
            <w:pPr>
              <w:pStyle w:val="TableBody"/>
              <w:keepNext/>
              <w:rPr>
                <w:b/>
                <w:sz w:val="14"/>
                <w:szCs w:val="14"/>
              </w:rPr>
            </w:pPr>
          </w:p>
          <w:p w14:paraId="0B19F6AB" w14:textId="77777777" w:rsidR="00820682" w:rsidRDefault="00820682" w:rsidP="00820682">
            <w:pPr>
              <w:pStyle w:val="TableBody"/>
              <w:keepNext/>
            </w:pPr>
            <w:r>
              <w:rPr>
                <w:b/>
              </w:rPr>
              <w:t>&lt;</w:t>
            </w:r>
            <w:proofErr w:type="spellStart"/>
            <w:r>
              <w:rPr>
                <w:b/>
              </w:rPr>
              <w:t>auth_algo</w:t>
            </w:r>
            <w:proofErr w:type="spellEnd"/>
            <w:r>
              <w:rPr>
                <w:b/>
              </w:rPr>
              <w:t>&gt;</w:t>
            </w:r>
            <w:r>
              <w:rPr>
                <w:b/>
              </w:rPr>
              <w:tab/>
            </w:r>
            <w:r>
              <w:tab/>
              <w:t>Authentication algorithm selection</w:t>
            </w:r>
          </w:p>
          <w:p w14:paraId="7E18AAB3" w14:textId="70A11B14" w:rsidR="00820682" w:rsidRPr="001E5F69" w:rsidRDefault="00820682" w:rsidP="00820682">
            <w:pPr>
              <w:pStyle w:val="TableBody"/>
              <w:keepNext/>
              <w:rPr>
                <w:color w:val="00B050"/>
              </w:rPr>
            </w:pPr>
            <w:r w:rsidRPr="001E5F69">
              <w:rPr>
                <w:color w:val="00B050"/>
              </w:rPr>
              <w:t>1</w:t>
            </w:r>
            <w:r w:rsidRPr="001E5F69">
              <w:rPr>
                <w:color w:val="00B050"/>
              </w:rPr>
              <w:tab/>
              <w:t>RSA</w:t>
            </w:r>
          </w:p>
          <w:p w14:paraId="4C0360B6" w14:textId="57FA9238" w:rsidR="00A3619B" w:rsidRPr="001E5F69" w:rsidRDefault="00A3619B" w:rsidP="00A3619B">
            <w:pPr>
              <w:pStyle w:val="TableBody"/>
              <w:keepNext/>
              <w:rPr>
                <w:color w:val="00B050"/>
              </w:rPr>
            </w:pPr>
            <w:r w:rsidRPr="001E5F69">
              <w:rPr>
                <w:color w:val="00B050"/>
              </w:rPr>
              <w:t>2</w:t>
            </w:r>
            <w:r w:rsidRPr="001E5F69">
              <w:rPr>
                <w:color w:val="00B050"/>
              </w:rPr>
              <w:tab/>
              <w:t xml:space="preserve">ECDSA </w:t>
            </w:r>
          </w:p>
          <w:p w14:paraId="3174C1D1" w14:textId="77777777" w:rsidR="00A3619B" w:rsidRPr="001E5F69" w:rsidRDefault="00A3619B" w:rsidP="00820682">
            <w:pPr>
              <w:pStyle w:val="TableBody"/>
              <w:keepNext/>
            </w:pPr>
          </w:p>
          <w:p w14:paraId="13599828" w14:textId="77777777" w:rsidR="00820682" w:rsidRPr="001E5F69" w:rsidRDefault="00820682" w:rsidP="00820682">
            <w:pPr>
              <w:pStyle w:val="TableBody"/>
              <w:keepNext/>
              <w:rPr>
                <w:b/>
                <w:sz w:val="14"/>
                <w:szCs w:val="14"/>
              </w:rPr>
            </w:pPr>
          </w:p>
          <w:p w14:paraId="6F2EE536" w14:textId="05F0FBCE" w:rsidR="00820682" w:rsidRPr="001E5F69" w:rsidRDefault="00820682" w:rsidP="00820682">
            <w:pPr>
              <w:pStyle w:val="TableBody"/>
              <w:keepNext/>
            </w:pPr>
            <w:r w:rsidRPr="001E5F69">
              <w:rPr>
                <w:b/>
              </w:rPr>
              <w:t>&lt;</w:t>
            </w:r>
            <w:proofErr w:type="spellStart"/>
            <w:r w:rsidRPr="001E5F69">
              <w:rPr>
                <w:b/>
              </w:rPr>
              <w:t>enc_algo</w:t>
            </w:r>
            <w:proofErr w:type="spellEnd"/>
            <w:r w:rsidRPr="001E5F69">
              <w:rPr>
                <w:b/>
              </w:rPr>
              <w:t>&gt;</w:t>
            </w:r>
            <w:r w:rsidRPr="001E5F69">
              <w:rPr>
                <w:b/>
              </w:rPr>
              <w:tab/>
            </w:r>
            <w:r w:rsidRPr="001E5F69">
              <w:rPr>
                <w:b/>
              </w:rPr>
              <w:tab/>
            </w:r>
            <w:r w:rsidRPr="001E5F69">
              <w:t>Encryption algorithm selection</w:t>
            </w:r>
          </w:p>
          <w:p w14:paraId="2D2D42B8" w14:textId="452FBEAD" w:rsidR="00B132F8" w:rsidRPr="005E05D4" w:rsidRDefault="00B132F8" w:rsidP="00820682">
            <w:pPr>
              <w:pStyle w:val="TableBody"/>
              <w:keepNext/>
              <w:rPr>
                <w:color w:val="00B050"/>
              </w:rPr>
            </w:pPr>
            <w:r w:rsidRPr="005E05D4">
              <w:rPr>
                <w:color w:val="00B050"/>
              </w:rPr>
              <w:t xml:space="preserve">16          </w:t>
            </w:r>
            <w:r w:rsidRPr="005E05D4">
              <w:rPr>
                <w:color w:val="00B050"/>
              </w:rPr>
              <w:t>AES-128-CCM</w:t>
            </w:r>
          </w:p>
          <w:p w14:paraId="53B2D29B" w14:textId="4475EF0F" w:rsidR="00B132F8" w:rsidRPr="005E05D4" w:rsidRDefault="00B132F8" w:rsidP="00820682">
            <w:pPr>
              <w:pStyle w:val="TableBody"/>
              <w:keepNext/>
              <w:rPr>
                <w:color w:val="00B050"/>
              </w:rPr>
            </w:pPr>
            <w:r w:rsidRPr="005E05D4">
              <w:rPr>
                <w:color w:val="00B050"/>
              </w:rPr>
              <w:t xml:space="preserve">32          </w:t>
            </w:r>
            <w:r w:rsidRPr="005E05D4">
              <w:rPr>
                <w:color w:val="00B050"/>
              </w:rPr>
              <w:t>AES-</w:t>
            </w:r>
            <w:r w:rsidRPr="005E05D4">
              <w:rPr>
                <w:color w:val="00B050"/>
              </w:rPr>
              <w:t>256</w:t>
            </w:r>
            <w:r w:rsidRPr="005E05D4">
              <w:rPr>
                <w:color w:val="00B050"/>
              </w:rPr>
              <w:t>-CCM</w:t>
            </w:r>
          </w:p>
          <w:p w14:paraId="54514997" w14:textId="2FB42647" w:rsidR="00820682" w:rsidRPr="001E5F69" w:rsidRDefault="00820682" w:rsidP="00820682">
            <w:pPr>
              <w:pStyle w:val="TableBody"/>
              <w:keepNext/>
              <w:rPr>
                <w:b/>
              </w:rPr>
            </w:pPr>
            <w:r w:rsidRPr="001E5F69">
              <w:rPr>
                <w:color w:val="FFC000"/>
              </w:rPr>
              <w:t>64</w:t>
            </w:r>
            <w:r w:rsidRPr="001E5F69">
              <w:rPr>
                <w:color w:val="FFC000"/>
              </w:rPr>
              <w:tab/>
            </w:r>
            <w:r w:rsidR="00C874E0" w:rsidRPr="001E5F69">
              <w:rPr>
                <w:color w:val="FFC000"/>
              </w:rPr>
              <w:t xml:space="preserve">   </w:t>
            </w:r>
            <w:r w:rsidR="00D23A9E" w:rsidRPr="001E5F69">
              <w:rPr>
                <w:color w:val="FFC000"/>
              </w:rPr>
              <w:t>AES-</w:t>
            </w:r>
            <w:r w:rsidRPr="001E5F69">
              <w:rPr>
                <w:color w:val="FFC000"/>
              </w:rPr>
              <w:t>128</w:t>
            </w:r>
            <w:r w:rsidR="00D23A9E" w:rsidRPr="001E5F69">
              <w:rPr>
                <w:color w:val="FFC000"/>
              </w:rPr>
              <w:t>-CBC</w:t>
            </w:r>
          </w:p>
          <w:p w14:paraId="448192DC" w14:textId="14B1B32E" w:rsidR="00C874E0" w:rsidRPr="004C2D46" w:rsidRDefault="00C874E0" w:rsidP="00820682">
            <w:pPr>
              <w:pStyle w:val="TableBody"/>
              <w:keepNext/>
              <w:rPr>
                <w:color w:val="00B050"/>
                <w:lang w:val="fr-FR"/>
              </w:rPr>
            </w:pPr>
            <w:r w:rsidRPr="004C2D46">
              <w:rPr>
                <w:color w:val="00B050"/>
                <w:lang w:val="fr-FR"/>
              </w:rPr>
              <w:t>256        AES-128-CCM-8</w:t>
            </w:r>
          </w:p>
          <w:p w14:paraId="45CCAAC1" w14:textId="455DB201" w:rsidR="00C874E0" w:rsidRPr="004C2D46" w:rsidRDefault="00C874E0" w:rsidP="00820682">
            <w:pPr>
              <w:pStyle w:val="TableBody"/>
              <w:keepNext/>
              <w:rPr>
                <w:color w:val="00B050"/>
                <w:lang w:val="fr-FR"/>
              </w:rPr>
            </w:pPr>
            <w:r w:rsidRPr="004C2D46">
              <w:rPr>
                <w:color w:val="00B050"/>
                <w:lang w:val="fr-FR"/>
              </w:rPr>
              <w:t>512        AES-256-CCM-8</w:t>
            </w:r>
          </w:p>
          <w:p w14:paraId="6B62045D" w14:textId="496E6F80" w:rsidR="00820682" w:rsidRPr="004C2D46" w:rsidRDefault="00820682" w:rsidP="00820682">
            <w:pPr>
              <w:pStyle w:val="TableBody"/>
              <w:keepNext/>
              <w:rPr>
                <w:color w:val="00B050"/>
                <w:lang w:val="fr-FR"/>
              </w:rPr>
            </w:pPr>
            <w:r w:rsidRPr="004C2D46">
              <w:rPr>
                <w:color w:val="00B050"/>
                <w:lang w:val="fr-FR"/>
              </w:rPr>
              <w:t>8192</w:t>
            </w:r>
            <w:r w:rsidRPr="004C2D46">
              <w:rPr>
                <w:color w:val="00B050"/>
                <w:lang w:val="fr-FR"/>
              </w:rPr>
              <w:tab/>
            </w:r>
            <w:r w:rsidR="00C874E0" w:rsidRPr="004C2D46">
              <w:rPr>
                <w:color w:val="00B050"/>
                <w:lang w:val="fr-FR"/>
              </w:rPr>
              <w:t xml:space="preserve">   </w:t>
            </w:r>
            <w:r w:rsidRPr="004C2D46">
              <w:rPr>
                <w:color w:val="00B050"/>
                <w:lang w:val="fr-FR"/>
              </w:rPr>
              <w:t>AES</w:t>
            </w:r>
            <w:r w:rsidR="00C874E0" w:rsidRPr="004C2D46">
              <w:rPr>
                <w:color w:val="00B050"/>
                <w:lang w:val="fr-FR"/>
              </w:rPr>
              <w:t>-</w:t>
            </w:r>
            <w:r w:rsidRPr="004C2D46">
              <w:rPr>
                <w:color w:val="00B050"/>
                <w:lang w:val="fr-FR"/>
              </w:rPr>
              <w:t>128</w:t>
            </w:r>
            <w:r w:rsidR="00C874E0" w:rsidRPr="004C2D46">
              <w:rPr>
                <w:color w:val="00B050"/>
                <w:lang w:val="fr-FR"/>
              </w:rPr>
              <w:t>-</w:t>
            </w:r>
            <w:r w:rsidRPr="004C2D46">
              <w:rPr>
                <w:color w:val="00B050"/>
                <w:lang w:val="fr-FR"/>
              </w:rPr>
              <w:t>GCM</w:t>
            </w:r>
          </w:p>
          <w:p w14:paraId="67ABEEE9" w14:textId="4F6B101C" w:rsidR="00C874E0" w:rsidRPr="009C7FA9" w:rsidRDefault="00C874E0" w:rsidP="00820682">
            <w:pPr>
              <w:pStyle w:val="TableBody"/>
              <w:keepNext/>
              <w:rPr>
                <w:lang w:val="fr-FR"/>
              </w:rPr>
            </w:pPr>
            <w:r w:rsidRPr="004C2D46">
              <w:rPr>
                <w:color w:val="00B050"/>
                <w:lang w:val="fr-FR"/>
              </w:rPr>
              <w:t>16384    AES-256-GCM</w:t>
            </w:r>
          </w:p>
          <w:p w14:paraId="17CC5940" w14:textId="77777777" w:rsidR="00C874E0" w:rsidRPr="009C7FA9" w:rsidRDefault="00C874E0" w:rsidP="00820682">
            <w:pPr>
              <w:pStyle w:val="TableBody"/>
              <w:keepNext/>
              <w:rPr>
                <w:lang w:val="fr-FR"/>
              </w:rPr>
            </w:pPr>
          </w:p>
          <w:p w14:paraId="2A4E6124" w14:textId="77777777" w:rsidR="00820682" w:rsidRPr="009C7FA9" w:rsidRDefault="00820682" w:rsidP="00820682">
            <w:pPr>
              <w:pStyle w:val="TableBody"/>
              <w:rPr>
                <w:b/>
                <w:sz w:val="14"/>
                <w:szCs w:val="14"/>
                <w:lang w:val="fr-FR"/>
              </w:rPr>
            </w:pPr>
          </w:p>
          <w:p w14:paraId="1BF17793" w14:textId="77777777" w:rsidR="00820682" w:rsidRPr="009C7FA9" w:rsidRDefault="00820682" w:rsidP="00820682">
            <w:pPr>
              <w:pStyle w:val="TableBody"/>
              <w:rPr>
                <w:lang w:val="fr-FR"/>
              </w:rPr>
            </w:pPr>
            <w:r w:rsidRPr="009C7FA9">
              <w:rPr>
                <w:b/>
                <w:lang w:val="fr-FR"/>
              </w:rPr>
              <w:t>&lt;</w:t>
            </w:r>
            <w:proofErr w:type="spellStart"/>
            <w:proofErr w:type="gramStart"/>
            <w:r w:rsidRPr="009C7FA9">
              <w:rPr>
                <w:b/>
                <w:lang w:val="fr-FR"/>
              </w:rPr>
              <w:t>mac</w:t>
            </w:r>
            <w:proofErr w:type="gramEnd"/>
            <w:r w:rsidRPr="009C7FA9">
              <w:rPr>
                <w:b/>
                <w:lang w:val="fr-FR"/>
              </w:rPr>
              <w:t>_algo</w:t>
            </w:r>
            <w:proofErr w:type="spellEnd"/>
            <w:r w:rsidRPr="009C7FA9">
              <w:rPr>
                <w:b/>
                <w:lang w:val="fr-FR"/>
              </w:rPr>
              <w:t>&gt;</w:t>
            </w:r>
            <w:r w:rsidRPr="009C7FA9">
              <w:rPr>
                <w:b/>
                <w:lang w:val="fr-FR"/>
              </w:rPr>
              <w:tab/>
            </w:r>
            <w:r w:rsidRPr="009C7FA9">
              <w:rPr>
                <w:b/>
                <w:lang w:val="fr-FR"/>
              </w:rPr>
              <w:tab/>
            </w:r>
            <w:r w:rsidRPr="009C7FA9">
              <w:rPr>
                <w:lang w:val="fr-FR"/>
              </w:rPr>
              <w:t xml:space="preserve">Message </w:t>
            </w:r>
            <w:proofErr w:type="spellStart"/>
            <w:r w:rsidRPr="009C7FA9">
              <w:rPr>
                <w:lang w:val="fr-FR"/>
              </w:rPr>
              <w:t>authentication</w:t>
            </w:r>
            <w:proofErr w:type="spellEnd"/>
            <w:r w:rsidRPr="009C7FA9">
              <w:rPr>
                <w:lang w:val="fr-FR"/>
              </w:rPr>
              <w:t xml:space="preserve"> code </w:t>
            </w:r>
            <w:proofErr w:type="spellStart"/>
            <w:r w:rsidRPr="009C7FA9">
              <w:rPr>
                <w:lang w:val="fr-FR"/>
              </w:rPr>
              <w:t>algorithm</w:t>
            </w:r>
            <w:proofErr w:type="spellEnd"/>
            <w:r w:rsidRPr="009C7FA9">
              <w:rPr>
                <w:lang w:val="fr-FR"/>
              </w:rPr>
              <w:t xml:space="preserve"> </w:t>
            </w:r>
            <w:proofErr w:type="spellStart"/>
            <w:r w:rsidRPr="009C7FA9">
              <w:rPr>
                <w:lang w:val="fr-FR"/>
              </w:rPr>
              <w:t>selection</w:t>
            </w:r>
            <w:proofErr w:type="spellEnd"/>
          </w:p>
          <w:p w14:paraId="1E4C59BB" w14:textId="60E74B46" w:rsidR="00820682" w:rsidRPr="00D12BDC" w:rsidRDefault="006E11E5" w:rsidP="00D12BDC">
            <w:pPr>
              <w:pStyle w:val="TableBody"/>
              <w:rPr>
                <w:color w:val="00B050"/>
                <w:lang w:val="fr-FR"/>
              </w:rPr>
            </w:pPr>
            <w:r w:rsidRPr="00442CBD">
              <w:rPr>
                <w:color w:val="00B050"/>
                <w:lang w:val="fr-FR"/>
              </w:rPr>
              <w:t>0         NULL</w:t>
            </w:r>
          </w:p>
          <w:p w14:paraId="66836061" w14:textId="4EA4D61B" w:rsidR="00C874E0" w:rsidRPr="00442CBD" w:rsidRDefault="00C874E0" w:rsidP="00820682">
            <w:pPr>
              <w:pStyle w:val="TableBody"/>
              <w:rPr>
                <w:color w:val="00B050"/>
                <w:lang w:val="fr-FR"/>
              </w:rPr>
            </w:pPr>
            <w:r w:rsidRPr="00442CBD">
              <w:rPr>
                <w:color w:val="00B050"/>
                <w:lang w:val="fr-FR"/>
              </w:rPr>
              <w:t>4         SHA256</w:t>
            </w:r>
          </w:p>
          <w:p w14:paraId="24B6B170" w14:textId="09DFF25F" w:rsidR="00C874E0" w:rsidRPr="00442CBD" w:rsidRDefault="00C874E0" w:rsidP="00820682">
            <w:pPr>
              <w:pStyle w:val="TableBody"/>
              <w:rPr>
                <w:color w:val="00B050"/>
                <w:lang w:val="fr-FR"/>
              </w:rPr>
            </w:pPr>
            <w:r w:rsidRPr="00442CBD">
              <w:rPr>
                <w:color w:val="00B050"/>
                <w:lang w:val="fr-FR"/>
              </w:rPr>
              <w:t>8         SHA384</w:t>
            </w:r>
          </w:p>
          <w:p w14:paraId="721B136D" w14:textId="22B8FD66" w:rsidR="00820682" w:rsidRPr="009C7FA9" w:rsidRDefault="00820682" w:rsidP="00820682">
            <w:pPr>
              <w:pStyle w:val="TableBody"/>
              <w:rPr>
                <w:lang w:val="fr-FR"/>
              </w:rPr>
            </w:pPr>
          </w:p>
          <w:p w14:paraId="13C53B28" w14:textId="77777777" w:rsidR="00820682" w:rsidRPr="009C7FA9" w:rsidRDefault="00820682" w:rsidP="00820682">
            <w:pPr>
              <w:pStyle w:val="TableBody"/>
              <w:rPr>
                <w:sz w:val="14"/>
                <w:szCs w:val="14"/>
                <w:lang w:val="fr-FR"/>
              </w:rPr>
            </w:pPr>
          </w:p>
          <w:p w14:paraId="107B1911" w14:textId="77777777" w:rsidR="00820682" w:rsidRPr="00906CFD" w:rsidRDefault="00820682" w:rsidP="00820682">
            <w:pPr>
              <w:pStyle w:val="TableBody"/>
              <w:rPr>
                <w:lang w:val="fr-FR"/>
              </w:rPr>
            </w:pPr>
            <w:r w:rsidRPr="00906CFD">
              <w:rPr>
                <w:b/>
                <w:lang w:val="fr-FR"/>
              </w:rPr>
              <w:t>&lt;</w:t>
            </w:r>
            <w:proofErr w:type="spellStart"/>
            <w:proofErr w:type="gramStart"/>
            <w:r w:rsidRPr="00906CFD">
              <w:rPr>
                <w:b/>
                <w:lang w:val="fr-FR"/>
              </w:rPr>
              <w:t>tls</w:t>
            </w:r>
            <w:proofErr w:type="gramEnd"/>
            <w:r w:rsidRPr="00906CFD">
              <w:rPr>
                <w:b/>
                <w:lang w:val="fr-FR"/>
              </w:rPr>
              <w:t>_ver</w:t>
            </w:r>
            <w:proofErr w:type="spellEnd"/>
            <w:r w:rsidRPr="00906CFD">
              <w:rPr>
                <w:b/>
                <w:lang w:val="fr-FR"/>
              </w:rPr>
              <w:t>&gt;</w:t>
            </w:r>
            <w:r w:rsidRPr="00906CFD">
              <w:rPr>
                <w:b/>
                <w:lang w:val="fr-FR"/>
              </w:rPr>
              <w:tab/>
            </w:r>
            <w:r w:rsidRPr="00906CFD">
              <w:rPr>
                <w:b/>
                <w:lang w:val="fr-FR"/>
              </w:rPr>
              <w:tab/>
            </w:r>
            <w:proofErr w:type="spellStart"/>
            <w:r w:rsidRPr="00906CFD">
              <w:rPr>
                <w:lang w:val="fr-FR"/>
              </w:rPr>
              <w:t>Cipher</w:t>
            </w:r>
            <w:proofErr w:type="spellEnd"/>
            <w:r w:rsidRPr="00906CFD">
              <w:rPr>
                <w:lang w:val="fr-FR"/>
              </w:rPr>
              <w:t xml:space="preserve"> suite version </w:t>
            </w:r>
            <w:proofErr w:type="spellStart"/>
            <w:r w:rsidRPr="00906CFD">
              <w:rPr>
                <w:lang w:val="fr-FR"/>
              </w:rPr>
              <w:t>selection</w:t>
            </w:r>
            <w:proofErr w:type="spellEnd"/>
            <w:r w:rsidRPr="00906CFD">
              <w:rPr>
                <w:lang w:val="fr-FR"/>
              </w:rPr>
              <w:t>.</w:t>
            </w:r>
          </w:p>
          <w:p w14:paraId="5D7D691B" w14:textId="1B71717F" w:rsidR="00820682" w:rsidRDefault="00820682" w:rsidP="00820682">
            <w:pPr>
              <w:pStyle w:val="TableBody"/>
            </w:pPr>
            <w:r>
              <w:t>1</w:t>
            </w:r>
            <w:r>
              <w:tab/>
              <w:t>TLS 1.0</w:t>
            </w:r>
          </w:p>
          <w:p w14:paraId="6A1BD293" w14:textId="513BDBAF" w:rsidR="00176ED8" w:rsidRDefault="00176ED8" w:rsidP="00820682">
            <w:pPr>
              <w:pStyle w:val="TableBody"/>
            </w:pPr>
            <w:r>
              <w:t>2         TLS 1.1</w:t>
            </w:r>
          </w:p>
          <w:p w14:paraId="2F361909" w14:textId="77777777" w:rsidR="00820682" w:rsidRDefault="00820682" w:rsidP="00820682">
            <w:pPr>
              <w:pStyle w:val="TableBody"/>
            </w:pPr>
            <w:r>
              <w:t>4</w:t>
            </w:r>
            <w:r>
              <w:tab/>
              <w:t>TLS 1.2</w:t>
            </w:r>
          </w:p>
          <w:p w14:paraId="496B3B25" w14:textId="77777777" w:rsidR="00820682" w:rsidRPr="006928C8" w:rsidRDefault="00820682" w:rsidP="00820682">
            <w:pPr>
              <w:pStyle w:val="TableBody"/>
              <w:rPr>
                <w:b/>
                <w:sz w:val="14"/>
                <w:szCs w:val="14"/>
              </w:rPr>
            </w:pPr>
          </w:p>
          <w:p w14:paraId="31C8E238" w14:textId="77777777" w:rsidR="00820682" w:rsidRDefault="00820682" w:rsidP="00820682">
            <w:pPr>
              <w:pStyle w:val="TableBody"/>
            </w:pPr>
            <w:r>
              <w:rPr>
                <w:b/>
              </w:rPr>
              <w:t>&lt;</w:t>
            </w:r>
            <w:proofErr w:type="spellStart"/>
            <w:r>
              <w:rPr>
                <w:b/>
              </w:rPr>
              <w:t>auth</w:t>
            </w:r>
            <w:proofErr w:type="spellEnd"/>
            <w:r w:rsidRPr="0021294C">
              <w:rPr>
                <w:b/>
              </w:rPr>
              <w:t>&gt;</w:t>
            </w:r>
            <w:r>
              <w:rPr>
                <w:b/>
              </w:rPr>
              <w:tab/>
            </w:r>
            <w:r>
              <w:rPr>
                <w:b/>
              </w:rPr>
              <w:tab/>
            </w:r>
            <w:r>
              <w:t xml:space="preserve">Authentication </w:t>
            </w:r>
          </w:p>
          <w:p w14:paraId="029B47C7" w14:textId="77777777" w:rsidR="00820682" w:rsidRDefault="00820682" w:rsidP="00820682">
            <w:pPr>
              <w:pStyle w:val="TableBody"/>
            </w:pPr>
            <w:r>
              <w:t>0</w:t>
            </w:r>
            <w:r>
              <w:tab/>
              <w:t>No authentication</w:t>
            </w:r>
          </w:p>
          <w:p w14:paraId="1A1D5112" w14:textId="77777777" w:rsidR="00820682" w:rsidRDefault="00820682" w:rsidP="00820682">
            <w:pPr>
              <w:pStyle w:val="TableBody"/>
            </w:pPr>
            <w:r>
              <w:t>1</w:t>
            </w:r>
            <w:r>
              <w:tab/>
              <w:t>Authenticate server</w:t>
            </w:r>
          </w:p>
          <w:p w14:paraId="71BBE6B8" w14:textId="77777777" w:rsidR="00820682" w:rsidRDefault="00820682" w:rsidP="00820682">
            <w:pPr>
              <w:pStyle w:val="TableBody"/>
            </w:pPr>
            <w:r>
              <w:t>2</w:t>
            </w:r>
            <w:r>
              <w:tab/>
              <w:t>Provide client certificate to server</w:t>
            </w:r>
          </w:p>
          <w:p w14:paraId="508F271D" w14:textId="77777777" w:rsidR="00820682" w:rsidRPr="00C41274" w:rsidRDefault="00820682" w:rsidP="00820682">
            <w:pPr>
              <w:pStyle w:val="TableBody"/>
              <w:rPr>
                <w:u w:val="single"/>
              </w:rPr>
            </w:pPr>
            <w:r>
              <w:t>3</w:t>
            </w:r>
            <w:r>
              <w:tab/>
              <w:t>Authenticate server and provide client certificate to server</w:t>
            </w:r>
          </w:p>
        </w:tc>
      </w:tr>
      <w:tr w:rsidR="00820682" w:rsidRPr="00671C8B" w14:paraId="78A58888" w14:textId="77777777" w:rsidTr="00820682">
        <w:tc>
          <w:tcPr>
            <w:tcW w:w="1728" w:type="dxa"/>
          </w:tcPr>
          <w:p w14:paraId="09D6DC71" w14:textId="77777777" w:rsidR="00820682" w:rsidRPr="00C41274" w:rsidRDefault="00820682" w:rsidP="00820682">
            <w:pPr>
              <w:pStyle w:val="TableBody"/>
              <w:keepNext/>
              <w:rPr>
                <w:u w:val="single"/>
              </w:rPr>
            </w:pPr>
            <w:r w:rsidRPr="00C41274">
              <w:rPr>
                <w:u w:val="single"/>
              </w:rPr>
              <w:t>Reference</w:t>
            </w:r>
          </w:p>
          <w:p w14:paraId="12D3A143" w14:textId="77777777" w:rsidR="00820682" w:rsidRPr="00C41274" w:rsidRDefault="00820682" w:rsidP="00820682">
            <w:pPr>
              <w:pStyle w:val="TableBody"/>
              <w:keepNext/>
              <w:rPr>
                <w:i/>
              </w:rPr>
            </w:pPr>
            <w:r w:rsidRPr="00C41274">
              <w:t>Sierra Wireless Proprietary</w:t>
            </w:r>
          </w:p>
        </w:tc>
        <w:tc>
          <w:tcPr>
            <w:tcW w:w="7560" w:type="dxa"/>
          </w:tcPr>
          <w:p w14:paraId="5BDE4262" w14:textId="77777777" w:rsidR="00820682" w:rsidRPr="00C41274" w:rsidRDefault="00820682" w:rsidP="00820682">
            <w:pPr>
              <w:pStyle w:val="TableBody"/>
              <w:rPr>
                <w:u w:val="single"/>
              </w:rPr>
            </w:pPr>
          </w:p>
        </w:tc>
      </w:tr>
    </w:tbl>
    <w:p w14:paraId="1E52DCDF" w14:textId="77777777" w:rsidR="006E11E5" w:rsidRDefault="006E11E5" w:rsidP="006E11E5">
      <w:pPr>
        <w:pStyle w:val="Paragraphedeliste1"/>
        <w:ind w:left="0"/>
      </w:pPr>
      <w:bookmarkStart w:id="166" w:name="_Toc486251750"/>
      <w:bookmarkStart w:id="167" w:name="_Toc489371237"/>
      <w:bookmarkStart w:id="168" w:name="_Toc511294387"/>
    </w:p>
    <w:p w14:paraId="6F583B8A" w14:textId="09E52E33" w:rsidR="006E11E5" w:rsidRDefault="006E11E5" w:rsidP="006E11E5">
      <w:pPr>
        <w:pStyle w:val="Paragraphedeliste1"/>
        <w:ind w:left="0"/>
      </w:pPr>
      <w:r>
        <w:t xml:space="preserve">Here is the list of cipher suites supported on HL780x </w:t>
      </w:r>
      <w:proofErr w:type="spellStart"/>
      <w:r>
        <w:t>Airprime</w:t>
      </w:r>
      <w:proofErr w:type="spellEnd"/>
      <w:r>
        <w:t xml:space="preserve"> modules:</w:t>
      </w:r>
    </w:p>
    <w:p w14:paraId="382A0BAE" w14:textId="77777777" w:rsidR="0025156F" w:rsidRDefault="0025156F" w:rsidP="006E11E5">
      <w:pPr>
        <w:pStyle w:val="Paragraphedeliste1"/>
        <w:ind w:left="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27"/>
        <w:gridCol w:w="1244"/>
        <w:gridCol w:w="1172"/>
        <w:gridCol w:w="1441"/>
        <w:gridCol w:w="1135"/>
      </w:tblGrid>
      <w:tr w:rsidR="006E11E5" w:rsidRPr="006E11E5" w14:paraId="4C064D93" w14:textId="77777777" w:rsidTr="00D12BDC">
        <w:trPr>
          <w:trHeight w:val="300"/>
        </w:trPr>
        <w:tc>
          <w:tcPr>
            <w:tcW w:w="2289" w:type="pct"/>
            <w:shd w:val="clear" w:color="000000" w:fill="FFFFFF"/>
            <w:vAlign w:val="center"/>
            <w:hideMark/>
          </w:tcPr>
          <w:p w14:paraId="21466CF9" w14:textId="2EA027FC" w:rsidR="006E11E5" w:rsidRPr="009C7FA9" w:rsidRDefault="006E11E5" w:rsidP="006E11E5">
            <w:pPr>
              <w:spacing w:before="0" w:after="0"/>
              <w:rPr>
                <w:rFonts w:asciiTheme="minorHAnsi" w:hAnsiTheme="minorHAnsi" w:cs="Arial"/>
                <w:b/>
                <w:bCs/>
                <w:color w:val="333333"/>
                <w:szCs w:val="20"/>
                <w:lang w:val="fr-FR" w:eastAsia="fr-FR"/>
              </w:rPr>
            </w:pPr>
            <w:r w:rsidRPr="009C7FA9">
              <w:rPr>
                <w:rFonts w:asciiTheme="minorHAnsi" w:hAnsiTheme="minorHAnsi" w:cs="Arial"/>
                <w:b/>
                <w:bCs/>
                <w:color w:val="333333"/>
                <w:szCs w:val="20"/>
                <w:lang w:val="fr-FR" w:eastAsia="fr-FR"/>
              </w:rPr>
              <w:t>NIST Name</w:t>
            </w:r>
          </w:p>
        </w:tc>
        <w:tc>
          <w:tcPr>
            <w:tcW w:w="631" w:type="pct"/>
            <w:shd w:val="clear" w:color="auto" w:fill="auto"/>
            <w:noWrap/>
            <w:vAlign w:val="center"/>
            <w:hideMark/>
          </w:tcPr>
          <w:p w14:paraId="25CF573D" w14:textId="77777777" w:rsidR="006E11E5" w:rsidRPr="009C7FA9" w:rsidRDefault="006E11E5" w:rsidP="006E11E5">
            <w:pPr>
              <w:spacing w:before="0" w:after="0"/>
              <w:rPr>
                <w:rFonts w:asciiTheme="minorHAnsi" w:hAnsiTheme="minorHAnsi" w:cs="Arial"/>
                <w:b/>
                <w:bCs/>
                <w:color w:val="000000"/>
                <w:szCs w:val="20"/>
                <w:lang w:val="fr-FR" w:eastAsia="fr-FR"/>
              </w:rPr>
            </w:pPr>
            <w:r w:rsidRPr="009C7FA9">
              <w:rPr>
                <w:rFonts w:asciiTheme="minorHAnsi" w:hAnsiTheme="minorHAnsi" w:cs="Arial"/>
                <w:b/>
                <w:bCs/>
                <w:color w:val="000000"/>
                <w:szCs w:val="20"/>
                <w:lang w:val="fr-FR" w:eastAsia="fr-FR"/>
              </w:rPr>
              <w:t>&lt;</w:t>
            </w:r>
            <w:proofErr w:type="spellStart"/>
            <w:proofErr w:type="gramStart"/>
            <w:r w:rsidRPr="009C7FA9">
              <w:rPr>
                <w:rFonts w:asciiTheme="minorHAnsi" w:hAnsiTheme="minorHAnsi" w:cs="Arial"/>
                <w:b/>
                <w:bCs/>
                <w:color w:val="000000"/>
                <w:szCs w:val="20"/>
                <w:lang w:val="fr-FR" w:eastAsia="fr-FR"/>
              </w:rPr>
              <w:t>mkey</w:t>
            </w:r>
            <w:proofErr w:type="gramEnd"/>
            <w:r w:rsidRPr="009C7FA9">
              <w:rPr>
                <w:rFonts w:asciiTheme="minorHAnsi" w:hAnsiTheme="minorHAnsi" w:cs="Arial"/>
                <w:b/>
                <w:bCs/>
                <w:color w:val="000000"/>
                <w:szCs w:val="20"/>
                <w:lang w:val="fr-FR" w:eastAsia="fr-FR"/>
              </w:rPr>
              <w:t>_algo</w:t>
            </w:r>
            <w:proofErr w:type="spellEnd"/>
            <w:r w:rsidRPr="009C7FA9">
              <w:rPr>
                <w:rFonts w:asciiTheme="minorHAnsi" w:hAnsiTheme="minorHAnsi" w:cs="Arial"/>
                <w:b/>
                <w:bCs/>
                <w:color w:val="000000"/>
                <w:szCs w:val="20"/>
                <w:lang w:val="fr-FR" w:eastAsia="fr-FR"/>
              </w:rPr>
              <w:t>&gt;</w:t>
            </w:r>
          </w:p>
        </w:tc>
        <w:tc>
          <w:tcPr>
            <w:tcW w:w="595" w:type="pct"/>
            <w:shd w:val="clear" w:color="auto" w:fill="auto"/>
            <w:noWrap/>
            <w:vAlign w:val="center"/>
            <w:hideMark/>
          </w:tcPr>
          <w:p w14:paraId="1E527D47" w14:textId="77777777" w:rsidR="006E11E5" w:rsidRPr="009C7FA9" w:rsidRDefault="006E11E5" w:rsidP="006E11E5">
            <w:pPr>
              <w:spacing w:before="0" w:after="0"/>
              <w:rPr>
                <w:rFonts w:asciiTheme="minorHAnsi" w:hAnsiTheme="minorHAnsi" w:cs="Arial"/>
                <w:b/>
                <w:bCs/>
                <w:color w:val="000000"/>
                <w:szCs w:val="20"/>
                <w:lang w:val="fr-FR" w:eastAsia="fr-FR"/>
              </w:rPr>
            </w:pPr>
            <w:r w:rsidRPr="009C7FA9">
              <w:rPr>
                <w:rFonts w:asciiTheme="minorHAnsi" w:hAnsiTheme="minorHAnsi" w:cs="Arial"/>
                <w:b/>
                <w:bCs/>
                <w:color w:val="000000"/>
                <w:szCs w:val="20"/>
                <w:lang w:eastAsia="fr-FR"/>
              </w:rPr>
              <w:t>&lt;</w:t>
            </w:r>
            <w:proofErr w:type="spellStart"/>
            <w:r w:rsidRPr="009C7FA9">
              <w:rPr>
                <w:rFonts w:asciiTheme="minorHAnsi" w:hAnsiTheme="minorHAnsi" w:cs="Arial"/>
                <w:b/>
                <w:bCs/>
                <w:color w:val="000000"/>
                <w:szCs w:val="20"/>
                <w:lang w:eastAsia="fr-FR"/>
              </w:rPr>
              <w:t>auth_algo</w:t>
            </w:r>
            <w:proofErr w:type="spellEnd"/>
            <w:r w:rsidRPr="009C7FA9">
              <w:rPr>
                <w:rFonts w:asciiTheme="minorHAnsi" w:hAnsiTheme="minorHAnsi" w:cs="Arial"/>
                <w:b/>
                <w:bCs/>
                <w:color w:val="000000"/>
                <w:szCs w:val="20"/>
                <w:lang w:eastAsia="fr-FR"/>
              </w:rPr>
              <w:t>&gt;</w:t>
            </w:r>
          </w:p>
        </w:tc>
        <w:tc>
          <w:tcPr>
            <w:tcW w:w="908" w:type="pct"/>
            <w:shd w:val="clear" w:color="auto" w:fill="auto"/>
            <w:noWrap/>
            <w:vAlign w:val="center"/>
            <w:hideMark/>
          </w:tcPr>
          <w:p w14:paraId="5D9CD685" w14:textId="77777777" w:rsidR="006E11E5" w:rsidRPr="009C7FA9" w:rsidRDefault="006E11E5" w:rsidP="006E11E5">
            <w:pPr>
              <w:spacing w:before="0" w:after="0"/>
              <w:rPr>
                <w:rFonts w:asciiTheme="minorHAnsi" w:hAnsiTheme="minorHAnsi" w:cs="Arial"/>
                <w:b/>
                <w:bCs/>
                <w:color w:val="000000"/>
                <w:szCs w:val="20"/>
                <w:lang w:val="fr-FR" w:eastAsia="fr-FR"/>
              </w:rPr>
            </w:pPr>
            <w:r w:rsidRPr="009C7FA9">
              <w:rPr>
                <w:rFonts w:asciiTheme="minorHAnsi" w:hAnsiTheme="minorHAnsi" w:cs="Arial"/>
                <w:b/>
                <w:bCs/>
                <w:color w:val="000000"/>
                <w:szCs w:val="20"/>
                <w:lang w:eastAsia="fr-FR"/>
              </w:rPr>
              <w:t>&lt;</w:t>
            </w:r>
            <w:proofErr w:type="spellStart"/>
            <w:r w:rsidRPr="009C7FA9">
              <w:rPr>
                <w:rFonts w:asciiTheme="minorHAnsi" w:hAnsiTheme="minorHAnsi" w:cs="Arial"/>
                <w:b/>
                <w:bCs/>
                <w:color w:val="000000"/>
                <w:szCs w:val="20"/>
                <w:lang w:eastAsia="fr-FR"/>
              </w:rPr>
              <w:t>enc_algo</w:t>
            </w:r>
            <w:proofErr w:type="spellEnd"/>
            <w:r w:rsidRPr="009C7FA9">
              <w:rPr>
                <w:rFonts w:asciiTheme="minorHAnsi" w:hAnsiTheme="minorHAnsi" w:cs="Arial"/>
                <w:b/>
                <w:bCs/>
                <w:color w:val="000000"/>
                <w:szCs w:val="20"/>
                <w:lang w:eastAsia="fr-FR"/>
              </w:rPr>
              <w:t>&gt;</w:t>
            </w:r>
          </w:p>
        </w:tc>
        <w:tc>
          <w:tcPr>
            <w:tcW w:w="577" w:type="pct"/>
            <w:shd w:val="clear" w:color="auto" w:fill="auto"/>
            <w:noWrap/>
            <w:vAlign w:val="center"/>
            <w:hideMark/>
          </w:tcPr>
          <w:p w14:paraId="64DEA254" w14:textId="77777777" w:rsidR="006E11E5" w:rsidRPr="009C7FA9" w:rsidRDefault="006E11E5" w:rsidP="006E11E5">
            <w:pPr>
              <w:spacing w:before="0" w:after="0"/>
              <w:rPr>
                <w:rFonts w:asciiTheme="minorHAnsi" w:hAnsiTheme="minorHAnsi" w:cs="Arial"/>
                <w:b/>
                <w:bCs/>
                <w:color w:val="000000"/>
                <w:szCs w:val="20"/>
                <w:lang w:val="fr-FR" w:eastAsia="fr-FR"/>
              </w:rPr>
            </w:pPr>
            <w:r w:rsidRPr="009C7FA9">
              <w:rPr>
                <w:rFonts w:asciiTheme="minorHAnsi" w:hAnsiTheme="minorHAnsi" w:cs="Arial"/>
                <w:b/>
                <w:bCs/>
                <w:color w:val="000000"/>
                <w:szCs w:val="20"/>
                <w:lang w:eastAsia="fr-FR"/>
              </w:rPr>
              <w:t>&lt;</w:t>
            </w:r>
            <w:proofErr w:type="spellStart"/>
            <w:r w:rsidRPr="009C7FA9">
              <w:rPr>
                <w:rFonts w:asciiTheme="minorHAnsi" w:hAnsiTheme="minorHAnsi" w:cs="Arial"/>
                <w:b/>
                <w:bCs/>
                <w:color w:val="000000"/>
                <w:szCs w:val="20"/>
                <w:lang w:eastAsia="fr-FR"/>
              </w:rPr>
              <w:t>mac_algo</w:t>
            </w:r>
            <w:proofErr w:type="spellEnd"/>
            <w:r w:rsidRPr="009C7FA9">
              <w:rPr>
                <w:rFonts w:asciiTheme="minorHAnsi" w:hAnsiTheme="minorHAnsi" w:cs="Arial"/>
                <w:b/>
                <w:bCs/>
                <w:color w:val="000000"/>
                <w:szCs w:val="20"/>
                <w:lang w:eastAsia="fr-FR"/>
              </w:rPr>
              <w:t>&gt;</w:t>
            </w:r>
          </w:p>
        </w:tc>
      </w:tr>
      <w:tr w:rsidR="006E11E5" w:rsidRPr="006E11E5" w14:paraId="2E718CC8" w14:textId="77777777" w:rsidTr="00D12BDC">
        <w:trPr>
          <w:trHeight w:val="300"/>
          <w:tblHeader/>
        </w:trPr>
        <w:tc>
          <w:tcPr>
            <w:tcW w:w="2289" w:type="pct"/>
            <w:shd w:val="clear" w:color="auto" w:fill="auto"/>
            <w:noWrap/>
            <w:vAlign w:val="center"/>
            <w:hideMark/>
          </w:tcPr>
          <w:p w14:paraId="696C67DC"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TLS-RSA-WITH-AES-128-GCM-SHA256</w:t>
            </w:r>
          </w:p>
        </w:tc>
        <w:tc>
          <w:tcPr>
            <w:tcW w:w="631" w:type="pct"/>
            <w:shd w:val="clear" w:color="auto" w:fill="auto"/>
            <w:noWrap/>
            <w:vAlign w:val="center"/>
            <w:hideMark/>
          </w:tcPr>
          <w:p w14:paraId="7ED94C31"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595" w:type="pct"/>
            <w:shd w:val="clear" w:color="auto" w:fill="auto"/>
            <w:noWrap/>
            <w:vAlign w:val="center"/>
            <w:hideMark/>
          </w:tcPr>
          <w:p w14:paraId="714CFBDE"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908" w:type="pct"/>
            <w:shd w:val="clear" w:color="auto" w:fill="auto"/>
            <w:noWrap/>
            <w:vAlign w:val="center"/>
            <w:hideMark/>
          </w:tcPr>
          <w:p w14:paraId="31676E75"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AES-128-GCM</w:t>
            </w:r>
          </w:p>
        </w:tc>
        <w:tc>
          <w:tcPr>
            <w:tcW w:w="577" w:type="pct"/>
            <w:shd w:val="clear" w:color="auto" w:fill="auto"/>
            <w:noWrap/>
            <w:vAlign w:val="center"/>
            <w:hideMark/>
          </w:tcPr>
          <w:p w14:paraId="68054D40"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SHA256</w:t>
            </w:r>
          </w:p>
        </w:tc>
      </w:tr>
      <w:tr w:rsidR="006E11E5" w:rsidRPr="006E11E5" w14:paraId="67939C01" w14:textId="77777777" w:rsidTr="00D12BDC">
        <w:trPr>
          <w:trHeight w:val="300"/>
          <w:tblHeader/>
        </w:trPr>
        <w:tc>
          <w:tcPr>
            <w:tcW w:w="2289" w:type="pct"/>
            <w:shd w:val="clear" w:color="auto" w:fill="auto"/>
            <w:noWrap/>
            <w:vAlign w:val="center"/>
            <w:hideMark/>
          </w:tcPr>
          <w:p w14:paraId="5532AA26"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TLS-RSA-WITH-AES-256-GCM-SHA384</w:t>
            </w:r>
          </w:p>
        </w:tc>
        <w:tc>
          <w:tcPr>
            <w:tcW w:w="631" w:type="pct"/>
            <w:shd w:val="clear" w:color="auto" w:fill="auto"/>
            <w:noWrap/>
            <w:vAlign w:val="center"/>
            <w:hideMark/>
          </w:tcPr>
          <w:p w14:paraId="13B65750"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595" w:type="pct"/>
            <w:shd w:val="clear" w:color="auto" w:fill="auto"/>
            <w:noWrap/>
            <w:vAlign w:val="center"/>
            <w:hideMark/>
          </w:tcPr>
          <w:p w14:paraId="554053EE"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908" w:type="pct"/>
            <w:shd w:val="clear" w:color="auto" w:fill="auto"/>
            <w:noWrap/>
            <w:vAlign w:val="center"/>
            <w:hideMark/>
          </w:tcPr>
          <w:p w14:paraId="1FE0B053"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AES-256-GCM</w:t>
            </w:r>
          </w:p>
        </w:tc>
        <w:tc>
          <w:tcPr>
            <w:tcW w:w="577" w:type="pct"/>
            <w:shd w:val="clear" w:color="auto" w:fill="auto"/>
            <w:noWrap/>
            <w:vAlign w:val="center"/>
            <w:hideMark/>
          </w:tcPr>
          <w:p w14:paraId="09D911FC"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SHA384</w:t>
            </w:r>
          </w:p>
        </w:tc>
      </w:tr>
      <w:tr w:rsidR="006E11E5" w:rsidRPr="00ED40FF" w14:paraId="4BF49C4E" w14:textId="77777777" w:rsidTr="00D12BDC">
        <w:trPr>
          <w:trHeight w:val="300"/>
          <w:tblHeader/>
        </w:trPr>
        <w:tc>
          <w:tcPr>
            <w:tcW w:w="2289" w:type="pct"/>
            <w:shd w:val="clear" w:color="auto" w:fill="auto"/>
            <w:noWrap/>
            <w:vAlign w:val="center"/>
            <w:hideMark/>
          </w:tcPr>
          <w:p w14:paraId="24D4B9B1"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lastRenderedPageBreak/>
              <w:t>TLS-RSA-WITH-AES-128-CCM</w:t>
            </w:r>
          </w:p>
        </w:tc>
        <w:tc>
          <w:tcPr>
            <w:tcW w:w="631" w:type="pct"/>
            <w:shd w:val="clear" w:color="auto" w:fill="auto"/>
            <w:noWrap/>
            <w:vAlign w:val="center"/>
            <w:hideMark/>
          </w:tcPr>
          <w:p w14:paraId="0FE48149"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595" w:type="pct"/>
            <w:shd w:val="clear" w:color="auto" w:fill="auto"/>
            <w:noWrap/>
            <w:vAlign w:val="center"/>
            <w:hideMark/>
          </w:tcPr>
          <w:p w14:paraId="4C409A05"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908" w:type="pct"/>
            <w:shd w:val="clear" w:color="auto" w:fill="auto"/>
            <w:noWrap/>
            <w:vAlign w:val="center"/>
            <w:hideMark/>
          </w:tcPr>
          <w:p w14:paraId="65619D1D"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AES-128-CCM</w:t>
            </w:r>
          </w:p>
        </w:tc>
        <w:tc>
          <w:tcPr>
            <w:tcW w:w="577" w:type="pct"/>
            <w:shd w:val="clear" w:color="auto" w:fill="auto"/>
            <w:noWrap/>
            <w:vAlign w:val="center"/>
            <w:hideMark/>
          </w:tcPr>
          <w:p w14:paraId="6CD53F91"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ED40FF" w14:paraId="5F6C0238" w14:textId="77777777" w:rsidTr="00D12BDC">
        <w:trPr>
          <w:trHeight w:val="300"/>
          <w:tblHeader/>
        </w:trPr>
        <w:tc>
          <w:tcPr>
            <w:tcW w:w="2289" w:type="pct"/>
            <w:shd w:val="clear" w:color="auto" w:fill="auto"/>
            <w:noWrap/>
            <w:vAlign w:val="center"/>
            <w:hideMark/>
          </w:tcPr>
          <w:p w14:paraId="021D3548"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TLS-RSA-WITH-AES-256-CCM</w:t>
            </w:r>
          </w:p>
        </w:tc>
        <w:tc>
          <w:tcPr>
            <w:tcW w:w="631" w:type="pct"/>
            <w:shd w:val="clear" w:color="auto" w:fill="auto"/>
            <w:noWrap/>
            <w:vAlign w:val="center"/>
            <w:hideMark/>
          </w:tcPr>
          <w:p w14:paraId="3591AF93"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595" w:type="pct"/>
            <w:shd w:val="clear" w:color="auto" w:fill="auto"/>
            <w:noWrap/>
            <w:vAlign w:val="center"/>
            <w:hideMark/>
          </w:tcPr>
          <w:p w14:paraId="31095885"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908" w:type="pct"/>
            <w:shd w:val="clear" w:color="auto" w:fill="auto"/>
            <w:noWrap/>
            <w:vAlign w:val="center"/>
            <w:hideMark/>
          </w:tcPr>
          <w:p w14:paraId="4E95C70C"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AES-256-CCM</w:t>
            </w:r>
          </w:p>
        </w:tc>
        <w:tc>
          <w:tcPr>
            <w:tcW w:w="577" w:type="pct"/>
            <w:shd w:val="clear" w:color="auto" w:fill="auto"/>
            <w:noWrap/>
            <w:vAlign w:val="center"/>
            <w:hideMark/>
          </w:tcPr>
          <w:p w14:paraId="6302044E"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6E11E5" w14:paraId="1BA4F2FC" w14:textId="77777777" w:rsidTr="00D12BDC">
        <w:trPr>
          <w:trHeight w:val="300"/>
          <w:tblHeader/>
        </w:trPr>
        <w:tc>
          <w:tcPr>
            <w:tcW w:w="2289" w:type="pct"/>
            <w:shd w:val="clear" w:color="auto" w:fill="auto"/>
            <w:noWrap/>
            <w:vAlign w:val="center"/>
            <w:hideMark/>
          </w:tcPr>
          <w:p w14:paraId="4D9E0F09"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TLS-RSA-WITH-AES-128-CCM-8</w:t>
            </w:r>
          </w:p>
        </w:tc>
        <w:tc>
          <w:tcPr>
            <w:tcW w:w="631" w:type="pct"/>
            <w:shd w:val="clear" w:color="auto" w:fill="auto"/>
            <w:noWrap/>
            <w:vAlign w:val="center"/>
            <w:hideMark/>
          </w:tcPr>
          <w:p w14:paraId="43B3AD4D"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595" w:type="pct"/>
            <w:shd w:val="clear" w:color="auto" w:fill="auto"/>
            <w:noWrap/>
            <w:vAlign w:val="center"/>
            <w:hideMark/>
          </w:tcPr>
          <w:p w14:paraId="5F0C456D"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908" w:type="pct"/>
            <w:shd w:val="clear" w:color="auto" w:fill="auto"/>
            <w:noWrap/>
            <w:vAlign w:val="center"/>
            <w:hideMark/>
          </w:tcPr>
          <w:p w14:paraId="74D05A5C"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AES-128-CCM-8</w:t>
            </w:r>
          </w:p>
        </w:tc>
        <w:tc>
          <w:tcPr>
            <w:tcW w:w="577" w:type="pct"/>
            <w:shd w:val="clear" w:color="auto" w:fill="auto"/>
            <w:noWrap/>
            <w:vAlign w:val="center"/>
            <w:hideMark/>
          </w:tcPr>
          <w:p w14:paraId="78276D9C"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6E11E5" w14:paraId="4846A3D1" w14:textId="77777777" w:rsidTr="00D12BDC">
        <w:trPr>
          <w:trHeight w:val="300"/>
          <w:tblHeader/>
        </w:trPr>
        <w:tc>
          <w:tcPr>
            <w:tcW w:w="2289" w:type="pct"/>
            <w:shd w:val="clear" w:color="auto" w:fill="auto"/>
            <w:noWrap/>
            <w:vAlign w:val="center"/>
            <w:hideMark/>
          </w:tcPr>
          <w:p w14:paraId="220A6406"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TLS-RSA-WITH-AES-256-CCM-8</w:t>
            </w:r>
          </w:p>
        </w:tc>
        <w:tc>
          <w:tcPr>
            <w:tcW w:w="631" w:type="pct"/>
            <w:shd w:val="clear" w:color="auto" w:fill="auto"/>
            <w:noWrap/>
            <w:vAlign w:val="center"/>
            <w:hideMark/>
          </w:tcPr>
          <w:p w14:paraId="03ABEFAF"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595" w:type="pct"/>
            <w:shd w:val="clear" w:color="auto" w:fill="auto"/>
            <w:noWrap/>
            <w:vAlign w:val="center"/>
            <w:hideMark/>
          </w:tcPr>
          <w:p w14:paraId="7616B435"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RSA</w:t>
            </w:r>
          </w:p>
        </w:tc>
        <w:tc>
          <w:tcPr>
            <w:tcW w:w="908" w:type="pct"/>
            <w:shd w:val="clear" w:color="auto" w:fill="auto"/>
            <w:noWrap/>
            <w:vAlign w:val="center"/>
            <w:hideMark/>
          </w:tcPr>
          <w:p w14:paraId="600C58D4"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AES-256-CCM-8</w:t>
            </w:r>
          </w:p>
        </w:tc>
        <w:tc>
          <w:tcPr>
            <w:tcW w:w="577" w:type="pct"/>
            <w:shd w:val="clear" w:color="auto" w:fill="auto"/>
            <w:noWrap/>
            <w:vAlign w:val="center"/>
            <w:hideMark/>
          </w:tcPr>
          <w:p w14:paraId="54B8955B"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6E11E5" w14:paraId="0EEABEF3" w14:textId="77777777" w:rsidTr="00D12BDC">
        <w:trPr>
          <w:trHeight w:val="300"/>
          <w:tblHeader/>
        </w:trPr>
        <w:tc>
          <w:tcPr>
            <w:tcW w:w="2289" w:type="pct"/>
            <w:shd w:val="clear" w:color="auto" w:fill="auto"/>
            <w:noWrap/>
            <w:vAlign w:val="center"/>
            <w:hideMark/>
          </w:tcPr>
          <w:p w14:paraId="03E7635F" w14:textId="77777777" w:rsidR="006E11E5" w:rsidRPr="000E343E" w:rsidRDefault="006E11E5" w:rsidP="006E11E5">
            <w:pPr>
              <w:spacing w:before="0" w:after="0"/>
              <w:rPr>
                <w:rFonts w:asciiTheme="minorHAnsi" w:hAnsiTheme="minorHAnsi"/>
                <w:color w:val="FFC000"/>
                <w:szCs w:val="20"/>
                <w:lang w:eastAsia="fr-FR"/>
              </w:rPr>
            </w:pPr>
            <w:r w:rsidRPr="000E343E">
              <w:rPr>
                <w:rFonts w:asciiTheme="minorHAnsi" w:hAnsiTheme="minorHAnsi"/>
                <w:color w:val="FFC000"/>
                <w:szCs w:val="20"/>
                <w:lang w:eastAsia="fr-FR"/>
              </w:rPr>
              <w:t>TLS-ECDHE-RSA-WITH-AES-128-CBC-SHA256</w:t>
            </w:r>
          </w:p>
        </w:tc>
        <w:tc>
          <w:tcPr>
            <w:tcW w:w="631" w:type="pct"/>
            <w:shd w:val="clear" w:color="auto" w:fill="auto"/>
            <w:noWrap/>
            <w:vAlign w:val="center"/>
            <w:hideMark/>
          </w:tcPr>
          <w:p w14:paraId="5EDBEF74"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ECDHE</w:t>
            </w:r>
          </w:p>
        </w:tc>
        <w:tc>
          <w:tcPr>
            <w:tcW w:w="595" w:type="pct"/>
            <w:shd w:val="clear" w:color="auto" w:fill="auto"/>
            <w:noWrap/>
            <w:vAlign w:val="center"/>
            <w:hideMark/>
          </w:tcPr>
          <w:p w14:paraId="367E1AF8"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RSA</w:t>
            </w:r>
          </w:p>
        </w:tc>
        <w:tc>
          <w:tcPr>
            <w:tcW w:w="908" w:type="pct"/>
            <w:shd w:val="clear" w:color="auto" w:fill="auto"/>
            <w:noWrap/>
            <w:vAlign w:val="center"/>
            <w:hideMark/>
          </w:tcPr>
          <w:p w14:paraId="1EDD702A"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AES-128-CBC</w:t>
            </w:r>
          </w:p>
        </w:tc>
        <w:tc>
          <w:tcPr>
            <w:tcW w:w="577" w:type="pct"/>
            <w:shd w:val="clear" w:color="auto" w:fill="auto"/>
            <w:noWrap/>
            <w:vAlign w:val="center"/>
            <w:hideMark/>
          </w:tcPr>
          <w:p w14:paraId="3024CD75"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SHA256</w:t>
            </w:r>
          </w:p>
        </w:tc>
      </w:tr>
      <w:tr w:rsidR="006E11E5" w:rsidRPr="006E11E5" w14:paraId="4CBD5C5C" w14:textId="77777777" w:rsidTr="00D12BDC">
        <w:trPr>
          <w:trHeight w:val="300"/>
          <w:tblHeader/>
        </w:trPr>
        <w:tc>
          <w:tcPr>
            <w:tcW w:w="2289" w:type="pct"/>
            <w:shd w:val="clear" w:color="auto" w:fill="auto"/>
            <w:noWrap/>
            <w:vAlign w:val="center"/>
            <w:hideMark/>
          </w:tcPr>
          <w:p w14:paraId="30AF51C5" w14:textId="77777777" w:rsidR="006E11E5" w:rsidRPr="000E343E" w:rsidRDefault="006E11E5" w:rsidP="006E11E5">
            <w:pPr>
              <w:spacing w:before="0" w:after="0"/>
              <w:rPr>
                <w:rFonts w:asciiTheme="minorHAnsi" w:hAnsiTheme="minorHAnsi"/>
                <w:color w:val="00B050"/>
                <w:szCs w:val="20"/>
                <w:lang w:eastAsia="fr-FR"/>
              </w:rPr>
            </w:pPr>
            <w:r w:rsidRPr="000E343E">
              <w:rPr>
                <w:rFonts w:asciiTheme="minorHAnsi" w:hAnsiTheme="minorHAnsi"/>
                <w:color w:val="00B050"/>
                <w:szCs w:val="20"/>
                <w:lang w:eastAsia="fr-FR"/>
              </w:rPr>
              <w:t>TLS-ECDHE-RSA-WITH-AES-128-GCM-SHA256</w:t>
            </w:r>
          </w:p>
        </w:tc>
        <w:tc>
          <w:tcPr>
            <w:tcW w:w="631" w:type="pct"/>
            <w:shd w:val="clear" w:color="auto" w:fill="auto"/>
            <w:noWrap/>
            <w:vAlign w:val="center"/>
            <w:hideMark/>
          </w:tcPr>
          <w:p w14:paraId="50E0C164"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ECDHE</w:t>
            </w:r>
          </w:p>
        </w:tc>
        <w:tc>
          <w:tcPr>
            <w:tcW w:w="595" w:type="pct"/>
            <w:shd w:val="clear" w:color="auto" w:fill="auto"/>
            <w:noWrap/>
            <w:vAlign w:val="center"/>
            <w:hideMark/>
          </w:tcPr>
          <w:p w14:paraId="5967F676"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RSA</w:t>
            </w:r>
          </w:p>
        </w:tc>
        <w:tc>
          <w:tcPr>
            <w:tcW w:w="908" w:type="pct"/>
            <w:shd w:val="clear" w:color="auto" w:fill="auto"/>
            <w:noWrap/>
            <w:vAlign w:val="center"/>
            <w:hideMark/>
          </w:tcPr>
          <w:p w14:paraId="0467049B"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AES-128-GCM</w:t>
            </w:r>
          </w:p>
        </w:tc>
        <w:tc>
          <w:tcPr>
            <w:tcW w:w="577" w:type="pct"/>
            <w:shd w:val="clear" w:color="auto" w:fill="auto"/>
            <w:noWrap/>
            <w:vAlign w:val="center"/>
            <w:hideMark/>
          </w:tcPr>
          <w:p w14:paraId="7F286BD2"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SHA256</w:t>
            </w:r>
          </w:p>
        </w:tc>
      </w:tr>
      <w:tr w:rsidR="006E11E5" w:rsidRPr="006E11E5" w14:paraId="405F6011" w14:textId="77777777" w:rsidTr="00D12BDC">
        <w:trPr>
          <w:trHeight w:val="300"/>
          <w:tblHeader/>
        </w:trPr>
        <w:tc>
          <w:tcPr>
            <w:tcW w:w="2289" w:type="pct"/>
            <w:shd w:val="clear" w:color="auto" w:fill="auto"/>
            <w:noWrap/>
            <w:vAlign w:val="center"/>
            <w:hideMark/>
          </w:tcPr>
          <w:p w14:paraId="59AB7B31" w14:textId="77777777" w:rsidR="006E11E5" w:rsidRPr="000E343E" w:rsidRDefault="006E11E5" w:rsidP="006E11E5">
            <w:pPr>
              <w:spacing w:before="0" w:after="0"/>
              <w:rPr>
                <w:rFonts w:asciiTheme="minorHAnsi" w:hAnsiTheme="minorHAnsi"/>
                <w:color w:val="FFC000"/>
                <w:szCs w:val="20"/>
                <w:lang w:eastAsia="fr-FR"/>
              </w:rPr>
            </w:pPr>
            <w:r w:rsidRPr="000E343E">
              <w:rPr>
                <w:rFonts w:asciiTheme="minorHAnsi" w:hAnsiTheme="minorHAnsi"/>
                <w:color w:val="FFC000"/>
                <w:szCs w:val="20"/>
                <w:lang w:eastAsia="fr-FR"/>
              </w:rPr>
              <w:t>TLS-ECDHE-ECDSA-WITH-AES-128-CBC-SHA256</w:t>
            </w:r>
          </w:p>
        </w:tc>
        <w:tc>
          <w:tcPr>
            <w:tcW w:w="631" w:type="pct"/>
            <w:shd w:val="clear" w:color="auto" w:fill="auto"/>
            <w:noWrap/>
            <w:vAlign w:val="center"/>
            <w:hideMark/>
          </w:tcPr>
          <w:p w14:paraId="22A1EEF4"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ECDHE</w:t>
            </w:r>
          </w:p>
        </w:tc>
        <w:tc>
          <w:tcPr>
            <w:tcW w:w="595" w:type="pct"/>
            <w:shd w:val="clear" w:color="auto" w:fill="auto"/>
            <w:noWrap/>
            <w:vAlign w:val="center"/>
            <w:hideMark/>
          </w:tcPr>
          <w:p w14:paraId="3958CC8D"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ECDSA</w:t>
            </w:r>
          </w:p>
        </w:tc>
        <w:tc>
          <w:tcPr>
            <w:tcW w:w="908" w:type="pct"/>
            <w:shd w:val="clear" w:color="auto" w:fill="auto"/>
            <w:noWrap/>
            <w:vAlign w:val="center"/>
            <w:hideMark/>
          </w:tcPr>
          <w:p w14:paraId="1EAC02C2"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AES-128-CBC</w:t>
            </w:r>
          </w:p>
        </w:tc>
        <w:tc>
          <w:tcPr>
            <w:tcW w:w="577" w:type="pct"/>
            <w:shd w:val="clear" w:color="auto" w:fill="auto"/>
            <w:noWrap/>
            <w:vAlign w:val="center"/>
            <w:hideMark/>
          </w:tcPr>
          <w:p w14:paraId="47F29588" w14:textId="77777777" w:rsidR="006E11E5" w:rsidRPr="000E343E" w:rsidRDefault="006E11E5" w:rsidP="006E11E5">
            <w:pPr>
              <w:spacing w:before="0" w:after="0"/>
              <w:rPr>
                <w:rFonts w:asciiTheme="minorHAnsi" w:hAnsiTheme="minorHAnsi"/>
                <w:color w:val="FFC000"/>
                <w:szCs w:val="20"/>
                <w:lang w:val="fr-FR" w:eastAsia="fr-FR"/>
              </w:rPr>
            </w:pPr>
            <w:r w:rsidRPr="000E343E">
              <w:rPr>
                <w:rFonts w:asciiTheme="minorHAnsi" w:hAnsiTheme="minorHAnsi"/>
                <w:color w:val="FFC000"/>
                <w:szCs w:val="20"/>
                <w:lang w:val="fr-FR" w:eastAsia="fr-FR"/>
              </w:rPr>
              <w:t>SHA256</w:t>
            </w:r>
          </w:p>
        </w:tc>
      </w:tr>
      <w:tr w:rsidR="006E11E5" w:rsidRPr="006E11E5" w14:paraId="0C1D8056" w14:textId="77777777" w:rsidTr="00D12BDC">
        <w:trPr>
          <w:trHeight w:val="300"/>
          <w:tblHeader/>
        </w:trPr>
        <w:tc>
          <w:tcPr>
            <w:tcW w:w="2289" w:type="pct"/>
            <w:shd w:val="clear" w:color="auto" w:fill="auto"/>
            <w:noWrap/>
            <w:vAlign w:val="center"/>
            <w:hideMark/>
          </w:tcPr>
          <w:p w14:paraId="39DC8286" w14:textId="77777777" w:rsidR="006E11E5" w:rsidRPr="000E343E" w:rsidRDefault="006E11E5" w:rsidP="006E11E5">
            <w:pPr>
              <w:spacing w:before="0" w:after="0"/>
              <w:rPr>
                <w:rFonts w:asciiTheme="minorHAnsi" w:hAnsiTheme="minorHAnsi"/>
                <w:color w:val="00B050"/>
                <w:szCs w:val="20"/>
                <w:lang w:eastAsia="fr-FR"/>
              </w:rPr>
            </w:pPr>
            <w:r w:rsidRPr="000E343E">
              <w:rPr>
                <w:rFonts w:asciiTheme="minorHAnsi" w:hAnsiTheme="minorHAnsi"/>
                <w:color w:val="00B050"/>
                <w:szCs w:val="20"/>
                <w:lang w:eastAsia="fr-FR"/>
              </w:rPr>
              <w:t>TLS-ECDHE-ECDSA-WITH-AES-128-GCM-SHA256</w:t>
            </w:r>
          </w:p>
        </w:tc>
        <w:tc>
          <w:tcPr>
            <w:tcW w:w="631" w:type="pct"/>
            <w:shd w:val="clear" w:color="auto" w:fill="auto"/>
            <w:noWrap/>
            <w:vAlign w:val="center"/>
            <w:hideMark/>
          </w:tcPr>
          <w:p w14:paraId="5B8821A0"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ECDHE</w:t>
            </w:r>
          </w:p>
        </w:tc>
        <w:tc>
          <w:tcPr>
            <w:tcW w:w="595" w:type="pct"/>
            <w:shd w:val="clear" w:color="auto" w:fill="auto"/>
            <w:noWrap/>
            <w:vAlign w:val="center"/>
            <w:hideMark/>
          </w:tcPr>
          <w:p w14:paraId="107ED3E4"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ECDSA</w:t>
            </w:r>
          </w:p>
        </w:tc>
        <w:tc>
          <w:tcPr>
            <w:tcW w:w="908" w:type="pct"/>
            <w:shd w:val="clear" w:color="auto" w:fill="auto"/>
            <w:noWrap/>
            <w:vAlign w:val="center"/>
            <w:hideMark/>
          </w:tcPr>
          <w:p w14:paraId="6C93805B"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AES-128-GCM</w:t>
            </w:r>
          </w:p>
        </w:tc>
        <w:tc>
          <w:tcPr>
            <w:tcW w:w="577" w:type="pct"/>
            <w:shd w:val="clear" w:color="auto" w:fill="auto"/>
            <w:noWrap/>
            <w:vAlign w:val="center"/>
            <w:hideMark/>
          </w:tcPr>
          <w:p w14:paraId="71B01B8A"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SHA256</w:t>
            </w:r>
          </w:p>
        </w:tc>
      </w:tr>
      <w:tr w:rsidR="006E11E5" w:rsidRPr="006E11E5" w14:paraId="79DC6EBA" w14:textId="77777777" w:rsidTr="00D12BDC">
        <w:trPr>
          <w:trHeight w:val="300"/>
          <w:tblHeader/>
        </w:trPr>
        <w:tc>
          <w:tcPr>
            <w:tcW w:w="2289" w:type="pct"/>
            <w:shd w:val="clear" w:color="auto" w:fill="auto"/>
            <w:noWrap/>
            <w:vAlign w:val="center"/>
            <w:hideMark/>
          </w:tcPr>
          <w:p w14:paraId="62D118D0" w14:textId="77777777" w:rsidR="006E11E5" w:rsidRPr="000E343E" w:rsidRDefault="006E11E5" w:rsidP="006E11E5">
            <w:pPr>
              <w:spacing w:before="0" w:after="0"/>
              <w:rPr>
                <w:rFonts w:asciiTheme="minorHAnsi" w:hAnsiTheme="minorHAnsi"/>
                <w:color w:val="00B050"/>
                <w:szCs w:val="20"/>
                <w:lang w:eastAsia="fr-FR"/>
              </w:rPr>
            </w:pPr>
            <w:r w:rsidRPr="000E343E">
              <w:rPr>
                <w:rFonts w:asciiTheme="minorHAnsi" w:hAnsiTheme="minorHAnsi"/>
                <w:color w:val="00B050"/>
                <w:szCs w:val="20"/>
                <w:lang w:eastAsia="fr-FR"/>
              </w:rPr>
              <w:t>TLS-ECDHE-ECDSA-WITH-AES-256-GCM-SHA384</w:t>
            </w:r>
          </w:p>
        </w:tc>
        <w:tc>
          <w:tcPr>
            <w:tcW w:w="631" w:type="pct"/>
            <w:shd w:val="clear" w:color="auto" w:fill="auto"/>
            <w:noWrap/>
            <w:vAlign w:val="center"/>
            <w:hideMark/>
          </w:tcPr>
          <w:p w14:paraId="0AB1DEE6"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ECDHE</w:t>
            </w:r>
          </w:p>
        </w:tc>
        <w:tc>
          <w:tcPr>
            <w:tcW w:w="595" w:type="pct"/>
            <w:shd w:val="clear" w:color="auto" w:fill="auto"/>
            <w:noWrap/>
            <w:vAlign w:val="center"/>
            <w:hideMark/>
          </w:tcPr>
          <w:p w14:paraId="64C0D047"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ECDSA</w:t>
            </w:r>
          </w:p>
        </w:tc>
        <w:tc>
          <w:tcPr>
            <w:tcW w:w="908" w:type="pct"/>
            <w:shd w:val="clear" w:color="auto" w:fill="auto"/>
            <w:noWrap/>
            <w:vAlign w:val="center"/>
            <w:hideMark/>
          </w:tcPr>
          <w:p w14:paraId="540332DF"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AES-256-GCM</w:t>
            </w:r>
          </w:p>
        </w:tc>
        <w:tc>
          <w:tcPr>
            <w:tcW w:w="577" w:type="pct"/>
            <w:shd w:val="clear" w:color="auto" w:fill="auto"/>
            <w:noWrap/>
            <w:vAlign w:val="center"/>
            <w:hideMark/>
          </w:tcPr>
          <w:p w14:paraId="19C37140" w14:textId="77777777" w:rsidR="006E11E5" w:rsidRPr="000E343E" w:rsidRDefault="006E11E5" w:rsidP="006E11E5">
            <w:pPr>
              <w:spacing w:before="0" w:after="0"/>
              <w:rPr>
                <w:rFonts w:asciiTheme="minorHAnsi" w:hAnsiTheme="minorHAnsi"/>
                <w:color w:val="00B050"/>
                <w:szCs w:val="20"/>
                <w:lang w:val="fr-FR" w:eastAsia="fr-FR"/>
              </w:rPr>
            </w:pPr>
            <w:r w:rsidRPr="000E343E">
              <w:rPr>
                <w:rFonts w:asciiTheme="minorHAnsi" w:hAnsiTheme="minorHAnsi"/>
                <w:color w:val="00B050"/>
                <w:szCs w:val="20"/>
                <w:lang w:val="fr-FR" w:eastAsia="fr-FR"/>
              </w:rPr>
              <w:t>SHA384</w:t>
            </w:r>
          </w:p>
        </w:tc>
      </w:tr>
      <w:tr w:rsidR="006E11E5" w:rsidRPr="006E11E5" w14:paraId="05C40033" w14:textId="77777777" w:rsidTr="00D12BDC">
        <w:trPr>
          <w:trHeight w:val="300"/>
          <w:tblHeader/>
        </w:trPr>
        <w:tc>
          <w:tcPr>
            <w:tcW w:w="2289" w:type="pct"/>
            <w:shd w:val="clear" w:color="auto" w:fill="auto"/>
            <w:noWrap/>
            <w:vAlign w:val="center"/>
            <w:hideMark/>
          </w:tcPr>
          <w:p w14:paraId="1890C48B"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TLS-ECDHE-ECDSA-WITH-AES-128-CCM</w:t>
            </w:r>
          </w:p>
        </w:tc>
        <w:tc>
          <w:tcPr>
            <w:tcW w:w="631" w:type="pct"/>
            <w:shd w:val="clear" w:color="auto" w:fill="auto"/>
            <w:noWrap/>
            <w:vAlign w:val="center"/>
            <w:hideMark/>
          </w:tcPr>
          <w:p w14:paraId="04D0BC6D"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ECDHE</w:t>
            </w:r>
          </w:p>
        </w:tc>
        <w:tc>
          <w:tcPr>
            <w:tcW w:w="595" w:type="pct"/>
            <w:shd w:val="clear" w:color="auto" w:fill="auto"/>
            <w:noWrap/>
            <w:vAlign w:val="center"/>
            <w:hideMark/>
          </w:tcPr>
          <w:p w14:paraId="56D9505A"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ECDSA</w:t>
            </w:r>
          </w:p>
        </w:tc>
        <w:tc>
          <w:tcPr>
            <w:tcW w:w="908" w:type="pct"/>
            <w:shd w:val="clear" w:color="auto" w:fill="auto"/>
            <w:noWrap/>
            <w:vAlign w:val="center"/>
            <w:hideMark/>
          </w:tcPr>
          <w:p w14:paraId="69EC73B8"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AES-128-CCM</w:t>
            </w:r>
          </w:p>
        </w:tc>
        <w:tc>
          <w:tcPr>
            <w:tcW w:w="577" w:type="pct"/>
            <w:shd w:val="clear" w:color="auto" w:fill="auto"/>
            <w:noWrap/>
            <w:vAlign w:val="center"/>
            <w:hideMark/>
          </w:tcPr>
          <w:p w14:paraId="2F2050AE"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6E11E5" w14:paraId="7EB9D500" w14:textId="77777777" w:rsidTr="00D12BDC">
        <w:trPr>
          <w:trHeight w:val="300"/>
          <w:tblHeader/>
        </w:trPr>
        <w:tc>
          <w:tcPr>
            <w:tcW w:w="2289" w:type="pct"/>
            <w:shd w:val="clear" w:color="auto" w:fill="auto"/>
            <w:noWrap/>
            <w:vAlign w:val="center"/>
            <w:hideMark/>
          </w:tcPr>
          <w:p w14:paraId="4B4867F6"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TLS-ECDHE-ECDSA-WITH-AES-256-CCM</w:t>
            </w:r>
          </w:p>
        </w:tc>
        <w:tc>
          <w:tcPr>
            <w:tcW w:w="631" w:type="pct"/>
            <w:shd w:val="clear" w:color="auto" w:fill="auto"/>
            <w:noWrap/>
            <w:vAlign w:val="center"/>
            <w:hideMark/>
          </w:tcPr>
          <w:p w14:paraId="33C9347D"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ECDHE</w:t>
            </w:r>
          </w:p>
        </w:tc>
        <w:tc>
          <w:tcPr>
            <w:tcW w:w="595" w:type="pct"/>
            <w:shd w:val="clear" w:color="auto" w:fill="auto"/>
            <w:noWrap/>
            <w:vAlign w:val="center"/>
            <w:hideMark/>
          </w:tcPr>
          <w:p w14:paraId="48EF7D5F"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ECDSA</w:t>
            </w:r>
          </w:p>
        </w:tc>
        <w:tc>
          <w:tcPr>
            <w:tcW w:w="908" w:type="pct"/>
            <w:shd w:val="clear" w:color="auto" w:fill="auto"/>
            <w:noWrap/>
            <w:vAlign w:val="center"/>
            <w:hideMark/>
          </w:tcPr>
          <w:p w14:paraId="26A976D0"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AES-256-CCM</w:t>
            </w:r>
          </w:p>
        </w:tc>
        <w:tc>
          <w:tcPr>
            <w:tcW w:w="577" w:type="pct"/>
            <w:shd w:val="clear" w:color="auto" w:fill="auto"/>
            <w:noWrap/>
            <w:vAlign w:val="center"/>
            <w:hideMark/>
          </w:tcPr>
          <w:p w14:paraId="4E3FC01C"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6E11E5" w14:paraId="7ED1F997" w14:textId="77777777" w:rsidTr="00D12BDC">
        <w:trPr>
          <w:trHeight w:val="300"/>
          <w:tblHeader/>
        </w:trPr>
        <w:tc>
          <w:tcPr>
            <w:tcW w:w="2289" w:type="pct"/>
            <w:shd w:val="clear" w:color="auto" w:fill="auto"/>
            <w:noWrap/>
            <w:vAlign w:val="center"/>
            <w:hideMark/>
          </w:tcPr>
          <w:p w14:paraId="3A2D513E"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TLS-ECDHE-ECDSA-WITH-AES-128-CCM-8</w:t>
            </w:r>
          </w:p>
        </w:tc>
        <w:tc>
          <w:tcPr>
            <w:tcW w:w="631" w:type="pct"/>
            <w:shd w:val="clear" w:color="auto" w:fill="auto"/>
            <w:noWrap/>
            <w:vAlign w:val="center"/>
            <w:hideMark/>
          </w:tcPr>
          <w:p w14:paraId="77929541"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ECDHE</w:t>
            </w:r>
          </w:p>
        </w:tc>
        <w:tc>
          <w:tcPr>
            <w:tcW w:w="595" w:type="pct"/>
            <w:shd w:val="clear" w:color="auto" w:fill="auto"/>
            <w:noWrap/>
            <w:vAlign w:val="center"/>
            <w:hideMark/>
          </w:tcPr>
          <w:p w14:paraId="4D74E7BB"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ECDSA</w:t>
            </w:r>
          </w:p>
        </w:tc>
        <w:tc>
          <w:tcPr>
            <w:tcW w:w="908" w:type="pct"/>
            <w:shd w:val="clear" w:color="auto" w:fill="auto"/>
            <w:noWrap/>
            <w:vAlign w:val="center"/>
            <w:hideMark/>
          </w:tcPr>
          <w:p w14:paraId="18EADA5C"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AES-128-CCM-8</w:t>
            </w:r>
          </w:p>
        </w:tc>
        <w:tc>
          <w:tcPr>
            <w:tcW w:w="577" w:type="pct"/>
            <w:shd w:val="clear" w:color="auto" w:fill="auto"/>
            <w:noWrap/>
            <w:vAlign w:val="center"/>
            <w:hideMark/>
          </w:tcPr>
          <w:p w14:paraId="04C7C4B5"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r w:rsidR="006E11E5" w:rsidRPr="006E11E5" w14:paraId="791C10E5" w14:textId="77777777" w:rsidTr="00D12BDC">
        <w:trPr>
          <w:trHeight w:val="300"/>
          <w:tblHeader/>
        </w:trPr>
        <w:tc>
          <w:tcPr>
            <w:tcW w:w="2289" w:type="pct"/>
            <w:shd w:val="clear" w:color="auto" w:fill="auto"/>
            <w:noWrap/>
            <w:vAlign w:val="center"/>
            <w:hideMark/>
          </w:tcPr>
          <w:p w14:paraId="58610BA4" w14:textId="77777777" w:rsidR="006E11E5" w:rsidRPr="00ED40FF" w:rsidRDefault="006E11E5" w:rsidP="006E11E5">
            <w:pPr>
              <w:spacing w:before="0" w:after="0"/>
              <w:rPr>
                <w:rFonts w:asciiTheme="minorHAnsi" w:hAnsiTheme="minorHAnsi"/>
                <w:color w:val="00B050"/>
                <w:szCs w:val="20"/>
                <w:lang w:eastAsia="fr-FR"/>
              </w:rPr>
            </w:pPr>
            <w:r w:rsidRPr="00ED40FF">
              <w:rPr>
                <w:rFonts w:asciiTheme="minorHAnsi" w:hAnsiTheme="minorHAnsi"/>
                <w:color w:val="00B050"/>
                <w:szCs w:val="20"/>
                <w:lang w:eastAsia="fr-FR"/>
              </w:rPr>
              <w:t>TLS-ECDHE-ECDSA-WITH-AES-256-CCM-8</w:t>
            </w:r>
          </w:p>
        </w:tc>
        <w:tc>
          <w:tcPr>
            <w:tcW w:w="631" w:type="pct"/>
            <w:shd w:val="clear" w:color="auto" w:fill="auto"/>
            <w:noWrap/>
            <w:vAlign w:val="center"/>
            <w:hideMark/>
          </w:tcPr>
          <w:p w14:paraId="1E08811A"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ECDHE</w:t>
            </w:r>
          </w:p>
        </w:tc>
        <w:tc>
          <w:tcPr>
            <w:tcW w:w="595" w:type="pct"/>
            <w:shd w:val="clear" w:color="auto" w:fill="auto"/>
            <w:noWrap/>
            <w:vAlign w:val="center"/>
            <w:hideMark/>
          </w:tcPr>
          <w:p w14:paraId="474D72D9"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ECDSA</w:t>
            </w:r>
          </w:p>
        </w:tc>
        <w:tc>
          <w:tcPr>
            <w:tcW w:w="908" w:type="pct"/>
            <w:shd w:val="clear" w:color="auto" w:fill="auto"/>
            <w:noWrap/>
            <w:vAlign w:val="center"/>
            <w:hideMark/>
          </w:tcPr>
          <w:p w14:paraId="013BD5B6"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AES-256-CCM-8</w:t>
            </w:r>
          </w:p>
        </w:tc>
        <w:tc>
          <w:tcPr>
            <w:tcW w:w="577" w:type="pct"/>
            <w:shd w:val="clear" w:color="auto" w:fill="auto"/>
            <w:noWrap/>
            <w:vAlign w:val="center"/>
            <w:hideMark/>
          </w:tcPr>
          <w:p w14:paraId="6F8269A7" w14:textId="77777777" w:rsidR="006E11E5" w:rsidRPr="00ED40FF" w:rsidRDefault="006E11E5" w:rsidP="006E11E5">
            <w:pPr>
              <w:spacing w:before="0" w:after="0"/>
              <w:rPr>
                <w:rFonts w:asciiTheme="minorHAnsi" w:hAnsiTheme="minorHAnsi"/>
                <w:color w:val="00B050"/>
                <w:szCs w:val="20"/>
                <w:lang w:val="fr-FR" w:eastAsia="fr-FR"/>
              </w:rPr>
            </w:pPr>
            <w:r w:rsidRPr="00ED40FF">
              <w:rPr>
                <w:rFonts w:asciiTheme="minorHAnsi" w:hAnsiTheme="minorHAnsi"/>
                <w:color w:val="00B050"/>
                <w:szCs w:val="20"/>
                <w:lang w:val="fr-FR" w:eastAsia="fr-FR"/>
              </w:rPr>
              <w:t>NULL</w:t>
            </w:r>
          </w:p>
        </w:tc>
      </w:tr>
    </w:tbl>
    <w:p w14:paraId="41DE8898" w14:textId="63658D5B" w:rsidR="006E11E5" w:rsidRDefault="006E11E5" w:rsidP="006E11E5">
      <w:pPr>
        <w:pStyle w:val="Paragraphedeliste1"/>
        <w:ind w:left="0"/>
      </w:pPr>
    </w:p>
    <w:p w14:paraId="49ECC050" w14:textId="77777777" w:rsidR="006E11E5" w:rsidRDefault="006E11E5" w:rsidP="006E11E5">
      <w:pPr>
        <w:pStyle w:val="Paragraphedeliste1"/>
        <w:ind w:left="0"/>
      </w:pPr>
    </w:p>
    <w:p w14:paraId="2FB31B2E" w14:textId="77777777" w:rsidR="006E11E5" w:rsidRDefault="006E11E5" w:rsidP="009C7FA9">
      <w:pPr>
        <w:pStyle w:val="Paragraphedeliste1"/>
        <w:ind w:left="0"/>
      </w:pPr>
    </w:p>
    <w:p w14:paraId="3C2BD2AB" w14:textId="77777777" w:rsidR="006E11E5" w:rsidRPr="0036097E" w:rsidRDefault="006E11E5" w:rsidP="009C7FA9">
      <w:pPr>
        <w:pStyle w:val="Paragraphedeliste1"/>
      </w:pPr>
    </w:p>
    <w:p w14:paraId="0173CEEF" w14:textId="6B81D86A" w:rsidR="00820682" w:rsidRDefault="00820682" w:rsidP="00820682">
      <w:pPr>
        <w:pStyle w:val="Heading3"/>
      </w:pPr>
      <w:r w:rsidRPr="00671C8B">
        <w:t>+</w:t>
      </w:r>
      <w:r>
        <w:t>KSSLCFG</w:t>
      </w:r>
      <w:r w:rsidRPr="00671C8B">
        <w:t xml:space="preserve"> Command: </w:t>
      </w:r>
      <w:r>
        <w:t>SSL Configuration</w:t>
      </w:r>
      <w:bookmarkEnd w:id="166"/>
      <w:bookmarkEnd w:id="167"/>
      <w:bookmarkEnd w:id="168"/>
    </w:p>
    <w:tbl>
      <w:tblPr>
        <w:tblStyle w:val="TableSWIleft"/>
        <w:tblW w:w="9288" w:type="dxa"/>
        <w:tblLayout w:type="fixed"/>
        <w:tblLook w:val="04A0" w:firstRow="1" w:lastRow="0" w:firstColumn="1" w:lastColumn="0" w:noHBand="0" w:noVBand="1"/>
      </w:tblPr>
      <w:tblGrid>
        <w:gridCol w:w="1728"/>
        <w:gridCol w:w="7560"/>
      </w:tblGrid>
      <w:tr w:rsidR="00820682" w:rsidRPr="00671C8B" w14:paraId="153D294B"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2872258" w14:textId="7ED35F2C" w:rsidR="00820682" w:rsidRPr="00671C8B" w:rsidRDefault="00376626" w:rsidP="00820682">
            <w:pPr>
              <w:pStyle w:val="TableRowHead"/>
              <w:spacing w:before="144" w:after="144"/>
            </w:pPr>
            <w:r>
              <w:t>HL78xx</w:t>
            </w:r>
          </w:p>
        </w:tc>
      </w:tr>
      <w:tr w:rsidR="00820682" w:rsidRPr="00671C8B" w14:paraId="37A5D0CB" w14:textId="77777777" w:rsidTr="00820682">
        <w:tc>
          <w:tcPr>
            <w:tcW w:w="1728" w:type="dxa"/>
          </w:tcPr>
          <w:p w14:paraId="6665D2E0" w14:textId="77777777" w:rsidR="00820682" w:rsidRPr="00C41274" w:rsidRDefault="00820682" w:rsidP="00820682">
            <w:pPr>
              <w:pStyle w:val="TableBody"/>
              <w:rPr>
                <w:i/>
              </w:rPr>
            </w:pPr>
            <w:r w:rsidRPr="00C41274">
              <w:rPr>
                <w:i/>
              </w:rPr>
              <w:t>Test command</w:t>
            </w:r>
          </w:p>
          <w:p w14:paraId="6B57C7CB" w14:textId="77777777" w:rsidR="00820682" w:rsidRPr="00C41274" w:rsidRDefault="00820682" w:rsidP="00820682">
            <w:pPr>
              <w:pStyle w:val="TableBody"/>
            </w:pPr>
          </w:p>
          <w:p w14:paraId="2198B095" w14:textId="77777777" w:rsidR="00820682" w:rsidRPr="00C41274" w:rsidRDefault="00820682" w:rsidP="00820682">
            <w:pPr>
              <w:pStyle w:val="TableBody"/>
              <w:rPr>
                <w:u w:val="single"/>
              </w:rPr>
            </w:pPr>
            <w:r w:rsidRPr="00C41274">
              <w:rPr>
                <w:u w:val="single"/>
              </w:rPr>
              <w:t>Syntax</w:t>
            </w:r>
          </w:p>
          <w:p w14:paraId="79BB0517" w14:textId="77777777" w:rsidR="00820682" w:rsidRPr="00671C8B" w:rsidRDefault="00820682" w:rsidP="00820682">
            <w:pPr>
              <w:pStyle w:val="TableBody"/>
              <w:rPr>
                <w:b/>
              </w:rPr>
            </w:pPr>
            <w:r w:rsidRPr="00C41274">
              <w:rPr>
                <w:b/>
              </w:rPr>
              <w:t>AT+</w:t>
            </w:r>
            <w:r>
              <w:rPr>
                <w:b/>
              </w:rPr>
              <w:t>KSSLCFG</w:t>
            </w:r>
            <w:r w:rsidRPr="00C41274">
              <w:rPr>
                <w:b/>
              </w:rPr>
              <w:t>=?</w:t>
            </w:r>
          </w:p>
        </w:tc>
        <w:tc>
          <w:tcPr>
            <w:tcW w:w="7560" w:type="dxa"/>
          </w:tcPr>
          <w:p w14:paraId="16BF2FB4" w14:textId="77777777" w:rsidR="00820682" w:rsidRPr="00C41274" w:rsidRDefault="00820682" w:rsidP="00820682">
            <w:pPr>
              <w:pStyle w:val="TableBody"/>
              <w:rPr>
                <w:u w:val="single"/>
              </w:rPr>
            </w:pPr>
          </w:p>
          <w:p w14:paraId="3F95D90B" w14:textId="77777777" w:rsidR="00820682" w:rsidRPr="00C41274" w:rsidRDefault="00820682" w:rsidP="00820682">
            <w:pPr>
              <w:pStyle w:val="TableBody"/>
              <w:rPr>
                <w:u w:val="single"/>
              </w:rPr>
            </w:pPr>
          </w:p>
          <w:p w14:paraId="72B44DDD" w14:textId="77777777" w:rsidR="00820682" w:rsidRPr="00C41274" w:rsidRDefault="00820682" w:rsidP="00820682">
            <w:pPr>
              <w:pStyle w:val="TableBody"/>
              <w:rPr>
                <w:u w:val="single"/>
              </w:rPr>
            </w:pPr>
            <w:r w:rsidRPr="00C41274">
              <w:rPr>
                <w:u w:val="single"/>
              </w:rPr>
              <w:t>Response</w:t>
            </w:r>
          </w:p>
          <w:p w14:paraId="0A1C1372" w14:textId="77777777" w:rsidR="00820682" w:rsidRDefault="00820682" w:rsidP="00820682">
            <w:pPr>
              <w:pStyle w:val="TableBody"/>
              <w:rPr>
                <w:b/>
              </w:rPr>
            </w:pPr>
            <w:r w:rsidRPr="0097565E">
              <w:rPr>
                <w:b/>
              </w:rPr>
              <w:t>+</w:t>
            </w:r>
            <w:r>
              <w:rPr>
                <w:b/>
              </w:rPr>
              <w:t>KSSLCFG:&lt;option id</w:t>
            </w:r>
            <w:proofErr w:type="gramStart"/>
            <w:r>
              <w:rPr>
                <w:b/>
              </w:rPr>
              <w:t>&gt;,&lt;</w:t>
            </w:r>
            <w:proofErr w:type="gramEnd"/>
            <w:r>
              <w:rPr>
                <w:b/>
              </w:rPr>
              <w:t>option&gt;</w:t>
            </w:r>
          </w:p>
          <w:p w14:paraId="7222AF23" w14:textId="77777777" w:rsidR="00820682" w:rsidRPr="00671C8B" w:rsidRDefault="00820682" w:rsidP="00820682">
            <w:pPr>
              <w:pStyle w:val="TableBody"/>
              <w:rPr>
                <w:u w:val="single"/>
              </w:rPr>
            </w:pPr>
            <w:r w:rsidRPr="00C41274">
              <w:rPr>
                <w:b/>
              </w:rPr>
              <w:t>OK</w:t>
            </w:r>
          </w:p>
        </w:tc>
      </w:tr>
      <w:tr w:rsidR="00820682" w:rsidRPr="00671C8B" w14:paraId="5658836E" w14:textId="77777777" w:rsidTr="00820682">
        <w:tc>
          <w:tcPr>
            <w:tcW w:w="1728" w:type="dxa"/>
          </w:tcPr>
          <w:p w14:paraId="6F47D7FB" w14:textId="77777777" w:rsidR="00820682" w:rsidRPr="00C41274" w:rsidRDefault="00820682" w:rsidP="00820682">
            <w:pPr>
              <w:pStyle w:val="TableBody"/>
              <w:rPr>
                <w:i/>
              </w:rPr>
            </w:pPr>
            <w:r w:rsidRPr="00C41274">
              <w:rPr>
                <w:i/>
              </w:rPr>
              <w:t>Read command</w:t>
            </w:r>
          </w:p>
          <w:p w14:paraId="3235A907" w14:textId="77777777" w:rsidR="00820682" w:rsidRPr="00C41274" w:rsidRDefault="00820682" w:rsidP="00820682">
            <w:pPr>
              <w:pStyle w:val="TableBody"/>
            </w:pPr>
          </w:p>
          <w:p w14:paraId="4FA23A4C" w14:textId="77777777" w:rsidR="00820682" w:rsidRPr="00C41274" w:rsidRDefault="00820682" w:rsidP="00820682">
            <w:pPr>
              <w:pStyle w:val="TableBody"/>
              <w:rPr>
                <w:u w:val="single"/>
              </w:rPr>
            </w:pPr>
            <w:r w:rsidRPr="00C41274">
              <w:rPr>
                <w:u w:val="single"/>
              </w:rPr>
              <w:t>Syntax</w:t>
            </w:r>
          </w:p>
          <w:p w14:paraId="1DA35DC3" w14:textId="77777777" w:rsidR="00820682" w:rsidRPr="00C41274" w:rsidRDefault="00820682" w:rsidP="00820682">
            <w:pPr>
              <w:pStyle w:val="TableBody"/>
              <w:rPr>
                <w:i/>
              </w:rPr>
            </w:pPr>
            <w:r w:rsidRPr="00C41274">
              <w:rPr>
                <w:b/>
              </w:rPr>
              <w:t>AT+</w:t>
            </w:r>
            <w:r>
              <w:rPr>
                <w:b/>
              </w:rPr>
              <w:t>KSSLCFG</w:t>
            </w:r>
            <w:r w:rsidRPr="00C41274">
              <w:rPr>
                <w:b/>
              </w:rPr>
              <w:t>?</w:t>
            </w:r>
          </w:p>
        </w:tc>
        <w:tc>
          <w:tcPr>
            <w:tcW w:w="7560" w:type="dxa"/>
          </w:tcPr>
          <w:p w14:paraId="1F50C7C0" w14:textId="77777777" w:rsidR="00820682" w:rsidRPr="00C41274" w:rsidRDefault="00820682" w:rsidP="00820682">
            <w:pPr>
              <w:pStyle w:val="TableBody"/>
              <w:rPr>
                <w:u w:val="single"/>
              </w:rPr>
            </w:pPr>
          </w:p>
          <w:p w14:paraId="790BD648" w14:textId="77777777" w:rsidR="00820682" w:rsidRPr="00C41274" w:rsidRDefault="00820682" w:rsidP="00820682">
            <w:pPr>
              <w:pStyle w:val="TableBody"/>
              <w:rPr>
                <w:u w:val="single"/>
              </w:rPr>
            </w:pPr>
          </w:p>
          <w:p w14:paraId="56287793" w14:textId="77777777" w:rsidR="00820682" w:rsidRPr="00906CFD" w:rsidRDefault="00820682" w:rsidP="00820682">
            <w:pPr>
              <w:pStyle w:val="TableBody"/>
              <w:rPr>
                <w:u w:val="single"/>
                <w:lang w:val="fr-FR"/>
              </w:rPr>
            </w:pPr>
            <w:proofErr w:type="spellStart"/>
            <w:r w:rsidRPr="00906CFD">
              <w:rPr>
                <w:u w:val="single"/>
                <w:lang w:val="fr-FR"/>
              </w:rPr>
              <w:t>Response</w:t>
            </w:r>
            <w:proofErr w:type="spellEnd"/>
          </w:p>
          <w:p w14:paraId="69802023" w14:textId="77777777" w:rsidR="00820682" w:rsidRPr="00906CFD" w:rsidRDefault="00820682" w:rsidP="00820682">
            <w:pPr>
              <w:pStyle w:val="TableBody"/>
              <w:rPr>
                <w:b/>
                <w:lang w:val="fr-FR"/>
              </w:rPr>
            </w:pPr>
            <w:r w:rsidRPr="00906CFD">
              <w:rPr>
                <w:b/>
                <w:lang w:val="fr-FR"/>
              </w:rPr>
              <w:t>+</w:t>
            </w:r>
            <w:proofErr w:type="gramStart"/>
            <w:r w:rsidRPr="00906CFD">
              <w:rPr>
                <w:b/>
                <w:lang w:val="fr-FR"/>
              </w:rPr>
              <w:t>KSSLCFG:</w:t>
            </w:r>
            <w:proofErr w:type="gramEnd"/>
            <w:r w:rsidRPr="00906CFD">
              <w:rPr>
                <w:b/>
                <w:lang w:val="fr-FR"/>
              </w:rPr>
              <w:t>0,&lt;TLS Version&gt;</w:t>
            </w:r>
          </w:p>
          <w:p w14:paraId="735DC178" w14:textId="77777777" w:rsidR="00820682" w:rsidRPr="00906CFD" w:rsidRDefault="00820682" w:rsidP="00820682">
            <w:pPr>
              <w:pStyle w:val="TableBody"/>
              <w:rPr>
                <w:b/>
                <w:lang w:val="fr-FR" w:eastAsia="zh-CN"/>
              </w:rPr>
            </w:pPr>
            <w:r w:rsidRPr="00906CFD">
              <w:rPr>
                <w:b/>
                <w:lang w:val="fr-FR"/>
              </w:rPr>
              <w:t>+</w:t>
            </w:r>
            <w:proofErr w:type="gramStart"/>
            <w:r w:rsidRPr="00906CFD">
              <w:rPr>
                <w:b/>
                <w:lang w:val="fr-FR"/>
              </w:rPr>
              <w:t>KSSLCFG:</w:t>
            </w:r>
            <w:proofErr w:type="gramEnd"/>
            <w:r w:rsidRPr="00906CFD">
              <w:rPr>
                <w:b/>
                <w:lang w:val="fr-FR"/>
              </w:rPr>
              <w:t>2,&lt;Session Mode&gt;</w:t>
            </w:r>
          </w:p>
          <w:p w14:paraId="6ED401DE" w14:textId="77777777" w:rsidR="00820682" w:rsidRPr="00C41274" w:rsidRDefault="00820682" w:rsidP="00820682">
            <w:pPr>
              <w:pStyle w:val="TableBody"/>
              <w:rPr>
                <w:u w:val="single"/>
              </w:rPr>
            </w:pPr>
            <w:r>
              <w:rPr>
                <w:b/>
                <w:lang w:eastAsia="zh-CN"/>
              </w:rPr>
              <w:t>OK</w:t>
            </w:r>
          </w:p>
        </w:tc>
      </w:tr>
      <w:tr w:rsidR="00820682" w:rsidRPr="00671C8B" w14:paraId="2BE050F0" w14:textId="77777777" w:rsidTr="00820682">
        <w:trPr>
          <w:cantSplit w:val="0"/>
        </w:trPr>
        <w:tc>
          <w:tcPr>
            <w:tcW w:w="1728" w:type="dxa"/>
          </w:tcPr>
          <w:p w14:paraId="1CB6EE73" w14:textId="77777777" w:rsidR="00820682" w:rsidRPr="00C41274" w:rsidRDefault="00820682" w:rsidP="00820682">
            <w:pPr>
              <w:pStyle w:val="TableBody"/>
              <w:rPr>
                <w:i/>
              </w:rPr>
            </w:pPr>
            <w:r w:rsidRPr="00C41274">
              <w:rPr>
                <w:i/>
              </w:rPr>
              <w:t>Write command</w:t>
            </w:r>
          </w:p>
          <w:p w14:paraId="30E6834D" w14:textId="77777777" w:rsidR="00820682" w:rsidRPr="00C41274" w:rsidRDefault="00820682" w:rsidP="00820682">
            <w:pPr>
              <w:pStyle w:val="TableBody"/>
              <w:keepNext/>
            </w:pPr>
          </w:p>
          <w:p w14:paraId="1647EC6E" w14:textId="77777777" w:rsidR="00820682" w:rsidRDefault="00820682" w:rsidP="00820682">
            <w:pPr>
              <w:pStyle w:val="TableBody"/>
              <w:keepNext/>
              <w:rPr>
                <w:u w:val="single"/>
              </w:rPr>
            </w:pPr>
            <w:r w:rsidRPr="00C41274">
              <w:rPr>
                <w:u w:val="single"/>
              </w:rPr>
              <w:t>Syntax</w:t>
            </w:r>
          </w:p>
          <w:p w14:paraId="6045E810" w14:textId="77777777" w:rsidR="00820682" w:rsidRPr="00C41274" w:rsidRDefault="00820682" w:rsidP="00820682">
            <w:pPr>
              <w:pStyle w:val="TableBody"/>
              <w:rPr>
                <w:i/>
              </w:rPr>
            </w:pPr>
            <w:r w:rsidRPr="00C41274">
              <w:rPr>
                <w:b/>
              </w:rPr>
              <w:t>AT+</w:t>
            </w:r>
            <w:r>
              <w:rPr>
                <w:b/>
              </w:rPr>
              <w:t>KSSLCFG</w:t>
            </w:r>
            <w:r>
              <w:rPr>
                <w:b/>
              </w:rPr>
              <w:br/>
            </w:r>
            <w:r w:rsidRPr="00C41274">
              <w:rPr>
                <w:b/>
              </w:rPr>
              <w:t>=</w:t>
            </w:r>
            <w:r>
              <w:rPr>
                <w:b/>
              </w:rPr>
              <w:t>&lt;option id&gt;,</w:t>
            </w:r>
            <w:r>
              <w:rPr>
                <w:b/>
              </w:rPr>
              <w:br/>
              <w:t>&lt;option&gt;</w:t>
            </w:r>
          </w:p>
        </w:tc>
        <w:tc>
          <w:tcPr>
            <w:tcW w:w="7560" w:type="dxa"/>
          </w:tcPr>
          <w:p w14:paraId="74E49F2D" w14:textId="77777777" w:rsidR="00820682" w:rsidRDefault="00820682" w:rsidP="00820682">
            <w:pPr>
              <w:pStyle w:val="TableBody"/>
              <w:rPr>
                <w:u w:val="single"/>
              </w:rPr>
            </w:pPr>
          </w:p>
          <w:p w14:paraId="01BB7ABC" w14:textId="77777777" w:rsidR="00820682" w:rsidRPr="00C41274" w:rsidRDefault="00820682" w:rsidP="00820682">
            <w:pPr>
              <w:pStyle w:val="TableBody"/>
              <w:rPr>
                <w:u w:val="single"/>
              </w:rPr>
            </w:pPr>
          </w:p>
          <w:p w14:paraId="10603BAB" w14:textId="77777777" w:rsidR="00820682" w:rsidRPr="00C41274" w:rsidRDefault="00820682" w:rsidP="00820682">
            <w:pPr>
              <w:pStyle w:val="TableBody"/>
              <w:rPr>
                <w:u w:val="single"/>
              </w:rPr>
            </w:pPr>
            <w:r w:rsidRPr="00C41274">
              <w:rPr>
                <w:u w:val="single"/>
              </w:rPr>
              <w:t>Response</w:t>
            </w:r>
          </w:p>
          <w:p w14:paraId="56DDB988" w14:textId="77777777" w:rsidR="00820682" w:rsidRPr="00C15AFD" w:rsidRDefault="00820682" w:rsidP="00820682">
            <w:pPr>
              <w:pStyle w:val="TableBody"/>
            </w:pPr>
            <w:r w:rsidRPr="00C15AFD">
              <w:t>If &lt;</w:t>
            </w:r>
            <w:proofErr w:type="spellStart"/>
            <w:r w:rsidRPr="00C15AFD">
              <w:t>option_id</w:t>
            </w:r>
            <w:proofErr w:type="spellEnd"/>
            <w:r w:rsidRPr="00C15AFD">
              <w:t>&gt; = 0</w:t>
            </w:r>
            <w:r>
              <w:t>:</w:t>
            </w:r>
          </w:p>
          <w:p w14:paraId="13237FE9" w14:textId="77777777" w:rsidR="00820682" w:rsidRDefault="00820682" w:rsidP="00820682">
            <w:pPr>
              <w:pStyle w:val="TableBody"/>
              <w:rPr>
                <w:b/>
              </w:rPr>
            </w:pPr>
            <w:r w:rsidRPr="00753265">
              <w:rPr>
                <w:b/>
              </w:rPr>
              <w:t>AT+</w:t>
            </w:r>
            <w:r>
              <w:rPr>
                <w:b/>
              </w:rPr>
              <w:t>KSSLCFG=&lt;</w:t>
            </w:r>
            <w:proofErr w:type="spellStart"/>
            <w:r>
              <w:rPr>
                <w:b/>
              </w:rPr>
              <w:t>option_id</w:t>
            </w:r>
            <w:proofErr w:type="spellEnd"/>
            <w:proofErr w:type="gramStart"/>
            <w:r>
              <w:rPr>
                <w:b/>
              </w:rPr>
              <w:t>&gt;,&lt;</w:t>
            </w:r>
            <w:proofErr w:type="gramEnd"/>
            <w:r>
              <w:rPr>
                <w:b/>
              </w:rPr>
              <w:t>TLS Version</w:t>
            </w:r>
            <w:r w:rsidRPr="00753265">
              <w:rPr>
                <w:b/>
              </w:rPr>
              <w:t>&gt;</w:t>
            </w:r>
          </w:p>
          <w:p w14:paraId="53EEB787" w14:textId="77777777" w:rsidR="00820682" w:rsidRPr="00753265" w:rsidRDefault="00820682" w:rsidP="00820682">
            <w:pPr>
              <w:pStyle w:val="TableBody"/>
              <w:rPr>
                <w:b/>
              </w:rPr>
            </w:pPr>
            <w:r>
              <w:rPr>
                <w:b/>
              </w:rPr>
              <w:t>OK</w:t>
            </w:r>
          </w:p>
          <w:p w14:paraId="0803A47E" w14:textId="77777777" w:rsidR="00820682" w:rsidRDefault="00820682" w:rsidP="00820682">
            <w:pPr>
              <w:pStyle w:val="TableBody"/>
            </w:pPr>
          </w:p>
          <w:p w14:paraId="0ECA1F36" w14:textId="77777777" w:rsidR="00820682" w:rsidRPr="00C15AFD" w:rsidRDefault="00820682" w:rsidP="00820682">
            <w:pPr>
              <w:pStyle w:val="TableBody"/>
            </w:pPr>
            <w:r w:rsidRPr="00C15AFD">
              <w:t>If &lt;</w:t>
            </w:r>
            <w:proofErr w:type="spellStart"/>
            <w:r w:rsidRPr="00C15AFD">
              <w:t>option_id</w:t>
            </w:r>
            <w:proofErr w:type="spellEnd"/>
            <w:r w:rsidRPr="00C15AFD">
              <w:t>&gt; = 1</w:t>
            </w:r>
            <w:r>
              <w:t>:</w:t>
            </w:r>
          </w:p>
          <w:p w14:paraId="7B1C1F40" w14:textId="77777777" w:rsidR="00820682" w:rsidRDefault="00820682" w:rsidP="00820682">
            <w:pPr>
              <w:pStyle w:val="TableBody"/>
              <w:rPr>
                <w:b/>
              </w:rPr>
            </w:pPr>
            <w:r w:rsidRPr="00753265">
              <w:rPr>
                <w:b/>
              </w:rPr>
              <w:t>AT+</w:t>
            </w:r>
            <w:r>
              <w:rPr>
                <w:b/>
              </w:rPr>
              <w:t>KSSLCFG=&lt;</w:t>
            </w:r>
            <w:proofErr w:type="spellStart"/>
            <w:r>
              <w:rPr>
                <w:b/>
              </w:rPr>
              <w:t>option_id</w:t>
            </w:r>
            <w:proofErr w:type="spellEnd"/>
            <w:proofErr w:type="gramStart"/>
            <w:r>
              <w:rPr>
                <w:b/>
              </w:rPr>
              <w:t>&gt;,&lt;</w:t>
            </w:r>
            <w:proofErr w:type="gramEnd"/>
            <w:r>
              <w:rPr>
                <w:b/>
              </w:rPr>
              <w:t>Random Seed</w:t>
            </w:r>
            <w:r w:rsidRPr="00753265">
              <w:rPr>
                <w:b/>
              </w:rPr>
              <w:t>&gt;</w:t>
            </w:r>
          </w:p>
          <w:p w14:paraId="00E7C2C7" w14:textId="77777777" w:rsidR="00820682" w:rsidRDefault="00820682" w:rsidP="00820682">
            <w:pPr>
              <w:pStyle w:val="TableBody"/>
              <w:rPr>
                <w:b/>
              </w:rPr>
            </w:pPr>
            <w:r>
              <w:rPr>
                <w:b/>
              </w:rPr>
              <w:t>OK</w:t>
            </w:r>
          </w:p>
          <w:p w14:paraId="56280EC1" w14:textId="77777777" w:rsidR="00820682" w:rsidRPr="00753265" w:rsidRDefault="00820682" w:rsidP="00820682">
            <w:pPr>
              <w:pStyle w:val="TableBody"/>
              <w:rPr>
                <w:b/>
              </w:rPr>
            </w:pPr>
          </w:p>
          <w:p w14:paraId="59CAE05F" w14:textId="77777777" w:rsidR="00820682" w:rsidRPr="00C15AFD" w:rsidRDefault="00820682" w:rsidP="00820682">
            <w:pPr>
              <w:pStyle w:val="TableBody"/>
            </w:pPr>
            <w:r w:rsidRPr="00C15AFD">
              <w:t>If &lt;</w:t>
            </w:r>
            <w:proofErr w:type="spellStart"/>
            <w:r w:rsidRPr="00C15AFD">
              <w:t>option_id</w:t>
            </w:r>
            <w:proofErr w:type="spellEnd"/>
            <w:r w:rsidRPr="00C15AFD">
              <w:t>&gt; = 2</w:t>
            </w:r>
            <w:r>
              <w:t>:</w:t>
            </w:r>
          </w:p>
          <w:p w14:paraId="570E9525" w14:textId="77777777" w:rsidR="00820682" w:rsidRPr="00753265" w:rsidRDefault="00820682" w:rsidP="00820682">
            <w:pPr>
              <w:pStyle w:val="TableBody"/>
              <w:rPr>
                <w:b/>
              </w:rPr>
            </w:pPr>
            <w:r w:rsidRPr="00753265">
              <w:rPr>
                <w:b/>
              </w:rPr>
              <w:t>AT+</w:t>
            </w:r>
            <w:r>
              <w:rPr>
                <w:b/>
              </w:rPr>
              <w:t>KSSLCFG=&lt;</w:t>
            </w:r>
            <w:proofErr w:type="spellStart"/>
            <w:r>
              <w:rPr>
                <w:b/>
              </w:rPr>
              <w:t>option_id</w:t>
            </w:r>
            <w:proofErr w:type="spellEnd"/>
            <w:proofErr w:type="gramStart"/>
            <w:r>
              <w:rPr>
                <w:b/>
              </w:rPr>
              <w:t>&gt;,&lt;</w:t>
            </w:r>
            <w:proofErr w:type="gramEnd"/>
            <w:r>
              <w:rPr>
                <w:b/>
              </w:rPr>
              <w:t>Session Mode</w:t>
            </w:r>
            <w:r w:rsidRPr="00753265">
              <w:rPr>
                <w:b/>
              </w:rPr>
              <w:t>&gt;</w:t>
            </w:r>
          </w:p>
          <w:p w14:paraId="657C9736" w14:textId="77777777" w:rsidR="00820682" w:rsidRPr="00C41274" w:rsidRDefault="00820682" w:rsidP="00820682">
            <w:pPr>
              <w:pStyle w:val="TableBody"/>
              <w:rPr>
                <w:b/>
              </w:rPr>
            </w:pPr>
            <w:r w:rsidRPr="00C41274">
              <w:rPr>
                <w:b/>
              </w:rPr>
              <w:t>OK</w:t>
            </w:r>
          </w:p>
          <w:p w14:paraId="77C1EC99" w14:textId="77777777" w:rsidR="00820682" w:rsidRPr="00C41274" w:rsidRDefault="00820682" w:rsidP="00820682">
            <w:pPr>
              <w:pStyle w:val="TableBody"/>
            </w:pPr>
          </w:p>
          <w:p w14:paraId="659E9EB1" w14:textId="77777777" w:rsidR="00820682" w:rsidRDefault="00820682" w:rsidP="00820682">
            <w:pPr>
              <w:pStyle w:val="TableBody"/>
              <w:keepNext/>
              <w:rPr>
                <w:u w:val="single"/>
              </w:rPr>
            </w:pPr>
            <w:r w:rsidRPr="00C41274">
              <w:rPr>
                <w:u w:val="single"/>
              </w:rPr>
              <w:lastRenderedPageBreak/>
              <w:t>Parameters</w:t>
            </w:r>
          </w:p>
          <w:p w14:paraId="113AE8E9" w14:textId="77777777" w:rsidR="00820682" w:rsidRDefault="00820682" w:rsidP="00820682">
            <w:pPr>
              <w:pStyle w:val="TableBody"/>
              <w:keepNext/>
            </w:pPr>
            <w:r>
              <w:rPr>
                <w:b/>
              </w:rPr>
              <w:t>&lt;option id</w:t>
            </w:r>
            <w:r w:rsidRPr="008D0E6D">
              <w:rPr>
                <w:b/>
              </w:rPr>
              <w:t>&gt;</w:t>
            </w:r>
            <w:r>
              <w:rPr>
                <w:b/>
              </w:rPr>
              <w:tab/>
            </w:r>
            <w:r>
              <w:t>0</w:t>
            </w:r>
            <w:r>
              <w:tab/>
              <w:t>Specify a TLS version to be used for hand shake</w:t>
            </w:r>
          </w:p>
          <w:p w14:paraId="1C05E8BF" w14:textId="77777777" w:rsidR="00820682" w:rsidRDefault="00820682" w:rsidP="00820682">
            <w:pPr>
              <w:pStyle w:val="TableBody"/>
              <w:keepNext/>
            </w:pPr>
            <w:r>
              <w:tab/>
            </w:r>
            <w:r>
              <w:tab/>
              <w:t>1</w:t>
            </w:r>
            <w:r>
              <w:tab/>
              <w:t>Setup random seed</w:t>
            </w:r>
          </w:p>
          <w:p w14:paraId="29BEA069" w14:textId="77777777" w:rsidR="00820682" w:rsidRDefault="00820682" w:rsidP="00820682">
            <w:pPr>
              <w:pStyle w:val="TableBody"/>
              <w:keepNext/>
            </w:pPr>
            <w:r>
              <w:tab/>
            </w:r>
            <w:r>
              <w:tab/>
              <w:t>2</w:t>
            </w:r>
            <w:r>
              <w:tab/>
              <w:t>Specify session mode</w:t>
            </w:r>
          </w:p>
          <w:p w14:paraId="111C9864" w14:textId="77777777" w:rsidR="00820682" w:rsidRDefault="00820682" w:rsidP="00820682">
            <w:pPr>
              <w:pStyle w:val="TableBody"/>
              <w:keepNext/>
              <w:rPr>
                <w:b/>
              </w:rPr>
            </w:pPr>
          </w:p>
          <w:p w14:paraId="110EE94E" w14:textId="77777777" w:rsidR="00820682" w:rsidRDefault="00820682" w:rsidP="00820682">
            <w:pPr>
              <w:pStyle w:val="TableBody"/>
              <w:keepNext/>
            </w:pPr>
            <w:r w:rsidRPr="000E083F">
              <w:rPr>
                <w:b/>
              </w:rPr>
              <w:t>&lt;</w:t>
            </w:r>
            <w:r>
              <w:rPr>
                <w:b/>
              </w:rPr>
              <w:t>TLS Version</w:t>
            </w:r>
            <w:r w:rsidRPr="000E083F">
              <w:rPr>
                <w:b/>
              </w:rPr>
              <w:t>&gt;</w:t>
            </w:r>
            <w:r>
              <w:tab/>
              <w:t>0</w:t>
            </w:r>
            <w:r>
              <w:tab/>
              <w:t>Highest possible</w:t>
            </w:r>
          </w:p>
          <w:p w14:paraId="041918ED" w14:textId="77777777" w:rsidR="00820682" w:rsidRDefault="00820682" w:rsidP="00820682">
            <w:pPr>
              <w:pStyle w:val="TableBody"/>
              <w:keepNext/>
            </w:pPr>
            <w:r>
              <w:tab/>
            </w:r>
            <w:r>
              <w:tab/>
            </w:r>
            <w:r>
              <w:tab/>
              <w:t>1</w:t>
            </w:r>
            <w:r>
              <w:tab/>
              <w:t>TLS 1.0</w:t>
            </w:r>
          </w:p>
          <w:p w14:paraId="51DDE96E" w14:textId="77777777" w:rsidR="00820682" w:rsidRDefault="00820682" w:rsidP="00820682">
            <w:pPr>
              <w:pStyle w:val="TableBody"/>
              <w:keepNext/>
            </w:pPr>
            <w:r>
              <w:tab/>
            </w:r>
            <w:r>
              <w:tab/>
            </w:r>
            <w:r>
              <w:tab/>
              <w:t>3</w:t>
            </w:r>
            <w:r>
              <w:tab/>
              <w:t>TLS 1.2</w:t>
            </w:r>
          </w:p>
          <w:p w14:paraId="4950F6AE" w14:textId="77777777" w:rsidR="00820682" w:rsidRDefault="00820682" w:rsidP="00820682">
            <w:pPr>
              <w:pStyle w:val="TableBody"/>
              <w:keepNext/>
              <w:rPr>
                <w:b/>
              </w:rPr>
            </w:pPr>
          </w:p>
          <w:p w14:paraId="42144342" w14:textId="77777777" w:rsidR="00820682" w:rsidRDefault="00820682" w:rsidP="00820682">
            <w:pPr>
              <w:pStyle w:val="TableBody"/>
              <w:keepNext/>
            </w:pPr>
            <w:r>
              <w:rPr>
                <w:b/>
              </w:rPr>
              <w:t>&lt;Random Seed&gt;</w:t>
            </w:r>
            <w:r>
              <w:rPr>
                <w:b/>
              </w:rPr>
              <w:tab/>
            </w:r>
            <w:r>
              <w:t>String to be added into the entropy of the random number generator</w:t>
            </w:r>
          </w:p>
          <w:p w14:paraId="1E6510D9" w14:textId="77777777" w:rsidR="00820682" w:rsidRDefault="00820682" w:rsidP="00820682">
            <w:pPr>
              <w:pStyle w:val="TableBody"/>
              <w:keepNext/>
            </w:pPr>
          </w:p>
          <w:p w14:paraId="26440E74" w14:textId="77777777" w:rsidR="00820682" w:rsidRDefault="00820682" w:rsidP="00820682">
            <w:pPr>
              <w:pStyle w:val="TableBody"/>
              <w:keepNext/>
            </w:pPr>
            <w:r w:rsidRPr="000E083F">
              <w:rPr>
                <w:b/>
              </w:rPr>
              <w:t>&lt;Session Mode&gt;</w:t>
            </w:r>
            <w:r>
              <w:rPr>
                <w:b/>
              </w:rPr>
              <w:tab/>
            </w:r>
            <w:r>
              <w:t>0</w:t>
            </w:r>
            <w:r>
              <w:tab/>
              <w:t>Automatic</w:t>
            </w:r>
          </w:p>
          <w:p w14:paraId="1BEB45C5" w14:textId="77777777" w:rsidR="00820682" w:rsidRPr="00C15AFD" w:rsidRDefault="00820682" w:rsidP="00820682">
            <w:pPr>
              <w:pStyle w:val="TableBody"/>
              <w:keepNext/>
              <w:rPr>
                <w:b/>
              </w:rPr>
            </w:pPr>
            <w:r>
              <w:tab/>
            </w:r>
            <w:r>
              <w:tab/>
            </w:r>
            <w:r>
              <w:tab/>
              <w:t>1</w:t>
            </w:r>
            <w:r>
              <w:tab/>
              <w:t>Always start a new session (not supported)</w:t>
            </w:r>
          </w:p>
        </w:tc>
      </w:tr>
    </w:tbl>
    <w:p w14:paraId="578DCDC5" w14:textId="77777777" w:rsidR="00820682" w:rsidRPr="00671C8B" w:rsidRDefault="00820682" w:rsidP="00820682">
      <w:pPr>
        <w:pStyle w:val="Heading2"/>
      </w:pPr>
      <w:bookmarkStart w:id="169" w:name="_Toc486251751"/>
      <w:bookmarkStart w:id="170" w:name="_Toc489371238"/>
      <w:bookmarkStart w:id="171" w:name="_Toc511294388"/>
      <w:r w:rsidRPr="00671C8B">
        <w:lastRenderedPageBreak/>
        <w:t>TCP Specific Commands</w:t>
      </w:r>
      <w:bookmarkEnd w:id="145"/>
      <w:bookmarkEnd w:id="146"/>
      <w:bookmarkEnd w:id="147"/>
      <w:bookmarkEnd w:id="148"/>
      <w:bookmarkEnd w:id="161"/>
      <w:bookmarkEnd w:id="169"/>
      <w:bookmarkEnd w:id="170"/>
      <w:bookmarkEnd w:id="171"/>
    </w:p>
    <w:p w14:paraId="761BDC73" w14:textId="77777777" w:rsidR="00820682" w:rsidRPr="00671C8B" w:rsidRDefault="00820682" w:rsidP="00820682">
      <w:pPr>
        <w:pStyle w:val="Heading3"/>
      </w:pPr>
      <w:bookmarkStart w:id="172" w:name="_Toc345081462"/>
      <w:bookmarkStart w:id="173" w:name="_Toc349753199"/>
      <w:bookmarkStart w:id="174" w:name="_Toc349754098"/>
      <w:bookmarkStart w:id="175" w:name="_Ref366746370"/>
      <w:bookmarkStart w:id="176" w:name="_Ref369093325"/>
      <w:bookmarkStart w:id="177" w:name="_Toc368586153"/>
      <w:bookmarkStart w:id="178" w:name="_Toc448912335"/>
      <w:bookmarkStart w:id="179" w:name="_Ref458763692"/>
      <w:bookmarkStart w:id="180" w:name="_Ref458763693"/>
      <w:bookmarkStart w:id="181" w:name="_Toc486251752"/>
      <w:bookmarkStart w:id="182" w:name="_Toc489371239"/>
      <w:bookmarkStart w:id="183" w:name="_Toc511294389"/>
      <w:r w:rsidRPr="00671C8B">
        <w:t>+KTCPCFG Command: TCP Connection Configuration</w:t>
      </w:r>
      <w:bookmarkEnd w:id="172"/>
      <w:bookmarkEnd w:id="173"/>
      <w:bookmarkEnd w:id="174"/>
      <w:bookmarkEnd w:id="175"/>
      <w:bookmarkEnd w:id="176"/>
      <w:bookmarkEnd w:id="177"/>
      <w:bookmarkEnd w:id="178"/>
      <w:bookmarkEnd w:id="179"/>
      <w:bookmarkEnd w:id="180"/>
      <w:bookmarkEnd w:id="181"/>
      <w:bookmarkEnd w:id="182"/>
      <w:bookmarkEnd w:id="183"/>
    </w:p>
    <w:tbl>
      <w:tblPr>
        <w:tblStyle w:val="TableSWIleft"/>
        <w:tblW w:w="9288" w:type="dxa"/>
        <w:tblLayout w:type="fixed"/>
        <w:tblLook w:val="04A0" w:firstRow="1" w:lastRow="0" w:firstColumn="1" w:lastColumn="0" w:noHBand="0" w:noVBand="1"/>
      </w:tblPr>
      <w:tblGrid>
        <w:gridCol w:w="1728"/>
        <w:gridCol w:w="7560"/>
      </w:tblGrid>
      <w:tr w:rsidR="00820682" w:rsidRPr="00671C8B" w14:paraId="60E894A0"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5E51879" w14:textId="54017AE7" w:rsidR="00820682" w:rsidRPr="00671C8B" w:rsidRDefault="004D02D6" w:rsidP="00820682">
            <w:pPr>
              <w:pStyle w:val="TableRowHead"/>
              <w:spacing w:before="144" w:after="144"/>
            </w:pPr>
            <w:r>
              <w:t>HL78xx</w:t>
            </w:r>
          </w:p>
        </w:tc>
      </w:tr>
      <w:tr w:rsidR="00820682" w:rsidRPr="00671C8B" w14:paraId="28D54DDD" w14:textId="77777777" w:rsidTr="00820682">
        <w:tc>
          <w:tcPr>
            <w:tcW w:w="1728" w:type="dxa"/>
          </w:tcPr>
          <w:p w14:paraId="559AA094" w14:textId="77777777" w:rsidR="00820682" w:rsidRPr="00671C8B" w:rsidRDefault="00820682" w:rsidP="00820682">
            <w:pPr>
              <w:pStyle w:val="TableBody"/>
              <w:rPr>
                <w:i/>
              </w:rPr>
            </w:pPr>
            <w:r w:rsidRPr="00671C8B">
              <w:rPr>
                <w:i/>
              </w:rPr>
              <w:t>Test command</w:t>
            </w:r>
          </w:p>
          <w:p w14:paraId="280F4188" w14:textId="77777777" w:rsidR="00820682" w:rsidRPr="00671C8B" w:rsidRDefault="00820682" w:rsidP="00820682">
            <w:pPr>
              <w:pStyle w:val="TableBody"/>
            </w:pPr>
          </w:p>
          <w:p w14:paraId="6C51CA3B" w14:textId="77777777" w:rsidR="00820682" w:rsidRPr="00671C8B" w:rsidRDefault="00820682" w:rsidP="00820682">
            <w:pPr>
              <w:pStyle w:val="TableBody"/>
              <w:rPr>
                <w:u w:val="single"/>
              </w:rPr>
            </w:pPr>
            <w:r w:rsidRPr="00671C8B">
              <w:rPr>
                <w:u w:val="single"/>
              </w:rPr>
              <w:t>Syntax</w:t>
            </w:r>
          </w:p>
          <w:p w14:paraId="18C832BF" w14:textId="77777777" w:rsidR="00820682" w:rsidRPr="00671C8B" w:rsidRDefault="00820682" w:rsidP="00820682">
            <w:pPr>
              <w:pStyle w:val="TableBody"/>
              <w:rPr>
                <w:b/>
              </w:rPr>
            </w:pPr>
            <w:r w:rsidRPr="00671C8B">
              <w:rPr>
                <w:b/>
              </w:rPr>
              <w:t>AT+KTCPCFG=?</w:t>
            </w:r>
          </w:p>
        </w:tc>
        <w:tc>
          <w:tcPr>
            <w:tcW w:w="7560" w:type="dxa"/>
          </w:tcPr>
          <w:p w14:paraId="534F7FDC" w14:textId="77777777" w:rsidR="00820682" w:rsidRPr="00671C8B" w:rsidRDefault="00820682" w:rsidP="00820682">
            <w:pPr>
              <w:pStyle w:val="TableBody"/>
              <w:rPr>
                <w:u w:val="single"/>
              </w:rPr>
            </w:pPr>
          </w:p>
          <w:p w14:paraId="2BE8F6C9" w14:textId="77777777" w:rsidR="00820682" w:rsidRPr="00671C8B" w:rsidRDefault="00820682" w:rsidP="00820682">
            <w:pPr>
              <w:pStyle w:val="TableBody"/>
              <w:rPr>
                <w:u w:val="single"/>
              </w:rPr>
            </w:pPr>
          </w:p>
          <w:p w14:paraId="23504B06" w14:textId="77777777" w:rsidR="00820682" w:rsidRPr="00671C8B" w:rsidRDefault="00820682" w:rsidP="00820682">
            <w:pPr>
              <w:pStyle w:val="TableBody"/>
              <w:rPr>
                <w:u w:val="single"/>
              </w:rPr>
            </w:pPr>
            <w:r w:rsidRPr="00671C8B">
              <w:rPr>
                <w:u w:val="single"/>
              </w:rPr>
              <w:t>Response</w:t>
            </w:r>
          </w:p>
          <w:p w14:paraId="5A5ADC07" w14:textId="77777777" w:rsidR="00820682" w:rsidRPr="00671C8B" w:rsidRDefault="00820682" w:rsidP="00820682">
            <w:pPr>
              <w:pStyle w:val="TableBody"/>
            </w:pPr>
            <w:r w:rsidRPr="006A3B5F">
              <w:rPr>
                <w:b/>
              </w:rPr>
              <w:t>+KTCPCFG: (</w:t>
            </w:r>
            <w:r w:rsidRPr="00CB4B23">
              <w:t>list of possible</w:t>
            </w:r>
            <w:r w:rsidRPr="006A3B5F">
              <w:rPr>
                <w:b/>
              </w:rPr>
              <w:t xml:space="preserve"> &lt;</w:t>
            </w:r>
            <w:proofErr w:type="spellStart"/>
            <w:r w:rsidRPr="006A3B5F">
              <w:rPr>
                <w:b/>
              </w:rPr>
              <w:t>cnx_cnf</w:t>
            </w:r>
            <w:proofErr w:type="spellEnd"/>
            <w:r w:rsidRPr="006A3B5F">
              <w:rPr>
                <w:b/>
              </w:rPr>
              <w:t>&gt;</w:t>
            </w:r>
            <w:r w:rsidRPr="00CB4B23">
              <w:t>s</w:t>
            </w:r>
            <w:r w:rsidRPr="006A3B5F">
              <w:rPr>
                <w:b/>
              </w:rPr>
              <w:t>),(</w:t>
            </w:r>
            <w:r w:rsidRPr="00CB4B23">
              <w:t>list of possible</w:t>
            </w:r>
            <w:r w:rsidRPr="006A3B5F">
              <w:rPr>
                <w:b/>
              </w:rPr>
              <w:t xml:space="preserve"> &lt;mode&gt;</w:t>
            </w:r>
            <w:r w:rsidRPr="00CB4B23">
              <w:t>s</w:t>
            </w:r>
            <w:r w:rsidRPr="006A3B5F">
              <w:rPr>
                <w:b/>
              </w:rPr>
              <w:t>),</w:t>
            </w:r>
            <w:r>
              <w:rPr>
                <w:b/>
              </w:rPr>
              <w:br/>
            </w:r>
            <w:r w:rsidRPr="006A3B5F">
              <w:rPr>
                <w:b/>
              </w:rPr>
              <w:t>&lt;remote-name/</w:t>
            </w:r>
            <w:proofErr w:type="spellStart"/>
            <w:r w:rsidRPr="006A3B5F">
              <w:rPr>
                <w:b/>
              </w:rPr>
              <w:t>ip</w:t>
            </w:r>
            <w:proofErr w:type="spellEnd"/>
            <w:r w:rsidRPr="006A3B5F">
              <w:rPr>
                <w:b/>
              </w:rPr>
              <w:t>&gt;,(</w:t>
            </w:r>
            <w:r w:rsidRPr="00CB4B23">
              <w:t>list of possible</w:t>
            </w:r>
            <w:r w:rsidRPr="006A3B5F">
              <w:rPr>
                <w:b/>
              </w:rPr>
              <w:t xml:space="preserve"> &lt;</w:t>
            </w:r>
            <w:proofErr w:type="spellStart"/>
            <w:r w:rsidRPr="006A3B5F">
              <w:rPr>
                <w:b/>
              </w:rPr>
              <w:t>tcp_port</w:t>
            </w:r>
            <w:proofErr w:type="spellEnd"/>
            <w:r w:rsidRPr="006A3B5F">
              <w:rPr>
                <w:b/>
              </w:rPr>
              <w:t xml:space="preserve"> &gt;</w:t>
            </w:r>
            <w:r w:rsidRPr="00CB4B23">
              <w:t>s</w:t>
            </w:r>
            <w:r w:rsidRPr="006A3B5F">
              <w:rPr>
                <w:b/>
              </w:rPr>
              <w:t>),(</w:t>
            </w:r>
            <w:r w:rsidRPr="00CB4B23">
              <w:t>list of possible</w:t>
            </w:r>
            <w:r w:rsidRPr="006A3B5F">
              <w:rPr>
                <w:b/>
              </w:rPr>
              <w:t xml:space="preserve"> &lt;</w:t>
            </w:r>
            <w:proofErr w:type="spellStart"/>
            <w:r w:rsidRPr="006A3B5F">
              <w:rPr>
                <w:b/>
              </w:rPr>
              <w:t>source_port</w:t>
            </w:r>
            <w:proofErr w:type="spellEnd"/>
            <w:r w:rsidRPr="006A3B5F">
              <w:rPr>
                <w:b/>
              </w:rPr>
              <w:t>&gt;</w:t>
            </w:r>
            <w:r w:rsidRPr="00CB4B23">
              <w:t>s</w:t>
            </w:r>
            <w:r w:rsidRPr="006A3B5F">
              <w:rPr>
                <w:b/>
              </w:rPr>
              <w:t>),(</w:t>
            </w:r>
            <w:r w:rsidRPr="00CB4B23">
              <w:t>list of possible</w:t>
            </w:r>
            <w:r w:rsidRPr="006A3B5F">
              <w:rPr>
                <w:b/>
              </w:rPr>
              <w:t xml:space="preserve"> &lt;</w:t>
            </w:r>
            <w:proofErr w:type="spellStart"/>
            <w:r w:rsidRPr="006A3B5F">
              <w:rPr>
                <w:b/>
              </w:rPr>
              <w:t>data_mode</w:t>
            </w:r>
            <w:proofErr w:type="spellEnd"/>
            <w:r w:rsidRPr="006A3B5F">
              <w:rPr>
                <w:b/>
              </w:rPr>
              <w:t>&gt;</w:t>
            </w:r>
            <w:r w:rsidRPr="00CB4B23">
              <w:t>s</w:t>
            </w:r>
            <w:r w:rsidRPr="006A3B5F">
              <w:rPr>
                <w:b/>
              </w:rPr>
              <w:t>),(</w:t>
            </w:r>
            <w:r w:rsidRPr="00CB4B23">
              <w:t>list of possible</w:t>
            </w:r>
            <w:r w:rsidRPr="006A3B5F">
              <w:rPr>
                <w:b/>
              </w:rPr>
              <w:t xml:space="preserve"> &lt;URC-ENDTCP-enable&gt;</w:t>
            </w:r>
            <w:r w:rsidRPr="00CB4B23">
              <w:t>s</w:t>
            </w:r>
            <w:r w:rsidRPr="006A3B5F">
              <w:rPr>
                <w:b/>
              </w:rPr>
              <w:t>),(</w:t>
            </w:r>
            <w:r w:rsidRPr="00CB4B23">
              <w:t>list of possible</w:t>
            </w:r>
            <w:r w:rsidRPr="006A3B5F">
              <w:rPr>
                <w:b/>
              </w:rPr>
              <w:t xml:space="preserve"> &lt;</w:t>
            </w:r>
            <w:proofErr w:type="spellStart"/>
            <w:r w:rsidRPr="006A3B5F">
              <w:rPr>
                <w:b/>
              </w:rPr>
              <w:t>af</w:t>
            </w:r>
            <w:proofErr w:type="spellEnd"/>
            <w:r w:rsidRPr="006A3B5F">
              <w:rPr>
                <w:b/>
              </w:rPr>
              <w:t>&gt;s)</w:t>
            </w:r>
            <w:r>
              <w:rPr>
                <w:b/>
              </w:rPr>
              <w:t>,&lt;</w:t>
            </w:r>
            <w:proofErr w:type="spellStart"/>
            <w:r>
              <w:rPr>
                <w:b/>
              </w:rPr>
              <w:t>cipher_index</w:t>
            </w:r>
            <w:proofErr w:type="spellEnd"/>
            <w:r>
              <w:rPr>
                <w:b/>
              </w:rPr>
              <w:t>&gt;</w:t>
            </w:r>
          </w:p>
          <w:p w14:paraId="6AB7D0E2" w14:textId="77777777" w:rsidR="00820682" w:rsidRPr="00671C8B" w:rsidRDefault="00820682" w:rsidP="00820682">
            <w:pPr>
              <w:pStyle w:val="TableBody"/>
              <w:rPr>
                <w:u w:val="single"/>
              </w:rPr>
            </w:pPr>
            <w:r w:rsidRPr="00671C8B">
              <w:rPr>
                <w:b/>
              </w:rPr>
              <w:t>OK</w:t>
            </w:r>
          </w:p>
        </w:tc>
      </w:tr>
      <w:tr w:rsidR="00820682" w:rsidRPr="00671C8B" w14:paraId="2658072C" w14:textId="77777777" w:rsidTr="00820682">
        <w:tc>
          <w:tcPr>
            <w:tcW w:w="1728" w:type="dxa"/>
          </w:tcPr>
          <w:p w14:paraId="1A18D002" w14:textId="77777777" w:rsidR="00820682" w:rsidRPr="00671C8B" w:rsidRDefault="00820682" w:rsidP="00820682">
            <w:pPr>
              <w:pStyle w:val="TableBody"/>
              <w:rPr>
                <w:i/>
              </w:rPr>
            </w:pPr>
            <w:r w:rsidRPr="00671C8B">
              <w:rPr>
                <w:i/>
              </w:rPr>
              <w:t>Read command</w:t>
            </w:r>
          </w:p>
          <w:p w14:paraId="44F0A375" w14:textId="77777777" w:rsidR="00820682" w:rsidRPr="00671C8B" w:rsidRDefault="00820682" w:rsidP="00820682">
            <w:pPr>
              <w:pStyle w:val="TableBody"/>
            </w:pPr>
          </w:p>
          <w:p w14:paraId="5EBBAB53" w14:textId="77777777" w:rsidR="00820682" w:rsidRPr="00671C8B" w:rsidRDefault="00820682" w:rsidP="00820682">
            <w:pPr>
              <w:pStyle w:val="TableBody"/>
              <w:rPr>
                <w:u w:val="single"/>
              </w:rPr>
            </w:pPr>
            <w:r w:rsidRPr="00671C8B">
              <w:rPr>
                <w:u w:val="single"/>
              </w:rPr>
              <w:t>Syntax</w:t>
            </w:r>
          </w:p>
          <w:p w14:paraId="60A8779A" w14:textId="77777777" w:rsidR="00820682" w:rsidRPr="00671C8B" w:rsidRDefault="00820682" w:rsidP="00820682">
            <w:pPr>
              <w:pStyle w:val="TableBody"/>
              <w:rPr>
                <w:u w:val="single"/>
              </w:rPr>
            </w:pPr>
            <w:r w:rsidRPr="00671C8B">
              <w:rPr>
                <w:b/>
              </w:rPr>
              <w:t>AT+KTCPCFG?</w:t>
            </w:r>
          </w:p>
        </w:tc>
        <w:tc>
          <w:tcPr>
            <w:tcW w:w="7560" w:type="dxa"/>
          </w:tcPr>
          <w:p w14:paraId="3A0130BA" w14:textId="77777777" w:rsidR="00820682" w:rsidRPr="00671C8B" w:rsidRDefault="00820682" w:rsidP="00820682">
            <w:pPr>
              <w:pStyle w:val="TableBody"/>
              <w:rPr>
                <w:u w:val="single"/>
              </w:rPr>
            </w:pPr>
          </w:p>
          <w:p w14:paraId="5AB72AFB" w14:textId="77777777" w:rsidR="00820682" w:rsidRPr="00671C8B" w:rsidRDefault="00820682" w:rsidP="00820682">
            <w:pPr>
              <w:pStyle w:val="TableBody"/>
              <w:rPr>
                <w:u w:val="single"/>
              </w:rPr>
            </w:pPr>
          </w:p>
          <w:p w14:paraId="3FF8D01A" w14:textId="77777777" w:rsidR="00820682" w:rsidRPr="00671C8B" w:rsidRDefault="00820682" w:rsidP="00820682">
            <w:pPr>
              <w:pStyle w:val="TableBody"/>
              <w:rPr>
                <w:u w:val="single"/>
              </w:rPr>
            </w:pPr>
            <w:r w:rsidRPr="00671C8B">
              <w:rPr>
                <w:u w:val="single"/>
              </w:rPr>
              <w:t>Response</w:t>
            </w:r>
          </w:p>
          <w:p w14:paraId="47544505" w14:textId="77777777" w:rsidR="00820682" w:rsidRPr="00671C8B" w:rsidRDefault="00820682" w:rsidP="00820682">
            <w:pPr>
              <w:pStyle w:val="TableBody"/>
              <w:rPr>
                <w:b/>
                <w:lang w:eastAsia="zh-CN"/>
              </w:rPr>
            </w:pPr>
            <w:r w:rsidRPr="006A3B5F">
              <w:rPr>
                <w:b/>
              </w:rPr>
              <w:t>+KTCPCFG: &lt;</w:t>
            </w:r>
            <w:proofErr w:type="spellStart"/>
            <w:r w:rsidRPr="006A3B5F">
              <w:rPr>
                <w:b/>
              </w:rPr>
              <w:t>session_id</w:t>
            </w:r>
            <w:proofErr w:type="spellEnd"/>
            <w:proofErr w:type="gramStart"/>
            <w:r w:rsidRPr="006A3B5F">
              <w:rPr>
                <w:b/>
              </w:rPr>
              <w:t>&gt;,&lt;</w:t>
            </w:r>
            <w:proofErr w:type="gramEnd"/>
            <w:r w:rsidRPr="006A3B5F">
              <w:rPr>
                <w:b/>
              </w:rPr>
              <w:t>status&gt;,&lt;</w:t>
            </w:r>
            <w:proofErr w:type="spellStart"/>
            <w:r w:rsidRPr="006A3B5F">
              <w:rPr>
                <w:b/>
              </w:rPr>
              <w:t>cnx</w:t>
            </w:r>
            <w:proofErr w:type="spellEnd"/>
            <w:r w:rsidRPr="006A3B5F">
              <w:rPr>
                <w:b/>
              </w:rPr>
              <w:t xml:space="preserve"> </w:t>
            </w:r>
            <w:proofErr w:type="spellStart"/>
            <w:r w:rsidRPr="006A3B5F">
              <w:rPr>
                <w:b/>
              </w:rPr>
              <w:t>cnf</w:t>
            </w:r>
            <w:proofErr w:type="spellEnd"/>
            <w:r w:rsidRPr="006A3B5F">
              <w:rPr>
                <w:b/>
              </w:rPr>
              <w:t>&gt;,&lt;mode&gt;[,&lt;</w:t>
            </w:r>
            <w:proofErr w:type="spellStart"/>
            <w:r w:rsidRPr="006A3B5F">
              <w:rPr>
                <w:b/>
              </w:rPr>
              <w:t>serverID</w:t>
            </w:r>
            <w:proofErr w:type="spellEnd"/>
            <w:r w:rsidRPr="006A3B5F">
              <w:rPr>
                <w:b/>
              </w:rPr>
              <w:t>&gt;],</w:t>
            </w:r>
            <w:r>
              <w:rPr>
                <w:b/>
              </w:rPr>
              <w:br/>
            </w:r>
            <w:r w:rsidRPr="006A3B5F">
              <w:rPr>
                <w:b/>
              </w:rPr>
              <w:t>&lt;</w:t>
            </w:r>
            <w:proofErr w:type="spellStart"/>
            <w:r w:rsidRPr="006A3B5F">
              <w:rPr>
                <w:b/>
              </w:rPr>
              <w:t>t</w:t>
            </w:r>
            <w:r>
              <w:rPr>
                <w:b/>
              </w:rPr>
              <w:t>cp</w:t>
            </w:r>
            <w:proofErr w:type="spellEnd"/>
            <w:r>
              <w:rPr>
                <w:b/>
              </w:rPr>
              <w:t xml:space="preserve"> remote address&gt;,&lt;</w:t>
            </w:r>
            <w:proofErr w:type="spellStart"/>
            <w:r>
              <w:rPr>
                <w:b/>
              </w:rPr>
              <w:t>tcp_port</w:t>
            </w:r>
            <w:proofErr w:type="spellEnd"/>
            <w:r>
              <w:rPr>
                <w:b/>
              </w:rPr>
              <w:t>&gt;</w:t>
            </w:r>
            <w:r w:rsidRPr="006A3B5F">
              <w:rPr>
                <w:b/>
              </w:rPr>
              <w:t>[,&lt;</w:t>
            </w:r>
            <w:proofErr w:type="spellStart"/>
            <w:r w:rsidRPr="006A3B5F">
              <w:rPr>
                <w:b/>
              </w:rPr>
              <w:t>source_port</w:t>
            </w:r>
            <w:proofErr w:type="spellEnd"/>
            <w:r w:rsidRPr="006A3B5F">
              <w:rPr>
                <w:b/>
              </w:rPr>
              <w:t>&gt;],&lt;</w:t>
            </w:r>
            <w:proofErr w:type="spellStart"/>
            <w:r w:rsidRPr="006A3B5F">
              <w:rPr>
                <w:b/>
              </w:rPr>
              <w:t>data_mode</w:t>
            </w:r>
            <w:proofErr w:type="spellEnd"/>
            <w:r w:rsidRPr="006A3B5F">
              <w:rPr>
                <w:b/>
              </w:rPr>
              <w:t>&gt;,</w:t>
            </w:r>
            <w:r>
              <w:rPr>
                <w:b/>
              </w:rPr>
              <w:br/>
            </w:r>
            <w:r w:rsidRPr="006A3B5F">
              <w:rPr>
                <w:b/>
              </w:rPr>
              <w:t>&lt;URC-ENDTCP-enable&gt;,&lt;</w:t>
            </w:r>
            <w:proofErr w:type="spellStart"/>
            <w:r w:rsidRPr="006A3B5F">
              <w:rPr>
                <w:b/>
              </w:rPr>
              <w:t>af</w:t>
            </w:r>
            <w:proofErr w:type="spellEnd"/>
            <w:r w:rsidRPr="006A3B5F">
              <w:rPr>
                <w:b/>
              </w:rPr>
              <w:t>&gt;</w:t>
            </w:r>
            <w:r>
              <w:rPr>
                <w:b/>
              </w:rPr>
              <w:t>,&lt;</w:t>
            </w:r>
            <w:proofErr w:type="spellStart"/>
            <w:r>
              <w:rPr>
                <w:b/>
              </w:rPr>
              <w:t>cipher_index</w:t>
            </w:r>
            <w:proofErr w:type="spellEnd"/>
            <w:r>
              <w:rPr>
                <w:b/>
              </w:rPr>
              <w:t>&gt;</w:t>
            </w:r>
          </w:p>
          <w:p w14:paraId="06E8A6EA" w14:textId="77777777" w:rsidR="00820682" w:rsidRPr="00671C8B" w:rsidRDefault="00820682" w:rsidP="00820682">
            <w:pPr>
              <w:pStyle w:val="TableBody"/>
              <w:rPr>
                <w:u w:val="single"/>
              </w:rPr>
            </w:pPr>
            <w:r w:rsidRPr="00671C8B">
              <w:rPr>
                <w:b/>
                <w:lang w:eastAsia="zh-CN"/>
              </w:rPr>
              <w:t>[…]]</w:t>
            </w:r>
          </w:p>
        </w:tc>
      </w:tr>
      <w:tr w:rsidR="00820682" w:rsidRPr="00671C8B" w14:paraId="1B64CC5A" w14:textId="77777777" w:rsidTr="00820682">
        <w:trPr>
          <w:cantSplit w:val="0"/>
        </w:trPr>
        <w:tc>
          <w:tcPr>
            <w:tcW w:w="1728" w:type="dxa"/>
          </w:tcPr>
          <w:p w14:paraId="1A17E440" w14:textId="77777777" w:rsidR="00820682" w:rsidRPr="00671C8B" w:rsidRDefault="00820682" w:rsidP="00820682">
            <w:pPr>
              <w:pStyle w:val="TableBody"/>
              <w:rPr>
                <w:i/>
              </w:rPr>
            </w:pPr>
            <w:r w:rsidRPr="00671C8B">
              <w:rPr>
                <w:i/>
              </w:rPr>
              <w:t>Write command</w:t>
            </w:r>
          </w:p>
          <w:p w14:paraId="219C26BF" w14:textId="77777777" w:rsidR="00820682" w:rsidRPr="00671C8B" w:rsidRDefault="00820682" w:rsidP="00820682">
            <w:pPr>
              <w:pStyle w:val="TableBody"/>
            </w:pPr>
          </w:p>
          <w:p w14:paraId="7E872967" w14:textId="77777777" w:rsidR="00820682" w:rsidRPr="00671C8B" w:rsidRDefault="00820682" w:rsidP="00820682">
            <w:pPr>
              <w:pStyle w:val="TableBody"/>
              <w:rPr>
                <w:u w:val="single"/>
              </w:rPr>
            </w:pPr>
            <w:r w:rsidRPr="00671C8B">
              <w:rPr>
                <w:u w:val="single"/>
              </w:rPr>
              <w:t>Syntax</w:t>
            </w:r>
          </w:p>
          <w:p w14:paraId="224C4137" w14:textId="77777777" w:rsidR="00820682" w:rsidRPr="00671C8B" w:rsidRDefault="00820682" w:rsidP="00820682">
            <w:pPr>
              <w:pStyle w:val="TableBody"/>
              <w:rPr>
                <w:b/>
              </w:rPr>
            </w:pPr>
            <w:r w:rsidRPr="00671C8B">
              <w:rPr>
                <w:b/>
              </w:rPr>
              <w:t>AT+KTCPCFG=</w:t>
            </w:r>
          </w:p>
          <w:p w14:paraId="626EAAED" w14:textId="77777777" w:rsidR="00820682" w:rsidRPr="00671C8B" w:rsidRDefault="00820682" w:rsidP="00820682">
            <w:pPr>
              <w:pStyle w:val="TableBody"/>
              <w:rPr>
                <w:b/>
                <w:lang w:val="fr-FR"/>
              </w:rPr>
            </w:pPr>
            <w:r w:rsidRPr="00671C8B">
              <w:rPr>
                <w:b/>
                <w:lang w:val="fr-FR"/>
              </w:rPr>
              <w:t>[&lt;</w:t>
            </w:r>
            <w:proofErr w:type="spellStart"/>
            <w:r w:rsidRPr="00671C8B">
              <w:rPr>
                <w:b/>
                <w:lang w:val="fr-FR"/>
              </w:rPr>
              <w:t>cnx</w:t>
            </w:r>
            <w:proofErr w:type="spellEnd"/>
            <w:r w:rsidRPr="00671C8B">
              <w:rPr>
                <w:b/>
                <w:lang w:val="fr-FR" w:eastAsia="zh-CN"/>
              </w:rPr>
              <w:t xml:space="preserve"> </w:t>
            </w:r>
            <w:proofErr w:type="spellStart"/>
            <w:r w:rsidRPr="00671C8B">
              <w:rPr>
                <w:b/>
                <w:lang w:val="fr-FR"/>
              </w:rPr>
              <w:t>cnf</w:t>
            </w:r>
            <w:proofErr w:type="spellEnd"/>
            <w:r w:rsidRPr="00671C8B">
              <w:rPr>
                <w:b/>
                <w:lang w:val="fr-FR"/>
              </w:rPr>
              <w:t>&gt;],</w:t>
            </w:r>
            <w:r w:rsidRPr="00671C8B">
              <w:rPr>
                <w:b/>
                <w:lang w:val="fr-FR"/>
              </w:rPr>
              <w:br/>
              <w:t>&lt;mode&gt;,</w:t>
            </w:r>
            <w:r w:rsidRPr="00671C8B">
              <w:rPr>
                <w:b/>
                <w:lang w:val="fr-FR"/>
              </w:rPr>
              <w:br/>
              <w:t>[&lt;</w:t>
            </w:r>
            <w:proofErr w:type="spellStart"/>
            <w:r w:rsidRPr="00671C8B">
              <w:rPr>
                <w:b/>
                <w:lang w:val="fr-FR"/>
              </w:rPr>
              <w:t>tcp</w:t>
            </w:r>
            <w:proofErr w:type="spellEnd"/>
            <w:r w:rsidRPr="00671C8B">
              <w:rPr>
                <w:b/>
                <w:lang w:val="fr-FR"/>
              </w:rPr>
              <w:t xml:space="preserve"> </w:t>
            </w:r>
            <w:proofErr w:type="spellStart"/>
            <w:r w:rsidRPr="00671C8B">
              <w:rPr>
                <w:b/>
                <w:lang w:val="fr-FR"/>
              </w:rPr>
              <w:t>remote</w:t>
            </w:r>
            <w:proofErr w:type="spellEnd"/>
            <w:r w:rsidRPr="00671C8B">
              <w:rPr>
                <w:b/>
                <w:lang w:val="fr-FR"/>
              </w:rPr>
              <w:t xml:space="preserve"> </w:t>
            </w:r>
            <w:proofErr w:type="spellStart"/>
            <w:r w:rsidRPr="00671C8B">
              <w:rPr>
                <w:b/>
                <w:lang w:val="fr-FR"/>
              </w:rPr>
              <w:t>address</w:t>
            </w:r>
            <w:proofErr w:type="spellEnd"/>
            <w:r w:rsidRPr="00671C8B">
              <w:rPr>
                <w:b/>
                <w:lang w:val="fr-FR"/>
              </w:rPr>
              <w:t>&gt;],</w:t>
            </w:r>
            <w:r w:rsidRPr="00671C8B">
              <w:rPr>
                <w:b/>
                <w:lang w:val="fr-FR"/>
              </w:rPr>
              <w:br/>
              <w:t>&lt;</w:t>
            </w:r>
            <w:proofErr w:type="spellStart"/>
            <w:r w:rsidRPr="00671C8B">
              <w:rPr>
                <w:b/>
                <w:lang w:val="fr-FR"/>
              </w:rPr>
              <w:t>tcp_port</w:t>
            </w:r>
            <w:proofErr w:type="spellEnd"/>
            <w:r w:rsidRPr="00671C8B">
              <w:rPr>
                <w:b/>
                <w:lang w:val="fr-FR"/>
              </w:rPr>
              <w:t>&gt;[[,</w:t>
            </w:r>
            <w:r w:rsidRPr="00671C8B">
              <w:rPr>
                <w:b/>
                <w:lang w:val="fr-FR"/>
              </w:rPr>
              <w:br/>
              <w:t>[&lt;</w:t>
            </w:r>
            <w:proofErr w:type="spellStart"/>
            <w:r w:rsidRPr="00671C8B">
              <w:rPr>
                <w:b/>
                <w:lang w:val="fr-FR"/>
              </w:rPr>
              <w:t>source_port</w:t>
            </w:r>
            <w:proofErr w:type="spellEnd"/>
            <w:r w:rsidRPr="00671C8B">
              <w:rPr>
                <w:b/>
                <w:lang w:val="fr-FR"/>
              </w:rPr>
              <w:t>&gt;]</w:t>
            </w:r>
          </w:p>
          <w:p w14:paraId="4AA03F08" w14:textId="77777777" w:rsidR="00820682" w:rsidRPr="00671C8B" w:rsidRDefault="00820682" w:rsidP="00820682">
            <w:pPr>
              <w:pStyle w:val="TableBody"/>
              <w:rPr>
                <w:b/>
              </w:rPr>
            </w:pPr>
            <w:proofErr w:type="gramStart"/>
            <w:r w:rsidRPr="00671C8B">
              <w:rPr>
                <w:b/>
              </w:rPr>
              <w:t>[,[</w:t>
            </w:r>
            <w:proofErr w:type="gramEnd"/>
            <w:r w:rsidRPr="00671C8B">
              <w:rPr>
                <w:b/>
              </w:rPr>
              <w:t>&lt;</w:t>
            </w:r>
            <w:proofErr w:type="spellStart"/>
            <w:r w:rsidRPr="00671C8B">
              <w:rPr>
                <w:b/>
              </w:rPr>
              <w:t>data_mode</w:t>
            </w:r>
            <w:proofErr w:type="spellEnd"/>
            <w:r w:rsidRPr="00671C8B">
              <w:rPr>
                <w:b/>
              </w:rPr>
              <w:t>&gt;],</w:t>
            </w:r>
          </w:p>
          <w:p w14:paraId="009EF631" w14:textId="77777777" w:rsidR="00820682" w:rsidRPr="00FD092E" w:rsidRDefault="00820682" w:rsidP="00820682">
            <w:pPr>
              <w:pStyle w:val="TableBody"/>
              <w:rPr>
                <w:b/>
              </w:rPr>
            </w:pPr>
            <w:r w:rsidRPr="00671C8B">
              <w:rPr>
                <w:b/>
              </w:rPr>
              <w:t>[&lt;URC-ENDTCP-enable&gt;]]</w:t>
            </w:r>
            <w:proofErr w:type="gramStart"/>
            <w:r w:rsidRPr="00671C8B">
              <w:rPr>
                <w:b/>
              </w:rPr>
              <w:t>],&lt;</w:t>
            </w:r>
            <w:proofErr w:type="spellStart"/>
            <w:proofErr w:type="gramEnd"/>
            <w:r w:rsidRPr="00671C8B">
              <w:rPr>
                <w:b/>
              </w:rPr>
              <w:t>af</w:t>
            </w:r>
            <w:proofErr w:type="spellEnd"/>
            <w:r w:rsidRPr="00671C8B">
              <w:rPr>
                <w:b/>
              </w:rPr>
              <w:t>&gt;]</w:t>
            </w:r>
            <w:r>
              <w:rPr>
                <w:b/>
              </w:rPr>
              <w:br/>
              <w:t>[,&lt;</w:t>
            </w:r>
            <w:proofErr w:type="spellStart"/>
            <w:r>
              <w:rPr>
                <w:b/>
              </w:rPr>
              <w:t>cipher_suite</w:t>
            </w:r>
            <w:proofErr w:type="spellEnd"/>
            <w:r>
              <w:rPr>
                <w:b/>
              </w:rPr>
              <w:t>&gt;]</w:t>
            </w:r>
          </w:p>
        </w:tc>
        <w:tc>
          <w:tcPr>
            <w:tcW w:w="7560" w:type="dxa"/>
          </w:tcPr>
          <w:p w14:paraId="6D5778EF" w14:textId="77777777" w:rsidR="00820682" w:rsidRPr="00671C8B" w:rsidRDefault="00820682" w:rsidP="00820682">
            <w:pPr>
              <w:pStyle w:val="TableBody"/>
              <w:rPr>
                <w:u w:val="single"/>
              </w:rPr>
            </w:pPr>
          </w:p>
          <w:p w14:paraId="4FC75F70" w14:textId="77777777" w:rsidR="00820682" w:rsidRPr="00671C8B" w:rsidRDefault="00820682" w:rsidP="00820682">
            <w:pPr>
              <w:pStyle w:val="TableBody"/>
              <w:rPr>
                <w:u w:val="single"/>
              </w:rPr>
            </w:pPr>
          </w:p>
          <w:p w14:paraId="2EA51F62" w14:textId="77777777" w:rsidR="00820682" w:rsidRPr="00671C8B" w:rsidRDefault="00820682" w:rsidP="00820682">
            <w:pPr>
              <w:pStyle w:val="TableBody"/>
              <w:rPr>
                <w:u w:val="single"/>
              </w:rPr>
            </w:pPr>
            <w:r w:rsidRPr="00671C8B">
              <w:rPr>
                <w:u w:val="single"/>
              </w:rPr>
              <w:t>Response</w:t>
            </w:r>
          </w:p>
          <w:p w14:paraId="0FB1C853" w14:textId="77777777" w:rsidR="00820682" w:rsidRPr="00671C8B" w:rsidRDefault="00820682" w:rsidP="00820682">
            <w:pPr>
              <w:pStyle w:val="TableBody"/>
              <w:rPr>
                <w:b/>
              </w:rPr>
            </w:pPr>
            <w:r w:rsidRPr="00671C8B">
              <w:rPr>
                <w:b/>
              </w:rPr>
              <w:t>+KTCPCFG: &lt;</w:t>
            </w:r>
            <w:proofErr w:type="spellStart"/>
            <w:r w:rsidRPr="00671C8B">
              <w:rPr>
                <w:b/>
              </w:rPr>
              <w:t>session_id</w:t>
            </w:r>
            <w:proofErr w:type="spellEnd"/>
            <w:r w:rsidRPr="00671C8B">
              <w:rPr>
                <w:b/>
              </w:rPr>
              <w:t>&gt;</w:t>
            </w:r>
          </w:p>
          <w:p w14:paraId="325EC3D6" w14:textId="77777777" w:rsidR="00820682" w:rsidRPr="00671C8B" w:rsidRDefault="00820682" w:rsidP="00820682">
            <w:pPr>
              <w:pStyle w:val="TableBody"/>
              <w:rPr>
                <w:b/>
              </w:rPr>
            </w:pPr>
            <w:r w:rsidRPr="00671C8B">
              <w:rPr>
                <w:b/>
              </w:rPr>
              <w:t>OK</w:t>
            </w:r>
          </w:p>
          <w:p w14:paraId="788BBE9B" w14:textId="77777777" w:rsidR="00820682" w:rsidRPr="00671C8B" w:rsidRDefault="00820682" w:rsidP="00820682">
            <w:pPr>
              <w:pStyle w:val="TableBody"/>
            </w:pPr>
          </w:p>
          <w:p w14:paraId="241C46A8" w14:textId="77777777" w:rsidR="00820682" w:rsidRPr="00671C8B" w:rsidRDefault="00820682" w:rsidP="00820682">
            <w:pPr>
              <w:pStyle w:val="TableBody"/>
              <w:rPr>
                <w:u w:val="single"/>
              </w:rPr>
            </w:pPr>
            <w:r w:rsidRPr="00671C8B">
              <w:rPr>
                <w:u w:val="single"/>
              </w:rPr>
              <w:t>Parameters</w:t>
            </w:r>
          </w:p>
          <w:p w14:paraId="6BCF68BB" w14:textId="77777777" w:rsidR="00820682" w:rsidRPr="00671C8B" w:rsidRDefault="00820682" w:rsidP="00820682">
            <w:pPr>
              <w:pStyle w:val="TableBody"/>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Index of a set of parameters for configuring one TCP session (see +KCNXCFG)</w:t>
            </w:r>
          </w:p>
          <w:p w14:paraId="0EF1B5A3" w14:textId="77777777" w:rsidR="00820682" w:rsidRPr="00671C8B" w:rsidRDefault="00820682" w:rsidP="00820682">
            <w:pPr>
              <w:pStyle w:val="TableBody"/>
              <w:rPr>
                <w:b/>
              </w:rPr>
            </w:pPr>
          </w:p>
          <w:p w14:paraId="69D1F0AD" w14:textId="77777777" w:rsidR="00820682" w:rsidRPr="00906CFD" w:rsidRDefault="00820682" w:rsidP="00820682">
            <w:pPr>
              <w:pStyle w:val="TableBody"/>
              <w:rPr>
                <w:lang w:val="fr-FR" w:eastAsia="zh-CN"/>
              </w:rPr>
            </w:pPr>
            <w:r w:rsidRPr="00906CFD">
              <w:rPr>
                <w:b/>
                <w:lang w:val="fr-FR"/>
              </w:rPr>
              <w:t>&lt;</w:t>
            </w:r>
            <w:proofErr w:type="spellStart"/>
            <w:proofErr w:type="gramStart"/>
            <w:r w:rsidRPr="00906CFD">
              <w:rPr>
                <w:b/>
                <w:lang w:val="fr-FR"/>
              </w:rPr>
              <w:t>session</w:t>
            </w:r>
            <w:proofErr w:type="gramEnd"/>
            <w:r w:rsidRPr="00906CFD">
              <w:rPr>
                <w:b/>
                <w:lang w:val="fr-FR"/>
              </w:rPr>
              <w:t>_id</w:t>
            </w:r>
            <w:proofErr w:type="spellEnd"/>
            <w:r w:rsidRPr="00906CFD">
              <w:rPr>
                <w:b/>
                <w:lang w:val="fr-FR"/>
              </w:rPr>
              <w:t>&gt;</w:t>
            </w:r>
            <w:r w:rsidRPr="00906CFD">
              <w:rPr>
                <w:lang w:val="fr-FR"/>
              </w:rPr>
              <w:tab/>
              <w:t>TCP session index</w:t>
            </w:r>
          </w:p>
          <w:p w14:paraId="360AFB1C" w14:textId="77777777" w:rsidR="00820682" w:rsidRPr="00906CFD" w:rsidRDefault="00820682" w:rsidP="00820682">
            <w:pPr>
              <w:pStyle w:val="TableBody"/>
              <w:rPr>
                <w:b/>
                <w:lang w:val="fr-FR"/>
              </w:rPr>
            </w:pPr>
          </w:p>
          <w:p w14:paraId="5E5027FA" w14:textId="77777777" w:rsidR="00820682" w:rsidRPr="00906CFD" w:rsidRDefault="00820682" w:rsidP="00820682">
            <w:pPr>
              <w:pStyle w:val="TableBody"/>
              <w:rPr>
                <w:lang w:val="fr-FR"/>
              </w:rPr>
            </w:pPr>
            <w:r w:rsidRPr="00906CFD">
              <w:rPr>
                <w:b/>
                <w:lang w:val="fr-FR"/>
              </w:rPr>
              <w:t>&lt;</w:t>
            </w:r>
            <w:proofErr w:type="gramStart"/>
            <w:r w:rsidRPr="00906CFD">
              <w:rPr>
                <w:b/>
                <w:lang w:val="fr-FR"/>
              </w:rPr>
              <w:t>mode</w:t>
            </w:r>
            <w:proofErr w:type="gramEnd"/>
            <w:r w:rsidRPr="00906CFD">
              <w:rPr>
                <w:b/>
                <w:lang w:val="fr-FR"/>
              </w:rPr>
              <w:t>&gt;</w:t>
            </w:r>
            <w:r w:rsidRPr="00906CFD">
              <w:rPr>
                <w:b/>
                <w:lang w:val="fr-FR"/>
              </w:rPr>
              <w:tab/>
            </w:r>
            <w:r w:rsidRPr="00906CFD">
              <w:rPr>
                <w:lang w:val="fr-FR"/>
              </w:rPr>
              <w:t>0</w:t>
            </w:r>
            <w:r w:rsidRPr="00906CFD">
              <w:rPr>
                <w:lang w:val="fr-FR"/>
              </w:rPr>
              <w:tab/>
              <w:t>Client</w:t>
            </w:r>
          </w:p>
          <w:p w14:paraId="441A949C" w14:textId="77777777" w:rsidR="00820682" w:rsidRPr="00671C8B" w:rsidRDefault="00820682" w:rsidP="00820682">
            <w:pPr>
              <w:pStyle w:val="TableBody"/>
            </w:pPr>
            <w:r w:rsidRPr="00906CFD">
              <w:rPr>
                <w:lang w:val="fr-FR"/>
              </w:rPr>
              <w:lastRenderedPageBreak/>
              <w:tab/>
            </w:r>
            <w:r w:rsidRPr="00906CFD">
              <w:rPr>
                <w:lang w:val="fr-FR"/>
              </w:rPr>
              <w:tab/>
            </w:r>
            <w:r w:rsidRPr="00671C8B">
              <w:t>1</w:t>
            </w:r>
            <w:r w:rsidRPr="00671C8B">
              <w:tab/>
              <w:t>Server</w:t>
            </w:r>
          </w:p>
          <w:p w14:paraId="4AC40900" w14:textId="77777777" w:rsidR="00820682" w:rsidRDefault="00820682" w:rsidP="00820682">
            <w:pPr>
              <w:pStyle w:val="TableBody"/>
            </w:pPr>
            <w:r w:rsidRPr="00671C8B">
              <w:tab/>
            </w:r>
            <w:r w:rsidRPr="00671C8B">
              <w:tab/>
              <w:t>2</w:t>
            </w:r>
            <w:r w:rsidRPr="00671C8B">
              <w:tab/>
              <w:t>Child (</w:t>
            </w:r>
            <w:r>
              <w:t>g</w:t>
            </w:r>
            <w:r w:rsidRPr="00671C8B">
              <w:t>enerated by server sockets)</w:t>
            </w:r>
          </w:p>
          <w:p w14:paraId="5D9A2728" w14:textId="77777777" w:rsidR="00820682" w:rsidRPr="00671C8B" w:rsidRDefault="00820682" w:rsidP="00820682">
            <w:pPr>
              <w:pStyle w:val="TableBody"/>
            </w:pPr>
            <w:r>
              <w:tab/>
            </w:r>
            <w:r>
              <w:tab/>
            </w:r>
            <w:commentRangeStart w:id="184"/>
            <w:r>
              <w:t>3</w:t>
            </w:r>
            <w:r>
              <w:tab/>
              <w:t xml:space="preserve">Secure </w:t>
            </w:r>
            <w:proofErr w:type="gramStart"/>
            <w:r>
              <w:t>client</w:t>
            </w:r>
            <w:commentRangeEnd w:id="184"/>
            <w:proofErr w:type="gramEnd"/>
            <w:r>
              <w:rPr>
                <w:rStyle w:val="CommentReference"/>
                <w:rFonts w:ascii="Verdana" w:hAnsi="Verdana" w:cs="Times New Roman"/>
                <w:lang w:eastAsia="en-US"/>
              </w:rPr>
              <w:commentReference w:id="184"/>
            </w:r>
          </w:p>
          <w:p w14:paraId="7DDD016B" w14:textId="77777777" w:rsidR="00820682" w:rsidRPr="00671C8B" w:rsidRDefault="00820682" w:rsidP="00820682">
            <w:pPr>
              <w:pStyle w:val="TableBody"/>
              <w:rPr>
                <w:b/>
              </w:rPr>
            </w:pPr>
          </w:p>
          <w:p w14:paraId="228C688C" w14:textId="77777777" w:rsidR="00820682" w:rsidRPr="00671C8B" w:rsidRDefault="00820682" w:rsidP="00820682">
            <w:pPr>
              <w:pStyle w:val="TableBody"/>
            </w:pPr>
            <w:r w:rsidRPr="00671C8B">
              <w:rPr>
                <w:b/>
              </w:rPr>
              <w:t>&lt;</w:t>
            </w:r>
            <w:proofErr w:type="spellStart"/>
            <w:r w:rsidRPr="00671C8B">
              <w:rPr>
                <w:b/>
              </w:rPr>
              <w:t>tcp</w:t>
            </w:r>
            <w:proofErr w:type="spellEnd"/>
            <w:r w:rsidRPr="00671C8B">
              <w:rPr>
                <w:b/>
              </w:rPr>
              <w:t xml:space="preserve"> remote address&gt;</w:t>
            </w:r>
            <w:r w:rsidRPr="00671C8B">
              <w:tab/>
            </w:r>
            <w:r w:rsidRPr="00671C8B">
              <w:rPr>
                <w:lang w:eastAsia="zh-CN"/>
              </w:rPr>
              <w:t>IP address string</w:t>
            </w:r>
            <w:r w:rsidRPr="00671C8B">
              <w:t xml:space="preserve"> or explicit name of the remote server. For server configuration, this parameter is left blank</w:t>
            </w:r>
          </w:p>
          <w:p w14:paraId="7F93944E" w14:textId="77777777" w:rsidR="00820682" w:rsidRPr="00671C8B" w:rsidRDefault="00820682" w:rsidP="00820682">
            <w:pPr>
              <w:pStyle w:val="TableBody"/>
            </w:pPr>
          </w:p>
          <w:p w14:paraId="5BAD5F2F" w14:textId="77777777" w:rsidR="00820682" w:rsidRPr="00671C8B" w:rsidRDefault="00820682" w:rsidP="00820682">
            <w:pPr>
              <w:pStyle w:val="TableBody"/>
            </w:pPr>
            <w:r w:rsidRPr="00671C8B">
              <w:rPr>
                <w:b/>
              </w:rPr>
              <w:t>&lt;</w:t>
            </w:r>
            <w:proofErr w:type="spellStart"/>
            <w:r w:rsidRPr="00671C8B">
              <w:rPr>
                <w:b/>
              </w:rPr>
              <w:t>tcp_port</w:t>
            </w:r>
            <w:proofErr w:type="spellEnd"/>
            <w:r w:rsidRPr="00671C8B">
              <w:rPr>
                <w:b/>
              </w:rPr>
              <w:t>&gt;</w:t>
            </w:r>
            <w:r w:rsidRPr="00671C8B">
              <w:tab/>
            </w:r>
            <w:r>
              <w:t xml:space="preserve">TCP port number; </w:t>
            </w:r>
            <w:r>
              <w:rPr>
                <w:lang w:eastAsia="zh-CN"/>
              </w:rPr>
              <w:t>n</w:t>
            </w:r>
            <w:r w:rsidRPr="00671C8B">
              <w:t xml:space="preserve">umeric parameter </w:t>
            </w:r>
            <w:r>
              <w:t xml:space="preserve">with range 1 – </w:t>
            </w:r>
            <w:r w:rsidRPr="00671C8B">
              <w:t>65535</w:t>
            </w:r>
            <w:r>
              <w:t>. T</w:t>
            </w:r>
            <w:r w:rsidRPr="00C41274">
              <w:t xml:space="preserve">his parameter </w:t>
            </w:r>
            <w:r>
              <w:t>is the listening port f</w:t>
            </w:r>
            <w:r w:rsidRPr="00C41274">
              <w:t xml:space="preserve">or </w:t>
            </w:r>
            <w:r>
              <w:t xml:space="preserve">a </w:t>
            </w:r>
            <w:r w:rsidRPr="00C41274">
              <w:t>server configuration</w:t>
            </w:r>
            <w:r>
              <w:t>.</w:t>
            </w:r>
          </w:p>
          <w:p w14:paraId="252968D0" w14:textId="77777777" w:rsidR="00820682" w:rsidRPr="00671C8B" w:rsidRDefault="00820682" w:rsidP="00820682">
            <w:pPr>
              <w:pStyle w:val="TableBody"/>
            </w:pPr>
          </w:p>
          <w:p w14:paraId="40A6CC21" w14:textId="77777777" w:rsidR="00820682" w:rsidRDefault="00820682" w:rsidP="00820682">
            <w:pPr>
              <w:pStyle w:val="TableBody"/>
            </w:pPr>
            <w:r w:rsidRPr="00671C8B">
              <w:rPr>
                <w:b/>
              </w:rPr>
              <w:t>&lt;status&gt;</w:t>
            </w:r>
            <w:r w:rsidRPr="00671C8B">
              <w:tab/>
              <w:t>Connection state of the selected socket</w:t>
            </w:r>
          </w:p>
          <w:p w14:paraId="59F1DC49" w14:textId="77777777" w:rsidR="00820682" w:rsidRPr="00671C8B" w:rsidRDefault="00820682" w:rsidP="00820682">
            <w:pPr>
              <w:pStyle w:val="TableBody"/>
            </w:pPr>
            <w:r>
              <w:t>0</w:t>
            </w:r>
            <w:r>
              <w:tab/>
              <w:t>Disconnected</w:t>
            </w:r>
          </w:p>
          <w:p w14:paraId="2E9CD59B" w14:textId="77777777" w:rsidR="00820682" w:rsidRPr="00CB4B23" w:rsidRDefault="00820682" w:rsidP="00820682">
            <w:pPr>
              <w:pStyle w:val="TableBody"/>
            </w:pPr>
            <w:r w:rsidRPr="00CB4B23">
              <w:t>1</w:t>
            </w:r>
            <w:r>
              <w:tab/>
              <w:t>Connected</w:t>
            </w:r>
          </w:p>
          <w:p w14:paraId="51BB632A" w14:textId="77777777" w:rsidR="00820682" w:rsidRPr="00671C8B" w:rsidRDefault="00820682" w:rsidP="00820682">
            <w:pPr>
              <w:pStyle w:val="TableBody"/>
              <w:rPr>
                <w:b/>
              </w:rPr>
            </w:pPr>
          </w:p>
          <w:p w14:paraId="1CD82384" w14:textId="77777777" w:rsidR="00820682" w:rsidRPr="00671C8B" w:rsidRDefault="00820682" w:rsidP="00820682">
            <w:pPr>
              <w:pStyle w:val="TableBody"/>
            </w:pPr>
            <w:r w:rsidRPr="00671C8B">
              <w:rPr>
                <w:b/>
              </w:rPr>
              <w:t>&lt;</w:t>
            </w:r>
            <w:proofErr w:type="spellStart"/>
            <w:r w:rsidRPr="00671C8B">
              <w:rPr>
                <w:b/>
              </w:rPr>
              <w:t>serverID</w:t>
            </w:r>
            <w:proofErr w:type="spellEnd"/>
            <w:r w:rsidRPr="00671C8B">
              <w:rPr>
                <w:b/>
              </w:rPr>
              <w:t>&gt;</w:t>
            </w:r>
            <w:r w:rsidRPr="00671C8B">
              <w:tab/>
            </w:r>
            <w:r>
              <w:t>S</w:t>
            </w:r>
            <w:r w:rsidRPr="00671C8B">
              <w:t>erver session ID</w:t>
            </w:r>
            <w:r>
              <w:t xml:space="preserve"> index</w:t>
            </w:r>
            <w:r w:rsidRPr="00671C8B">
              <w:t>. Only for socket</w:t>
            </w:r>
            <w:r>
              <w:t>s</w:t>
            </w:r>
            <w:r w:rsidRPr="00671C8B">
              <w:t xml:space="preserve"> in </w:t>
            </w:r>
            <w:r>
              <w:t xml:space="preserve">CHILD </w:t>
            </w:r>
            <w:r w:rsidRPr="00671C8B">
              <w:t>mode</w:t>
            </w:r>
          </w:p>
          <w:p w14:paraId="2AD74FF4" w14:textId="77777777" w:rsidR="00820682" w:rsidRPr="00671C8B" w:rsidRDefault="00820682" w:rsidP="00820682">
            <w:pPr>
              <w:pStyle w:val="TableBody"/>
            </w:pPr>
          </w:p>
          <w:p w14:paraId="212304AE" w14:textId="77777777" w:rsidR="00820682" w:rsidRPr="00671C8B" w:rsidRDefault="00820682" w:rsidP="00820682">
            <w:pPr>
              <w:pStyle w:val="TableBody"/>
              <w:rPr>
                <w:lang w:eastAsia="zh-CN"/>
              </w:rPr>
            </w:pPr>
            <w:r w:rsidRPr="00671C8B">
              <w:rPr>
                <w:b/>
                <w:lang w:eastAsia="zh-CN"/>
              </w:rPr>
              <w:t>&lt;</w:t>
            </w:r>
            <w:proofErr w:type="spellStart"/>
            <w:r w:rsidRPr="00671C8B">
              <w:rPr>
                <w:b/>
                <w:lang w:eastAsia="zh-CN"/>
              </w:rPr>
              <w:t>source_port</w:t>
            </w:r>
            <w:proofErr w:type="spellEnd"/>
            <w:r w:rsidRPr="00671C8B">
              <w:rPr>
                <w:b/>
                <w:lang w:eastAsia="zh-CN"/>
              </w:rPr>
              <w:t>&gt;</w:t>
            </w:r>
            <w:r w:rsidRPr="00671C8B">
              <w:rPr>
                <w:b/>
              </w:rPr>
              <w:tab/>
            </w:r>
            <w:r w:rsidRPr="00671C8B">
              <w:rPr>
                <w:lang w:eastAsia="zh-CN"/>
              </w:rPr>
              <w:t>Numeric parameter (0-65535). Specif</w:t>
            </w:r>
            <w:r>
              <w:rPr>
                <w:lang w:eastAsia="zh-CN"/>
              </w:rPr>
              <w:t>ies</w:t>
            </w:r>
            <w:r w:rsidRPr="00671C8B">
              <w:rPr>
                <w:lang w:eastAsia="zh-CN"/>
              </w:rPr>
              <w:t xml:space="preserve"> the local TCP port number</w:t>
            </w:r>
            <w:r>
              <w:rPr>
                <w:lang w:eastAsia="zh-CN"/>
              </w:rPr>
              <w:t xml:space="preserve">. </w:t>
            </w:r>
            <w:r>
              <w:t>T</w:t>
            </w:r>
            <w:r w:rsidRPr="00C41274">
              <w:t xml:space="preserve">his parameter </w:t>
            </w:r>
            <w:r>
              <w:t>is left blank f</w:t>
            </w:r>
            <w:r w:rsidRPr="00C41274">
              <w:t xml:space="preserve">or </w:t>
            </w:r>
            <w:r>
              <w:t xml:space="preserve">a </w:t>
            </w:r>
            <w:r w:rsidRPr="00C41274">
              <w:t>server configuration</w:t>
            </w:r>
            <w:r>
              <w:t>.</w:t>
            </w:r>
          </w:p>
          <w:p w14:paraId="57775429" w14:textId="77777777" w:rsidR="00820682" w:rsidRDefault="00820682" w:rsidP="00820682">
            <w:pPr>
              <w:pStyle w:val="TableBody"/>
              <w:rPr>
                <w:b/>
                <w:lang w:eastAsia="zh-CN"/>
              </w:rPr>
            </w:pPr>
          </w:p>
          <w:p w14:paraId="17E497A4" w14:textId="77777777" w:rsidR="00820682" w:rsidRPr="00671C8B" w:rsidRDefault="00820682" w:rsidP="00820682">
            <w:pPr>
              <w:pStyle w:val="TableBody"/>
            </w:pPr>
            <w:r w:rsidRPr="00671C8B">
              <w:rPr>
                <w:b/>
                <w:lang w:eastAsia="zh-CN"/>
              </w:rPr>
              <w:t>&lt;</w:t>
            </w:r>
            <w:proofErr w:type="spellStart"/>
            <w:r w:rsidRPr="00671C8B">
              <w:rPr>
                <w:b/>
                <w:lang w:eastAsia="zh-CN"/>
              </w:rPr>
              <w:t>data_mode</w:t>
            </w:r>
            <w:proofErr w:type="spellEnd"/>
            <w:r w:rsidRPr="00671C8B">
              <w:rPr>
                <w:b/>
                <w:lang w:eastAsia="zh-CN"/>
              </w:rPr>
              <w:t>&gt;</w:t>
            </w:r>
            <w:r w:rsidRPr="00671C8B">
              <w:rPr>
                <w:b/>
              </w:rPr>
              <w:tab/>
            </w:r>
            <w:r w:rsidRPr="00671C8B">
              <w:rPr>
                <w:u w:val="single"/>
              </w:rPr>
              <w:t>0</w:t>
            </w:r>
            <w:r w:rsidRPr="00671C8B">
              <w:tab/>
              <w:t>Do not display &lt;data&gt; in URC (</w:t>
            </w:r>
            <w:r>
              <w:t>d</w:t>
            </w:r>
            <w:r w:rsidRPr="00671C8B">
              <w:t>efault setting)</w:t>
            </w:r>
          </w:p>
          <w:p w14:paraId="379A33E3" w14:textId="77777777" w:rsidR="00820682" w:rsidRPr="00671C8B" w:rsidRDefault="00820682" w:rsidP="00820682">
            <w:pPr>
              <w:pStyle w:val="TableBody"/>
              <w:rPr>
                <w:lang w:eastAsia="zh-CN"/>
              </w:rPr>
            </w:pPr>
            <w:r w:rsidRPr="00671C8B">
              <w:tab/>
            </w:r>
            <w:r w:rsidRPr="00671C8B">
              <w:tab/>
            </w:r>
            <w:r w:rsidRPr="00671C8B">
              <w:tab/>
              <w:t>1</w:t>
            </w:r>
            <w:r w:rsidRPr="00671C8B">
              <w:tab/>
              <w:t>Display &lt;data&gt; in URC</w:t>
            </w:r>
          </w:p>
          <w:p w14:paraId="31C565FB" w14:textId="77777777" w:rsidR="00820682" w:rsidRPr="00671C8B" w:rsidRDefault="00820682" w:rsidP="00820682">
            <w:pPr>
              <w:pStyle w:val="TableBody"/>
              <w:rPr>
                <w:b/>
                <w:lang w:eastAsia="zh-CN"/>
              </w:rPr>
            </w:pPr>
          </w:p>
          <w:p w14:paraId="7CE611D7" w14:textId="77777777" w:rsidR="00820682" w:rsidRPr="00671C8B" w:rsidRDefault="00820682" w:rsidP="00820682">
            <w:pPr>
              <w:pStyle w:val="TableBody"/>
            </w:pPr>
            <w:r w:rsidRPr="00671C8B">
              <w:rPr>
                <w:b/>
                <w:lang w:eastAsia="zh-CN"/>
              </w:rPr>
              <w:t>&lt;URC-ENDTCP-enable&gt;</w:t>
            </w:r>
            <w:r w:rsidRPr="00671C8B">
              <w:rPr>
                <w:b/>
              </w:rPr>
              <w:tab/>
            </w:r>
            <w:r w:rsidRPr="00671C8B">
              <w:rPr>
                <w:u w:val="single"/>
              </w:rPr>
              <w:t>0</w:t>
            </w:r>
            <w:r w:rsidRPr="00671C8B">
              <w:tab/>
              <w:t xml:space="preserve">Do not display </w:t>
            </w:r>
            <w:r w:rsidRPr="00671C8B">
              <w:rPr>
                <w:lang w:eastAsia="zh-CN"/>
              </w:rPr>
              <w:t xml:space="preserve">URC </w:t>
            </w:r>
            <w:r w:rsidRPr="00671C8B">
              <w:rPr>
                <w:lang w:eastAsia="zh-CN"/>
              </w:rPr>
              <w:tab/>
            </w:r>
            <w:r w:rsidRPr="00671C8B">
              <w:t>"+KTCP_ACK</w:t>
            </w:r>
            <w:proofErr w:type="gramStart"/>
            <w:r w:rsidRPr="00671C8B">
              <w:t>"  (</w:t>
            </w:r>
            <w:proofErr w:type="gramEnd"/>
            <w:r>
              <w:t>d</w:t>
            </w:r>
            <w:r w:rsidRPr="00671C8B">
              <w:t>efault setting)</w:t>
            </w:r>
          </w:p>
          <w:p w14:paraId="21476622" w14:textId="77777777" w:rsidR="00820682" w:rsidRPr="00671C8B" w:rsidRDefault="00820682" w:rsidP="00820682">
            <w:pPr>
              <w:pStyle w:val="TableBody"/>
            </w:pPr>
            <w:r w:rsidRPr="00671C8B">
              <w:tab/>
            </w:r>
            <w:r w:rsidRPr="00671C8B">
              <w:tab/>
            </w:r>
            <w:r w:rsidRPr="00671C8B">
              <w:tab/>
            </w:r>
            <w:r w:rsidRPr="00671C8B">
              <w:tab/>
              <w:t>1</w:t>
            </w:r>
            <w:r w:rsidRPr="00671C8B">
              <w:tab/>
              <w:t>Display URC "+KTCP_ACK"</w:t>
            </w:r>
          </w:p>
          <w:p w14:paraId="4B25F819" w14:textId="77777777" w:rsidR="00820682" w:rsidRPr="00671C8B" w:rsidRDefault="00820682" w:rsidP="00820682">
            <w:pPr>
              <w:pStyle w:val="TableBody"/>
              <w:rPr>
                <w:b/>
              </w:rPr>
            </w:pPr>
          </w:p>
          <w:p w14:paraId="0AABB772" w14:textId="77777777" w:rsidR="00820682" w:rsidRPr="00671C8B" w:rsidRDefault="00820682" w:rsidP="00820682">
            <w:pPr>
              <w:pStyle w:val="TableBody"/>
            </w:pPr>
            <w:r w:rsidRPr="00671C8B">
              <w:rPr>
                <w:b/>
              </w:rPr>
              <w:t>&lt;</w:t>
            </w:r>
            <w:proofErr w:type="spellStart"/>
            <w:r w:rsidRPr="00671C8B">
              <w:rPr>
                <w:b/>
              </w:rPr>
              <w:t>af</w:t>
            </w:r>
            <w:proofErr w:type="spellEnd"/>
            <w:r w:rsidRPr="00671C8B">
              <w:rPr>
                <w:b/>
              </w:rPr>
              <w:t>&gt;</w:t>
            </w:r>
            <w:r w:rsidRPr="00671C8B">
              <w:rPr>
                <w:b/>
              </w:rPr>
              <w:tab/>
            </w:r>
            <w:r w:rsidRPr="00671C8B">
              <w:t>Address family used for the connection.</w:t>
            </w:r>
          </w:p>
          <w:p w14:paraId="78A93427" w14:textId="77777777" w:rsidR="00820682" w:rsidRPr="00671C8B" w:rsidRDefault="00820682" w:rsidP="00820682">
            <w:pPr>
              <w:pStyle w:val="TableBody"/>
              <w:rPr>
                <w:u w:val="single"/>
              </w:rPr>
            </w:pPr>
            <w:r w:rsidRPr="00671C8B">
              <w:rPr>
                <w:u w:val="single"/>
              </w:rPr>
              <w:t>0</w:t>
            </w:r>
            <w:r w:rsidRPr="00671C8B">
              <w:tab/>
              <w:t>IPV4</w:t>
            </w:r>
          </w:p>
          <w:p w14:paraId="0E42AEA9" w14:textId="77777777" w:rsidR="00820682" w:rsidRDefault="00820682" w:rsidP="00820682">
            <w:pPr>
              <w:pStyle w:val="TableBody"/>
            </w:pPr>
            <w:r w:rsidRPr="00671C8B">
              <w:t>1</w:t>
            </w:r>
            <w:r w:rsidRPr="00671C8B">
              <w:tab/>
              <w:t>IPV6</w:t>
            </w:r>
          </w:p>
          <w:p w14:paraId="2F3351DA" w14:textId="77777777" w:rsidR="00820682" w:rsidRDefault="00820682" w:rsidP="00820682">
            <w:pPr>
              <w:pStyle w:val="TableBody"/>
            </w:pPr>
          </w:p>
          <w:p w14:paraId="5ED7E479" w14:textId="77777777" w:rsidR="00820682" w:rsidRPr="00671C8B" w:rsidRDefault="00820682" w:rsidP="00820682">
            <w:pPr>
              <w:pStyle w:val="TableBody"/>
              <w:rPr>
                <w:u w:val="single"/>
              </w:rPr>
            </w:pPr>
            <w:commentRangeStart w:id="185"/>
            <w:r>
              <w:rPr>
                <w:b/>
              </w:rPr>
              <w:t>&lt;</w:t>
            </w:r>
            <w:proofErr w:type="spellStart"/>
            <w:r>
              <w:rPr>
                <w:b/>
              </w:rPr>
              <w:t>cipher_index</w:t>
            </w:r>
            <w:proofErr w:type="spellEnd"/>
            <w:r>
              <w:rPr>
                <w:b/>
              </w:rPr>
              <w:t>&gt;</w:t>
            </w:r>
            <w:r w:rsidRPr="002E4FF9">
              <w:tab/>
              <w:t>Cipher suite profile index</w:t>
            </w:r>
            <w:r>
              <w:t xml:space="preserve"> to use for a secured socket; defined by +KSSLCRYPTO</w:t>
            </w:r>
            <w:commentRangeEnd w:id="185"/>
            <w:r>
              <w:rPr>
                <w:rStyle w:val="CommentReference"/>
                <w:rFonts w:ascii="Verdana" w:hAnsi="Verdana" w:cs="Times New Roman"/>
                <w:lang w:eastAsia="en-US"/>
              </w:rPr>
              <w:commentReference w:id="185"/>
            </w:r>
          </w:p>
        </w:tc>
      </w:tr>
      <w:tr w:rsidR="00820682" w:rsidRPr="00671C8B" w14:paraId="6A4AAB88" w14:textId="77777777" w:rsidTr="00820682">
        <w:tc>
          <w:tcPr>
            <w:tcW w:w="1728" w:type="dxa"/>
          </w:tcPr>
          <w:p w14:paraId="05005CBC" w14:textId="77777777" w:rsidR="00820682" w:rsidRPr="00671C8B" w:rsidRDefault="00820682" w:rsidP="00820682">
            <w:pPr>
              <w:pStyle w:val="TableBody"/>
              <w:rPr>
                <w:u w:val="single"/>
              </w:rPr>
            </w:pPr>
            <w:r w:rsidRPr="00671C8B">
              <w:rPr>
                <w:u w:val="single"/>
              </w:rPr>
              <w:lastRenderedPageBreak/>
              <w:t>Reference</w:t>
            </w:r>
          </w:p>
          <w:p w14:paraId="79F24912" w14:textId="77777777" w:rsidR="00820682" w:rsidRPr="00671C8B" w:rsidRDefault="00820682" w:rsidP="00820682">
            <w:pPr>
              <w:pStyle w:val="TableBody"/>
            </w:pPr>
            <w:r w:rsidRPr="00671C8B">
              <w:t>Sierra Wireless Proprietary</w:t>
            </w:r>
          </w:p>
        </w:tc>
        <w:tc>
          <w:tcPr>
            <w:tcW w:w="7560" w:type="dxa"/>
          </w:tcPr>
          <w:p w14:paraId="5EEA4141" w14:textId="77777777" w:rsidR="00820682" w:rsidRPr="00671C8B" w:rsidRDefault="00820682" w:rsidP="00820682">
            <w:pPr>
              <w:pStyle w:val="TableBody"/>
              <w:rPr>
                <w:u w:val="single"/>
              </w:rPr>
            </w:pPr>
            <w:r w:rsidRPr="00671C8B">
              <w:rPr>
                <w:u w:val="single"/>
              </w:rPr>
              <w:t>Notes</w:t>
            </w:r>
          </w:p>
          <w:p w14:paraId="5BD6556B" w14:textId="77777777" w:rsidR="00820682" w:rsidRPr="00671C8B" w:rsidRDefault="00820682" w:rsidP="00820682">
            <w:pPr>
              <w:pStyle w:val="TableBody"/>
              <w:numPr>
                <w:ilvl w:val="0"/>
                <w:numId w:val="75"/>
              </w:numPr>
            </w:pPr>
            <w:r w:rsidRPr="00671C8B">
              <w:t>If the socket is defined as a &lt;CLIENT&gt; socket, &lt;</w:t>
            </w:r>
            <w:proofErr w:type="spellStart"/>
            <w:r w:rsidRPr="00671C8B">
              <w:t>tcp_port</w:t>
            </w:r>
            <w:proofErr w:type="spellEnd"/>
            <w:r w:rsidRPr="00671C8B">
              <w:t>&gt; and &lt;</w:t>
            </w:r>
            <w:proofErr w:type="spellStart"/>
            <w:r w:rsidRPr="00671C8B">
              <w:t>tcp</w:t>
            </w:r>
            <w:proofErr w:type="spellEnd"/>
            <w:r w:rsidRPr="00671C8B">
              <w:t xml:space="preserve"> remote address&gt; define the port and the IP address of the remote server we want to connect</w:t>
            </w:r>
            <w:r>
              <w:t>.</w:t>
            </w:r>
          </w:p>
          <w:p w14:paraId="4897DEE9" w14:textId="77777777" w:rsidR="00820682" w:rsidRPr="00671C8B" w:rsidRDefault="00820682" w:rsidP="00820682">
            <w:pPr>
              <w:pStyle w:val="TableBody"/>
              <w:numPr>
                <w:ilvl w:val="0"/>
                <w:numId w:val="75"/>
              </w:numPr>
            </w:pPr>
            <w:r w:rsidRPr="00671C8B">
              <w:t>Maximum &lt;</w:t>
            </w:r>
            <w:proofErr w:type="spellStart"/>
            <w:r w:rsidRPr="00671C8B">
              <w:t>session_id</w:t>
            </w:r>
            <w:proofErr w:type="spellEnd"/>
            <w:r w:rsidRPr="00671C8B">
              <w:t>&gt; is 32</w:t>
            </w:r>
            <w:r>
              <w:t>.</w:t>
            </w:r>
          </w:p>
          <w:p w14:paraId="054F5FD9" w14:textId="77777777" w:rsidR="00820682" w:rsidRPr="00F81A12" w:rsidRDefault="00820682" w:rsidP="00820682">
            <w:pPr>
              <w:pStyle w:val="TableBody"/>
              <w:numPr>
                <w:ilvl w:val="0"/>
                <w:numId w:val="75"/>
              </w:numPr>
            </w:pPr>
            <w:r w:rsidRPr="00671C8B">
              <w:t>For child session, the property &lt;</w:t>
            </w:r>
            <w:proofErr w:type="spellStart"/>
            <w:r w:rsidRPr="00671C8B">
              <w:t>data_mode</w:t>
            </w:r>
            <w:proofErr w:type="spellEnd"/>
            <w:r w:rsidRPr="00671C8B">
              <w:t xml:space="preserve">&gt; will be kept the same as the server </w:t>
            </w:r>
            <w:r w:rsidRPr="00F81A12">
              <w:t>socket’s setting.</w:t>
            </w:r>
          </w:p>
          <w:p w14:paraId="511CBB15" w14:textId="77777777" w:rsidR="00820682" w:rsidRPr="00F81A12" w:rsidRDefault="00820682" w:rsidP="00820682">
            <w:pPr>
              <w:pStyle w:val="TableBody"/>
              <w:numPr>
                <w:ilvl w:val="0"/>
                <w:numId w:val="75"/>
              </w:numPr>
            </w:pPr>
            <w:r w:rsidRPr="00F81A12">
              <w:t>See section</w:t>
            </w:r>
            <w:r w:rsidRPr="00BD7394">
              <w:t xml:space="preserve"> </w:t>
            </w:r>
            <w:r w:rsidRPr="00BD7394">
              <w:fldChar w:fldCharType="begin"/>
            </w:r>
            <w:r w:rsidRPr="00BD7394">
              <w:instrText xml:space="preserve"> REF _Ref368907140 \w \h </w:instrText>
            </w:r>
            <w:r>
              <w:instrText xml:space="preserve"> \* MERGEFORMAT </w:instrText>
            </w:r>
            <w:r w:rsidRPr="00BD7394">
              <w:fldChar w:fldCharType="separate"/>
            </w:r>
            <w:r>
              <w:t>18.5.6</w:t>
            </w:r>
            <w:r w:rsidRPr="00BD7394">
              <w:fldChar w:fldCharType="end"/>
            </w:r>
            <w:r w:rsidRPr="00BD7394">
              <w:t xml:space="preserve"> </w:t>
            </w:r>
            <w:r w:rsidRPr="00BD7394">
              <w:fldChar w:fldCharType="begin"/>
            </w:r>
            <w:r w:rsidRPr="00BD7394">
              <w:instrText xml:space="preserve"> REF _Ref368907140 \h </w:instrText>
            </w:r>
            <w:r>
              <w:instrText xml:space="preserve"> \* MERGEFORMAT </w:instrText>
            </w:r>
            <w:r w:rsidRPr="00BD7394">
              <w:fldChar w:fldCharType="separate"/>
            </w:r>
            <w:r w:rsidRPr="00671C8B">
              <w:t>Use Cases for AT+KTCPACKINFO and &lt;URC-ENDTCP-enable&gt; Option</w:t>
            </w:r>
            <w:r w:rsidRPr="00BD7394">
              <w:fldChar w:fldCharType="end"/>
            </w:r>
            <w:r w:rsidRPr="00F81A12">
              <w:t>.</w:t>
            </w:r>
          </w:p>
          <w:p w14:paraId="5641F7C2" w14:textId="77777777" w:rsidR="00820682" w:rsidRDefault="00820682" w:rsidP="00820682">
            <w:pPr>
              <w:pStyle w:val="TableBody"/>
              <w:numPr>
                <w:ilvl w:val="0"/>
                <w:numId w:val="75"/>
              </w:numPr>
            </w:pPr>
            <w:r w:rsidRPr="00B2263D">
              <w:t xml:space="preserve">This command can be used before setting up +KCNXCFG configuration. </w:t>
            </w:r>
            <w:r>
              <w:t xml:space="preserve">Note however that </w:t>
            </w:r>
            <w:r w:rsidRPr="00B2263D">
              <w:t>the latter is required to start the connection properly.</w:t>
            </w:r>
          </w:p>
          <w:p w14:paraId="3BCAB33B" w14:textId="77777777" w:rsidR="00820682" w:rsidRPr="00671C8B" w:rsidRDefault="00820682" w:rsidP="00820682">
            <w:pPr>
              <w:pStyle w:val="TableBody"/>
              <w:numPr>
                <w:ilvl w:val="0"/>
                <w:numId w:val="75"/>
              </w:numPr>
            </w:pPr>
            <w:r w:rsidRPr="00A161C8">
              <w:t>The connection timeout for TCP socket is about 9</w:t>
            </w:r>
            <w:r>
              <w:t xml:space="preserve"> </w:t>
            </w:r>
            <w:r w:rsidRPr="00A161C8">
              <w:t xml:space="preserve">seconds with 3 retransmissions </w:t>
            </w:r>
            <w:r>
              <w:t xml:space="preserve">with </w:t>
            </w:r>
            <w:r w:rsidRPr="00A161C8">
              <w:t>3 seconds delay</w:t>
            </w:r>
            <w:r>
              <w:t>.</w:t>
            </w:r>
          </w:p>
        </w:tc>
      </w:tr>
    </w:tbl>
    <w:p w14:paraId="4DA37D16" w14:textId="77777777" w:rsidR="00820682" w:rsidRPr="00671C8B" w:rsidRDefault="00820682" w:rsidP="00820682">
      <w:pPr>
        <w:pStyle w:val="Heading3"/>
      </w:pPr>
      <w:bookmarkStart w:id="186" w:name="_Toc345081463"/>
      <w:bookmarkStart w:id="187" w:name="_Toc349753200"/>
      <w:bookmarkStart w:id="188" w:name="_Toc349754099"/>
      <w:bookmarkStart w:id="189" w:name="_Ref366746377"/>
      <w:bookmarkStart w:id="190" w:name="_Ref369093337"/>
      <w:bookmarkStart w:id="191" w:name="_Toc368586154"/>
      <w:bookmarkStart w:id="192" w:name="_Toc448912336"/>
      <w:bookmarkStart w:id="193" w:name="_Toc486251753"/>
      <w:bookmarkStart w:id="194" w:name="_Ref489361822"/>
      <w:bookmarkStart w:id="195" w:name="_Ref489361824"/>
      <w:bookmarkStart w:id="196" w:name="_Toc489371240"/>
      <w:bookmarkStart w:id="197" w:name="_Toc511294390"/>
      <w:r w:rsidRPr="00671C8B">
        <w:t>+KTCPCNX Command: Start TCP Connection</w:t>
      </w:r>
      <w:bookmarkEnd w:id="186"/>
      <w:bookmarkEnd w:id="187"/>
      <w:bookmarkEnd w:id="188"/>
      <w:bookmarkEnd w:id="189"/>
      <w:bookmarkEnd w:id="190"/>
      <w:bookmarkEnd w:id="191"/>
      <w:bookmarkEnd w:id="192"/>
      <w:bookmarkEnd w:id="193"/>
      <w:bookmarkEnd w:id="194"/>
      <w:bookmarkEnd w:id="195"/>
      <w:bookmarkEnd w:id="196"/>
      <w:bookmarkEnd w:id="197"/>
    </w:p>
    <w:tbl>
      <w:tblPr>
        <w:tblStyle w:val="TableSWIleft"/>
        <w:tblW w:w="9288" w:type="dxa"/>
        <w:tblLayout w:type="fixed"/>
        <w:tblLook w:val="04A0" w:firstRow="1" w:lastRow="0" w:firstColumn="1" w:lastColumn="0" w:noHBand="0" w:noVBand="1"/>
      </w:tblPr>
      <w:tblGrid>
        <w:gridCol w:w="1728"/>
        <w:gridCol w:w="7560"/>
      </w:tblGrid>
      <w:tr w:rsidR="00820682" w:rsidRPr="00671C8B" w14:paraId="429E427F"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402986D" w14:textId="1D0CFDF5" w:rsidR="00820682" w:rsidRPr="00671C8B" w:rsidRDefault="004D02D6" w:rsidP="00820682">
            <w:pPr>
              <w:pStyle w:val="TableRowHead"/>
              <w:spacing w:before="144" w:after="144"/>
              <w:rPr>
                <w:rFonts w:cs="Arial"/>
                <w:bCs w:val="0"/>
              </w:rPr>
            </w:pPr>
            <w:r>
              <w:t>HL78xx</w:t>
            </w:r>
          </w:p>
        </w:tc>
      </w:tr>
      <w:tr w:rsidR="00820682" w:rsidRPr="00671C8B" w14:paraId="08689FC0" w14:textId="77777777" w:rsidTr="00820682">
        <w:trPr>
          <w:cantSplit w:val="0"/>
        </w:trPr>
        <w:tc>
          <w:tcPr>
            <w:tcW w:w="1728" w:type="dxa"/>
          </w:tcPr>
          <w:p w14:paraId="4C69E51E" w14:textId="77777777" w:rsidR="00820682" w:rsidRDefault="00820682" w:rsidP="00820682">
            <w:pPr>
              <w:pStyle w:val="TableBody"/>
              <w:rPr>
                <w:i/>
              </w:rPr>
            </w:pPr>
            <w:r>
              <w:rPr>
                <w:i/>
              </w:rPr>
              <w:t>Test command</w:t>
            </w:r>
          </w:p>
          <w:p w14:paraId="158787B8" w14:textId="77777777" w:rsidR="00820682" w:rsidRDefault="00820682" w:rsidP="00820682">
            <w:pPr>
              <w:pStyle w:val="TableBody"/>
              <w:rPr>
                <w:i/>
              </w:rPr>
            </w:pPr>
          </w:p>
          <w:p w14:paraId="0B6E4CD4" w14:textId="77777777" w:rsidR="00820682" w:rsidRDefault="00820682" w:rsidP="00820682">
            <w:pPr>
              <w:pStyle w:val="TableBody"/>
            </w:pPr>
            <w:r w:rsidRPr="00CB4B23">
              <w:rPr>
                <w:u w:val="single"/>
              </w:rPr>
              <w:lastRenderedPageBreak/>
              <w:t>Syntax</w:t>
            </w:r>
          </w:p>
          <w:p w14:paraId="21861039" w14:textId="77777777" w:rsidR="00820682" w:rsidRPr="00CB4B23" w:rsidRDefault="00820682" w:rsidP="00820682">
            <w:pPr>
              <w:pStyle w:val="TableBody"/>
              <w:rPr>
                <w:b/>
              </w:rPr>
            </w:pPr>
            <w:r w:rsidRPr="00CB4B23">
              <w:rPr>
                <w:b/>
              </w:rPr>
              <w:t>AT+KTCPCNX=?</w:t>
            </w:r>
          </w:p>
        </w:tc>
        <w:tc>
          <w:tcPr>
            <w:tcW w:w="7560" w:type="dxa"/>
          </w:tcPr>
          <w:p w14:paraId="2F291ED1" w14:textId="77777777" w:rsidR="00820682" w:rsidRDefault="00820682" w:rsidP="00820682">
            <w:pPr>
              <w:pStyle w:val="TableBody"/>
              <w:rPr>
                <w:u w:val="single"/>
              </w:rPr>
            </w:pPr>
          </w:p>
          <w:p w14:paraId="57901609" w14:textId="77777777" w:rsidR="00820682" w:rsidRDefault="00820682" w:rsidP="00820682">
            <w:pPr>
              <w:pStyle w:val="TableBody"/>
              <w:rPr>
                <w:u w:val="single"/>
              </w:rPr>
            </w:pPr>
          </w:p>
          <w:p w14:paraId="4DAA3681" w14:textId="77777777" w:rsidR="00820682" w:rsidRDefault="00820682" w:rsidP="00820682">
            <w:pPr>
              <w:pStyle w:val="TableBody"/>
            </w:pPr>
            <w:r>
              <w:rPr>
                <w:u w:val="single"/>
              </w:rPr>
              <w:lastRenderedPageBreak/>
              <w:t>Response</w:t>
            </w:r>
          </w:p>
          <w:p w14:paraId="15F9C789" w14:textId="77777777" w:rsidR="00820682" w:rsidRDefault="00820682" w:rsidP="00820682">
            <w:pPr>
              <w:pStyle w:val="TableBody"/>
            </w:pPr>
            <w:r w:rsidRPr="00CB4B23">
              <w:rPr>
                <w:b/>
              </w:rPr>
              <w:t>+KTCPCNX: (</w:t>
            </w:r>
            <w:r>
              <w:t xml:space="preserve">list of possible </w:t>
            </w:r>
            <w:r w:rsidRPr="00CB4B23">
              <w:rPr>
                <w:b/>
              </w:rPr>
              <w:t>&lt;</w:t>
            </w:r>
            <w:proofErr w:type="spellStart"/>
            <w:r w:rsidRPr="00CB4B23">
              <w:rPr>
                <w:b/>
              </w:rPr>
              <w:t>session_id</w:t>
            </w:r>
            <w:proofErr w:type="spellEnd"/>
            <w:r w:rsidRPr="00CB4B23">
              <w:rPr>
                <w:b/>
              </w:rPr>
              <w:t>&gt;</w:t>
            </w:r>
            <w:r>
              <w:t>s</w:t>
            </w:r>
            <w:r w:rsidRPr="00CB4B23">
              <w:rPr>
                <w:b/>
              </w:rPr>
              <w:t>)</w:t>
            </w:r>
          </w:p>
          <w:p w14:paraId="2A688FFD" w14:textId="77777777" w:rsidR="00820682" w:rsidRPr="00CB4B23" w:rsidRDefault="00820682" w:rsidP="00820682">
            <w:pPr>
              <w:pStyle w:val="TableBody"/>
              <w:rPr>
                <w:b/>
              </w:rPr>
            </w:pPr>
            <w:r w:rsidRPr="00CB4B23">
              <w:rPr>
                <w:b/>
              </w:rPr>
              <w:t>OK</w:t>
            </w:r>
          </w:p>
        </w:tc>
      </w:tr>
      <w:tr w:rsidR="00820682" w:rsidRPr="00671C8B" w14:paraId="603EB01B" w14:textId="77777777" w:rsidTr="00820682">
        <w:trPr>
          <w:cantSplit w:val="0"/>
        </w:trPr>
        <w:tc>
          <w:tcPr>
            <w:tcW w:w="1728" w:type="dxa"/>
          </w:tcPr>
          <w:p w14:paraId="30C53D20" w14:textId="77777777" w:rsidR="00820682" w:rsidRPr="00671C8B" w:rsidRDefault="00820682" w:rsidP="00820682">
            <w:pPr>
              <w:pStyle w:val="TableBody"/>
              <w:rPr>
                <w:b/>
                <w:i/>
              </w:rPr>
            </w:pPr>
            <w:r w:rsidRPr="00671C8B">
              <w:rPr>
                <w:i/>
              </w:rPr>
              <w:lastRenderedPageBreak/>
              <w:t>Write command</w:t>
            </w:r>
          </w:p>
          <w:p w14:paraId="19C6CD31" w14:textId="77777777" w:rsidR="00820682" w:rsidRPr="00671C8B" w:rsidRDefault="00820682" w:rsidP="00820682">
            <w:pPr>
              <w:pStyle w:val="TableBody"/>
            </w:pPr>
          </w:p>
          <w:p w14:paraId="7ABA9F19" w14:textId="77777777" w:rsidR="00820682" w:rsidRPr="00671C8B" w:rsidRDefault="00820682" w:rsidP="00820682">
            <w:pPr>
              <w:pStyle w:val="TableBody"/>
              <w:rPr>
                <w:u w:val="single"/>
              </w:rPr>
            </w:pPr>
            <w:r w:rsidRPr="00671C8B">
              <w:rPr>
                <w:u w:val="single"/>
              </w:rPr>
              <w:t>Syntax</w:t>
            </w:r>
          </w:p>
          <w:p w14:paraId="64767B2A" w14:textId="77777777" w:rsidR="00820682" w:rsidRPr="00671C8B" w:rsidRDefault="00820682" w:rsidP="00820682">
            <w:pPr>
              <w:pStyle w:val="TableBody"/>
            </w:pPr>
            <w:r w:rsidRPr="00671C8B">
              <w:rPr>
                <w:b/>
              </w:rPr>
              <w:t>AT+KTCPCNX=</w:t>
            </w:r>
            <w:r>
              <w:rPr>
                <w:b/>
              </w:rPr>
              <w:br/>
            </w:r>
            <w:r w:rsidRPr="00671C8B">
              <w:rPr>
                <w:b/>
              </w:rPr>
              <w:t>&lt;</w:t>
            </w:r>
            <w:proofErr w:type="spellStart"/>
            <w:r w:rsidRPr="00671C8B">
              <w:rPr>
                <w:b/>
              </w:rPr>
              <w:t>session_id</w:t>
            </w:r>
            <w:proofErr w:type="spellEnd"/>
            <w:r w:rsidRPr="00671C8B">
              <w:rPr>
                <w:b/>
              </w:rPr>
              <w:t>&gt;</w:t>
            </w:r>
          </w:p>
        </w:tc>
        <w:tc>
          <w:tcPr>
            <w:tcW w:w="7560" w:type="dxa"/>
          </w:tcPr>
          <w:p w14:paraId="305FE87B" w14:textId="77777777" w:rsidR="00820682" w:rsidRPr="00671C8B" w:rsidRDefault="00820682" w:rsidP="00820682">
            <w:pPr>
              <w:pStyle w:val="TableBody"/>
              <w:rPr>
                <w:u w:val="single"/>
              </w:rPr>
            </w:pPr>
          </w:p>
          <w:p w14:paraId="6A667193" w14:textId="77777777" w:rsidR="00820682" w:rsidRPr="00671C8B" w:rsidRDefault="00820682" w:rsidP="00820682">
            <w:pPr>
              <w:pStyle w:val="TableBody"/>
              <w:rPr>
                <w:u w:val="single"/>
              </w:rPr>
            </w:pPr>
          </w:p>
          <w:p w14:paraId="77200BC3" w14:textId="77777777" w:rsidR="00820682" w:rsidRPr="00671C8B" w:rsidRDefault="00820682" w:rsidP="00820682">
            <w:pPr>
              <w:pStyle w:val="TableBody"/>
              <w:rPr>
                <w:u w:val="single"/>
              </w:rPr>
            </w:pPr>
            <w:r w:rsidRPr="00671C8B">
              <w:rPr>
                <w:u w:val="single"/>
              </w:rPr>
              <w:t>Response</w:t>
            </w:r>
          </w:p>
          <w:p w14:paraId="23701F3E" w14:textId="77777777" w:rsidR="00820682" w:rsidRDefault="00820682" w:rsidP="00820682">
            <w:pPr>
              <w:pStyle w:val="TableBody"/>
              <w:rPr>
                <w:b/>
              </w:rPr>
            </w:pPr>
            <w:r w:rsidRPr="00671C8B">
              <w:rPr>
                <w:b/>
              </w:rPr>
              <w:t>OK</w:t>
            </w:r>
          </w:p>
          <w:p w14:paraId="1F6B5A7A" w14:textId="77777777" w:rsidR="00820682" w:rsidRPr="00476469" w:rsidRDefault="00820682" w:rsidP="00820682">
            <w:pPr>
              <w:pStyle w:val="TableBody"/>
            </w:pPr>
          </w:p>
          <w:p w14:paraId="747AC2B3" w14:textId="77777777" w:rsidR="00820682" w:rsidRPr="00476469" w:rsidRDefault="00820682" w:rsidP="00820682">
            <w:pPr>
              <w:pStyle w:val="TableBody"/>
            </w:pPr>
            <w:r w:rsidRPr="00476469">
              <w:t>or</w:t>
            </w:r>
          </w:p>
          <w:p w14:paraId="248C38B4" w14:textId="77777777" w:rsidR="00820682" w:rsidRPr="00671C8B" w:rsidRDefault="00820682" w:rsidP="00820682">
            <w:pPr>
              <w:pStyle w:val="TableBody"/>
              <w:rPr>
                <w:b/>
                <w:lang w:eastAsia="zh-CN"/>
              </w:rPr>
            </w:pPr>
            <w:r w:rsidRPr="00671C8B">
              <w:rPr>
                <w:b/>
              </w:rPr>
              <w:t>+CME ERROR: &lt;err&gt;</w:t>
            </w:r>
          </w:p>
          <w:p w14:paraId="3268059E" w14:textId="77777777" w:rsidR="00820682" w:rsidRPr="00671C8B" w:rsidRDefault="00820682" w:rsidP="00820682">
            <w:pPr>
              <w:pStyle w:val="TableBody"/>
              <w:rPr>
                <w:b/>
              </w:rPr>
            </w:pPr>
            <w:r w:rsidRPr="00671C8B">
              <w:rPr>
                <w:b/>
              </w:rPr>
              <w:t>+KTCP_NOTIF: &lt;</w:t>
            </w:r>
            <w:proofErr w:type="spellStart"/>
            <w:r w:rsidRPr="00671C8B">
              <w:rPr>
                <w:b/>
              </w:rPr>
              <w:t>session_id</w:t>
            </w:r>
            <w:proofErr w:type="spellEnd"/>
            <w:r w:rsidRPr="00671C8B">
              <w:rPr>
                <w:b/>
              </w:rPr>
              <w:t>&gt;, &lt;</w:t>
            </w:r>
            <w:proofErr w:type="spellStart"/>
            <w:r w:rsidRPr="00671C8B">
              <w:rPr>
                <w:b/>
              </w:rPr>
              <w:t>tcp_notif</w:t>
            </w:r>
            <w:proofErr w:type="spellEnd"/>
            <w:r w:rsidRPr="00671C8B">
              <w:rPr>
                <w:b/>
              </w:rPr>
              <w:t>&gt;</w:t>
            </w:r>
          </w:p>
          <w:p w14:paraId="5BAC4907" w14:textId="77777777" w:rsidR="00820682" w:rsidRPr="00671C8B" w:rsidRDefault="00820682" w:rsidP="00820682">
            <w:pPr>
              <w:pStyle w:val="TableBody"/>
              <w:rPr>
                <w:b/>
              </w:rPr>
            </w:pPr>
          </w:p>
          <w:p w14:paraId="7B7A6815" w14:textId="77777777" w:rsidR="00820682" w:rsidRPr="00671C8B" w:rsidRDefault="00820682" w:rsidP="00820682">
            <w:pPr>
              <w:pStyle w:val="TableBody"/>
              <w:rPr>
                <w:u w:val="single"/>
              </w:rPr>
            </w:pPr>
            <w:r w:rsidRPr="00671C8B">
              <w:rPr>
                <w:u w:val="single"/>
              </w:rPr>
              <w:t>Parameters</w:t>
            </w:r>
          </w:p>
          <w:p w14:paraId="21F7E5F7"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rPr>
                <w:b/>
              </w:rPr>
              <w:tab/>
            </w:r>
            <w:r w:rsidRPr="00671C8B">
              <w:t>TCP session</w:t>
            </w:r>
            <w:r>
              <w:t xml:space="preserve"> index</w:t>
            </w:r>
          </w:p>
          <w:p w14:paraId="3E3E03C8" w14:textId="77777777" w:rsidR="00820682" w:rsidRPr="00671C8B" w:rsidRDefault="00820682" w:rsidP="00820682">
            <w:pPr>
              <w:pStyle w:val="TableBody"/>
            </w:pPr>
          </w:p>
          <w:p w14:paraId="6C23DB55" w14:textId="77777777" w:rsidR="00820682" w:rsidRPr="00671C8B" w:rsidRDefault="00820682" w:rsidP="00820682">
            <w:pPr>
              <w:pStyle w:val="TableBody"/>
            </w:pPr>
            <w:r w:rsidRPr="00671C8B">
              <w:rPr>
                <w:b/>
              </w:rPr>
              <w:t>&lt;</w:t>
            </w:r>
            <w:proofErr w:type="spellStart"/>
            <w:r w:rsidRPr="00671C8B">
              <w:rPr>
                <w:b/>
              </w:rPr>
              <w:t>tcp_notif</w:t>
            </w:r>
            <w:proofErr w:type="spellEnd"/>
            <w:r w:rsidRPr="00671C8B">
              <w:rPr>
                <w:b/>
              </w:rPr>
              <w:t>&gt;</w:t>
            </w:r>
            <w:r w:rsidRPr="00671C8B">
              <w:tab/>
              <w:t>Integer type. Indicates the cause of the TCP connection failure</w:t>
            </w:r>
          </w:p>
          <w:p w14:paraId="36A23741" w14:textId="77777777" w:rsidR="00820682" w:rsidRPr="00671C8B" w:rsidRDefault="00820682" w:rsidP="00820682">
            <w:pPr>
              <w:pStyle w:val="TableBody"/>
            </w:pPr>
            <w:r w:rsidRPr="00671C8B">
              <w:t>0</w:t>
            </w:r>
            <w:r w:rsidRPr="00671C8B">
              <w:tab/>
              <w:t>Network error</w:t>
            </w:r>
          </w:p>
          <w:p w14:paraId="082E7755" w14:textId="77777777" w:rsidR="00820682" w:rsidRPr="00671C8B" w:rsidRDefault="00820682" w:rsidP="00820682">
            <w:pPr>
              <w:pStyle w:val="TableBody"/>
            </w:pPr>
            <w:r w:rsidRPr="00671C8B">
              <w:t>1</w:t>
            </w:r>
            <w:r w:rsidRPr="00671C8B">
              <w:tab/>
              <w:t>No more sockets available; max. number already reached</w:t>
            </w:r>
          </w:p>
          <w:p w14:paraId="79A4ACA0" w14:textId="77777777" w:rsidR="00820682" w:rsidRPr="00671C8B" w:rsidRDefault="00820682" w:rsidP="00820682">
            <w:pPr>
              <w:pStyle w:val="TableBody"/>
            </w:pPr>
            <w:r w:rsidRPr="00671C8B">
              <w:t>2</w:t>
            </w:r>
            <w:r w:rsidRPr="00671C8B">
              <w:tab/>
              <w:t xml:space="preserve">Memory problem </w:t>
            </w:r>
          </w:p>
          <w:p w14:paraId="3D7F7188" w14:textId="77777777" w:rsidR="00820682" w:rsidRPr="00671C8B" w:rsidRDefault="00820682" w:rsidP="00820682">
            <w:pPr>
              <w:pStyle w:val="TableBody"/>
            </w:pPr>
            <w:r w:rsidRPr="00671C8B">
              <w:t>3</w:t>
            </w:r>
            <w:r w:rsidRPr="00671C8B">
              <w:tab/>
              <w:t>DNS error</w:t>
            </w:r>
          </w:p>
          <w:p w14:paraId="5D334E8A" w14:textId="77777777" w:rsidR="00820682" w:rsidRPr="00671C8B" w:rsidRDefault="00820682" w:rsidP="00820682">
            <w:pPr>
              <w:pStyle w:val="TableBody"/>
            </w:pPr>
            <w:r w:rsidRPr="00671C8B">
              <w:t>4</w:t>
            </w:r>
            <w:r w:rsidRPr="00671C8B">
              <w:tab/>
              <w:t>TCP disconnection by the server or remote client</w:t>
            </w:r>
          </w:p>
          <w:p w14:paraId="1458DFB3" w14:textId="77777777" w:rsidR="00820682" w:rsidRPr="00671C8B" w:rsidRDefault="00820682" w:rsidP="00820682">
            <w:pPr>
              <w:pStyle w:val="TableBody"/>
            </w:pPr>
            <w:r w:rsidRPr="00671C8B">
              <w:t>5</w:t>
            </w:r>
            <w:r w:rsidRPr="00671C8B">
              <w:tab/>
              <w:t>TCP connection error</w:t>
            </w:r>
          </w:p>
          <w:p w14:paraId="308A8828" w14:textId="77777777" w:rsidR="00820682" w:rsidRPr="00671C8B" w:rsidRDefault="00820682" w:rsidP="00820682">
            <w:pPr>
              <w:pStyle w:val="TableBody"/>
            </w:pPr>
            <w:r w:rsidRPr="00671C8B">
              <w:t>6</w:t>
            </w:r>
            <w:r w:rsidRPr="00671C8B">
              <w:tab/>
              <w:t>Generic error</w:t>
            </w:r>
          </w:p>
          <w:p w14:paraId="4D962DDD" w14:textId="77777777" w:rsidR="00820682" w:rsidRPr="00671C8B" w:rsidRDefault="00820682" w:rsidP="00820682">
            <w:pPr>
              <w:pStyle w:val="TableBody"/>
              <w:rPr>
                <w:lang w:eastAsia="zh-CN"/>
              </w:rPr>
            </w:pPr>
            <w:r w:rsidRPr="00671C8B">
              <w:t>7</w:t>
            </w:r>
            <w:r w:rsidRPr="00671C8B">
              <w:tab/>
              <w:t>Fail to accept client request’s</w:t>
            </w:r>
          </w:p>
          <w:p w14:paraId="156A4E21" w14:textId="77777777" w:rsidR="00820682" w:rsidRPr="00671C8B" w:rsidRDefault="00820682" w:rsidP="00820682">
            <w:pPr>
              <w:pStyle w:val="TableBody"/>
              <w:rPr>
                <w:lang w:eastAsia="zh-CN"/>
              </w:rPr>
            </w:pPr>
            <w:r w:rsidRPr="00671C8B">
              <w:rPr>
                <w:lang w:eastAsia="zh-CN"/>
              </w:rPr>
              <w:t>8</w:t>
            </w:r>
            <w:r w:rsidRPr="00671C8B">
              <w:tab/>
            </w:r>
            <w:r w:rsidRPr="00671C8B">
              <w:rPr>
                <w:lang w:eastAsia="zh-CN"/>
              </w:rPr>
              <w:t xml:space="preserve">Data sending is OK but KTCPSND was waiting </w:t>
            </w:r>
            <w:proofErr w:type="gramStart"/>
            <w:r w:rsidRPr="00671C8B">
              <w:rPr>
                <w:lang w:eastAsia="zh-CN"/>
              </w:rPr>
              <w:t>more or less characters</w:t>
            </w:r>
            <w:proofErr w:type="gramEnd"/>
          </w:p>
          <w:p w14:paraId="2A440F79" w14:textId="77777777" w:rsidR="00820682" w:rsidRPr="00671C8B" w:rsidRDefault="00820682" w:rsidP="00820682">
            <w:pPr>
              <w:pStyle w:val="TableBody"/>
              <w:rPr>
                <w:lang w:eastAsia="zh-CN"/>
              </w:rPr>
            </w:pPr>
            <w:r w:rsidRPr="00671C8B">
              <w:rPr>
                <w:lang w:eastAsia="zh-CN"/>
              </w:rPr>
              <w:t>9</w:t>
            </w:r>
            <w:r w:rsidRPr="00671C8B">
              <w:tab/>
            </w:r>
            <w:r w:rsidRPr="00671C8B">
              <w:rPr>
                <w:lang w:eastAsia="zh-CN"/>
              </w:rPr>
              <w:t>Bad session ID</w:t>
            </w:r>
          </w:p>
          <w:p w14:paraId="10125360" w14:textId="77777777" w:rsidR="00820682" w:rsidRPr="00671C8B" w:rsidRDefault="00820682" w:rsidP="00820682">
            <w:pPr>
              <w:pStyle w:val="TableBody"/>
              <w:rPr>
                <w:lang w:eastAsia="zh-CN"/>
              </w:rPr>
            </w:pPr>
            <w:r w:rsidRPr="00671C8B">
              <w:rPr>
                <w:lang w:eastAsia="zh-CN"/>
              </w:rPr>
              <w:t>10</w:t>
            </w:r>
            <w:r w:rsidRPr="00671C8B">
              <w:tab/>
            </w:r>
            <w:r w:rsidRPr="00671C8B">
              <w:rPr>
                <w:lang w:eastAsia="zh-CN"/>
              </w:rPr>
              <w:t>Session is already running</w:t>
            </w:r>
          </w:p>
          <w:p w14:paraId="2A15491E" w14:textId="77777777" w:rsidR="00820682" w:rsidRDefault="00820682" w:rsidP="00820682">
            <w:pPr>
              <w:pStyle w:val="TableBody"/>
              <w:rPr>
                <w:lang w:eastAsia="zh-CN"/>
              </w:rPr>
            </w:pPr>
            <w:r w:rsidRPr="00671C8B">
              <w:rPr>
                <w:lang w:eastAsia="zh-CN"/>
              </w:rPr>
              <w:t>11</w:t>
            </w:r>
            <w:r w:rsidRPr="00671C8B">
              <w:rPr>
                <w:lang w:eastAsia="zh-CN"/>
              </w:rPr>
              <w:tab/>
              <w:t>All sessions are used</w:t>
            </w:r>
          </w:p>
          <w:p w14:paraId="0DA2C311" w14:textId="77777777" w:rsidR="00820682" w:rsidRDefault="00820682" w:rsidP="00820682">
            <w:pPr>
              <w:pStyle w:val="TableBody"/>
              <w:rPr>
                <w:lang w:eastAsia="zh-CN"/>
              </w:rPr>
            </w:pPr>
            <w:commentRangeStart w:id="198"/>
            <w:r>
              <w:rPr>
                <w:lang w:eastAsia="zh-CN"/>
              </w:rPr>
              <w:t>12</w:t>
            </w:r>
            <w:r>
              <w:rPr>
                <w:lang w:eastAsia="zh-CN"/>
              </w:rPr>
              <w:tab/>
              <w:t>Socket connection timeout error</w:t>
            </w:r>
          </w:p>
          <w:p w14:paraId="38221B5F" w14:textId="77777777" w:rsidR="00820682" w:rsidRDefault="00820682" w:rsidP="00820682">
            <w:pPr>
              <w:pStyle w:val="TableBody"/>
              <w:rPr>
                <w:lang w:eastAsia="zh-CN"/>
              </w:rPr>
            </w:pPr>
            <w:r>
              <w:rPr>
                <w:lang w:eastAsia="zh-CN"/>
              </w:rPr>
              <w:t>13</w:t>
            </w:r>
            <w:r>
              <w:rPr>
                <w:lang w:eastAsia="zh-CN"/>
              </w:rPr>
              <w:tab/>
              <w:t>SSL connection error</w:t>
            </w:r>
          </w:p>
          <w:p w14:paraId="0F80EE32" w14:textId="77777777" w:rsidR="00820682" w:rsidRPr="00671C8B" w:rsidRDefault="00820682" w:rsidP="00820682">
            <w:pPr>
              <w:pStyle w:val="TableBody"/>
              <w:rPr>
                <w:b/>
              </w:rPr>
            </w:pPr>
            <w:r>
              <w:rPr>
                <w:lang w:eastAsia="zh-CN"/>
              </w:rPr>
              <w:t>14</w:t>
            </w:r>
            <w:r>
              <w:rPr>
                <w:lang w:eastAsia="zh-CN"/>
              </w:rPr>
              <w:tab/>
              <w:t>SSL initialization error</w:t>
            </w:r>
            <w:commentRangeEnd w:id="198"/>
            <w:r>
              <w:rPr>
                <w:rStyle w:val="CommentReference"/>
                <w:rFonts w:ascii="Verdana" w:hAnsi="Verdana" w:cs="Times New Roman"/>
                <w:lang w:eastAsia="en-US"/>
              </w:rPr>
              <w:commentReference w:id="198"/>
            </w:r>
          </w:p>
        </w:tc>
      </w:tr>
      <w:tr w:rsidR="00820682" w:rsidRPr="00671C8B" w14:paraId="05152044" w14:textId="77777777" w:rsidTr="00820682">
        <w:tc>
          <w:tcPr>
            <w:tcW w:w="1728" w:type="dxa"/>
          </w:tcPr>
          <w:p w14:paraId="5FF6E1A2" w14:textId="77777777" w:rsidR="00820682" w:rsidRPr="00671C8B" w:rsidRDefault="00820682" w:rsidP="00820682">
            <w:pPr>
              <w:pStyle w:val="TableBody"/>
              <w:rPr>
                <w:u w:val="single"/>
              </w:rPr>
            </w:pPr>
            <w:r w:rsidRPr="00671C8B">
              <w:rPr>
                <w:u w:val="single"/>
              </w:rPr>
              <w:t>Reference</w:t>
            </w:r>
          </w:p>
          <w:p w14:paraId="1D3AFE49" w14:textId="77777777" w:rsidR="00820682" w:rsidRPr="00671C8B" w:rsidRDefault="00820682" w:rsidP="00820682">
            <w:pPr>
              <w:pStyle w:val="TableBody"/>
              <w:rPr>
                <w:u w:val="single"/>
              </w:rPr>
            </w:pPr>
            <w:r w:rsidRPr="00671C8B">
              <w:t>Sierra Wireless Proprietary</w:t>
            </w:r>
          </w:p>
        </w:tc>
        <w:tc>
          <w:tcPr>
            <w:tcW w:w="7560" w:type="dxa"/>
          </w:tcPr>
          <w:p w14:paraId="7B3A08B6" w14:textId="77777777" w:rsidR="00820682" w:rsidRPr="00671C8B" w:rsidRDefault="00820682" w:rsidP="00820682">
            <w:pPr>
              <w:pStyle w:val="TableBody"/>
              <w:rPr>
                <w:u w:val="single"/>
              </w:rPr>
            </w:pPr>
            <w:r w:rsidRPr="00671C8B">
              <w:rPr>
                <w:u w:val="single"/>
              </w:rPr>
              <w:t>Notes</w:t>
            </w:r>
          </w:p>
          <w:p w14:paraId="7C6D3848" w14:textId="77777777" w:rsidR="00820682" w:rsidRPr="00671C8B" w:rsidRDefault="00820682" w:rsidP="00820682">
            <w:pPr>
              <w:pStyle w:val="TableBody"/>
            </w:pPr>
            <w:r w:rsidRPr="00671C8B">
              <w:t xml:space="preserve">This command is used for connecting to a remote server or listening to a bound port, depending on the selected mode of </w:t>
            </w:r>
            <w:r w:rsidRPr="00671C8B">
              <w:rPr>
                <w:lang w:eastAsia="zh-CN"/>
              </w:rPr>
              <w:t>&lt;</w:t>
            </w:r>
            <w:proofErr w:type="spellStart"/>
            <w:r w:rsidRPr="00671C8B">
              <w:t>session_id</w:t>
            </w:r>
            <w:proofErr w:type="spellEnd"/>
            <w:r w:rsidRPr="00671C8B">
              <w:t>.</w:t>
            </w:r>
            <w:r w:rsidRPr="00671C8B">
              <w:rPr>
                <w:lang w:eastAsia="zh-CN"/>
              </w:rPr>
              <w:t>&gt;</w:t>
            </w:r>
          </w:p>
        </w:tc>
      </w:tr>
    </w:tbl>
    <w:p w14:paraId="168378CB" w14:textId="77777777" w:rsidR="00820682" w:rsidRPr="00671C8B" w:rsidRDefault="00820682" w:rsidP="00820682">
      <w:pPr>
        <w:pStyle w:val="Heading3"/>
      </w:pPr>
      <w:bookmarkStart w:id="199" w:name="_Toc345081464"/>
      <w:bookmarkStart w:id="200" w:name="_Toc349753201"/>
      <w:bookmarkStart w:id="201" w:name="_Toc349754100"/>
      <w:bookmarkStart w:id="202" w:name="_Ref366746384"/>
      <w:bookmarkStart w:id="203" w:name="_Ref369093346"/>
      <w:bookmarkStart w:id="204" w:name="_Toc368586155"/>
      <w:bookmarkStart w:id="205" w:name="_Toc448912337"/>
      <w:bookmarkStart w:id="206" w:name="_Toc486251754"/>
      <w:bookmarkStart w:id="207" w:name="_Toc489371241"/>
      <w:bookmarkStart w:id="208" w:name="_Toc511294391"/>
      <w:r w:rsidRPr="00671C8B">
        <w:t>+KTCPRCV Command: Receive Data through a TCP Connection</w:t>
      </w:r>
      <w:bookmarkEnd w:id="199"/>
      <w:bookmarkEnd w:id="200"/>
      <w:bookmarkEnd w:id="201"/>
      <w:bookmarkEnd w:id="202"/>
      <w:bookmarkEnd w:id="203"/>
      <w:bookmarkEnd w:id="204"/>
      <w:bookmarkEnd w:id="205"/>
      <w:bookmarkEnd w:id="206"/>
      <w:bookmarkEnd w:id="207"/>
      <w:bookmarkEnd w:id="208"/>
    </w:p>
    <w:tbl>
      <w:tblPr>
        <w:tblStyle w:val="TableSWIleft"/>
        <w:tblW w:w="9288" w:type="dxa"/>
        <w:tblLayout w:type="fixed"/>
        <w:tblLook w:val="04A0" w:firstRow="1" w:lastRow="0" w:firstColumn="1" w:lastColumn="0" w:noHBand="0" w:noVBand="1"/>
      </w:tblPr>
      <w:tblGrid>
        <w:gridCol w:w="1728"/>
        <w:gridCol w:w="7560"/>
      </w:tblGrid>
      <w:tr w:rsidR="00820682" w:rsidRPr="00671C8B" w14:paraId="26306B9D"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CBDBE0A" w14:textId="61531153" w:rsidR="00820682" w:rsidRPr="00671C8B" w:rsidRDefault="004D02D6" w:rsidP="00820682">
            <w:pPr>
              <w:pStyle w:val="TableRowHead"/>
              <w:spacing w:before="144" w:after="144"/>
              <w:rPr>
                <w:rFonts w:cs="Arial"/>
                <w:bCs w:val="0"/>
              </w:rPr>
            </w:pPr>
            <w:r>
              <w:t>HL78xx</w:t>
            </w:r>
          </w:p>
        </w:tc>
      </w:tr>
      <w:tr w:rsidR="00820682" w:rsidRPr="00671C8B" w14:paraId="6E70A175" w14:textId="77777777" w:rsidTr="00820682">
        <w:trPr>
          <w:cantSplit w:val="0"/>
        </w:trPr>
        <w:tc>
          <w:tcPr>
            <w:tcW w:w="1728" w:type="dxa"/>
          </w:tcPr>
          <w:p w14:paraId="2A9D21AE" w14:textId="77777777" w:rsidR="00820682" w:rsidRDefault="00820682" w:rsidP="00820682">
            <w:pPr>
              <w:pStyle w:val="TableBody"/>
            </w:pPr>
            <w:r>
              <w:rPr>
                <w:i/>
              </w:rPr>
              <w:t>Test command</w:t>
            </w:r>
          </w:p>
          <w:p w14:paraId="6921DA2A" w14:textId="77777777" w:rsidR="00820682" w:rsidRDefault="00820682" w:rsidP="00820682">
            <w:pPr>
              <w:pStyle w:val="TableBody"/>
            </w:pPr>
          </w:p>
          <w:p w14:paraId="52BB61D0" w14:textId="77777777" w:rsidR="00820682" w:rsidRDefault="00820682" w:rsidP="00820682">
            <w:pPr>
              <w:pStyle w:val="TableBody"/>
            </w:pPr>
            <w:r w:rsidRPr="00CB4B23">
              <w:rPr>
                <w:u w:val="single"/>
              </w:rPr>
              <w:t>Syntax</w:t>
            </w:r>
          </w:p>
          <w:p w14:paraId="79A43942" w14:textId="77777777" w:rsidR="00820682" w:rsidRPr="00CB4B23" w:rsidRDefault="00820682" w:rsidP="00820682">
            <w:pPr>
              <w:pStyle w:val="TableBody"/>
              <w:rPr>
                <w:b/>
              </w:rPr>
            </w:pPr>
            <w:r w:rsidRPr="00CB4B23">
              <w:rPr>
                <w:b/>
              </w:rPr>
              <w:t>AT+KTCPRCV=?</w:t>
            </w:r>
          </w:p>
        </w:tc>
        <w:tc>
          <w:tcPr>
            <w:tcW w:w="7560" w:type="dxa"/>
          </w:tcPr>
          <w:p w14:paraId="2C358ADE" w14:textId="77777777" w:rsidR="00820682" w:rsidRDefault="00820682" w:rsidP="00820682">
            <w:pPr>
              <w:pStyle w:val="TableBody"/>
              <w:rPr>
                <w:u w:val="single"/>
              </w:rPr>
            </w:pPr>
          </w:p>
          <w:p w14:paraId="1D1D4416" w14:textId="77777777" w:rsidR="00820682" w:rsidRDefault="00820682" w:rsidP="00820682">
            <w:pPr>
              <w:pStyle w:val="TableBody"/>
              <w:rPr>
                <w:u w:val="single"/>
              </w:rPr>
            </w:pPr>
          </w:p>
          <w:p w14:paraId="06C9C6E1" w14:textId="77777777" w:rsidR="00820682" w:rsidRDefault="00820682" w:rsidP="00820682">
            <w:pPr>
              <w:pStyle w:val="TableBody"/>
            </w:pPr>
            <w:r>
              <w:rPr>
                <w:u w:val="single"/>
              </w:rPr>
              <w:t>Response</w:t>
            </w:r>
          </w:p>
          <w:p w14:paraId="05DF52C6" w14:textId="77777777" w:rsidR="00820682" w:rsidRPr="00CB4B23" w:rsidRDefault="00820682" w:rsidP="00820682">
            <w:pPr>
              <w:pStyle w:val="TableBody"/>
              <w:rPr>
                <w:b/>
              </w:rPr>
            </w:pPr>
            <w:r w:rsidRPr="00CB4B23">
              <w:rPr>
                <w:b/>
              </w:rPr>
              <w:t>+KTCPRCV: (</w:t>
            </w:r>
            <w:r w:rsidRPr="00B2263D">
              <w:t>list of possible</w:t>
            </w:r>
            <w:r w:rsidRPr="00CB4B23">
              <w:rPr>
                <w:b/>
              </w:rPr>
              <w:t xml:space="preserve"> &lt;</w:t>
            </w:r>
            <w:proofErr w:type="spellStart"/>
            <w:r w:rsidRPr="00CB4B23">
              <w:rPr>
                <w:b/>
              </w:rPr>
              <w:t>session_id</w:t>
            </w:r>
            <w:proofErr w:type="spellEnd"/>
            <w:r w:rsidRPr="00CB4B23">
              <w:rPr>
                <w:b/>
              </w:rPr>
              <w:t>&gt;</w:t>
            </w:r>
            <w:r w:rsidRPr="00B2263D">
              <w:t>s</w:t>
            </w:r>
            <w:proofErr w:type="gramStart"/>
            <w:r w:rsidRPr="00CB4B23">
              <w:rPr>
                <w:b/>
              </w:rPr>
              <w:t>),(</w:t>
            </w:r>
            <w:proofErr w:type="gramEnd"/>
            <w:r w:rsidRPr="00B2263D">
              <w:t>list of possible</w:t>
            </w:r>
            <w:r w:rsidRPr="00CB4B23">
              <w:rPr>
                <w:b/>
              </w:rPr>
              <w:t xml:space="preserve"> &lt;</w:t>
            </w:r>
            <w:proofErr w:type="spellStart"/>
            <w:r w:rsidRPr="00CB4B23">
              <w:rPr>
                <w:b/>
              </w:rPr>
              <w:t>ndata</w:t>
            </w:r>
            <w:proofErr w:type="spellEnd"/>
            <w:r w:rsidRPr="00CB4B23">
              <w:rPr>
                <w:b/>
              </w:rPr>
              <w:t>&gt;</w:t>
            </w:r>
            <w:r w:rsidRPr="00CB4B23">
              <w:t>s</w:t>
            </w:r>
            <w:r w:rsidRPr="00CB4B23">
              <w:rPr>
                <w:b/>
              </w:rPr>
              <w:t>)</w:t>
            </w:r>
          </w:p>
          <w:p w14:paraId="63772FC6" w14:textId="77777777" w:rsidR="00820682" w:rsidRPr="00CB4B23" w:rsidRDefault="00820682" w:rsidP="00820682">
            <w:pPr>
              <w:pStyle w:val="TableBody"/>
            </w:pPr>
            <w:r w:rsidRPr="00CB4B23">
              <w:rPr>
                <w:b/>
              </w:rPr>
              <w:t>OK</w:t>
            </w:r>
          </w:p>
        </w:tc>
      </w:tr>
      <w:tr w:rsidR="00820682" w:rsidRPr="00671C8B" w14:paraId="3630E2C1" w14:textId="77777777" w:rsidTr="00820682">
        <w:trPr>
          <w:cantSplit w:val="0"/>
        </w:trPr>
        <w:tc>
          <w:tcPr>
            <w:tcW w:w="1728" w:type="dxa"/>
          </w:tcPr>
          <w:p w14:paraId="71EF003C" w14:textId="77777777" w:rsidR="00820682" w:rsidRPr="00671C8B" w:rsidRDefault="00820682" w:rsidP="00820682">
            <w:pPr>
              <w:pStyle w:val="TableBody"/>
              <w:rPr>
                <w:b/>
                <w:i/>
              </w:rPr>
            </w:pPr>
            <w:r w:rsidRPr="00671C8B">
              <w:rPr>
                <w:i/>
              </w:rPr>
              <w:t>Write command</w:t>
            </w:r>
          </w:p>
          <w:p w14:paraId="78E8EC03" w14:textId="77777777" w:rsidR="00820682" w:rsidRPr="00671C8B" w:rsidRDefault="00820682" w:rsidP="00820682">
            <w:pPr>
              <w:pStyle w:val="TableBody"/>
            </w:pPr>
          </w:p>
          <w:p w14:paraId="1AB336CA" w14:textId="77777777" w:rsidR="00820682" w:rsidRPr="00671C8B" w:rsidRDefault="00820682" w:rsidP="00820682">
            <w:pPr>
              <w:pStyle w:val="TableBody"/>
              <w:rPr>
                <w:u w:val="single"/>
              </w:rPr>
            </w:pPr>
            <w:r w:rsidRPr="00671C8B">
              <w:rPr>
                <w:u w:val="single"/>
              </w:rPr>
              <w:t>Syntax</w:t>
            </w:r>
          </w:p>
          <w:p w14:paraId="6849950F" w14:textId="77777777" w:rsidR="00820682" w:rsidRPr="00671C8B" w:rsidRDefault="00820682" w:rsidP="00820682">
            <w:pPr>
              <w:pStyle w:val="TableBody"/>
              <w:rPr>
                <w:b/>
              </w:rPr>
            </w:pPr>
            <w:r w:rsidRPr="00671C8B">
              <w:rPr>
                <w:b/>
              </w:rPr>
              <w:t>AT+KTCPRCV=</w:t>
            </w:r>
          </w:p>
          <w:p w14:paraId="69E84AB2" w14:textId="77777777" w:rsidR="00820682" w:rsidRPr="00671C8B" w:rsidRDefault="00820682" w:rsidP="00820682">
            <w:pPr>
              <w:pStyle w:val="TableBody"/>
            </w:pPr>
            <w:r w:rsidRPr="00671C8B">
              <w:rPr>
                <w:b/>
              </w:rPr>
              <w:lastRenderedPageBreak/>
              <w:t>&lt;</w:t>
            </w:r>
            <w:proofErr w:type="spellStart"/>
            <w:r w:rsidRPr="00671C8B">
              <w:rPr>
                <w:b/>
              </w:rPr>
              <w:t>session_id</w:t>
            </w:r>
            <w:proofErr w:type="spellEnd"/>
            <w:r w:rsidRPr="00671C8B">
              <w:rPr>
                <w:b/>
              </w:rPr>
              <w:t>&gt;,</w:t>
            </w:r>
            <w:r w:rsidRPr="00671C8B">
              <w:rPr>
                <w:b/>
              </w:rPr>
              <w:br/>
              <w:t>&lt;</w:t>
            </w:r>
            <w:proofErr w:type="spellStart"/>
            <w:r w:rsidRPr="00671C8B">
              <w:rPr>
                <w:b/>
              </w:rPr>
              <w:t>ndata</w:t>
            </w:r>
            <w:proofErr w:type="spellEnd"/>
            <w:r w:rsidRPr="00671C8B">
              <w:rPr>
                <w:b/>
              </w:rPr>
              <w:t>&gt;</w:t>
            </w:r>
          </w:p>
        </w:tc>
        <w:tc>
          <w:tcPr>
            <w:tcW w:w="7560" w:type="dxa"/>
          </w:tcPr>
          <w:p w14:paraId="0F867E3C" w14:textId="77777777" w:rsidR="00820682" w:rsidRPr="00671C8B" w:rsidRDefault="00820682" w:rsidP="00820682">
            <w:pPr>
              <w:pStyle w:val="TableBody"/>
              <w:rPr>
                <w:u w:val="single"/>
              </w:rPr>
            </w:pPr>
          </w:p>
          <w:p w14:paraId="35A58908" w14:textId="77777777" w:rsidR="00820682" w:rsidRPr="00671C8B" w:rsidRDefault="00820682" w:rsidP="00820682">
            <w:pPr>
              <w:pStyle w:val="TableBody"/>
              <w:rPr>
                <w:u w:val="single"/>
              </w:rPr>
            </w:pPr>
          </w:p>
          <w:p w14:paraId="2A86CB74" w14:textId="77777777" w:rsidR="00820682" w:rsidRPr="00671C8B" w:rsidRDefault="00820682" w:rsidP="00820682">
            <w:pPr>
              <w:pStyle w:val="TableBody"/>
              <w:rPr>
                <w:u w:val="single"/>
              </w:rPr>
            </w:pPr>
            <w:r w:rsidRPr="00671C8B">
              <w:rPr>
                <w:u w:val="single"/>
              </w:rPr>
              <w:t>Response</w:t>
            </w:r>
          </w:p>
          <w:p w14:paraId="1037E8ED" w14:textId="77777777" w:rsidR="00820682" w:rsidRPr="00671C8B" w:rsidRDefault="00820682" w:rsidP="00820682">
            <w:pPr>
              <w:pStyle w:val="TableBody"/>
              <w:rPr>
                <w:b/>
                <w:lang w:eastAsia="zh-CN"/>
              </w:rPr>
            </w:pPr>
            <w:r w:rsidRPr="00671C8B">
              <w:rPr>
                <w:b/>
              </w:rPr>
              <w:t>CONNECT</w:t>
            </w:r>
          </w:p>
          <w:p w14:paraId="4BEF8006" w14:textId="77777777" w:rsidR="00820682" w:rsidRPr="00671C8B" w:rsidRDefault="00820682" w:rsidP="00820682">
            <w:pPr>
              <w:pStyle w:val="TableBody"/>
              <w:rPr>
                <w:b/>
                <w:lang w:eastAsia="zh-CN"/>
              </w:rPr>
            </w:pPr>
            <w:r w:rsidRPr="00671C8B">
              <w:rPr>
                <w:b/>
                <w:lang w:eastAsia="zh-CN"/>
              </w:rPr>
              <w:lastRenderedPageBreak/>
              <w:t>…</w:t>
            </w:r>
            <w:r w:rsidRPr="00671C8B">
              <w:rPr>
                <w:b/>
              </w:rPr>
              <w:t>&lt;EOF pattern&gt;</w:t>
            </w:r>
          </w:p>
          <w:p w14:paraId="3E0F3B4C" w14:textId="77777777" w:rsidR="00820682" w:rsidRDefault="00820682" w:rsidP="00820682">
            <w:pPr>
              <w:pStyle w:val="TableBody"/>
            </w:pPr>
            <w:r w:rsidRPr="00671C8B">
              <w:rPr>
                <w:b/>
              </w:rPr>
              <w:t>OK</w:t>
            </w:r>
          </w:p>
          <w:p w14:paraId="6962B9A2" w14:textId="77777777" w:rsidR="00820682" w:rsidRPr="00476469" w:rsidRDefault="00820682" w:rsidP="00820682">
            <w:pPr>
              <w:pStyle w:val="TableBody"/>
            </w:pPr>
          </w:p>
          <w:p w14:paraId="0B7872B1" w14:textId="77777777" w:rsidR="00820682" w:rsidRPr="00C318EF" w:rsidRDefault="00820682" w:rsidP="00820682">
            <w:pPr>
              <w:pStyle w:val="TableBody"/>
            </w:pPr>
            <w:r w:rsidRPr="00476469">
              <w:t>or</w:t>
            </w:r>
          </w:p>
          <w:p w14:paraId="26D4A6ED" w14:textId="77777777" w:rsidR="00820682" w:rsidRPr="00671C8B" w:rsidRDefault="00820682" w:rsidP="00820682">
            <w:pPr>
              <w:pStyle w:val="TableBody"/>
              <w:rPr>
                <w:b/>
              </w:rPr>
            </w:pPr>
            <w:r w:rsidRPr="00671C8B">
              <w:rPr>
                <w:b/>
              </w:rPr>
              <w:t>+KTCP_NOTIF: &lt;</w:t>
            </w:r>
            <w:proofErr w:type="spellStart"/>
            <w:r w:rsidRPr="00671C8B">
              <w:rPr>
                <w:b/>
              </w:rPr>
              <w:t>session_id</w:t>
            </w:r>
            <w:proofErr w:type="spellEnd"/>
            <w:proofErr w:type="gramStart"/>
            <w:r w:rsidRPr="00671C8B">
              <w:rPr>
                <w:b/>
              </w:rPr>
              <w:t>&gt;,&lt;</w:t>
            </w:r>
            <w:proofErr w:type="spellStart"/>
            <w:proofErr w:type="gramEnd"/>
            <w:r w:rsidRPr="00671C8B">
              <w:rPr>
                <w:b/>
              </w:rPr>
              <w:t>tcp_notif</w:t>
            </w:r>
            <w:proofErr w:type="spellEnd"/>
            <w:r w:rsidRPr="00671C8B">
              <w:rPr>
                <w:b/>
              </w:rPr>
              <w:t>&gt;</w:t>
            </w:r>
          </w:p>
          <w:p w14:paraId="47149588" w14:textId="77777777" w:rsidR="00820682" w:rsidRPr="009B3321" w:rsidRDefault="00820682" w:rsidP="00820682">
            <w:pPr>
              <w:pStyle w:val="TableBody"/>
            </w:pPr>
          </w:p>
          <w:p w14:paraId="7BB96E86" w14:textId="77777777" w:rsidR="00820682" w:rsidRPr="00671C8B" w:rsidRDefault="00820682" w:rsidP="00820682">
            <w:pPr>
              <w:pStyle w:val="TableBody"/>
              <w:rPr>
                <w:u w:val="single"/>
              </w:rPr>
            </w:pPr>
            <w:r w:rsidRPr="00671C8B">
              <w:rPr>
                <w:u w:val="single"/>
              </w:rPr>
              <w:t>Parameters</w:t>
            </w:r>
          </w:p>
          <w:p w14:paraId="13D20F02" w14:textId="77777777" w:rsidR="00820682" w:rsidRPr="00671C8B" w:rsidRDefault="00820682" w:rsidP="00820682">
            <w:pPr>
              <w:pStyle w:val="TableBody"/>
              <w:ind w:left="1348" w:hanging="1348"/>
            </w:pPr>
            <w:r w:rsidRPr="00671C8B">
              <w:rPr>
                <w:b/>
              </w:rPr>
              <w:t>&lt;</w:t>
            </w:r>
            <w:proofErr w:type="spellStart"/>
            <w:r w:rsidRPr="00671C8B">
              <w:rPr>
                <w:b/>
              </w:rPr>
              <w:t>session_id</w:t>
            </w:r>
            <w:proofErr w:type="spellEnd"/>
            <w:r w:rsidRPr="00671C8B">
              <w:rPr>
                <w:b/>
              </w:rPr>
              <w:t>&gt;</w:t>
            </w:r>
            <w:r w:rsidRPr="00671C8B">
              <w:rPr>
                <w:b/>
              </w:rPr>
              <w:tab/>
            </w:r>
            <w:r w:rsidRPr="00671C8B">
              <w:t>TCP session</w:t>
            </w:r>
            <w:r>
              <w:t xml:space="preserve"> index</w:t>
            </w:r>
          </w:p>
          <w:p w14:paraId="7C966ACF" w14:textId="77777777" w:rsidR="00820682" w:rsidRPr="009B3321" w:rsidRDefault="00820682" w:rsidP="00820682">
            <w:pPr>
              <w:pStyle w:val="TableBody"/>
            </w:pPr>
          </w:p>
          <w:p w14:paraId="318C720C" w14:textId="77777777" w:rsidR="00820682" w:rsidRPr="00671C8B" w:rsidRDefault="00820682" w:rsidP="00820682">
            <w:pPr>
              <w:pStyle w:val="TableBody"/>
              <w:ind w:left="1348" w:hanging="1348"/>
            </w:pPr>
            <w:r w:rsidRPr="00671C8B">
              <w:rPr>
                <w:b/>
              </w:rPr>
              <w:t>&lt;</w:t>
            </w:r>
            <w:proofErr w:type="spellStart"/>
            <w:r w:rsidRPr="00671C8B">
              <w:rPr>
                <w:b/>
              </w:rPr>
              <w:t>ndata</w:t>
            </w:r>
            <w:proofErr w:type="spellEnd"/>
            <w:r w:rsidRPr="00671C8B">
              <w:rPr>
                <w:b/>
              </w:rPr>
              <w:t>&gt;</w:t>
            </w:r>
            <w:r w:rsidRPr="00671C8B">
              <w:tab/>
            </w:r>
            <w:r w:rsidRPr="00671C8B">
              <w:rPr>
                <w:lang w:eastAsia="zh-CN"/>
              </w:rPr>
              <w:t>N</w:t>
            </w:r>
            <w:r w:rsidRPr="00671C8B">
              <w:t xml:space="preserve">umber of bytes the device </w:t>
            </w:r>
            <w:r w:rsidRPr="00671C8B">
              <w:rPr>
                <w:lang w:eastAsia="zh-CN"/>
              </w:rPr>
              <w:t>wants</w:t>
            </w:r>
            <w:r w:rsidRPr="00671C8B">
              <w:t xml:space="preserve"> to receive (max value 4294967295)</w:t>
            </w:r>
          </w:p>
          <w:p w14:paraId="74001118" w14:textId="77777777" w:rsidR="00820682" w:rsidRPr="00D86F43" w:rsidRDefault="00820682" w:rsidP="00820682">
            <w:pPr>
              <w:pStyle w:val="TableBody"/>
            </w:pPr>
          </w:p>
          <w:p w14:paraId="419CC4A6" w14:textId="77777777" w:rsidR="00820682" w:rsidRPr="00671C8B" w:rsidRDefault="00820682" w:rsidP="00820682">
            <w:pPr>
              <w:pStyle w:val="TableBody"/>
              <w:ind w:left="1348" w:hanging="1348"/>
            </w:pPr>
            <w:r w:rsidRPr="00671C8B">
              <w:rPr>
                <w:b/>
              </w:rPr>
              <w:t>&lt;</w:t>
            </w:r>
            <w:proofErr w:type="spellStart"/>
            <w:r w:rsidRPr="00671C8B">
              <w:rPr>
                <w:b/>
              </w:rPr>
              <w:t>tcp_notif</w:t>
            </w:r>
            <w:proofErr w:type="spellEnd"/>
            <w:r w:rsidRPr="00671C8B">
              <w:rPr>
                <w:b/>
              </w:rPr>
              <w:t>&gt;</w:t>
            </w:r>
            <w:r w:rsidRPr="00671C8B">
              <w:tab/>
              <w:t>See command AT+KTCPCNX</w:t>
            </w:r>
          </w:p>
        </w:tc>
      </w:tr>
      <w:tr w:rsidR="00820682" w:rsidRPr="00671C8B" w14:paraId="287EECD2" w14:textId="77777777" w:rsidTr="00820682">
        <w:trPr>
          <w:cantSplit w:val="0"/>
        </w:trPr>
        <w:tc>
          <w:tcPr>
            <w:tcW w:w="0" w:type="dxa"/>
          </w:tcPr>
          <w:p w14:paraId="0C77E6C6" w14:textId="77777777" w:rsidR="00820682" w:rsidRPr="00671C8B" w:rsidRDefault="00820682" w:rsidP="00820682">
            <w:pPr>
              <w:pStyle w:val="TableBody"/>
              <w:rPr>
                <w:u w:val="single"/>
              </w:rPr>
            </w:pPr>
            <w:r w:rsidRPr="00671C8B">
              <w:rPr>
                <w:u w:val="single"/>
              </w:rPr>
              <w:lastRenderedPageBreak/>
              <w:t>Reference</w:t>
            </w:r>
          </w:p>
          <w:p w14:paraId="6EDCF98B" w14:textId="77777777" w:rsidR="00820682" w:rsidRPr="00671C8B" w:rsidRDefault="00820682" w:rsidP="00820682">
            <w:pPr>
              <w:pStyle w:val="TableBody"/>
              <w:rPr>
                <w:u w:val="single"/>
              </w:rPr>
            </w:pPr>
            <w:r w:rsidRPr="00671C8B">
              <w:t>Sierra Wireless Proprietary</w:t>
            </w:r>
          </w:p>
        </w:tc>
        <w:tc>
          <w:tcPr>
            <w:tcW w:w="0" w:type="dxa"/>
          </w:tcPr>
          <w:p w14:paraId="2E5E2B81" w14:textId="77777777" w:rsidR="00820682" w:rsidRPr="00671C8B" w:rsidRDefault="00820682" w:rsidP="00820682">
            <w:pPr>
              <w:pStyle w:val="TableBody"/>
              <w:rPr>
                <w:u w:val="single"/>
              </w:rPr>
            </w:pPr>
            <w:r w:rsidRPr="00671C8B">
              <w:rPr>
                <w:u w:val="single"/>
              </w:rPr>
              <w:t>Notes</w:t>
            </w:r>
          </w:p>
          <w:p w14:paraId="6DB7BDD1" w14:textId="77777777" w:rsidR="00820682" w:rsidRPr="00671C8B" w:rsidRDefault="00820682" w:rsidP="00820682">
            <w:pPr>
              <w:pStyle w:val="TableBody"/>
              <w:numPr>
                <w:ilvl w:val="0"/>
                <w:numId w:val="57"/>
              </w:numPr>
            </w:pPr>
            <w:r w:rsidRPr="00671C8B">
              <w:t>This function is used to receive &lt;</w:t>
            </w:r>
            <w:proofErr w:type="spellStart"/>
            <w:r w:rsidRPr="00671C8B">
              <w:t>ndata</w:t>
            </w:r>
            <w:proofErr w:type="spellEnd"/>
            <w:r w:rsidRPr="00671C8B">
              <w:t>&gt; data bytes through a previously opened TCP socket</w:t>
            </w:r>
            <w:r>
              <w:t>.</w:t>
            </w:r>
          </w:p>
          <w:p w14:paraId="3CF9DF7B" w14:textId="77777777" w:rsidR="00820682" w:rsidRPr="00671C8B" w:rsidRDefault="00820682" w:rsidP="00820682">
            <w:pPr>
              <w:pStyle w:val="TableBody"/>
              <w:numPr>
                <w:ilvl w:val="0"/>
                <w:numId w:val="57"/>
              </w:numPr>
            </w:pPr>
            <w:r w:rsidRPr="00671C8B">
              <w:t>&lt;</w:t>
            </w:r>
            <w:proofErr w:type="spellStart"/>
            <w:r w:rsidRPr="00671C8B">
              <w:t>ndata</w:t>
            </w:r>
            <w:proofErr w:type="spellEnd"/>
            <w:r w:rsidRPr="00671C8B">
              <w:t>&gt; indicates the max data number that the terminal wishes to receive. If the TCP socket contains more data than &lt;</w:t>
            </w:r>
            <w:proofErr w:type="spellStart"/>
            <w:r w:rsidRPr="00671C8B">
              <w:t>ndata</w:t>
            </w:r>
            <w:proofErr w:type="spellEnd"/>
            <w:r w:rsidRPr="00671C8B">
              <w:t xml:space="preserve">&gt; </w:t>
            </w:r>
            <w:proofErr w:type="gramStart"/>
            <w:r w:rsidRPr="00671C8B">
              <w:t>bytes</w:t>
            </w:r>
            <w:proofErr w:type="gramEnd"/>
            <w:r w:rsidRPr="00671C8B">
              <w:t xml:space="preserve"> then only &lt;</w:t>
            </w:r>
            <w:proofErr w:type="spellStart"/>
            <w:r w:rsidRPr="00671C8B">
              <w:t>ndata</w:t>
            </w:r>
            <w:proofErr w:type="spellEnd"/>
            <w:r w:rsidRPr="00671C8B">
              <w:t>&gt; bytes will be received. If the TCP socket contains less data than &lt;</w:t>
            </w:r>
            <w:proofErr w:type="spellStart"/>
            <w:r w:rsidRPr="00671C8B">
              <w:t>ndata</w:t>
            </w:r>
            <w:proofErr w:type="spellEnd"/>
            <w:r w:rsidRPr="00671C8B">
              <w:t xml:space="preserve">&gt; </w:t>
            </w:r>
            <w:proofErr w:type="gramStart"/>
            <w:r w:rsidRPr="00671C8B">
              <w:t>bytes</w:t>
            </w:r>
            <w:proofErr w:type="gramEnd"/>
            <w:r w:rsidRPr="00671C8B">
              <w:t xml:space="preserve"> then only TCP socket’s data will be received</w:t>
            </w:r>
            <w:r>
              <w:t>.</w:t>
            </w:r>
          </w:p>
          <w:p w14:paraId="58FF4288" w14:textId="77777777" w:rsidR="00820682" w:rsidRPr="00671C8B" w:rsidRDefault="00820682" w:rsidP="00820682">
            <w:pPr>
              <w:pStyle w:val="TableBody"/>
              <w:numPr>
                <w:ilvl w:val="0"/>
                <w:numId w:val="57"/>
              </w:numPr>
            </w:pPr>
            <w:r w:rsidRPr="00671C8B">
              <w:t>&lt;EOF pattern&gt; would be added a</w:t>
            </w:r>
            <w:r>
              <w:t>t the end of data automatically.</w:t>
            </w:r>
          </w:p>
          <w:p w14:paraId="53A834DF" w14:textId="77777777" w:rsidR="00820682" w:rsidRDefault="00820682" w:rsidP="00820682">
            <w:pPr>
              <w:pStyle w:val="TableBody"/>
              <w:numPr>
                <w:ilvl w:val="0"/>
                <w:numId w:val="57"/>
              </w:numPr>
            </w:pPr>
            <w:r w:rsidRPr="00671C8B">
              <w:t>When &lt;</w:t>
            </w:r>
            <w:proofErr w:type="spellStart"/>
            <w:r w:rsidRPr="00671C8B">
              <w:t>ndata</w:t>
            </w:r>
            <w:proofErr w:type="spellEnd"/>
            <w:r w:rsidRPr="00671C8B">
              <w:t>&gt; (max value) bytes or only available data in the TCP socket have been received, the module returns to command state and returns OK</w:t>
            </w:r>
            <w:r>
              <w:t>.</w:t>
            </w:r>
          </w:p>
          <w:p w14:paraId="77012434" w14:textId="77777777" w:rsidR="00820682" w:rsidRDefault="00820682" w:rsidP="00820682">
            <w:pPr>
              <w:pStyle w:val="TableBulleted"/>
              <w:numPr>
                <w:ilvl w:val="0"/>
                <w:numId w:val="57"/>
              </w:numPr>
              <w:tabs>
                <w:tab w:val="clear" w:pos="312"/>
                <w:tab w:val="left" w:pos="355"/>
              </w:tabs>
            </w:pPr>
            <w:r>
              <w:t>It is highly recommended to configure the module for hardware flow control using AT&amp;K3 before using this command.</w:t>
            </w:r>
          </w:p>
          <w:p w14:paraId="01D6CCE4" w14:textId="77777777" w:rsidR="00820682" w:rsidRPr="00671C8B" w:rsidRDefault="00820682" w:rsidP="00820682">
            <w:pPr>
              <w:pStyle w:val="TableBody"/>
              <w:numPr>
                <w:ilvl w:val="0"/>
                <w:numId w:val="57"/>
              </w:numPr>
            </w:pPr>
            <w:r>
              <w:t xml:space="preserve">Refer to </w:t>
            </w:r>
            <w:r w:rsidRPr="00671C8B">
              <w:t>AT&amp;D</w:t>
            </w:r>
            <w:r>
              <w:t xml:space="preserve"> for the behavior of DTR drop.</w:t>
            </w:r>
          </w:p>
        </w:tc>
      </w:tr>
    </w:tbl>
    <w:p w14:paraId="284FEB4A" w14:textId="77777777" w:rsidR="00820682" w:rsidRPr="00671C8B" w:rsidRDefault="00820682" w:rsidP="00820682">
      <w:pPr>
        <w:pStyle w:val="Heading3"/>
      </w:pPr>
      <w:bookmarkStart w:id="209" w:name="_Toc345081465"/>
      <w:bookmarkStart w:id="210" w:name="_Toc349753202"/>
      <w:bookmarkStart w:id="211" w:name="_Toc349754101"/>
      <w:bookmarkStart w:id="212" w:name="_Ref366746392"/>
      <w:bookmarkStart w:id="213" w:name="_Ref369093358"/>
      <w:bookmarkStart w:id="214" w:name="_Toc368586156"/>
      <w:bookmarkStart w:id="215" w:name="_Toc448912338"/>
      <w:bookmarkStart w:id="216" w:name="_Toc486251755"/>
      <w:bookmarkStart w:id="217" w:name="_Ref489361835"/>
      <w:bookmarkStart w:id="218" w:name="_Ref489361837"/>
      <w:bookmarkStart w:id="219" w:name="_Toc489371242"/>
      <w:bookmarkStart w:id="220" w:name="_Toc511294392"/>
      <w:r w:rsidRPr="00671C8B">
        <w:t>+KTCPSND Command: Send Data through a TCP Connection</w:t>
      </w:r>
      <w:bookmarkEnd w:id="209"/>
      <w:bookmarkEnd w:id="210"/>
      <w:bookmarkEnd w:id="211"/>
      <w:bookmarkEnd w:id="212"/>
      <w:bookmarkEnd w:id="213"/>
      <w:bookmarkEnd w:id="214"/>
      <w:bookmarkEnd w:id="215"/>
      <w:bookmarkEnd w:id="216"/>
      <w:bookmarkEnd w:id="217"/>
      <w:bookmarkEnd w:id="218"/>
      <w:bookmarkEnd w:id="219"/>
      <w:bookmarkEnd w:id="220"/>
    </w:p>
    <w:tbl>
      <w:tblPr>
        <w:tblStyle w:val="TableSWIleft"/>
        <w:tblW w:w="9288" w:type="dxa"/>
        <w:tblLayout w:type="fixed"/>
        <w:tblLook w:val="04A0" w:firstRow="1" w:lastRow="0" w:firstColumn="1" w:lastColumn="0" w:noHBand="0" w:noVBand="1"/>
      </w:tblPr>
      <w:tblGrid>
        <w:gridCol w:w="1728"/>
        <w:gridCol w:w="7560"/>
      </w:tblGrid>
      <w:tr w:rsidR="00820682" w:rsidRPr="00671C8B" w14:paraId="7C4922EB"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D024CCD" w14:textId="2267EFA7" w:rsidR="00820682" w:rsidRPr="00671C8B" w:rsidRDefault="004D02D6" w:rsidP="00820682">
            <w:pPr>
              <w:pStyle w:val="TableRowHead"/>
              <w:spacing w:before="144" w:after="144"/>
              <w:rPr>
                <w:rFonts w:cs="Arial"/>
                <w:bCs w:val="0"/>
              </w:rPr>
            </w:pPr>
            <w:r>
              <w:t>HL78xx</w:t>
            </w:r>
          </w:p>
        </w:tc>
      </w:tr>
      <w:tr w:rsidR="00820682" w:rsidRPr="00671C8B" w14:paraId="6AA67C83" w14:textId="77777777" w:rsidTr="00820682">
        <w:tc>
          <w:tcPr>
            <w:tcW w:w="1728" w:type="dxa"/>
          </w:tcPr>
          <w:p w14:paraId="1CCD9865" w14:textId="77777777" w:rsidR="00820682" w:rsidRDefault="00820682" w:rsidP="00820682">
            <w:pPr>
              <w:pStyle w:val="TableBody"/>
            </w:pPr>
            <w:r>
              <w:rPr>
                <w:i/>
              </w:rPr>
              <w:t>Test command</w:t>
            </w:r>
          </w:p>
          <w:p w14:paraId="165C1A75" w14:textId="77777777" w:rsidR="00820682" w:rsidRDefault="00820682" w:rsidP="00820682">
            <w:pPr>
              <w:pStyle w:val="TableBody"/>
            </w:pPr>
          </w:p>
          <w:p w14:paraId="666FC415" w14:textId="77777777" w:rsidR="00820682" w:rsidRDefault="00820682" w:rsidP="00820682">
            <w:pPr>
              <w:pStyle w:val="TableBody"/>
              <w:rPr>
                <w:u w:val="single"/>
              </w:rPr>
            </w:pPr>
            <w:r w:rsidRPr="00CB4B23">
              <w:rPr>
                <w:u w:val="single"/>
              </w:rPr>
              <w:t>Syntax</w:t>
            </w:r>
          </w:p>
          <w:p w14:paraId="68C241B4" w14:textId="77777777" w:rsidR="00820682" w:rsidRPr="00CB4B23" w:rsidRDefault="00820682" w:rsidP="00820682">
            <w:pPr>
              <w:pStyle w:val="TableBody"/>
              <w:rPr>
                <w:b/>
              </w:rPr>
            </w:pPr>
            <w:r w:rsidRPr="00CB4B23">
              <w:rPr>
                <w:b/>
              </w:rPr>
              <w:t>AT+KTCPSND=?</w:t>
            </w:r>
          </w:p>
        </w:tc>
        <w:tc>
          <w:tcPr>
            <w:tcW w:w="7560" w:type="dxa"/>
          </w:tcPr>
          <w:p w14:paraId="7F5F7BB1" w14:textId="77777777" w:rsidR="00820682" w:rsidRDefault="00820682" w:rsidP="00820682">
            <w:pPr>
              <w:pStyle w:val="TableBody"/>
              <w:rPr>
                <w:u w:val="single"/>
              </w:rPr>
            </w:pPr>
          </w:p>
          <w:p w14:paraId="0D192552" w14:textId="77777777" w:rsidR="00820682" w:rsidRDefault="00820682" w:rsidP="00820682">
            <w:pPr>
              <w:pStyle w:val="TableBody"/>
              <w:rPr>
                <w:u w:val="single"/>
              </w:rPr>
            </w:pPr>
          </w:p>
          <w:p w14:paraId="18B9838C" w14:textId="77777777" w:rsidR="00820682" w:rsidRDefault="00820682" w:rsidP="00820682">
            <w:pPr>
              <w:pStyle w:val="TableBody"/>
            </w:pPr>
            <w:r>
              <w:rPr>
                <w:u w:val="single"/>
              </w:rPr>
              <w:t>Response</w:t>
            </w:r>
          </w:p>
          <w:p w14:paraId="1FF853A6" w14:textId="77777777" w:rsidR="00820682" w:rsidRPr="00CB4B23" w:rsidRDefault="00820682" w:rsidP="00820682">
            <w:pPr>
              <w:pStyle w:val="TableBody"/>
              <w:rPr>
                <w:b/>
              </w:rPr>
            </w:pPr>
            <w:r w:rsidRPr="00CB4B23">
              <w:rPr>
                <w:b/>
              </w:rPr>
              <w:t>+KTCPSND: (</w:t>
            </w:r>
            <w:r w:rsidRPr="004F084D">
              <w:t>list of possible</w:t>
            </w:r>
            <w:r w:rsidRPr="00CB4B23">
              <w:rPr>
                <w:b/>
              </w:rPr>
              <w:t xml:space="preserve"> &lt;</w:t>
            </w:r>
            <w:proofErr w:type="spellStart"/>
            <w:r w:rsidRPr="00CB4B23">
              <w:rPr>
                <w:b/>
              </w:rPr>
              <w:t>session_id</w:t>
            </w:r>
            <w:proofErr w:type="spellEnd"/>
            <w:r w:rsidRPr="00CB4B23">
              <w:rPr>
                <w:b/>
              </w:rPr>
              <w:t>&gt;</w:t>
            </w:r>
            <w:r w:rsidRPr="004F084D">
              <w:t>s</w:t>
            </w:r>
            <w:proofErr w:type="gramStart"/>
            <w:r w:rsidRPr="00CB4B23">
              <w:rPr>
                <w:b/>
              </w:rPr>
              <w:t>),(</w:t>
            </w:r>
            <w:proofErr w:type="gramEnd"/>
            <w:r w:rsidRPr="004F084D">
              <w:t>list of possible</w:t>
            </w:r>
            <w:r w:rsidRPr="00CB4B23">
              <w:rPr>
                <w:b/>
              </w:rPr>
              <w:t xml:space="preserve"> &lt;</w:t>
            </w:r>
            <w:proofErr w:type="spellStart"/>
            <w:r w:rsidRPr="00CB4B23">
              <w:rPr>
                <w:b/>
              </w:rPr>
              <w:t>ndata</w:t>
            </w:r>
            <w:proofErr w:type="spellEnd"/>
            <w:r w:rsidRPr="00CB4B23">
              <w:rPr>
                <w:b/>
              </w:rPr>
              <w:t>&gt;</w:t>
            </w:r>
            <w:r w:rsidRPr="00CB4B23">
              <w:t>s</w:t>
            </w:r>
            <w:r w:rsidRPr="00CB4B23">
              <w:rPr>
                <w:b/>
              </w:rPr>
              <w:t>)</w:t>
            </w:r>
          </w:p>
          <w:p w14:paraId="14ADCD37" w14:textId="77777777" w:rsidR="00820682" w:rsidRPr="00CB4B23" w:rsidRDefault="00820682" w:rsidP="00820682">
            <w:pPr>
              <w:pStyle w:val="TableBody"/>
            </w:pPr>
            <w:r w:rsidRPr="00CB4B23">
              <w:rPr>
                <w:b/>
              </w:rPr>
              <w:t>OK</w:t>
            </w:r>
          </w:p>
        </w:tc>
      </w:tr>
      <w:tr w:rsidR="00820682" w:rsidRPr="00671C8B" w14:paraId="3D910DAB" w14:textId="77777777" w:rsidTr="00820682">
        <w:trPr>
          <w:cantSplit w:val="0"/>
        </w:trPr>
        <w:tc>
          <w:tcPr>
            <w:tcW w:w="0" w:type="dxa"/>
          </w:tcPr>
          <w:p w14:paraId="10039D03" w14:textId="77777777" w:rsidR="00820682" w:rsidRPr="00671C8B" w:rsidRDefault="00820682" w:rsidP="00820682">
            <w:pPr>
              <w:pStyle w:val="TableBody"/>
              <w:rPr>
                <w:i/>
              </w:rPr>
            </w:pPr>
            <w:r w:rsidRPr="00671C8B">
              <w:rPr>
                <w:i/>
              </w:rPr>
              <w:t>Write command</w:t>
            </w:r>
          </w:p>
          <w:p w14:paraId="75AB3362" w14:textId="77777777" w:rsidR="00820682" w:rsidRPr="00671C8B" w:rsidRDefault="00820682" w:rsidP="00820682">
            <w:pPr>
              <w:pStyle w:val="TableBody"/>
            </w:pPr>
          </w:p>
          <w:p w14:paraId="43DF38C1" w14:textId="77777777" w:rsidR="00820682" w:rsidRPr="00671C8B" w:rsidRDefault="00820682" w:rsidP="00820682">
            <w:pPr>
              <w:pStyle w:val="TableBody"/>
              <w:rPr>
                <w:u w:val="single"/>
              </w:rPr>
            </w:pPr>
            <w:r w:rsidRPr="00671C8B">
              <w:rPr>
                <w:u w:val="single"/>
              </w:rPr>
              <w:t>Syntax</w:t>
            </w:r>
          </w:p>
          <w:p w14:paraId="65910B38" w14:textId="77777777" w:rsidR="00820682" w:rsidRPr="00671C8B" w:rsidRDefault="00820682" w:rsidP="00820682">
            <w:pPr>
              <w:pStyle w:val="TableBody"/>
            </w:pPr>
            <w:r w:rsidRPr="00671C8B">
              <w:rPr>
                <w:b/>
              </w:rPr>
              <w:t>AT+KTCPSND=</w:t>
            </w:r>
            <w:r>
              <w:rPr>
                <w:b/>
              </w:rPr>
              <w:br/>
            </w:r>
            <w:r w:rsidRPr="00671C8B">
              <w:rPr>
                <w:b/>
              </w:rPr>
              <w:t>&lt;</w:t>
            </w:r>
            <w:proofErr w:type="spellStart"/>
            <w:r w:rsidRPr="00671C8B">
              <w:rPr>
                <w:b/>
              </w:rPr>
              <w:t>session_id</w:t>
            </w:r>
            <w:proofErr w:type="spellEnd"/>
            <w:r w:rsidRPr="00671C8B">
              <w:rPr>
                <w:b/>
              </w:rPr>
              <w:t>&gt;,</w:t>
            </w:r>
            <w:r w:rsidRPr="00671C8B">
              <w:rPr>
                <w:b/>
              </w:rPr>
              <w:br/>
              <w:t>&lt;</w:t>
            </w:r>
            <w:proofErr w:type="spellStart"/>
            <w:r w:rsidRPr="00671C8B">
              <w:rPr>
                <w:b/>
              </w:rPr>
              <w:t>ndata</w:t>
            </w:r>
            <w:proofErr w:type="spellEnd"/>
            <w:r w:rsidRPr="00671C8B">
              <w:rPr>
                <w:b/>
              </w:rPr>
              <w:t>&gt;</w:t>
            </w:r>
          </w:p>
        </w:tc>
        <w:tc>
          <w:tcPr>
            <w:tcW w:w="0" w:type="dxa"/>
          </w:tcPr>
          <w:p w14:paraId="08684BA6" w14:textId="77777777" w:rsidR="00820682" w:rsidRPr="00671C8B" w:rsidRDefault="00820682" w:rsidP="00820682">
            <w:pPr>
              <w:pStyle w:val="TableBody"/>
              <w:rPr>
                <w:u w:val="single"/>
              </w:rPr>
            </w:pPr>
          </w:p>
          <w:p w14:paraId="242ACCCA" w14:textId="77777777" w:rsidR="00820682" w:rsidRPr="00671C8B" w:rsidRDefault="00820682" w:rsidP="00820682">
            <w:pPr>
              <w:pStyle w:val="TableBody"/>
              <w:rPr>
                <w:u w:val="single"/>
              </w:rPr>
            </w:pPr>
          </w:p>
          <w:p w14:paraId="18FF1EAD" w14:textId="77777777" w:rsidR="00820682" w:rsidRPr="00671C8B" w:rsidRDefault="00820682" w:rsidP="00820682">
            <w:pPr>
              <w:pStyle w:val="TableBody"/>
              <w:rPr>
                <w:u w:val="single"/>
              </w:rPr>
            </w:pPr>
            <w:r w:rsidRPr="00671C8B">
              <w:rPr>
                <w:u w:val="single"/>
              </w:rPr>
              <w:t>Response</w:t>
            </w:r>
          </w:p>
          <w:p w14:paraId="0E489CA8" w14:textId="77777777" w:rsidR="00820682" w:rsidRPr="00671C8B" w:rsidRDefault="00820682" w:rsidP="00820682">
            <w:pPr>
              <w:pStyle w:val="TableBody"/>
              <w:rPr>
                <w:b/>
              </w:rPr>
            </w:pPr>
            <w:r w:rsidRPr="00671C8B">
              <w:rPr>
                <w:b/>
              </w:rPr>
              <w:t>CONNECT</w:t>
            </w:r>
          </w:p>
          <w:p w14:paraId="12AE894A" w14:textId="77777777" w:rsidR="00820682" w:rsidRPr="00671C8B" w:rsidRDefault="00820682" w:rsidP="00820682">
            <w:pPr>
              <w:pStyle w:val="TableBody"/>
              <w:rPr>
                <w:b/>
                <w:lang w:eastAsia="zh-CN"/>
              </w:rPr>
            </w:pPr>
            <w:r w:rsidRPr="00671C8B">
              <w:rPr>
                <w:b/>
              </w:rPr>
              <w:t>OK</w:t>
            </w:r>
          </w:p>
          <w:p w14:paraId="4CD58E75" w14:textId="77777777" w:rsidR="00820682" w:rsidRPr="00C318EF" w:rsidRDefault="00820682" w:rsidP="00820682">
            <w:pPr>
              <w:pStyle w:val="TableBody"/>
              <w:rPr>
                <w:lang w:eastAsia="zh-CN"/>
              </w:rPr>
            </w:pPr>
          </w:p>
          <w:p w14:paraId="37C70FA5" w14:textId="77777777" w:rsidR="00820682" w:rsidRPr="00C318EF" w:rsidRDefault="00820682" w:rsidP="00820682">
            <w:pPr>
              <w:pStyle w:val="TableBody"/>
              <w:rPr>
                <w:lang w:eastAsia="zh-CN"/>
              </w:rPr>
            </w:pPr>
            <w:r w:rsidRPr="00C318EF">
              <w:t>or</w:t>
            </w:r>
          </w:p>
          <w:p w14:paraId="6AB0116B" w14:textId="77777777" w:rsidR="00820682" w:rsidRPr="00671C8B" w:rsidRDefault="00820682" w:rsidP="00820682">
            <w:pPr>
              <w:pStyle w:val="TableBody"/>
              <w:rPr>
                <w:b/>
                <w:lang w:eastAsia="zh-CN"/>
              </w:rPr>
            </w:pPr>
            <w:r w:rsidRPr="00671C8B">
              <w:rPr>
                <w:b/>
              </w:rPr>
              <w:t>NO CARRIER</w:t>
            </w:r>
          </w:p>
          <w:p w14:paraId="7F9925F6" w14:textId="77777777" w:rsidR="00820682" w:rsidRPr="00671C8B" w:rsidRDefault="00820682" w:rsidP="00820682">
            <w:pPr>
              <w:pStyle w:val="TableBody"/>
              <w:rPr>
                <w:b/>
                <w:lang w:eastAsia="zh-CN"/>
              </w:rPr>
            </w:pPr>
            <w:r w:rsidRPr="00671C8B">
              <w:rPr>
                <w:b/>
              </w:rPr>
              <w:t>+CME ERROR: &lt;err&gt;</w:t>
            </w:r>
          </w:p>
          <w:p w14:paraId="31524461" w14:textId="77777777" w:rsidR="00820682" w:rsidRPr="00671C8B" w:rsidRDefault="00820682" w:rsidP="00820682">
            <w:pPr>
              <w:pStyle w:val="TableBody"/>
              <w:rPr>
                <w:b/>
              </w:rPr>
            </w:pPr>
            <w:r w:rsidRPr="00671C8B">
              <w:rPr>
                <w:b/>
              </w:rPr>
              <w:t>+KTCP_NOTIF: &lt;</w:t>
            </w:r>
            <w:proofErr w:type="spellStart"/>
            <w:r w:rsidRPr="00671C8B">
              <w:rPr>
                <w:b/>
              </w:rPr>
              <w:t>session_id</w:t>
            </w:r>
            <w:proofErr w:type="spellEnd"/>
            <w:proofErr w:type="gramStart"/>
            <w:r w:rsidRPr="00671C8B">
              <w:rPr>
                <w:b/>
              </w:rPr>
              <w:t>&gt;,&lt;</w:t>
            </w:r>
            <w:proofErr w:type="spellStart"/>
            <w:proofErr w:type="gramEnd"/>
            <w:r w:rsidRPr="00671C8B">
              <w:rPr>
                <w:b/>
              </w:rPr>
              <w:t>tcp_notif</w:t>
            </w:r>
            <w:proofErr w:type="spellEnd"/>
            <w:r w:rsidRPr="00671C8B">
              <w:rPr>
                <w:b/>
              </w:rPr>
              <w:t>&gt;</w:t>
            </w:r>
          </w:p>
          <w:p w14:paraId="3C161A60" w14:textId="77777777" w:rsidR="00820682" w:rsidRPr="00671C8B" w:rsidRDefault="00820682" w:rsidP="00820682">
            <w:pPr>
              <w:pStyle w:val="TableBody"/>
            </w:pPr>
          </w:p>
          <w:p w14:paraId="36FEA63F" w14:textId="77777777" w:rsidR="00820682" w:rsidRPr="00671C8B" w:rsidRDefault="00820682" w:rsidP="00820682">
            <w:pPr>
              <w:pStyle w:val="TableBody"/>
              <w:rPr>
                <w:u w:val="single"/>
              </w:rPr>
            </w:pPr>
            <w:r w:rsidRPr="00671C8B">
              <w:rPr>
                <w:u w:val="single"/>
              </w:rPr>
              <w:t>Parameters</w:t>
            </w:r>
          </w:p>
          <w:p w14:paraId="623CA2C4"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rPr>
                <w:b/>
              </w:rPr>
              <w:tab/>
            </w:r>
            <w:r w:rsidRPr="00671C8B">
              <w:t>TCP session</w:t>
            </w:r>
            <w:r>
              <w:t xml:space="preserve"> index</w:t>
            </w:r>
          </w:p>
          <w:p w14:paraId="4B3D17EA" w14:textId="77777777" w:rsidR="00820682" w:rsidRPr="00671C8B" w:rsidRDefault="00820682" w:rsidP="00820682">
            <w:pPr>
              <w:pStyle w:val="TableBody"/>
            </w:pPr>
          </w:p>
          <w:p w14:paraId="01CB3644" w14:textId="77777777" w:rsidR="00820682" w:rsidRPr="00671C8B" w:rsidRDefault="00820682" w:rsidP="00820682">
            <w:pPr>
              <w:pStyle w:val="TableBody"/>
            </w:pPr>
            <w:r w:rsidRPr="00671C8B">
              <w:rPr>
                <w:b/>
              </w:rPr>
              <w:lastRenderedPageBreak/>
              <w:t>&lt;</w:t>
            </w:r>
            <w:proofErr w:type="spellStart"/>
            <w:r w:rsidRPr="00671C8B">
              <w:rPr>
                <w:b/>
              </w:rPr>
              <w:t>ndata</w:t>
            </w:r>
            <w:proofErr w:type="spellEnd"/>
            <w:r w:rsidRPr="00671C8B">
              <w:rPr>
                <w:b/>
              </w:rPr>
              <w:t>&gt;</w:t>
            </w:r>
            <w:r w:rsidRPr="00671C8B">
              <w:tab/>
            </w:r>
            <w:r w:rsidRPr="00671C8B">
              <w:rPr>
                <w:lang w:eastAsia="zh-CN"/>
              </w:rPr>
              <w:t>N</w:t>
            </w:r>
            <w:r w:rsidRPr="00671C8B">
              <w:t>umber of bytes (max value 4294967295)</w:t>
            </w:r>
          </w:p>
          <w:p w14:paraId="6BED8267" w14:textId="77777777" w:rsidR="00820682" w:rsidRPr="00671C8B" w:rsidRDefault="00820682" w:rsidP="00820682">
            <w:pPr>
              <w:pStyle w:val="TableBody"/>
              <w:rPr>
                <w:b/>
              </w:rPr>
            </w:pPr>
          </w:p>
          <w:p w14:paraId="11B09000" w14:textId="77777777" w:rsidR="00820682" w:rsidRPr="00671C8B" w:rsidRDefault="00820682" w:rsidP="00820682">
            <w:pPr>
              <w:pStyle w:val="TableBody"/>
            </w:pPr>
            <w:r w:rsidRPr="00671C8B">
              <w:rPr>
                <w:b/>
              </w:rPr>
              <w:t>&lt;</w:t>
            </w:r>
            <w:proofErr w:type="spellStart"/>
            <w:r w:rsidRPr="00671C8B">
              <w:rPr>
                <w:b/>
              </w:rPr>
              <w:t>tcp_notif</w:t>
            </w:r>
            <w:proofErr w:type="spellEnd"/>
            <w:r w:rsidRPr="00671C8B">
              <w:rPr>
                <w:b/>
              </w:rPr>
              <w:t>&gt;</w:t>
            </w:r>
            <w:r w:rsidRPr="00671C8B">
              <w:tab/>
              <w:t>See command AT+KTCPCNX</w:t>
            </w:r>
          </w:p>
        </w:tc>
      </w:tr>
      <w:tr w:rsidR="00820682" w:rsidRPr="00671C8B" w14:paraId="51624E5E" w14:textId="77777777" w:rsidTr="00820682">
        <w:tc>
          <w:tcPr>
            <w:tcW w:w="1728" w:type="dxa"/>
          </w:tcPr>
          <w:p w14:paraId="00C61F68" w14:textId="77777777" w:rsidR="00820682" w:rsidRPr="00671C8B" w:rsidRDefault="00820682" w:rsidP="00820682">
            <w:pPr>
              <w:pStyle w:val="TableBody"/>
              <w:rPr>
                <w:u w:val="single"/>
              </w:rPr>
            </w:pPr>
            <w:r w:rsidRPr="00671C8B">
              <w:rPr>
                <w:u w:val="single"/>
              </w:rPr>
              <w:lastRenderedPageBreak/>
              <w:t>Reference</w:t>
            </w:r>
          </w:p>
          <w:p w14:paraId="4BAF9ACB" w14:textId="77777777" w:rsidR="00820682" w:rsidRPr="00671C8B" w:rsidRDefault="00820682" w:rsidP="00820682">
            <w:pPr>
              <w:pStyle w:val="TableBody"/>
            </w:pPr>
            <w:r w:rsidRPr="00671C8B">
              <w:t>Sierra Wireless Proprietary</w:t>
            </w:r>
          </w:p>
          <w:p w14:paraId="2AD23890" w14:textId="77777777" w:rsidR="00820682" w:rsidRPr="00671C8B" w:rsidRDefault="00820682" w:rsidP="00820682">
            <w:pPr>
              <w:pStyle w:val="TableBody"/>
              <w:rPr>
                <w:u w:val="single"/>
              </w:rPr>
            </w:pPr>
          </w:p>
        </w:tc>
        <w:tc>
          <w:tcPr>
            <w:tcW w:w="7560" w:type="dxa"/>
          </w:tcPr>
          <w:p w14:paraId="5DD0B0F2" w14:textId="77777777" w:rsidR="00820682" w:rsidRPr="00671C8B" w:rsidRDefault="00820682" w:rsidP="00820682">
            <w:pPr>
              <w:pStyle w:val="TableBody"/>
              <w:rPr>
                <w:u w:val="single"/>
              </w:rPr>
            </w:pPr>
            <w:r w:rsidRPr="00671C8B">
              <w:rPr>
                <w:u w:val="single"/>
              </w:rPr>
              <w:t>Notes</w:t>
            </w:r>
          </w:p>
          <w:p w14:paraId="2A211C71" w14:textId="77777777" w:rsidR="00820682" w:rsidRPr="00671C8B" w:rsidRDefault="00820682" w:rsidP="00820682">
            <w:pPr>
              <w:pStyle w:val="TableBody"/>
              <w:numPr>
                <w:ilvl w:val="0"/>
                <w:numId w:val="58"/>
              </w:numPr>
            </w:pPr>
            <w:r w:rsidRPr="00671C8B">
              <w:t xml:space="preserve">All the data </w:t>
            </w:r>
            <w:r w:rsidRPr="00671C8B">
              <w:rPr>
                <w:lang w:eastAsia="zh-CN"/>
              </w:rPr>
              <w:t>will</w:t>
            </w:r>
            <w:r w:rsidRPr="00671C8B">
              <w:t xml:space="preserve"> be sent out ignoring &lt;</w:t>
            </w:r>
            <w:proofErr w:type="spellStart"/>
            <w:r w:rsidRPr="00671C8B">
              <w:t>ndata</w:t>
            </w:r>
            <w:proofErr w:type="spellEnd"/>
            <w:r w:rsidRPr="00671C8B">
              <w:t xml:space="preserve">&gt;. If data </w:t>
            </w:r>
            <w:r w:rsidRPr="00671C8B">
              <w:rPr>
                <w:lang w:eastAsia="zh-CN"/>
              </w:rPr>
              <w:t xml:space="preserve">sent </w:t>
            </w:r>
            <w:r w:rsidRPr="00671C8B">
              <w:t>is not equal to &lt;</w:t>
            </w:r>
            <w:proofErr w:type="spellStart"/>
            <w:r w:rsidRPr="00671C8B">
              <w:t>ndata</w:t>
            </w:r>
            <w:proofErr w:type="spellEnd"/>
            <w:r w:rsidRPr="00671C8B">
              <w:t xml:space="preserve">&gt; then </w:t>
            </w:r>
            <w:r>
              <w:t>+</w:t>
            </w:r>
            <w:r w:rsidRPr="00671C8B">
              <w:t xml:space="preserve">KTCP_NOTIF </w:t>
            </w:r>
            <w:r>
              <w:t>will</w:t>
            </w:r>
            <w:r w:rsidRPr="00671C8B">
              <w:t xml:space="preserve"> </w:t>
            </w:r>
            <w:r>
              <w:t>be displayed</w:t>
            </w:r>
            <w:r w:rsidRPr="00671C8B">
              <w:t>.</w:t>
            </w:r>
          </w:p>
          <w:p w14:paraId="534CDD70" w14:textId="77777777" w:rsidR="00820682" w:rsidRDefault="00820682" w:rsidP="00820682">
            <w:pPr>
              <w:pStyle w:val="TableBody"/>
              <w:numPr>
                <w:ilvl w:val="0"/>
                <w:numId w:val="58"/>
              </w:numPr>
              <w:rPr>
                <w:lang w:eastAsia="zh-CN"/>
              </w:rPr>
            </w:pPr>
            <w:r w:rsidRPr="00671C8B">
              <w:t>&lt;</w:t>
            </w:r>
            <w:proofErr w:type="spellStart"/>
            <w:r w:rsidRPr="00671C8B">
              <w:t>ndata</w:t>
            </w:r>
            <w:proofErr w:type="spellEnd"/>
            <w:r w:rsidRPr="00671C8B">
              <w:t xml:space="preserve">&gt; is the </w:t>
            </w:r>
            <w:r w:rsidRPr="00671C8B">
              <w:rPr>
                <w:lang w:eastAsia="zh-CN"/>
              </w:rPr>
              <w:t xml:space="preserve">data </w:t>
            </w:r>
            <w:r w:rsidRPr="00671C8B">
              <w:t>size without &lt;EOF pattern&gt;</w:t>
            </w:r>
            <w:r>
              <w:t>.</w:t>
            </w:r>
          </w:p>
          <w:p w14:paraId="46D7E8FB" w14:textId="77777777" w:rsidR="00820682" w:rsidRPr="00671C8B" w:rsidRDefault="00820682" w:rsidP="00820682">
            <w:pPr>
              <w:pStyle w:val="TableBody"/>
              <w:numPr>
                <w:ilvl w:val="0"/>
                <w:numId w:val="58"/>
              </w:numPr>
              <w:rPr>
                <w:lang w:eastAsia="zh-CN"/>
              </w:rPr>
            </w:pPr>
            <w:r w:rsidRPr="00431DBF">
              <w:rPr>
                <w:lang w:eastAsia="zh-CN"/>
              </w:rPr>
              <w:t>It is highly recommended to configure the module for hardware flow control using AT&amp;K3 before using this command</w:t>
            </w:r>
            <w:r>
              <w:rPr>
                <w:lang w:eastAsia="zh-CN"/>
              </w:rPr>
              <w:t>.</w:t>
            </w:r>
          </w:p>
          <w:p w14:paraId="6411B01C" w14:textId="77777777" w:rsidR="00820682" w:rsidRPr="00671C8B" w:rsidRDefault="00820682" w:rsidP="00820682">
            <w:pPr>
              <w:pStyle w:val="TableBody"/>
              <w:numPr>
                <w:ilvl w:val="0"/>
                <w:numId w:val="58"/>
              </w:numPr>
            </w:pPr>
            <w:r>
              <w:t xml:space="preserve">Refer to </w:t>
            </w:r>
            <w:r w:rsidRPr="00671C8B">
              <w:t>AT&amp;D</w:t>
            </w:r>
            <w:r>
              <w:t xml:space="preserve"> for the behavior of DTR drop.</w:t>
            </w:r>
          </w:p>
          <w:p w14:paraId="159E1497" w14:textId="77777777" w:rsidR="00820682" w:rsidRDefault="00820682" w:rsidP="00820682">
            <w:pPr>
              <w:pStyle w:val="TableBody"/>
              <w:numPr>
                <w:ilvl w:val="0"/>
                <w:numId w:val="58"/>
              </w:numPr>
            </w:pPr>
            <w:commentRangeStart w:id="221"/>
            <w:r>
              <w:t>The data session is automatically ended when &lt;</w:t>
            </w:r>
            <w:proofErr w:type="spellStart"/>
            <w:r>
              <w:t>ndata</w:t>
            </w:r>
            <w:proofErr w:type="spellEnd"/>
            <w:r>
              <w:t>&gt; data bytes are sent/received, and the module returns to command state and returns OK.</w:t>
            </w:r>
          </w:p>
          <w:p w14:paraId="6C88A657" w14:textId="77777777" w:rsidR="00820682" w:rsidRPr="00671C8B" w:rsidRDefault="00820682" w:rsidP="00820682">
            <w:pPr>
              <w:pStyle w:val="TableBody"/>
              <w:numPr>
                <w:ilvl w:val="0"/>
                <w:numId w:val="58"/>
              </w:numPr>
            </w:pPr>
            <w:r>
              <w:t xml:space="preserve">The data session can also be ended by &lt;EOF pattern&gt;, +++ or DTR. Refer to section </w:t>
            </w:r>
            <w:r>
              <w:fldChar w:fldCharType="begin"/>
            </w:r>
            <w:r>
              <w:instrText xml:space="preserve"> REF _Ref451179867 \w \h </w:instrText>
            </w:r>
            <w:r>
              <w:fldChar w:fldCharType="separate"/>
            </w:r>
            <w:r>
              <w:t>18.9</w:t>
            </w:r>
            <w:r>
              <w:fldChar w:fldCharType="end"/>
            </w:r>
            <w:r>
              <w:t xml:space="preserve"> </w:t>
            </w:r>
            <w:r>
              <w:fldChar w:fldCharType="begin"/>
            </w:r>
            <w:r>
              <w:instrText xml:space="preserve"> REF _Ref451179867 \h </w:instrText>
            </w:r>
            <w:r>
              <w:fldChar w:fldCharType="separate"/>
            </w:r>
            <w:r w:rsidRPr="00671C8B">
              <w:t>Switch Data/Command Mode DTR +++ ATO Behavior Table</w:t>
            </w:r>
            <w:r>
              <w:fldChar w:fldCharType="end"/>
            </w:r>
            <w:r>
              <w:t xml:space="preserve"> for the behavior of +++, DTR or ATO.</w:t>
            </w:r>
            <w:commentRangeEnd w:id="221"/>
            <w:r>
              <w:rPr>
                <w:rStyle w:val="CommentReference"/>
                <w:rFonts w:ascii="Verdana" w:hAnsi="Verdana" w:cs="Times New Roman"/>
                <w:lang w:eastAsia="en-US"/>
              </w:rPr>
              <w:commentReference w:id="221"/>
            </w:r>
          </w:p>
        </w:tc>
      </w:tr>
    </w:tbl>
    <w:p w14:paraId="4365423E" w14:textId="77777777" w:rsidR="00820682" w:rsidRPr="00671C8B" w:rsidRDefault="00820682" w:rsidP="00820682">
      <w:pPr>
        <w:pStyle w:val="Heading3"/>
      </w:pPr>
      <w:bookmarkStart w:id="222" w:name="_Toc345081466"/>
      <w:bookmarkStart w:id="223" w:name="_Toc349753203"/>
      <w:bookmarkStart w:id="224" w:name="_Toc349754102"/>
      <w:bookmarkStart w:id="225" w:name="_Ref366746399"/>
      <w:bookmarkStart w:id="226" w:name="_Ref369093369"/>
      <w:bookmarkStart w:id="227" w:name="_Toc368586157"/>
      <w:bookmarkStart w:id="228" w:name="_Toc448912339"/>
      <w:bookmarkStart w:id="229" w:name="_Toc486251756"/>
      <w:bookmarkStart w:id="230" w:name="_Toc489371243"/>
      <w:bookmarkStart w:id="231" w:name="_Toc511294393"/>
      <w:r w:rsidRPr="00671C8B">
        <w:t xml:space="preserve">+KTCPCLOSE Command: Close Current TCP </w:t>
      </w:r>
      <w:bookmarkEnd w:id="222"/>
      <w:r w:rsidRPr="00671C8B">
        <w:t>Operation</w:t>
      </w:r>
      <w:bookmarkEnd w:id="223"/>
      <w:bookmarkEnd w:id="224"/>
      <w:bookmarkEnd w:id="225"/>
      <w:bookmarkEnd w:id="226"/>
      <w:bookmarkEnd w:id="227"/>
      <w:bookmarkEnd w:id="228"/>
      <w:bookmarkEnd w:id="229"/>
      <w:bookmarkEnd w:id="230"/>
      <w:bookmarkEnd w:id="231"/>
    </w:p>
    <w:tbl>
      <w:tblPr>
        <w:tblStyle w:val="TableSWIleft"/>
        <w:tblW w:w="9288" w:type="dxa"/>
        <w:tblLayout w:type="fixed"/>
        <w:tblLook w:val="04A0" w:firstRow="1" w:lastRow="0" w:firstColumn="1" w:lastColumn="0" w:noHBand="0" w:noVBand="1"/>
      </w:tblPr>
      <w:tblGrid>
        <w:gridCol w:w="1728"/>
        <w:gridCol w:w="7560"/>
      </w:tblGrid>
      <w:tr w:rsidR="00820682" w:rsidRPr="00671C8B" w14:paraId="24069AFD"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EAB130D" w14:textId="670BA68E" w:rsidR="00820682" w:rsidRPr="00671C8B" w:rsidRDefault="004D02D6" w:rsidP="00820682">
            <w:pPr>
              <w:pStyle w:val="TableRowHead"/>
              <w:spacing w:before="144" w:after="144"/>
            </w:pPr>
            <w:r>
              <w:t>HL78xx</w:t>
            </w:r>
          </w:p>
        </w:tc>
      </w:tr>
      <w:tr w:rsidR="00820682" w:rsidRPr="00671C8B" w14:paraId="525EFFB7" w14:textId="77777777" w:rsidTr="00820682">
        <w:trPr>
          <w:cantSplit w:val="0"/>
        </w:trPr>
        <w:tc>
          <w:tcPr>
            <w:tcW w:w="1728" w:type="dxa"/>
          </w:tcPr>
          <w:p w14:paraId="2C749768" w14:textId="77777777" w:rsidR="00820682" w:rsidRDefault="00820682" w:rsidP="00820682">
            <w:pPr>
              <w:pStyle w:val="TableBody"/>
              <w:keepNext/>
            </w:pPr>
            <w:r>
              <w:rPr>
                <w:i/>
              </w:rPr>
              <w:t>Test command</w:t>
            </w:r>
          </w:p>
          <w:p w14:paraId="0FE12CCD" w14:textId="77777777" w:rsidR="00820682" w:rsidRDefault="00820682" w:rsidP="00820682">
            <w:pPr>
              <w:pStyle w:val="TableBody"/>
              <w:keepNext/>
            </w:pPr>
          </w:p>
          <w:p w14:paraId="4C807AE8" w14:textId="77777777" w:rsidR="00820682" w:rsidRDefault="00820682" w:rsidP="00820682">
            <w:pPr>
              <w:pStyle w:val="TableBody"/>
              <w:keepNext/>
            </w:pPr>
            <w:r w:rsidRPr="00CB4B23">
              <w:rPr>
                <w:u w:val="single"/>
              </w:rPr>
              <w:t>Syntax</w:t>
            </w:r>
          </w:p>
          <w:p w14:paraId="77F7E63A" w14:textId="77777777" w:rsidR="00820682" w:rsidRPr="00CB4B23" w:rsidRDefault="00820682" w:rsidP="00820682">
            <w:pPr>
              <w:pStyle w:val="TableBody"/>
              <w:keepNext/>
              <w:rPr>
                <w:b/>
              </w:rPr>
            </w:pPr>
            <w:r w:rsidRPr="00CB4B23">
              <w:rPr>
                <w:b/>
              </w:rPr>
              <w:t>AT+KTCPCLOSE=?</w:t>
            </w:r>
          </w:p>
        </w:tc>
        <w:tc>
          <w:tcPr>
            <w:tcW w:w="7560" w:type="dxa"/>
          </w:tcPr>
          <w:p w14:paraId="7C483800" w14:textId="77777777" w:rsidR="00820682" w:rsidRDefault="00820682" w:rsidP="00820682">
            <w:pPr>
              <w:pStyle w:val="TableBody"/>
              <w:keepNext/>
              <w:rPr>
                <w:u w:val="single"/>
              </w:rPr>
            </w:pPr>
          </w:p>
          <w:p w14:paraId="79995ECB" w14:textId="77777777" w:rsidR="00820682" w:rsidRDefault="00820682" w:rsidP="00820682">
            <w:pPr>
              <w:pStyle w:val="TableBody"/>
              <w:keepNext/>
              <w:rPr>
                <w:u w:val="single"/>
              </w:rPr>
            </w:pPr>
          </w:p>
          <w:p w14:paraId="0BD68943" w14:textId="77777777" w:rsidR="00820682" w:rsidRDefault="00820682" w:rsidP="00820682">
            <w:pPr>
              <w:pStyle w:val="TableBody"/>
              <w:keepNext/>
            </w:pPr>
            <w:r>
              <w:rPr>
                <w:u w:val="single"/>
              </w:rPr>
              <w:t>Response</w:t>
            </w:r>
          </w:p>
          <w:p w14:paraId="405C7807" w14:textId="77777777" w:rsidR="00820682" w:rsidRDefault="00820682" w:rsidP="00820682">
            <w:pPr>
              <w:pStyle w:val="TableBody"/>
              <w:keepNext/>
            </w:pPr>
            <w:r w:rsidRPr="00CB4B23">
              <w:rPr>
                <w:b/>
              </w:rPr>
              <w:t>+KTCPCLOSE: (</w:t>
            </w:r>
            <w:r>
              <w:t xml:space="preserve">list of possible </w:t>
            </w:r>
            <w:r w:rsidRPr="00CB4B23">
              <w:rPr>
                <w:b/>
              </w:rPr>
              <w:t>&lt;</w:t>
            </w:r>
            <w:proofErr w:type="spellStart"/>
            <w:r w:rsidRPr="00CB4B23">
              <w:rPr>
                <w:b/>
              </w:rPr>
              <w:t>session_id</w:t>
            </w:r>
            <w:proofErr w:type="spellEnd"/>
            <w:r w:rsidRPr="00CB4B23">
              <w:rPr>
                <w:b/>
              </w:rPr>
              <w:t>&gt;</w:t>
            </w:r>
            <w:r>
              <w:t>s</w:t>
            </w:r>
            <w:r w:rsidRPr="00CB4B23">
              <w:rPr>
                <w:b/>
              </w:rPr>
              <w:t>), (</w:t>
            </w:r>
            <w:r>
              <w:t xml:space="preserve">list of possible </w:t>
            </w:r>
            <w:r w:rsidRPr="00CB4B23">
              <w:rPr>
                <w:b/>
              </w:rPr>
              <w:t>&lt;</w:t>
            </w:r>
            <w:proofErr w:type="spellStart"/>
            <w:r w:rsidRPr="00CB4B23">
              <w:rPr>
                <w:b/>
              </w:rPr>
              <w:t>closing_type</w:t>
            </w:r>
            <w:proofErr w:type="spellEnd"/>
            <w:r w:rsidRPr="00CB4B23">
              <w:rPr>
                <w:b/>
              </w:rPr>
              <w:t>&gt;</w:t>
            </w:r>
            <w:r>
              <w:t>s</w:t>
            </w:r>
            <w:r w:rsidRPr="00CB4B23">
              <w:rPr>
                <w:b/>
              </w:rPr>
              <w:t>)</w:t>
            </w:r>
          </w:p>
          <w:p w14:paraId="36757039" w14:textId="77777777" w:rsidR="00820682" w:rsidRPr="00CB4B23" w:rsidRDefault="00820682" w:rsidP="00820682">
            <w:pPr>
              <w:pStyle w:val="TableBody"/>
              <w:keepNext/>
              <w:rPr>
                <w:b/>
              </w:rPr>
            </w:pPr>
            <w:r w:rsidRPr="00CB4B23">
              <w:rPr>
                <w:b/>
              </w:rPr>
              <w:t>OK</w:t>
            </w:r>
          </w:p>
        </w:tc>
      </w:tr>
      <w:tr w:rsidR="00820682" w:rsidRPr="00671C8B" w14:paraId="279D9980" w14:textId="77777777" w:rsidTr="00820682">
        <w:tc>
          <w:tcPr>
            <w:tcW w:w="1728" w:type="dxa"/>
          </w:tcPr>
          <w:p w14:paraId="2184F47C" w14:textId="77777777" w:rsidR="00820682" w:rsidRPr="00671C8B" w:rsidRDefault="00820682" w:rsidP="00820682">
            <w:pPr>
              <w:pStyle w:val="TableBody"/>
              <w:rPr>
                <w:i/>
              </w:rPr>
            </w:pPr>
            <w:r w:rsidRPr="00671C8B">
              <w:rPr>
                <w:i/>
              </w:rPr>
              <w:t>Write command</w:t>
            </w:r>
          </w:p>
          <w:p w14:paraId="04A40D32" w14:textId="77777777" w:rsidR="00820682" w:rsidRPr="00671C8B" w:rsidRDefault="00820682" w:rsidP="00820682">
            <w:pPr>
              <w:pStyle w:val="TableBody"/>
            </w:pPr>
          </w:p>
          <w:p w14:paraId="249AE9F8" w14:textId="77777777" w:rsidR="00820682" w:rsidRPr="00671C8B" w:rsidRDefault="00820682" w:rsidP="00820682">
            <w:pPr>
              <w:pStyle w:val="TableBody"/>
              <w:rPr>
                <w:u w:val="single"/>
              </w:rPr>
            </w:pPr>
            <w:r w:rsidRPr="00671C8B">
              <w:rPr>
                <w:u w:val="single"/>
              </w:rPr>
              <w:t>Syntax</w:t>
            </w:r>
          </w:p>
          <w:p w14:paraId="660E8869" w14:textId="77777777" w:rsidR="00820682" w:rsidRPr="00671C8B" w:rsidRDefault="00820682" w:rsidP="00820682">
            <w:pPr>
              <w:pStyle w:val="TableBody"/>
              <w:rPr>
                <w:u w:val="single"/>
              </w:rPr>
            </w:pPr>
            <w:r w:rsidRPr="00671C8B">
              <w:rPr>
                <w:b/>
              </w:rPr>
              <w:t>AT+KTCPCLOSE=&lt;</w:t>
            </w:r>
            <w:proofErr w:type="spellStart"/>
            <w:r w:rsidRPr="00671C8B">
              <w:rPr>
                <w:b/>
              </w:rPr>
              <w:t>session_id</w:t>
            </w:r>
            <w:proofErr w:type="spellEnd"/>
            <w:r w:rsidRPr="00671C8B">
              <w:rPr>
                <w:b/>
              </w:rPr>
              <w:t>&gt;</w:t>
            </w:r>
            <w:r w:rsidRPr="00671C8B">
              <w:rPr>
                <w:b/>
              </w:rPr>
              <w:br/>
            </w:r>
            <w:proofErr w:type="gramStart"/>
            <w:r w:rsidRPr="00671C8B">
              <w:rPr>
                <w:b/>
              </w:rPr>
              <w:t>[,&lt;</w:t>
            </w:r>
            <w:proofErr w:type="spellStart"/>
            <w:proofErr w:type="gramEnd"/>
            <w:r w:rsidRPr="00671C8B">
              <w:rPr>
                <w:b/>
              </w:rPr>
              <w:t>closing_type</w:t>
            </w:r>
            <w:proofErr w:type="spellEnd"/>
            <w:r w:rsidRPr="00671C8B">
              <w:rPr>
                <w:b/>
              </w:rPr>
              <w:t>&gt;]</w:t>
            </w:r>
          </w:p>
        </w:tc>
        <w:tc>
          <w:tcPr>
            <w:tcW w:w="7560" w:type="dxa"/>
          </w:tcPr>
          <w:p w14:paraId="5694229F" w14:textId="77777777" w:rsidR="00820682" w:rsidRPr="00671C8B" w:rsidRDefault="00820682" w:rsidP="00820682">
            <w:pPr>
              <w:pStyle w:val="TableBody"/>
              <w:rPr>
                <w:u w:val="single"/>
              </w:rPr>
            </w:pPr>
          </w:p>
          <w:p w14:paraId="0C011EFB" w14:textId="77777777" w:rsidR="00820682" w:rsidRPr="00671C8B" w:rsidRDefault="00820682" w:rsidP="00820682">
            <w:pPr>
              <w:pStyle w:val="TableBody"/>
              <w:rPr>
                <w:u w:val="single"/>
              </w:rPr>
            </w:pPr>
          </w:p>
          <w:p w14:paraId="220E4845" w14:textId="77777777" w:rsidR="00820682" w:rsidRPr="00671C8B" w:rsidRDefault="00820682" w:rsidP="00820682">
            <w:pPr>
              <w:pStyle w:val="TableBody"/>
              <w:rPr>
                <w:u w:val="single"/>
                <w:lang w:eastAsia="zh-CN"/>
              </w:rPr>
            </w:pPr>
            <w:r w:rsidRPr="00671C8B">
              <w:rPr>
                <w:u w:val="single"/>
              </w:rPr>
              <w:t>Response</w:t>
            </w:r>
          </w:p>
          <w:p w14:paraId="18F744AD" w14:textId="77777777" w:rsidR="00820682" w:rsidRDefault="00820682" w:rsidP="00820682">
            <w:pPr>
              <w:pStyle w:val="TableBody"/>
              <w:rPr>
                <w:b/>
              </w:rPr>
            </w:pPr>
            <w:r w:rsidRPr="00671C8B">
              <w:rPr>
                <w:b/>
              </w:rPr>
              <w:t>OK</w:t>
            </w:r>
          </w:p>
          <w:p w14:paraId="611270DF" w14:textId="77777777" w:rsidR="00820682" w:rsidRPr="00476469" w:rsidRDefault="00820682" w:rsidP="00820682">
            <w:pPr>
              <w:pStyle w:val="TableBody"/>
            </w:pPr>
          </w:p>
          <w:p w14:paraId="1B80F48E" w14:textId="77777777" w:rsidR="00820682" w:rsidRPr="00C318EF" w:rsidRDefault="00820682" w:rsidP="00820682">
            <w:pPr>
              <w:pStyle w:val="TableBody"/>
            </w:pPr>
            <w:r w:rsidRPr="00476469">
              <w:t>or</w:t>
            </w:r>
          </w:p>
          <w:p w14:paraId="3D32A163" w14:textId="77777777" w:rsidR="00820682" w:rsidRPr="00671C8B" w:rsidRDefault="00820682" w:rsidP="00820682">
            <w:pPr>
              <w:pStyle w:val="TableBody"/>
              <w:rPr>
                <w:b/>
              </w:rPr>
            </w:pPr>
            <w:r w:rsidRPr="00671C8B">
              <w:rPr>
                <w:b/>
              </w:rPr>
              <w:t>+CME ERROR: &lt;err&gt;</w:t>
            </w:r>
          </w:p>
          <w:p w14:paraId="5A661679" w14:textId="77777777" w:rsidR="00820682" w:rsidRPr="00671C8B" w:rsidRDefault="00820682" w:rsidP="00820682">
            <w:pPr>
              <w:pStyle w:val="TableBody"/>
              <w:rPr>
                <w:b/>
              </w:rPr>
            </w:pPr>
            <w:r w:rsidRPr="00671C8B">
              <w:rPr>
                <w:b/>
              </w:rPr>
              <w:t>NO CARRIER</w:t>
            </w:r>
          </w:p>
          <w:p w14:paraId="1979130D" w14:textId="77777777" w:rsidR="00820682" w:rsidRPr="00671C8B" w:rsidRDefault="00820682" w:rsidP="00820682">
            <w:pPr>
              <w:pStyle w:val="TableBody"/>
              <w:rPr>
                <w:b/>
                <w:lang w:eastAsia="zh-CN"/>
              </w:rPr>
            </w:pPr>
            <w:r w:rsidRPr="00671C8B">
              <w:rPr>
                <w:b/>
              </w:rPr>
              <w:t>+KTCP_NOTIF: &lt;</w:t>
            </w:r>
            <w:proofErr w:type="spellStart"/>
            <w:r w:rsidRPr="00671C8B">
              <w:rPr>
                <w:b/>
              </w:rPr>
              <w:t>session_id</w:t>
            </w:r>
            <w:proofErr w:type="spellEnd"/>
            <w:r w:rsidRPr="00671C8B">
              <w:rPr>
                <w:b/>
              </w:rPr>
              <w:t>&gt;, &lt;</w:t>
            </w:r>
            <w:proofErr w:type="spellStart"/>
            <w:r w:rsidRPr="00671C8B">
              <w:rPr>
                <w:b/>
              </w:rPr>
              <w:t>tcp_notif</w:t>
            </w:r>
            <w:proofErr w:type="spellEnd"/>
            <w:r w:rsidRPr="00671C8B">
              <w:rPr>
                <w:b/>
              </w:rPr>
              <w:t>&gt;</w:t>
            </w:r>
          </w:p>
          <w:p w14:paraId="54DC8D33" w14:textId="77777777" w:rsidR="00820682" w:rsidRPr="00671C8B" w:rsidRDefault="00820682" w:rsidP="00820682">
            <w:pPr>
              <w:pStyle w:val="TableBody"/>
              <w:rPr>
                <w:lang w:eastAsia="zh-CN"/>
              </w:rPr>
            </w:pPr>
          </w:p>
          <w:p w14:paraId="2C21AF33" w14:textId="77777777" w:rsidR="00820682" w:rsidRPr="00671C8B" w:rsidRDefault="00820682" w:rsidP="00820682">
            <w:pPr>
              <w:pStyle w:val="TableBody"/>
              <w:rPr>
                <w:u w:val="single"/>
              </w:rPr>
            </w:pPr>
            <w:r w:rsidRPr="00671C8B">
              <w:rPr>
                <w:u w:val="single"/>
              </w:rPr>
              <w:t>Parameters</w:t>
            </w:r>
          </w:p>
          <w:p w14:paraId="234B10EB" w14:textId="77777777" w:rsidR="00820682" w:rsidRPr="00671C8B" w:rsidRDefault="00820682" w:rsidP="00820682">
            <w:pPr>
              <w:pStyle w:val="TableBody"/>
              <w:tabs>
                <w:tab w:val="left" w:pos="1567"/>
              </w:tabs>
            </w:pPr>
            <w:r w:rsidRPr="00671C8B">
              <w:rPr>
                <w:b/>
              </w:rPr>
              <w:t>&lt;</w:t>
            </w:r>
            <w:proofErr w:type="spellStart"/>
            <w:r w:rsidRPr="00671C8B">
              <w:rPr>
                <w:b/>
              </w:rPr>
              <w:t>session_id</w:t>
            </w:r>
            <w:proofErr w:type="spellEnd"/>
            <w:r w:rsidRPr="00671C8B">
              <w:rPr>
                <w:b/>
              </w:rPr>
              <w:t>&gt;</w:t>
            </w:r>
            <w:r w:rsidRPr="00671C8B">
              <w:rPr>
                <w:b/>
              </w:rPr>
              <w:tab/>
            </w:r>
            <w:r>
              <w:t>TCP session index</w:t>
            </w:r>
          </w:p>
          <w:p w14:paraId="11D4D599" w14:textId="77777777" w:rsidR="00820682" w:rsidRPr="00671C8B" w:rsidRDefault="00820682" w:rsidP="00820682">
            <w:pPr>
              <w:pStyle w:val="TableBody"/>
              <w:tabs>
                <w:tab w:val="left" w:pos="1567"/>
              </w:tabs>
              <w:rPr>
                <w:b/>
              </w:rPr>
            </w:pPr>
          </w:p>
          <w:p w14:paraId="2D131A56" w14:textId="77777777" w:rsidR="00820682" w:rsidRPr="00671C8B" w:rsidRDefault="00820682" w:rsidP="00820682">
            <w:pPr>
              <w:pStyle w:val="TableBody"/>
              <w:tabs>
                <w:tab w:val="left" w:pos="1567"/>
              </w:tabs>
              <w:rPr>
                <w:lang w:eastAsia="zh-CN"/>
              </w:rPr>
            </w:pPr>
            <w:r w:rsidRPr="00671C8B">
              <w:rPr>
                <w:b/>
              </w:rPr>
              <w:t>&lt;</w:t>
            </w:r>
            <w:proofErr w:type="spellStart"/>
            <w:r w:rsidRPr="00671C8B">
              <w:rPr>
                <w:b/>
              </w:rPr>
              <w:t>closing_type</w:t>
            </w:r>
            <w:proofErr w:type="spellEnd"/>
            <w:r w:rsidRPr="00671C8B">
              <w:rPr>
                <w:b/>
              </w:rPr>
              <w:t>&gt;</w:t>
            </w:r>
            <w:r w:rsidRPr="00671C8B">
              <w:tab/>
              <w:t>0</w:t>
            </w:r>
            <w:r w:rsidRPr="00671C8B">
              <w:tab/>
            </w:r>
            <w:r w:rsidRPr="00671C8B">
              <w:tab/>
              <w:t>Abort. Fast closing of the TCP connection</w:t>
            </w:r>
            <w:r w:rsidRPr="00671C8B">
              <w:rPr>
                <w:lang w:eastAsia="zh-CN"/>
              </w:rPr>
              <w:t xml:space="preserve"> (</w:t>
            </w:r>
            <w:r w:rsidRPr="00671C8B">
              <w:rPr>
                <w:snapToGrid w:val="0"/>
                <w:lang w:eastAsia="zh-CN"/>
              </w:rPr>
              <w:t>not supported</w:t>
            </w:r>
            <w:r w:rsidRPr="00671C8B">
              <w:rPr>
                <w:lang w:eastAsia="zh-CN"/>
              </w:rPr>
              <w:t>)</w:t>
            </w:r>
            <w:r w:rsidRPr="00671C8B">
              <w:t>.</w:t>
            </w:r>
          </w:p>
          <w:p w14:paraId="50E62138" w14:textId="77777777" w:rsidR="00820682" w:rsidRPr="00671C8B" w:rsidRDefault="00820682" w:rsidP="00820682">
            <w:pPr>
              <w:pStyle w:val="TableBody"/>
              <w:tabs>
                <w:tab w:val="left" w:pos="1567"/>
              </w:tabs>
            </w:pPr>
            <w:r w:rsidRPr="00671C8B">
              <w:tab/>
              <w:t>1</w:t>
            </w:r>
            <w:r w:rsidRPr="00671C8B">
              <w:tab/>
            </w:r>
            <w:r w:rsidRPr="00671C8B">
              <w:tab/>
              <w:t xml:space="preserve">The TCP connection is properly closed, which means that data </w:t>
            </w:r>
            <w:r w:rsidRPr="00671C8B">
              <w:tab/>
            </w:r>
            <w:r w:rsidRPr="00671C8B">
              <w:tab/>
            </w:r>
            <w:r w:rsidRPr="00671C8B">
              <w:tab/>
            </w:r>
            <w:r w:rsidRPr="00671C8B">
              <w:tab/>
              <w:t xml:space="preserve">sent to the module by AT+KTCPSND will be sent to the TCP </w:t>
            </w:r>
            <w:r w:rsidRPr="00671C8B">
              <w:tab/>
            </w:r>
            <w:r w:rsidRPr="00671C8B">
              <w:tab/>
            </w:r>
            <w:r w:rsidRPr="00671C8B">
              <w:tab/>
            </w:r>
            <w:r w:rsidRPr="00671C8B">
              <w:tab/>
              <w:t>server and acknowledged before the socket is closed.</w:t>
            </w:r>
          </w:p>
          <w:p w14:paraId="2795423A" w14:textId="77777777" w:rsidR="00820682" w:rsidRDefault="00820682" w:rsidP="00820682">
            <w:pPr>
              <w:pStyle w:val="TableBody"/>
              <w:rPr>
                <w:b/>
              </w:rPr>
            </w:pPr>
          </w:p>
          <w:p w14:paraId="241A7F97" w14:textId="77777777" w:rsidR="00820682" w:rsidRPr="00671C8B" w:rsidRDefault="00820682" w:rsidP="00820682">
            <w:pPr>
              <w:pStyle w:val="TableBody"/>
              <w:rPr>
                <w:u w:val="single"/>
              </w:rPr>
            </w:pPr>
            <w:r w:rsidRPr="00671C8B">
              <w:rPr>
                <w:b/>
              </w:rPr>
              <w:t>&lt;</w:t>
            </w:r>
            <w:proofErr w:type="spellStart"/>
            <w:r w:rsidRPr="00671C8B">
              <w:rPr>
                <w:b/>
              </w:rPr>
              <w:t>tcp_notif</w:t>
            </w:r>
            <w:proofErr w:type="spellEnd"/>
            <w:r w:rsidRPr="00671C8B">
              <w:rPr>
                <w:b/>
              </w:rPr>
              <w:t>&gt;:</w:t>
            </w:r>
            <w:r w:rsidRPr="00671C8B">
              <w:tab/>
              <w:t>See command AT+KTCPCNX</w:t>
            </w:r>
          </w:p>
        </w:tc>
      </w:tr>
      <w:tr w:rsidR="00820682" w:rsidRPr="00671C8B" w14:paraId="734805FA" w14:textId="77777777" w:rsidTr="00820682">
        <w:tc>
          <w:tcPr>
            <w:tcW w:w="1728" w:type="dxa"/>
          </w:tcPr>
          <w:p w14:paraId="64168E94" w14:textId="77777777" w:rsidR="00820682" w:rsidRPr="00671C8B" w:rsidRDefault="00820682" w:rsidP="00820682">
            <w:pPr>
              <w:pStyle w:val="TableBody"/>
              <w:rPr>
                <w:u w:val="single"/>
              </w:rPr>
            </w:pPr>
            <w:r w:rsidRPr="00671C8B">
              <w:rPr>
                <w:u w:val="single"/>
              </w:rPr>
              <w:t>Reference</w:t>
            </w:r>
          </w:p>
          <w:p w14:paraId="50689DC1" w14:textId="77777777" w:rsidR="00820682" w:rsidRPr="00671C8B" w:rsidRDefault="00820682" w:rsidP="00820682">
            <w:pPr>
              <w:pStyle w:val="TableBody"/>
            </w:pPr>
            <w:r w:rsidRPr="00671C8B">
              <w:t>Sierra Wireless Proprietary</w:t>
            </w:r>
          </w:p>
        </w:tc>
        <w:tc>
          <w:tcPr>
            <w:tcW w:w="7560" w:type="dxa"/>
          </w:tcPr>
          <w:p w14:paraId="5878D4B8" w14:textId="77777777" w:rsidR="00820682" w:rsidRPr="00671C8B" w:rsidRDefault="00820682" w:rsidP="00820682">
            <w:pPr>
              <w:pStyle w:val="TableBody"/>
              <w:rPr>
                <w:u w:val="single"/>
              </w:rPr>
            </w:pPr>
            <w:r w:rsidRPr="00671C8B">
              <w:rPr>
                <w:u w:val="single"/>
              </w:rPr>
              <w:t>Notes</w:t>
            </w:r>
          </w:p>
          <w:p w14:paraId="2E858E5B" w14:textId="77777777" w:rsidR="00820682" w:rsidRPr="00671C8B" w:rsidRDefault="00820682" w:rsidP="00820682">
            <w:pPr>
              <w:pStyle w:val="TableBody"/>
              <w:numPr>
                <w:ilvl w:val="0"/>
                <w:numId w:val="76"/>
              </w:numPr>
            </w:pPr>
            <w:r w:rsidRPr="00671C8B">
              <w:t>This function first closes the TCP socket and if there is no other session running then the PDP context is released</w:t>
            </w:r>
            <w:r>
              <w:t>.</w:t>
            </w:r>
          </w:p>
          <w:p w14:paraId="54B30808" w14:textId="77777777" w:rsidR="00820682" w:rsidRPr="00671C8B" w:rsidRDefault="00820682" w:rsidP="00820682">
            <w:pPr>
              <w:pStyle w:val="TableBody"/>
              <w:numPr>
                <w:ilvl w:val="0"/>
                <w:numId w:val="76"/>
              </w:numPr>
              <w:rPr>
                <w:u w:val="single"/>
              </w:rPr>
            </w:pPr>
            <w:r w:rsidRPr="00671C8B">
              <w:t>AT+KTCPDEL=&lt;</w:t>
            </w:r>
            <w:proofErr w:type="spellStart"/>
            <w:r w:rsidRPr="00671C8B">
              <w:t>session_id</w:t>
            </w:r>
            <w:proofErr w:type="spellEnd"/>
            <w:r w:rsidRPr="00671C8B">
              <w:t>&gt; can be used to delete the s</w:t>
            </w:r>
            <w:r>
              <w:t>ocket configuration after it’s been closed.</w:t>
            </w:r>
          </w:p>
        </w:tc>
      </w:tr>
    </w:tbl>
    <w:p w14:paraId="2D1A3751" w14:textId="77777777" w:rsidR="00820682" w:rsidRPr="00671C8B" w:rsidRDefault="00820682" w:rsidP="00820682">
      <w:pPr>
        <w:pStyle w:val="Heading3"/>
      </w:pPr>
      <w:bookmarkStart w:id="232" w:name="_Toc345081467"/>
      <w:bookmarkStart w:id="233" w:name="_Toc349753204"/>
      <w:bookmarkStart w:id="234" w:name="_Toc349754103"/>
      <w:bookmarkStart w:id="235" w:name="_Ref366746406"/>
      <w:bookmarkStart w:id="236" w:name="_Ref369093384"/>
      <w:bookmarkStart w:id="237" w:name="_Toc368586158"/>
      <w:bookmarkStart w:id="238" w:name="_Toc448912340"/>
      <w:bookmarkStart w:id="239" w:name="_Toc486251757"/>
      <w:bookmarkStart w:id="240" w:name="_Toc489371244"/>
      <w:bookmarkStart w:id="241" w:name="_Toc511294394"/>
      <w:r w:rsidRPr="00671C8B">
        <w:lastRenderedPageBreak/>
        <w:t xml:space="preserve">+KTCPDEL Command: Delete a Configured TCP </w:t>
      </w:r>
      <w:bookmarkEnd w:id="232"/>
      <w:r w:rsidRPr="00671C8B">
        <w:t>Session</w:t>
      </w:r>
      <w:bookmarkEnd w:id="233"/>
      <w:bookmarkEnd w:id="234"/>
      <w:bookmarkEnd w:id="235"/>
      <w:bookmarkEnd w:id="236"/>
      <w:bookmarkEnd w:id="237"/>
      <w:bookmarkEnd w:id="238"/>
      <w:bookmarkEnd w:id="239"/>
      <w:bookmarkEnd w:id="240"/>
      <w:bookmarkEnd w:id="241"/>
    </w:p>
    <w:tbl>
      <w:tblPr>
        <w:tblStyle w:val="TableSWIleft"/>
        <w:tblW w:w="9288" w:type="dxa"/>
        <w:tblLayout w:type="fixed"/>
        <w:tblLook w:val="04A0" w:firstRow="1" w:lastRow="0" w:firstColumn="1" w:lastColumn="0" w:noHBand="0" w:noVBand="1"/>
      </w:tblPr>
      <w:tblGrid>
        <w:gridCol w:w="1728"/>
        <w:gridCol w:w="7560"/>
      </w:tblGrid>
      <w:tr w:rsidR="00820682" w:rsidRPr="00671C8B" w14:paraId="71C749F7"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61C8DCB1" w14:textId="34256E8E" w:rsidR="00820682" w:rsidRPr="00671C8B" w:rsidRDefault="004D02D6" w:rsidP="00820682">
            <w:pPr>
              <w:pStyle w:val="TableRowHead"/>
              <w:spacing w:before="144" w:after="144"/>
            </w:pPr>
            <w:r>
              <w:t>HL78xx</w:t>
            </w:r>
          </w:p>
        </w:tc>
      </w:tr>
      <w:tr w:rsidR="00820682" w:rsidRPr="00671C8B" w14:paraId="4D938239" w14:textId="77777777" w:rsidTr="00820682">
        <w:tc>
          <w:tcPr>
            <w:tcW w:w="1728" w:type="dxa"/>
          </w:tcPr>
          <w:p w14:paraId="056D7681" w14:textId="77777777" w:rsidR="00820682" w:rsidRDefault="00820682" w:rsidP="00820682">
            <w:pPr>
              <w:pStyle w:val="TableBody"/>
              <w:rPr>
                <w:i/>
              </w:rPr>
            </w:pPr>
            <w:r>
              <w:rPr>
                <w:i/>
              </w:rPr>
              <w:t>Test command</w:t>
            </w:r>
          </w:p>
          <w:p w14:paraId="5367EA62" w14:textId="77777777" w:rsidR="00820682" w:rsidRPr="00CB4B23" w:rsidRDefault="00820682" w:rsidP="00820682">
            <w:pPr>
              <w:pStyle w:val="TableBody"/>
            </w:pPr>
          </w:p>
          <w:p w14:paraId="5497A24B" w14:textId="77777777" w:rsidR="00820682" w:rsidRDefault="00820682" w:rsidP="00820682">
            <w:pPr>
              <w:pStyle w:val="TableBody"/>
            </w:pPr>
            <w:r w:rsidRPr="00CB4B23">
              <w:rPr>
                <w:u w:val="single"/>
              </w:rPr>
              <w:t>Syntax</w:t>
            </w:r>
          </w:p>
          <w:p w14:paraId="5839F847" w14:textId="77777777" w:rsidR="00820682" w:rsidRPr="00CB4B23" w:rsidRDefault="00820682" w:rsidP="00820682">
            <w:pPr>
              <w:pStyle w:val="TableBody"/>
              <w:rPr>
                <w:b/>
              </w:rPr>
            </w:pPr>
            <w:r w:rsidRPr="00CB4B23">
              <w:rPr>
                <w:b/>
              </w:rPr>
              <w:t>AT+KTCPDEL=?</w:t>
            </w:r>
          </w:p>
        </w:tc>
        <w:tc>
          <w:tcPr>
            <w:tcW w:w="7560" w:type="dxa"/>
          </w:tcPr>
          <w:p w14:paraId="42F69E40" w14:textId="77777777" w:rsidR="00820682" w:rsidRDefault="00820682" w:rsidP="00820682">
            <w:pPr>
              <w:pStyle w:val="TableBody"/>
              <w:rPr>
                <w:u w:val="single"/>
              </w:rPr>
            </w:pPr>
          </w:p>
          <w:p w14:paraId="0A21CAA8" w14:textId="77777777" w:rsidR="00820682" w:rsidRDefault="00820682" w:rsidP="00820682">
            <w:pPr>
              <w:pStyle w:val="TableBody"/>
              <w:rPr>
                <w:u w:val="single"/>
              </w:rPr>
            </w:pPr>
          </w:p>
          <w:p w14:paraId="4D68347F" w14:textId="77777777" w:rsidR="00820682" w:rsidRDefault="00820682" w:rsidP="00820682">
            <w:pPr>
              <w:pStyle w:val="TableBody"/>
            </w:pPr>
            <w:r>
              <w:rPr>
                <w:u w:val="single"/>
              </w:rPr>
              <w:t>Response</w:t>
            </w:r>
          </w:p>
          <w:p w14:paraId="31B2BF15" w14:textId="77777777" w:rsidR="00820682" w:rsidRDefault="00820682" w:rsidP="00820682">
            <w:pPr>
              <w:pStyle w:val="TableBody"/>
            </w:pPr>
            <w:r w:rsidRPr="00CB4B23">
              <w:rPr>
                <w:b/>
              </w:rPr>
              <w:t>+KTCPDEL:</w:t>
            </w:r>
            <w:r>
              <w:t xml:space="preserve"> (list of possible </w:t>
            </w:r>
            <w:r w:rsidRPr="00CB4B23">
              <w:rPr>
                <w:b/>
              </w:rPr>
              <w:t>&lt;</w:t>
            </w:r>
            <w:proofErr w:type="spellStart"/>
            <w:r w:rsidRPr="00CB4B23">
              <w:rPr>
                <w:b/>
              </w:rPr>
              <w:t>session_id</w:t>
            </w:r>
            <w:proofErr w:type="spellEnd"/>
            <w:r w:rsidRPr="00CB4B23">
              <w:rPr>
                <w:b/>
              </w:rPr>
              <w:t>&gt;</w:t>
            </w:r>
            <w:r>
              <w:t>s</w:t>
            </w:r>
            <w:r w:rsidRPr="00CB4B23">
              <w:rPr>
                <w:b/>
              </w:rPr>
              <w:t>)</w:t>
            </w:r>
          </w:p>
          <w:p w14:paraId="31596564" w14:textId="77777777" w:rsidR="00820682" w:rsidRPr="00CB4B23" w:rsidRDefault="00820682" w:rsidP="00820682">
            <w:pPr>
              <w:pStyle w:val="TableBody"/>
              <w:rPr>
                <w:b/>
              </w:rPr>
            </w:pPr>
            <w:r w:rsidRPr="00CB4B23">
              <w:rPr>
                <w:b/>
              </w:rPr>
              <w:t>OK</w:t>
            </w:r>
          </w:p>
        </w:tc>
      </w:tr>
      <w:tr w:rsidR="00820682" w:rsidRPr="00671C8B" w14:paraId="7602093F" w14:textId="77777777" w:rsidTr="00820682">
        <w:tc>
          <w:tcPr>
            <w:tcW w:w="1728" w:type="dxa"/>
          </w:tcPr>
          <w:p w14:paraId="2EF796D4" w14:textId="77777777" w:rsidR="00820682" w:rsidRPr="00671C8B" w:rsidRDefault="00820682" w:rsidP="00820682">
            <w:pPr>
              <w:pStyle w:val="TableBody"/>
              <w:rPr>
                <w:i/>
              </w:rPr>
            </w:pPr>
            <w:r w:rsidRPr="00671C8B">
              <w:rPr>
                <w:i/>
              </w:rPr>
              <w:t>Write command</w:t>
            </w:r>
          </w:p>
          <w:p w14:paraId="6B621FD9" w14:textId="77777777" w:rsidR="00820682" w:rsidRPr="00671C8B" w:rsidRDefault="00820682" w:rsidP="00820682">
            <w:pPr>
              <w:pStyle w:val="TableBody"/>
            </w:pPr>
          </w:p>
          <w:p w14:paraId="2E6CCA0F" w14:textId="77777777" w:rsidR="00820682" w:rsidRPr="00671C8B" w:rsidRDefault="00820682" w:rsidP="00820682">
            <w:pPr>
              <w:pStyle w:val="TableBody"/>
              <w:rPr>
                <w:u w:val="single"/>
              </w:rPr>
            </w:pPr>
            <w:r w:rsidRPr="00671C8B">
              <w:rPr>
                <w:u w:val="single"/>
              </w:rPr>
              <w:t>Syntax</w:t>
            </w:r>
          </w:p>
          <w:p w14:paraId="1E906F9A" w14:textId="77777777" w:rsidR="00820682" w:rsidRPr="00671C8B" w:rsidRDefault="00820682" w:rsidP="00820682">
            <w:pPr>
              <w:pStyle w:val="TableBody"/>
              <w:rPr>
                <w:b/>
              </w:rPr>
            </w:pPr>
            <w:r w:rsidRPr="00671C8B">
              <w:rPr>
                <w:b/>
              </w:rPr>
              <w:t>AT+KTCPDEL=</w:t>
            </w:r>
          </w:p>
          <w:p w14:paraId="26162BBB" w14:textId="77777777" w:rsidR="00820682" w:rsidRPr="00671C8B" w:rsidRDefault="00820682" w:rsidP="00820682">
            <w:pPr>
              <w:pStyle w:val="TableBody"/>
              <w:keepNext/>
              <w:rPr>
                <w:u w:val="single"/>
              </w:rPr>
            </w:pPr>
            <w:r w:rsidRPr="00671C8B">
              <w:rPr>
                <w:b/>
              </w:rPr>
              <w:t>&lt;</w:t>
            </w:r>
            <w:proofErr w:type="spellStart"/>
            <w:r w:rsidRPr="00671C8B">
              <w:rPr>
                <w:b/>
              </w:rPr>
              <w:t>session_id</w:t>
            </w:r>
            <w:proofErr w:type="spellEnd"/>
            <w:r w:rsidRPr="00671C8B">
              <w:rPr>
                <w:b/>
              </w:rPr>
              <w:t>&gt;</w:t>
            </w:r>
          </w:p>
        </w:tc>
        <w:tc>
          <w:tcPr>
            <w:tcW w:w="7560" w:type="dxa"/>
          </w:tcPr>
          <w:p w14:paraId="3B987508" w14:textId="77777777" w:rsidR="00820682" w:rsidRPr="00671C8B" w:rsidRDefault="00820682" w:rsidP="00820682">
            <w:pPr>
              <w:pStyle w:val="TableBody"/>
              <w:rPr>
                <w:u w:val="single"/>
              </w:rPr>
            </w:pPr>
          </w:p>
          <w:p w14:paraId="62CE9469" w14:textId="77777777" w:rsidR="00820682" w:rsidRPr="00671C8B" w:rsidRDefault="00820682" w:rsidP="00820682">
            <w:pPr>
              <w:pStyle w:val="TableBody"/>
              <w:rPr>
                <w:u w:val="single"/>
              </w:rPr>
            </w:pPr>
          </w:p>
          <w:p w14:paraId="2A207E8D" w14:textId="77777777" w:rsidR="00820682" w:rsidRPr="00671C8B" w:rsidRDefault="00820682" w:rsidP="00820682">
            <w:pPr>
              <w:pStyle w:val="TableBody"/>
              <w:rPr>
                <w:u w:val="single"/>
              </w:rPr>
            </w:pPr>
            <w:r w:rsidRPr="00671C8B">
              <w:rPr>
                <w:u w:val="single"/>
              </w:rPr>
              <w:t>Response</w:t>
            </w:r>
          </w:p>
          <w:p w14:paraId="3BA3AB1C" w14:textId="77777777" w:rsidR="00820682" w:rsidRDefault="00820682" w:rsidP="00820682">
            <w:pPr>
              <w:pStyle w:val="TableBody"/>
              <w:rPr>
                <w:b/>
              </w:rPr>
            </w:pPr>
            <w:r w:rsidRPr="00671C8B">
              <w:rPr>
                <w:b/>
              </w:rPr>
              <w:t>OK</w:t>
            </w:r>
          </w:p>
          <w:p w14:paraId="10E81A61" w14:textId="77777777" w:rsidR="00820682" w:rsidRPr="00476469" w:rsidRDefault="00820682" w:rsidP="00820682">
            <w:pPr>
              <w:pStyle w:val="TableBody"/>
            </w:pPr>
          </w:p>
          <w:p w14:paraId="3348C079" w14:textId="77777777" w:rsidR="00820682" w:rsidRPr="00671C8B" w:rsidRDefault="00820682" w:rsidP="00820682">
            <w:pPr>
              <w:pStyle w:val="TableBody"/>
              <w:rPr>
                <w:b/>
              </w:rPr>
            </w:pPr>
            <w:r w:rsidRPr="00476469">
              <w:t>or</w:t>
            </w:r>
          </w:p>
          <w:p w14:paraId="090CB581" w14:textId="77777777" w:rsidR="00820682" w:rsidRPr="00671C8B" w:rsidRDefault="00820682" w:rsidP="00820682">
            <w:pPr>
              <w:pStyle w:val="TableBody"/>
              <w:rPr>
                <w:b/>
              </w:rPr>
            </w:pPr>
            <w:r w:rsidRPr="00671C8B">
              <w:rPr>
                <w:b/>
              </w:rPr>
              <w:t>+CME ERROR: &lt;err&gt;</w:t>
            </w:r>
          </w:p>
          <w:p w14:paraId="479BDDA5" w14:textId="77777777" w:rsidR="00820682" w:rsidRPr="00671C8B" w:rsidRDefault="00820682" w:rsidP="00820682">
            <w:pPr>
              <w:pStyle w:val="TableBody"/>
            </w:pPr>
          </w:p>
          <w:p w14:paraId="4192DD3B" w14:textId="77777777" w:rsidR="00820682" w:rsidRPr="00671C8B" w:rsidRDefault="00820682" w:rsidP="00820682">
            <w:pPr>
              <w:pStyle w:val="TableBody"/>
              <w:rPr>
                <w:u w:val="single"/>
              </w:rPr>
            </w:pPr>
            <w:r>
              <w:rPr>
                <w:u w:val="single"/>
              </w:rPr>
              <w:t>Parameter</w:t>
            </w:r>
          </w:p>
          <w:p w14:paraId="3A3DF58E" w14:textId="77777777" w:rsidR="00820682" w:rsidRPr="00671C8B" w:rsidRDefault="00820682" w:rsidP="00820682">
            <w:pPr>
              <w:pStyle w:val="TableBody"/>
              <w:keepNext/>
              <w:rPr>
                <w:u w:val="single"/>
              </w:rPr>
            </w:pPr>
            <w:r w:rsidRPr="00671C8B">
              <w:rPr>
                <w:b/>
              </w:rPr>
              <w:t>&lt;</w:t>
            </w:r>
            <w:proofErr w:type="spellStart"/>
            <w:r w:rsidRPr="00671C8B">
              <w:rPr>
                <w:b/>
              </w:rPr>
              <w:t>session_id</w:t>
            </w:r>
            <w:proofErr w:type="spellEnd"/>
            <w:r w:rsidRPr="00671C8B">
              <w:rPr>
                <w:b/>
              </w:rPr>
              <w:t>&gt;</w:t>
            </w:r>
            <w:r w:rsidRPr="00671C8B">
              <w:rPr>
                <w:b/>
              </w:rPr>
              <w:tab/>
            </w:r>
            <w:r w:rsidRPr="00671C8B">
              <w:t>TCP session</w:t>
            </w:r>
            <w:r>
              <w:t xml:space="preserve"> index</w:t>
            </w:r>
          </w:p>
        </w:tc>
      </w:tr>
      <w:tr w:rsidR="00820682" w:rsidRPr="00671C8B" w14:paraId="4214AFD5" w14:textId="77777777" w:rsidTr="00820682">
        <w:tc>
          <w:tcPr>
            <w:tcW w:w="1728" w:type="dxa"/>
          </w:tcPr>
          <w:p w14:paraId="4729ACB9" w14:textId="77777777" w:rsidR="00820682" w:rsidRPr="00671C8B" w:rsidRDefault="00820682" w:rsidP="00820682">
            <w:pPr>
              <w:pStyle w:val="TableBody"/>
              <w:rPr>
                <w:u w:val="single"/>
              </w:rPr>
            </w:pPr>
            <w:r w:rsidRPr="00671C8B">
              <w:rPr>
                <w:u w:val="single"/>
              </w:rPr>
              <w:t>Reference</w:t>
            </w:r>
          </w:p>
          <w:p w14:paraId="24D41258" w14:textId="77777777" w:rsidR="00820682" w:rsidRPr="00671C8B" w:rsidRDefault="00820682" w:rsidP="00820682">
            <w:pPr>
              <w:pStyle w:val="TableBody"/>
              <w:rPr>
                <w:u w:val="single"/>
              </w:rPr>
            </w:pPr>
            <w:r w:rsidRPr="00671C8B">
              <w:t>Sierra Wireless Proprietary</w:t>
            </w:r>
          </w:p>
        </w:tc>
        <w:tc>
          <w:tcPr>
            <w:tcW w:w="7560" w:type="dxa"/>
          </w:tcPr>
          <w:p w14:paraId="76D08B56" w14:textId="77777777" w:rsidR="00820682" w:rsidRPr="00671C8B" w:rsidRDefault="00820682" w:rsidP="00820682">
            <w:pPr>
              <w:pStyle w:val="TableBody"/>
              <w:rPr>
                <w:u w:val="single"/>
              </w:rPr>
            </w:pPr>
            <w:r w:rsidRPr="00671C8B">
              <w:rPr>
                <w:u w:val="single"/>
              </w:rPr>
              <w:t>Notes</w:t>
            </w:r>
          </w:p>
          <w:p w14:paraId="397E6C7C" w14:textId="77777777" w:rsidR="00820682" w:rsidRPr="00671C8B" w:rsidRDefault="00820682" w:rsidP="00820682">
            <w:pPr>
              <w:pStyle w:val="TableBody"/>
            </w:pPr>
            <w:r w:rsidRPr="00671C8B">
              <w:t>The session must be closed (using +KTCPCLOSE) before using this command</w:t>
            </w:r>
            <w:r>
              <w:t>.</w:t>
            </w:r>
          </w:p>
        </w:tc>
      </w:tr>
    </w:tbl>
    <w:p w14:paraId="2EAA4F9A" w14:textId="77777777" w:rsidR="00820682" w:rsidRPr="00671C8B" w:rsidRDefault="00820682" w:rsidP="00820682">
      <w:pPr>
        <w:pStyle w:val="Heading3"/>
      </w:pPr>
      <w:bookmarkStart w:id="242" w:name="_Toc345081468"/>
      <w:bookmarkStart w:id="243" w:name="_Toc349753205"/>
      <w:bookmarkStart w:id="244" w:name="_Toc349754104"/>
      <w:bookmarkStart w:id="245" w:name="_Ref366746413"/>
      <w:bookmarkStart w:id="246" w:name="_Ref369093398"/>
      <w:bookmarkStart w:id="247" w:name="_Toc368586159"/>
      <w:bookmarkStart w:id="248" w:name="_Toc448912341"/>
      <w:bookmarkStart w:id="249" w:name="_Toc486251758"/>
      <w:bookmarkStart w:id="250" w:name="_Toc489371245"/>
      <w:bookmarkStart w:id="251" w:name="_Toc511294395"/>
      <w:r w:rsidRPr="00671C8B">
        <w:t xml:space="preserve">+KTCP_SRVREQ Notification: Incoming Client Connection </w:t>
      </w:r>
      <w:bookmarkEnd w:id="242"/>
      <w:r w:rsidRPr="00671C8B">
        <w:t>Request</w:t>
      </w:r>
      <w:bookmarkEnd w:id="243"/>
      <w:bookmarkEnd w:id="244"/>
      <w:bookmarkEnd w:id="245"/>
      <w:bookmarkEnd w:id="246"/>
      <w:bookmarkEnd w:id="247"/>
      <w:bookmarkEnd w:id="248"/>
      <w:bookmarkEnd w:id="249"/>
      <w:bookmarkEnd w:id="250"/>
      <w:bookmarkEnd w:id="251"/>
    </w:p>
    <w:tbl>
      <w:tblPr>
        <w:tblStyle w:val="TableSWIleft"/>
        <w:tblW w:w="9288" w:type="dxa"/>
        <w:tblLayout w:type="fixed"/>
        <w:tblLook w:val="04A0" w:firstRow="1" w:lastRow="0" w:firstColumn="1" w:lastColumn="0" w:noHBand="0" w:noVBand="1"/>
      </w:tblPr>
      <w:tblGrid>
        <w:gridCol w:w="1728"/>
        <w:gridCol w:w="7560"/>
      </w:tblGrid>
      <w:tr w:rsidR="00820682" w:rsidRPr="00671C8B" w14:paraId="1CDB976B"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6BC9CE3" w14:textId="2A33E29A" w:rsidR="00820682" w:rsidRPr="00671C8B" w:rsidRDefault="004D02D6" w:rsidP="00820682">
            <w:pPr>
              <w:pStyle w:val="TableRowHead"/>
              <w:spacing w:before="144" w:after="144"/>
            </w:pPr>
            <w:r>
              <w:t>HL78xx</w:t>
            </w:r>
          </w:p>
        </w:tc>
      </w:tr>
      <w:tr w:rsidR="00820682" w:rsidRPr="00671C8B" w14:paraId="7E332A83" w14:textId="77777777" w:rsidTr="00820682">
        <w:trPr>
          <w:cantSplit w:val="0"/>
        </w:trPr>
        <w:tc>
          <w:tcPr>
            <w:tcW w:w="1728" w:type="dxa"/>
          </w:tcPr>
          <w:p w14:paraId="2F4CAD61" w14:textId="77777777" w:rsidR="00820682" w:rsidRPr="00671C8B" w:rsidRDefault="00820682" w:rsidP="00820682">
            <w:pPr>
              <w:pStyle w:val="TableBody"/>
              <w:rPr>
                <w:i/>
              </w:rPr>
            </w:pPr>
            <w:r w:rsidRPr="00671C8B">
              <w:rPr>
                <w:i/>
              </w:rPr>
              <w:t>Unsolicited Notification</w:t>
            </w:r>
          </w:p>
        </w:tc>
        <w:tc>
          <w:tcPr>
            <w:tcW w:w="7560" w:type="dxa"/>
          </w:tcPr>
          <w:p w14:paraId="2BA41CFC" w14:textId="77777777" w:rsidR="00820682" w:rsidRPr="00671C8B" w:rsidRDefault="00820682" w:rsidP="00820682">
            <w:pPr>
              <w:pStyle w:val="TableBody"/>
              <w:rPr>
                <w:u w:val="single"/>
              </w:rPr>
            </w:pPr>
            <w:r w:rsidRPr="00671C8B">
              <w:rPr>
                <w:u w:val="single"/>
              </w:rPr>
              <w:t>Response</w:t>
            </w:r>
          </w:p>
          <w:p w14:paraId="51F8B29B" w14:textId="77777777" w:rsidR="00820682" w:rsidRPr="00671C8B" w:rsidRDefault="00820682" w:rsidP="00820682">
            <w:pPr>
              <w:pStyle w:val="TableBody"/>
              <w:rPr>
                <w:b/>
              </w:rPr>
            </w:pPr>
            <w:r w:rsidRPr="00671C8B">
              <w:rPr>
                <w:b/>
              </w:rPr>
              <w:t>+KTCP_SRVREQ: &lt;</w:t>
            </w:r>
            <w:proofErr w:type="spellStart"/>
            <w:r w:rsidRPr="00671C8B">
              <w:rPr>
                <w:b/>
              </w:rPr>
              <w:t>session_id</w:t>
            </w:r>
            <w:proofErr w:type="spellEnd"/>
            <w:proofErr w:type="gramStart"/>
            <w:r w:rsidRPr="00671C8B">
              <w:rPr>
                <w:b/>
              </w:rPr>
              <w:t>&gt;,&lt;</w:t>
            </w:r>
            <w:proofErr w:type="spellStart"/>
            <w:proofErr w:type="gramEnd"/>
            <w:r w:rsidRPr="00671C8B">
              <w:rPr>
                <w:b/>
              </w:rPr>
              <w:t>subsession_id</w:t>
            </w:r>
            <w:proofErr w:type="spellEnd"/>
            <w:r w:rsidRPr="00671C8B">
              <w:rPr>
                <w:b/>
              </w:rPr>
              <w:t>&gt;,&lt;</w:t>
            </w:r>
            <w:proofErr w:type="spellStart"/>
            <w:r w:rsidRPr="00671C8B">
              <w:rPr>
                <w:b/>
              </w:rPr>
              <w:t>client_ip</w:t>
            </w:r>
            <w:proofErr w:type="spellEnd"/>
            <w:r w:rsidRPr="00671C8B">
              <w:rPr>
                <w:b/>
              </w:rPr>
              <w:t>&gt;,&lt;</w:t>
            </w:r>
            <w:proofErr w:type="spellStart"/>
            <w:r w:rsidRPr="00671C8B">
              <w:rPr>
                <w:b/>
              </w:rPr>
              <w:t>client_port</w:t>
            </w:r>
            <w:proofErr w:type="spellEnd"/>
            <w:r w:rsidRPr="00671C8B">
              <w:rPr>
                <w:b/>
              </w:rPr>
              <w:t>&gt;</w:t>
            </w:r>
          </w:p>
          <w:p w14:paraId="4CE8D3F4" w14:textId="77777777" w:rsidR="00820682" w:rsidRPr="00671C8B" w:rsidRDefault="00820682" w:rsidP="00820682">
            <w:pPr>
              <w:pStyle w:val="TableBody"/>
            </w:pPr>
          </w:p>
          <w:p w14:paraId="1B1803D8" w14:textId="77777777" w:rsidR="00820682" w:rsidRPr="00671C8B" w:rsidRDefault="00820682" w:rsidP="00820682">
            <w:pPr>
              <w:pStyle w:val="TableBody"/>
              <w:rPr>
                <w:u w:val="single"/>
              </w:rPr>
            </w:pPr>
            <w:r w:rsidRPr="00671C8B">
              <w:rPr>
                <w:u w:val="single"/>
              </w:rPr>
              <w:t>Parameters</w:t>
            </w:r>
          </w:p>
          <w:p w14:paraId="035844E6" w14:textId="77777777" w:rsidR="00820682" w:rsidRPr="00671C8B" w:rsidRDefault="00820682" w:rsidP="00820682">
            <w:pPr>
              <w:pStyle w:val="TableBody"/>
              <w:ind w:left="1631" w:hanging="1631"/>
            </w:pPr>
            <w:r w:rsidRPr="00671C8B">
              <w:rPr>
                <w:b/>
              </w:rPr>
              <w:t>&lt;</w:t>
            </w:r>
            <w:proofErr w:type="spellStart"/>
            <w:r w:rsidRPr="00671C8B">
              <w:rPr>
                <w:b/>
              </w:rPr>
              <w:t>session_id</w:t>
            </w:r>
            <w:proofErr w:type="spellEnd"/>
            <w:r w:rsidRPr="00671C8B">
              <w:rPr>
                <w:b/>
              </w:rPr>
              <w:t>&gt;</w:t>
            </w:r>
            <w:r w:rsidRPr="00671C8B">
              <w:tab/>
              <w:t>TCP session</w:t>
            </w:r>
            <w:r>
              <w:t xml:space="preserve"> index</w:t>
            </w:r>
          </w:p>
          <w:p w14:paraId="6C57CD58" w14:textId="77777777" w:rsidR="00820682" w:rsidRPr="00671C8B" w:rsidRDefault="00820682" w:rsidP="00820682">
            <w:pPr>
              <w:pStyle w:val="TableBody"/>
              <w:ind w:left="1631" w:hanging="1631"/>
              <w:rPr>
                <w:b/>
              </w:rPr>
            </w:pPr>
          </w:p>
          <w:p w14:paraId="7F6DA618" w14:textId="77777777" w:rsidR="00820682" w:rsidRPr="00671C8B" w:rsidRDefault="00820682" w:rsidP="00820682">
            <w:pPr>
              <w:pStyle w:val="TableBody"/>
              <w:ind w:left="1631" w:hanging="1631"/>
            </w:pPr>
            <w:r w:rsidRPr="00671C8B">
              <w:rPr>
                <w:b/>
              </w:rPr>
              <w:t>&lt;</w:t>
            </w:r>
            <w:proofErr w:type="spellStart"/>
            <w:r w:rsidRPr="00671C8B">
              <w:rPr>
                <w:b/>
              </w:rPr>
              <w:t>subsession_id</w:t>
            </w:r>
            <w:proofErr w:type="spellEnd"/>
            <w:r w:rsidRPr="00671C8B">
              <w:rPr>
                <w:b/>
              </w:rPr>
              <w:t>&gt;</w:t>
            </w:r>
            <w:r w:rsidRPr="00671C8B">
              <w:tab/>
            </w:r>
            <w:r>
              <w:t>N</w:t>
            </w:r>
            <w:r w:rsidRPr="00671C8B">
              <w:t>ewly created TCP session</w:t>
            </w:r>
            <w:r>
              <w:t xml:space="preserve"> index</w:t>
            </w:r>
          </w:p>
          <w:p w14:paraId="2C89F41C" w14:textId="77777777" w:rsidR="00820682" w:rsidRPr="00671C8B" w:rsidRDefault="00820682" w:rsidP="00820682">
            <w:pPr>
              <w:pStyle w:val="TableBody"/>
              <w:ind w:left="1631" w:hanging="1631"/>
              <w:rPr>
                <w:b/>
              </w:rPr>
            </w:pPr>
          </w:p>
          <w:p w14:paraId="4366A6B8" w14:textId="77777777" w:rsidR="00820682" w:rsidRPr="00671C8B" w:rsidRDefault="00820682" w:rsidP="00820682">
            <w:pPr>
              <w:pStyle w:val="TableBody"/>
              <w:ind w:left="1631" w:hanging="1631"/>
            </w:pPr>
            <w:r w:rsidRPr="00671C8B">
              <w:rPr>
                <w:b/>
              </w:rPr>
              <w:t>&lt;</w:t>
            </w:r>
            <w:proofErr w:type="spellStart"/>
            <w:r w:rsidRPr="00671C8B">
              <w:rPr>
                <w:b/>
              </w:rPr>
              <w:t>client_ip</w:t>
            </w:r>
            <w:proofErr w:type="spellEnd"/>
            <w:r w:rsidRPr="00671C8B">
              <w:rPr>
                <w:b/>
              </w:rPr>
              <w:t>&gt;</w:t>
            </w:r>
            <w:r w:rsidRPr="00671C8B">
              <w:rPr>
                <w:lang w:eastAsia="zh-CN"/>
              </w:rPr>
              <w:tab/>
              <w:t>IP address string</w:t>
            </w:r>
            <w:r w:rsidRPr="00671C8B">
              <w:t xml:space="preserve"> of the incoming socket</w:t>
            </w:r>
          </w:p>
          <w:p w14:paraId="5416C4CC" w14:textId="77777777" w:rsidR="00820682" w:rsidRPr="00671C8B" w:rsidRDefault="00820682" w:rsidP="00820682">
            <w:pPr>
              <w:pStyle w:val="TableBody"/>
              <w:rPr>
                <w:b/>
              </w:rPr>
            </w:pPr>
          </w:p>
          <w:p w14:paraId="0888ABCA" w14:textId="77777777" w:rsidR="00820682" w:rsidRPr="00671C8B" w:rsidRDefault="00820682" w:rsidP="00820682">
            <w:pPr>
              <w:pStyle w:val="TableBody"/>
              <w:rPr>
                <w:u w:val="single"/>
              </w:rPr>
            </w:pPr>
            <w:r w:rsidRPr="00671C8B">
              <w:rPr>
                <w:b/>
              </w:rPr>
              <w:t>&lt;</w:t>
            </w:r>
            <w:proofErr w:type="spellStart"/>
            <w:r w:rsidRPr="00671C8B">
              <w:rPr>
                <w:b/>
              </w:rPr>
              <w:t>client_port</w:t>
            </w:r>
            <w:proofErr w:type="spellEnd"/>
            <w:r w:rsidRPr="00671C8B">
              <w:rPr>
                <w:b/>
              </w:rPr>
              <w:t>&gt;</w:t>
            </w:r>
            <w:r w:rsidRPr="00671C8B">
              <w:rPr>
                <w:lang w:eastAsia="zh-CN"/>
              </w:rPr>
              <w:tab/>
              <w:t>N</w:t>
            </w:r>
            <w:r>
              <w:t xml:space="preserve">umeric parameter (0-65535); </w:t>
            </w:r>
            <w:r w:rsidRPr="00671C8B">
              <w:t>port of the incoming client</w:t>
            </w:r>
          </w:p>
        </w:tc>
      </w:tr>
      <w:tr w:rsidR="00820682" w:rsidRPr="00671C8B" w14:paraId="5D85308D" w14:textId="77777777" w:rsidTr="00820682">
        <w:trPr>
          <w:cantSplit w:val="0"/>
        </w:trPr>
        <w:tc>
          <w:tcPr>
            <w:tcW w:w="1728" w:type="dxa"/>
          </w:tcPr>
          <w:p w14:paraId="0BF2E465" w14:textId="77777777" w:rsidR="00820682" w:rsidRPr="00671C8B" w:rsidRDefault="00820682" w:rsidP="00820682">
            <w:pPr>
              <w:pStyle w:val="TableBody"/>
              <w:rPr>
                <w:u w:val="single"/>
              </w:rPr>
            </w:pPr>
            <w:r w:rsidRPr="00671C8B">
              <w:rPr>
                <w:u w:val="single"/>
              </w:rPr>
              <w:t>Examples</w:t>
            </w:r>
          </w:p>
        </w:tc>
        <w:tc>
          <w:tcPr>
            <w:tcW w:w="7560" w:type="dxa"/>
          </w:tcPr>
          <w:p w14:paraId="0030B376" w14:textId="77777777" w:rsidR="00820682" w:rsidRPr="00671C8B" w:rsidRDefault="00820682" w:rsidP="00820682">
            <w:pPr>
              <w:pStyle w:val="TableBody"/>
            </w:pPr>
            <w:r w:rsidRPr="00671C8B">
              <w:t>Configure the module to TCP servers</w:t>
            </w:r>
          </w:p>
          <w:p w14:paraId="67617541" w14:textId="77777777" w:rsidR="00820682" w:rsidRPr="00671C8B" w:rsidRDefault="00820682" w:rsidP="00820682">
            <w:pPr>
              <w:pStyle w:val="TableBody"/>
              <w:rPr>
                <w:b/>
              </w:rPr>
            </w:pPr>
            <w:r w:rsidRPr="00671C8B">
              <w:rPr>
                <w:b/>
              </w:rPr>
              <w:t>AT+KCNXCFG=0,"GPRS","szsjmc.gd";</w:t>
            </w:r>
          </w:p>
          <w:p w14:paraId="20DC3215" w14:textId="77777777" w:rsidR="00820682" w:rsidRPr="00671C8B" w:rsidRDefault="00820682" w:rsidP="00820682">
            <w:pPr>
              <w:pStyle w:val="TableBody"/>
              <w:rPr>
                <w:b/>
              </w:rPr>
            </w:pPr>
            <w:r w:rsidRPr="00671C8B">
              <w:rPr>
                <w:b/>
              </w:rPr>
              <w:t>+KTCPCFG=</w:t>
            </w:r>
            <w:proofErr w:type="gramStart"/>
            <w:r w:rsidRPr="00671C8B">
              <w:rPr>
                <w:b/>
              </w:rPr>
              <w:t>0,1,,</w:t>
            </w:r>
            <w:proofErr w:type="gramEnd"/>
            <w:r w:rsidRPr="00671C8B">
              <w:rPr>
                <w:b/>
              </w:rPr>
              <w:t>179</w:t>
            </w:r>
          </w:p>
          <w:p w14:paraId="3A7A0DF8" w14:textId="77777777" w:rsidR="00820682" w:rsidRPr="00671C8B" w:rsidRDefault="00820682" w:rsidP="00820682">
            <w:pPr>
              <w:pStyle w:val="TableBody"/>
              <w:rPr>
                <w:b/>
              </w:rPr>
            </w:pPr>
            <w:r w:rsidRPr="00671C8B">
              <w:rPr>
                <w:b/>
              </w:rPr>
              <w:t>+KTCPCFG: 1</w:t>
            </w:r>
          </w:p>
          <w:p w14:paraId="7776C1BA" w14:textId="77777777" w:rsidR="00820682" w:rsidRDefault="00820682" w:rsidP="00820682">
            <w:pPr>
              <w:pStyle w:val="TableBody"/>
              <w:rPr>
                <w:b/>
              </w:rPr>
            </w:pPr>
            <w:r w:rsidRPr="00671C8B">
              <w:rPr>
                <w:b/>
              </w:rPr>
              <w:t>OK</w:t>
            </w:r>
          </w:p>
          <w:p w14:paraId="21F2E639" w14:textId="77777777" w:rsidR="00820682" w:rsidRPr="006928C8" w:rsidRDefault="00820682" w:rsidP="00820682">
            <w:pPr>
              <w:pStyle w:val="TableBody"/>
            </w:pPr>
          </w:p>
          <w:p w14:paraId="7E76D0AD" w14:textId="77777777" w:rsidR="00820682" w:rsidRDefault="00820682" w:rsidP="00820682">
            <w:pPr>
              <w:pStyle w:val="TableBody"/>
              <w:rPr>
                <w:b/>
              </w:rPr>
            </w:pPr>
            <w:r w:rsidRPr="00671C8B">
              <w:rPr>
                <w:b/>
              </w:rPr>
              <w:t>AT+KCNXCFG=0,"GPRS","szsjmc.gd";</w:t>
            </w:r>
          </w:p>
          <w:p w14:paraId="2F3070FD" w14:textId="77777777" w:rsidR="00820682" w:rsidRPr="00671C8B" w:rsidRDefault="00820682" w:rsidP="00820682">
            <w:pPr>
              <w:pStyle w:val="TableBody"/>
              <w:rPr>
                <w:b/>
              </w:rPr>
            </w:pPr>
            <w:r w:rsidRPr="00671C8B">
              <w:rPr>
                <w:b/>
              </w:rPr>
              <w:t>+KTCPCFG=</w:t>
            </w:r>
            <w:proofErr w:type="gramStart"/>
            <w:r w:rsidRPr="00671C8B">
              <w:rPr>
                <w:b/>
              </w:rPr>
              <w:t>0,1,,</w:t>
            </w:r>
            <w:proofErr w:type="gramEnd"/>
            <w:r w:rsidRPr="00671C8B">
              <w:rPr>
                <w:b/>
              </w:rPr>
              <w:t>180</w:t>
            </w:r>
          </w:p>
          <w:p w14:paraId="706B625D" w14:textId="77777777" w:rsidR="00820682" w:rsidRPr="00671C8B" w:rsidRDefault="00820682" w:rsidP="00820682">
            <w:pPr>
              <w:pStyle w:val="TableBody"/>
              <w:rPr>
                <w:b/>
              </w:rPr>
            </w:pPr>
            <w:r w:rsidRPr="00671C8B">
              <w:rPr>
                <w:b/>
              </w:rPr>
              <w:t>+KTCPCFG: 2</w:t>
            </w:r>
          </w:p>
          <w:p w14:paraId="62A97C6C" w14:textId="77777777" w:rsidR="00820682" w:rsidRPr="00671C8B" w:rsidRDefault="00820682" w:rsidP="00820682">
            <w:pPr>
              <w:pStyle w:val="TableBody"/>
              <w:rPr>
                <w:b/>
              </w:rPr>
            </w:pPr>
            <w:r w:rsidRPr="00671C8B">
              <w:rPr>
                <w:b/>
              </w:rPr>
              <w:t>OK</w:t>
            </w:r>
          </w:p>
          <w:p w14:paraId="1B173824" w14:textId="77777777" w:rsidR="00820682" w:rsidRPr="006928C8" w:rsidRDefault="00820682" w:rsidP="00820682">
            <w:pPr>
              <w:pStyle w:val="TableBody"/>
            </w:pPr>
          </w:p>
          <w:p w14:paraId="64D18F0C" w14:textId="77777777" w:rsidR="00820682" w:rsidRPr="00671C8B" w:rsidRDefault="00820682" w:rsidP="00820682">
            <w:pPr>
              <w:pStyle w:val="TableBody"/>
            </w:pPr>
            <w:r w:rsidRPr="00671C8B">
              <w:t>Start the TCP servers</w:t>
            </w:r>
          </w:p>
          <w:p w14:paraId="5669B49F" w14:textId="77777777" w:rsidR="00820682" w:rsidRPr="00671C8B" w:rsidRDefault="00820682" w:rsidP="00820682">
            <w:pPr>
              <w:pStyle w:val="TableBody"/>
            </w:pPr>
            <w:r w:rsidRPr="00671C8B">
              <w:rPr>
                <w:b/>
              </w:rPr>
              <w:t>AT+KTCPCNX=1</w:t>
            </w:r>
            <w:r w:rsidRPr="00671C8B">
              <w:tab/>
            </w:r>
            <w:r w:rsidRPr="00671C8B">
              <w:tab/>
              <w:t>//listen on port 179</w:t>
            </w:r>
          </w:p>
          <w:p w14:paraId="30431BDE" w14:textId="77777777" w:rsidR="00820682" w:rsidRPr="00671C8B" w:rsidRDefault="00820682" w:rsidP="00820682">
            <w:pPr>
              <w:pStyle w:val="TableBody"/>
              <w:rPr>
                <w:b/>
              </w:rPr>
            </w:pPr>
            <w:r w:rsidRPr="00671C8B">
              <w:rPr>
                <w:b/>
              </w:rPr>
              <w:t>OK</w:t>
            </w:r>
          </w:p>
          <w:p w14:paraId="1990E0E7" w14:textId="77777777" w:rsidR="00820682" w:rsidRPr="006928C8" w:rsidRDefault="00820682" w:rsidP="00820682">
            <w:pPr>
              <w:pStyle w:val="TableBody"/>
            </w:pPr>
          </w:p>
          <w:p w14:paraId="6610BBCF" w14:textId="77777777" w:rsidR="00820682" w:rsidRPr="00671C8B" w:rsidRDefault="00820682" w:rsidP="00820682">
            <w:pPr>
              <w:pStyle w:val="TableBody"/>
            </w:pPr>
            <w:r w:rsidRPr="00671C8B">
              <w:rPr>
                <w:b/>
              </w:rPr>
              <w:t>AT+KTCPCNX=2</w:t>
            </w:r>
            <w:r w:rsidRPr="00671C8B">
              <w:tab/>
            </w:r>
            <w:r w:rsidRPr="00671C8B">
              <w:tab/>
              <w:t>//listen on port 180</w:t>
            </w:r>
          </w:p>
          <w:p w14:paraId="2B01CF63" w14:textId="77777777" w:rsidR="00820682" w:rsidRPr="00671C8B" w:rsidRDefault="00820682" w:rsidP="00820682">
            <w:pPr>
              <w:pStyle w:val="TableBody"/>
              <w:rPr>
                <w:b/>
              </w:rPr>
            </w:pPr>
            <w:r w:rsidRPr="00671C8B">
              <w:rPr>
                <w:b/>
              </w:rPr>
              <w:t>OK</w:t>
            </w:r>
          </w:p>
          <w:p w14:paraId="7F7DE4F9" w14:textId="77777777" w:rsidR="00820682" w:rsidRDefault="00820682" w:rsidP="00820682">
            <w:pPr>
              <w:pStyle w:val="TableBody"/>
            </w:pPr>
          </w:p>
          <w:p w14:paraId="1BC626C3" w14:textId="77777777" w:rsidR="00820682" w:rsidRDefault="00820682" w:rsidP="00820682">
            <w:pPr>
              <w:pStyle w:val="TableBody"/>
            </w:pPr>
          </w:p>
          <w:p w14:paraId="1BC9B586" w14:textId="77777777" w:rsidR="00820682" w:rsidRPr="00D86F43" w:rsidRDefault="00820682" w:rsidP="00820682">
            <w:pPr>
              <w:pStyle w:val="TableBody"/>
            </w:pPr>
          </w:p>
          <w:p w14:paraId="24458F60" w14:textId="77777777" w:rsidR="00820682" w:rsidRPr="00671C8B" w:rsidRDefault="00820682" w:rsidP="00820682">
            <w:pPr>
              <w:pStyle w:val="TableBody"/>
            </w:pPr>
            <w:r w:rsidRPr="00671C8B">
              <w:t>Show the TCP servers’ IP address</w:t>
            </w:r>
          </w:p>
          <w:p w14:paraId="1B9A2A79" w14:textId="77777777" w:rsidR="00820682" w:rsidRPr="00671C8B" w:rsidRDefault="00820682" w:rsidP="00820682">
            <w:pPr>
              <w:pStyle w:val="TableBody"/>
              <w:rPr>
                <w:b/>
              </w:rPr>
            </w:pPr>
            <w:r w:rsidRPr="00671C8B">
              <w:rPr>
                <w:b/>
              </w:rPr>
              <w:t>AT+KCGPADDR</w:t>
            </w:r>
          </w:p>
          <w:p w14:paraId="045C1A36" w14:textId="77777777" w:rsidR="00820682" w:rsidRPr="00671C8B" w:rsidRDefault="00820682" w:rsidP="00820682">
            <w:pPr>
              <w:pStyle w:val="TableBody"/>
              <w:rPr>
                <w:b/>
              </w:rPr>
            </w:pPr>
            <w:r w:rsidRPr="00671C8B">
              <w:rPr>
                <w:b/>
              </w:rPr>
              <w:t>+KCGPADDR: 0,"192.168.1.49"</w:t>
            </w:r>
          </w:p>
          <w:p w14:paraId="5C662A36" w14:textId="77777777" w:rsidR="00820682" w:rsidRPr="00671C8B" w:rsidRDefault="00820682" w:rsidP="00820682">
            <w:pPr>
              <w:pStyle w:val="TableBody"/>
              <w:rPr>
                <w:b/>
              </w:rPr>
            </w:pPr>
            <w:r w:rsidRPr="00671C8B">
              <w:rPr>
                <w:b/>
              </w:rPr>
              <w:t>OK</w:t>
            </w:r>
          </w:p>
          <w:p w14:paraId="566E33FB" w14:textId="77777777" w:rsidR="00820682" w:rsidRPr="006928C8" w:rsidRDefault="00820682" w:rsidP="00820682">
            <w:pPr>
              <w:pStyle w:val="TableBody"/>
              <w:rPr>
                <w:sz w:val="16"/>
                <w:szCs w:val="16"/>
              </w:rPr>
            </w:pPr>
          </w:p>
          <w:p w14:paraId="5CCD0045" w14:textId="77777777" w:rsidR="00820682" w:rsidRPr="00671C8B" w:rsidRDefault="00820682" w:rsidP="00820682">
            <w:pPr>
              <w:pStyle w:val="TableBody"/>
            </w:pPr>
            <w:r w:rsidRPr="00671C8B">
              <w:t xml:space="preserve">Incoming connection request from remote client, shows </w:t>
            </w:r>
            <w:proofErr w:type="spellStart"/>
            <w:r w:rsidRPr="00671C8B">
              <w:t>ip</w:t>
            </w:r>
            <w:proofErr w:type="spellEnd"/>
            <w:r w:rsidRPr="00671C8B">
              <w:t xml:space="preserve"> address and port of remote client</w:t>
            </w:r>
          </w:p>
          <w:p w14:paraId="3F9039F9" w14:textId="77777777" w:rsidR="00820682" w:rsidRPr="00671C8B" w:rsidRDefault="00820682" w:rsidP="00820682">
            <w:pPr>
              <w:pStyle w:val="TableBody"/>
              <w:rPr>
                <w:b/>
              </w:rPr>
            </w:pPr>
            <w:r w:rsidRPr="00671C8B">
              <w:rPr>
                <w:b/>
              </w:rPr>
              <w:t>+KTCP_SRVREQ: 1,3,"192.168.0.32",4614</w:t>
            </w:r>
          </w:p>
          <w:p w14:paraId="1B0CD64F" w14:textId="77777777" w:rsidR="00820682" w:rsidRPr="00671C8B" w:rsidRDefault="00820682" w:rsidP="00820682">
            <w:pPr>
              <w:pStyle w:val="TableBody"/>
            </w:pPr>
            <w:r w:rsidRPr="00671C8B">
              <w:t xml:space="preserve">//incoming a connection request from “192.168.0.32” via //listening port 179, the remote port </w:t>
            </w:r>
            <w:r>
              <w:t>//</w:t>
            </w:r>
            <w:r w:rsidRPr="00671C8B">
              <w:t>is 4614</w:t>
            </w:r>
          </w:p>
          <w:p w14:paraId="568647CD" w14:textId="77777777" w:rsidR="00820682" w:rsidRPr="006928C8" w:rsidRDefault="00820682" w:rsidP="00820682">
            <w:pPr>
              <w:pStyle w:val="TableBody"/>
              <w:rPr>
                <w:sz w:val="16"/>
                <w:szCs w:val="16"/>
              </w:rPr>
            </w:pPr>
          </w:p>
          <w:p w14:paraId="787D58AA" w14:textId="77777777" w:rsidR="00820682" w:rsidRPr="00671C8B" w:rsidRDefault="00820682" w:rsidP="00820682">
            <w:pPr>
              <w:pStyle w:val="TableBody"/>
            </w:pPr>
            <w:r w:rsidRPr="00671C8B">
              <w:rPr>
                <w:b/>
              </w:rPr>
              <w:t>+KTCP_SRVREQ: 2,4,"10.10.10.110",4665</w:t>
            </w:r>
          </w:p>
          <w:p w14:paraId="7BBF5FC0" w14:textId="77777777" w:rsidR="00820682" w:rsidRPr="00671C8B" w:rsidRDefault="00820682" w:rsidP="00820682">
            <w:pPr>
              <w:pStyle w:val="TableBody"/>
            </w:pPr>
            <w:r w:rsidRPr="00671C8B">
              <w:t xml:space="preserve">//incoming a connection request from “10.10.10.110” via //listening port 180, the remote port </w:t>
            </w:r>
            <w:r>
              <w:t>//</w:t>
            </w:r>
            <w:r w:rsidRPr="00671C8B">
              <w:t>is 4665</w:t>
            </w:r>
          </w:p>
          <w:p w14:paraId="77C93B76" w14:textId="77777777" w:rsidR="00820682" w:rsidRPr="006928C8" w:rsidRDefault="00820682" w:rsidP="00820682">
            <w:pPr>
              <w:pStyle w:val="TableBody"/>
              <w:rPr>
                <w:sz w:val="16"/>
                <w:szCs w:val="16"/>
              </w:rPr>
            </w:pPr>
          </w:p>
          <w:p w14:paraId="7DFB21AA" w14:textId="77777777" w:rsidR="00820682" w:rsidRPr="00671C8B" w:rsidRDefault="00820682" w:rsidP="00820682">
            <w:pPr>
              <w:pStyle w:val="TableBody"/>
            </w:pPr>
            <w:r w:rsidRPr="00671C8B">
              <w:rPr>
                <w:b/>
              </w:rPr>
              <w:t>+KTCP_SRVREQ: 2,5,"10.10.10.110",4668</w:t>
            </w:r>
          </w:p>
          <w:p w14:paraId="26476415" w14:textId="77777777" w:rsidR="00820682" w:rsidRPr="00671C8B" w:rsidRDefault="00820682" w:rsidP="00820682">
            <w:pPr>
              <w:pStyle w:val="TableBody"/>
            </w:pPr>
            <w:r w:rsidRPr="00671C8B">
              <w:t xml:space="preserve">//incoming a connection request from the same </w:t>
            </w:r>
            <w:proofErr w:type="spellStart"/>
            <w:r w:rsidRPr="00671C8B">
              <w:t>ip</w:t>
            </w:r>
            <w:proofErr w:type="spellEnd"/>
            <w:r w:rsidRPr="00671C8B">
              <w:t xml:space="preserve"> via the same //listening port, the remote </w:t>
            </w:r>
            <w:r>
              <w:t>//</w:t>
            </w:r>
            <w:r w:rsidRPr="00671C8B">
              <w:t>port is 4668</w:t>
            </w:r>
          </w:p>
          <w:p w14:paraId="1BD72DB5" w14:textId="77777777" w:rsidR="00820682" w:rsidRPr="006928C8" w:rsidRDefault="00820682" w:rsidP="00820682">
            <w:pPr>
              <w:pStyle w:val="TableBody"/>
              <w:rPr>
                <w:sz w:val="16"/>
                <w:szCs w:val="16"/>
              </w:rPr>
            </w:pPr>
          </w:p>
          <w:p w14:paraId="29013573" w14:textId="77777777" w:rsidR="00820682" w:rsidRPr="00671C8B" w:rsidRDefault="00820682" w:rsidP="00820682">
            <w:pPr>
              <w:pStyle w:val="TableBody"/>
              <w:rPr>
                <w:b/>
              </w:rPr>
            </w:pPr>
            <w:r w:rsidRPr="00671C8B">
              <w:rPr>
                <w:b/>
              </w:rPr>
              <w:t>+KTCP_SRVREQ: 1,6,"192.168.1.117",1739</w:t>
            </w:r>
          </w:p>
          <w:p w14:paraId="2E6C3533" w14:textId="77777777" w:rsidR="00820682" w:rsidRPr="00671C8B" w:rsidRDefault="00820682" w:rsidP="00820682">
            <w:pPr>
              <w:pStyle w:val="TableBody"/>
            </w:pPr>
            <w:r w:rsidRPr="00671C8B">
              <w:t xml:space="preserve">//incoming a connection request from “192.168.1.117” via //listening port 179, the remote </w:t>
            </w:r>
            <w:r>
              <w:t>//</w:t>
            </w:r>
            <w:r w:rsidRPr="00671C8B">
              <w:t>port is 1739</w:t>
            </w:r>
          </w:p>
          <w:p w14:paraId="0841B6C1" w14:textId="77777777" w:rsidR="00820682" w:rsidRPr="00671C8B" w:rsidRDefault="00820682" w:rsidP="00820682">
            <w:pPr>
              <w:pStyle w:val="TableBody"/>
            </w:pPr>
          </w:p>
          <w:p w14:paraId="5C0CB9B1" w14:textId="77777777" w:rsidR="00820682" w:rsidRPr="00671C8B" w:rsidRDefault="00820682" w:rsidP="00820682">
            <w:pPr>
              <w:pStyle w:val="TableBody"/>
            </w:pPr>
            <w:r w:rsidRPr="00671C8B">
              <w:rPr>
                <w:b/>
              </w:rPr>
              <w:t>+KTCP_NOTIF: 4,4</w:t>
            </w:r>
          </w:p>
          <w:p w14:paraId="6F3CA240" w14:textId="77777777" w:rsidR="00820682" w:rsidRPr="00671C8B" w:rsidRDefault="00820682" w:rsidP="00820682">
            <w:pPr>
              <w:pStyle w:val="TableBody"/>
            </w:pPr>
            <w:r w:rsidRPr="00671C8B">
              <w:t>//the connection of sub session id 4 (on listening port 180) is //closed.</w:t>
            </w:r>
          </w:p>
          <w:p w14:paraId="0429611F" w14:textId="77777777" w:rsidR="00820682" w:rsidRPr="00671C8B" w:rsidRDefault="00820682" w:rsidP="00820682">
            <w:pPr>
              <w:pStyle w:val="TableBody"/>
            </w:pPr>
          </w:p>
          <w:p w14:paraId="427F9D15" w14:textId="77777777" w:rsidR="00820682" w:rsidRPr="00671C8B" w:rsidRDefault="00820682" w:rsidP="00820682">
            <w:pPr>
              <w:pStyle w:val="TableBody"/>
              <w:rPr>
                <w:b/>
              </w:rPr>
            </w:pPr>
            <w:r w:rsidRPr="00671C8B">
              <w:rPr>
                <w:b/>
              </w:rPr>
              <w:t>+KTCP_SRVREQ: 2,4,"10.10.10.8",4672</w:t>
            </w:r>
          </w:p>
          <w:p w14:paraId="34B9F8A9" w14:textId="77777777" w:rsidR="00820682" w:rsidRPr="00671C8B" w:rsidRDefault="00820682" w:rsidP="00820682">
            <w:pPr>
              <w:pStyle w:val="TableBody"/>
              <w:rPr>
                <w:u w:val="single"/>
              </w:rPr>
            </w:pPr>
            <w:r w:rsidRPr="00671C8B">
              <w:t xml:space="preserve">//incoming a connection request from “10.10.10.8” via listening //port 180, the remote port is </w:t>
            </w:r>
            <w:r>
              <w:t>//</w:t>
            </w:r>
            <w:r w:rsidRPr="00671C8B">
              <w:t>4672</w:t>
            </w:r>
          </w:p>
        </w:tc>
      </w:tr>
      <w:tr w:rsidR="00820682" w:rsidRPr="00671C8B" w14:paraId="42FA2EF5" w14:textId="77777777" w:rsidTr="00820682">
        <w:tc>
          <w:tcPr>
            <w:tcW w:w="1728" w:type="dxa"/>
          </w:tcPr>
          <w:p w14:paraId="59A48429" w14:textId="77777777" w:rsidR="00820682" w:rsidRPr="00671C8B" w:rsidRDefault="00820682" w:rsidP="00820682">
            <w:pPr>
              <w:pStyle w:val="TableBody"/>
              <w:rPr>
                <w:u w:val="single"/>
              </w:rPr>
            </w:pPr>
            <w:r w:rsidRPr="00671C8B">
              <w:rPr>
                <w:u w:val="single"/>
              </w:rPr>
              <w:lastRenderedPageBreak/>
              <w:t>Reference</w:t>
            </w:r>
          </w:p>
          <w:p w14:paraId="176F0B2A" w14:textId="77777777" w:rsidR="00820682" w:rsidRPr="00671C8B" w:rsidRDefault="00820682" w:rsidP="00820682">
            <w:pPr>
              <w:pStyle w:val="TableBody"/>
            </w:pPr>
            <w:r w:rsidRPr="00671C8B">
              <w:t>Sierra Wireless Proprietary</w:t>
            </w:r>
          </w:p>
        </w:tc>
        <w:tc>
          <w:tcPr>
            <w:tcW w:w="7560" w:type="dxa"/>
          </w:tcPr>
          <w:p w14:paraId="1A0BFDD0" w14:textId="77777777" w:rsidR="00820682" w:rsidRPr="00671C8B" w:rsidRDefault="00820682" w:rsidP="00820682">
            <w:pPr>
              <w:pStyle w:val="TableBody"/>
              <w:rPr>
                <w:u w:val="single"/>
              </w:rPr>
            </w:pPr>
            <w:r w:rsidRPr="00671C8B">
              <w:rPr>
                <w:u w:val="single"/>
              </w:rPr>
              <w:t>Notes</w:t>
            </w:r>
          </w:p>
          <w:p w14:paraId="5914C6D7" w14:textId="77777777" w:rsidR="00820682" w:rsidRPr="00671C8B" w:rsidRDefault="00820682" w:rsidP="00820682">
            <w:pPr>
              <w:pStyle w:val="TableBody"/>
              <w:numPr>
                <w:ilvl w:val="0"/>
                <w:numId w:val="77"/>
              </w:numPr>
            </w:pPr>
            <w:r w:rsidRPr="00671C8B">
              <w:t>This notification is sent when a client requests a connection to the server. The connection is automatically accepted</w:t>
            </w:r>
            <w:r>
              <w:t>.</w:t>
            </w:r>
          </w:p>
          <w:p w14:paraId="0D1CFB61" w14:textId="77777777" w:rsidR="00820682" w:rsidRPr="00671C8B" w:rsidRDefault="00820682" w:rsidP="00820682">
            <w:pPr>
              <w:pStyle w:val="TableBody"/>
              <w:numPr>
                <w:ilvl w:val="0"/>
                <w:numId w:val="77"/>
              </w:numPr>
            </w:pPr>
            <w:r w:rsidRPr="00671C8B">
              <w:t xml:space="preserve">The created session is driven as any other TCP session with its own session ID. Use </w:t>
            </w:r>
            <w:r>
              <w:t>+</w:t>
            </w:r>
            <w:r w:rsidRPr="00671C8B">
              <w:t xml:space="preserve">KTCPSND, </w:t>
            </w:r>
            <w:r>
              <w:t>+</w:t>
            </w:r>
            <w:r w:rsidRPr="00671C8B">
              <w:t xml:space="preserve">KTCPRCV, </w:t>
            </w:r>
            <w:r>
              <w:t>+</w:t>
            </w:r>
            <w:r w:rsidRPr="00671C8B">
              <w:t>KTCPCLOSE, etc. to provide the service associated to this TCP server</w:t>
            </w:r>
            <w:r>
              <w:t>.</w:t>
            </w:r>
          </w:p>
          <w:p w14:paraId="2BE4607A" w14:textId="77777777" w:rsidR="00820682" w:rsidRPr="00671C8B" w:rsidRDefault="00820682" w:rsidP="00820682">
            <w:pPr>
              <w:pStyle w:val="TableBody"/>
              <w:numPr>
                <w:ilvl w:val="0"/>
                <w:numId w:val="77"/>
              </w:numPr>
            </w:pPr>
            <w:r w:rsidRPr="00671C8B">
              <w:t xml:space="preserve">The TCP server corresponding to the session ID is still able to receive connection requests from other clients. These requests are notified with </w:t>
            </w:r>
            <w:r>
              <w:t>+</w:t>
            </w:r>
            <w:r w:rsidRPr="00671C8B">
              <w:t>KTCP_SRVREQ</w:t>
            </w:r>
            <w:r>
              <w:t>.</w:t>
            </w:r>
          </w:p>
          <w:p w14:paraId="7355F08C" w14:textId="77777777" w:rsidR="00820682" w:rsidRPr="00671C8B" w:rsidRDefault="00820682" w:rsidP="00820682">
            <w:pPr>
              <w:pStyle w:val="TableBody"/>
              <w:numPr>
                <w:ilvl w:val="0"/>
                <w:numId w:val="77"/>
              </w:numPr>
              <w:rPr>
                <w:u w:val="single"/>
              </w:rPr>
            </w:pPr>
            <w:r w:rsidRPr="00671C8B">
              <w:t xml:space="preserve">The client </w:t>
            </w:r>
            <w:r>
              <w:t>IP</w:t>
            </w:r>
            <w:r w:rsidRPr="00671C8B">
              <w:t xml:space="preserve"> address and port can also be checked </w:t>
            </w:r>
            <w:r>
              <w:t xml:space="preserve">using </w:t>
            </w:r>
            <w:r w:rsidRPr="00671C8B">
              <w:t xml:space="preserve">AT+KTCPCFG? after </w:t>
            </w:r>
            <w:r>
              <w:t xml:space="preserve">the </w:t>
            </w:r>
            <w:r w:rsidRPr="00671C8B">
              <w:t>client is connected to the TCP server</w:t>
            </w:r>
            <w:r>
              <w:t>.</w:t>
            </w:r>
          </w:p>
        </w:tc>
      </w:tr>
    </w:tbl>
    <w:p w14:paraId="12E84FD6" w14:textId="77777777" w:rsidR="00820682" w:rsidRPr="00671C8B" w:rsidRDefault="00820682" w:rsidP="00820682">
      <w:pPr>
        <w:pStyle w:val="Heading3"/>
      </w:pPr>
      <w:bookmarkStart w:id="252" w:name="_Toc368923068"/>
      <w:bookmarkStart w:id="253" w:name="_Toc369096621"/>
      <w:bookmarkStart w:id="254" w:name="_Toc369270487"/>
      <w:bookmarkStart w:id="255" w:name="_Toc368923105"/>
      <w:bookmarkStart w:id="256" w:name="_Toc369096658"/>
      <w:bookmarkStart w:id="257" w:name="_Toc369270524"/>
      <w:bookmarkStart w:id="258" w:name="_Toc369684121"/>
      <w:bookmarkStart w:id="259" w:name="_Toc369684158"/>
      <w:bookmarkStart w:id="260" w:name="_Toc21411"/>
      <w:bookmarkStart w:id="261" w:name="_Ref340762371"/>
      <w:bookmarkStart w:id="262" w:name="_Ref340762383"/>
      <w:bookmarkStart w:id="263" w:name="_Ref340762390"/>
      <w:bookmarkStart w:id="264" w:name="_Toc345081469"/>
      <w:bookmarkStart w:id="265" w:name="_Toc349753206"/>
      <w:bookmarkStart w:id="266" w:name="_Toc349754105"/>
      <w:bookmarkStart w:id="267" w:name="_Ref366746422"/>
      <w:bookmarkStart w:id="268" w:name="_Ref366746466"/>
      <w:bookmarkStart w:id="269" w:name="_Ref369093416"/>
      <w:bookmarkStart w:id="270" w:name="_Toc368586160"/>
      <w:bookmarkStart w:id="271" w:name="_Ref383422447"/>
      <w:bookmarkStart w:id="272" w:name="_Ref383422449"/>
      <w:bookmarkStart w:id="273" w:name="_Toc448912342"/>
      <w:bookmarkStart w:id="274" w:name="_Toc486251759"/>
      <w:bookmarkStart w:id="275" w:name="_Toc489371246"/>
      <w:bookmarkStart w:id="276" w:name="_Toc511294396"/>
      <w:bookmarkEnd w:id="252"/>
      <w:bookmarkEnd w:id="253"/>
      <w:bookmarkEnd w:id="254"/>
      <w:bookmarkEnd w:id="255"/>
      <w:bookmarkEnd w:id="256"/>
      <w:bookmarkEnd w:id="257"/>
      <w:bookmarkEnd w:id="258"/>
      <w:bookmarkEnd w:id="259"/>
      <w:r w:rsidRPr="00671C8B">
        <w:lastRenderedPageBreak/>
        <w:t>+KTCP_DATA Notification: Incoming Data through a TCP Connection</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tbl>
      <w:tblPr>
        <w:tblStyle w:val="TableSWIleft"/>
        <w:tblW w:w="9288" w:type="dxa"/>
        <w:tblLayout w:type="fixed"/>
        <w:tblLook w:val="04A0" w:firstRow="1" w:lastRow="0" w:firstColumn="1" w:lastColumn="0" w:noHBand="0" w:noVBand="1"/>
      </w:tblPr>
      <w:tblGrid>
        <w:gridCol w:w="1728"/>
        <w:gridCol w:w="7560"/>
      </w:tblGrid>
      <w:tr w:rsidR="00820682" w:rsidRPr="00671C8B" w14:paraId="6EAB4758"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54B8E9E" w14:textId="5A168609" w:rsidR="00820682" w:rsidRPr="00671C8B" w:rsidRDefault="004D02D6" w:rsidP="00820682">
            <w:pPr>
              <w:pStyle w:val="TableRowHead"/>
              <w:spacing w:before="144" w:after="144"/>
            </w:pPr>
            <w:r>
              <w:t>HL78xx</w:t>
            </w:r>
          </w:p>
        </w:tc>
      </w:tr>
      <w:tr w:rsidR="00820682" w:rsidRPr="00671C8B" w14:paraId="4B6FEDF4" w14:textId="77777777" w:rsidTr="00820682">
        <w:trPr>
          <w:cantSplit w:val="0"/>
        </w:trPr>
        <w:tc>
          <w:tcPr>
            <w:tcW w:w="0" w:type="dxa"/>
          </w:tcPr>
          <w:p w14:paraId="3BDCF63A" w14:textId="77777777" w:rsidR="00820682" w:rsidRPr="00671C8B" w:rsidRDefault="00820682" w:rsidP="00820682">
            <w:pPr>
              <w:pStyle w:val="TableBody"/>
              <w:rPr>
                <w:i/>
              </w:rPr>
            </w:pPr>
            <w:r w:rsidRPr="00671C8B">
              <w:rPr>
                <w:i/>
              </w:rPr>
              <w:t>Unsolicited Notification</w:t>
            </w:r>
          </w:p>
        </w:tc>
        <w:tc>
          <w:tcPr>
            <w:tcW w:w="0" w:type="dxa"/>
          </w:tcPr>
          <w:p w14:paraId="26DEE145" w14:textId="77777777" w:rsidR="00820682" w:rsidRPr="00671C8B" w:rsidRDefault="00820682" w:rsidP="00820682">
            <w:pPr>
              <w:pStyle w:val="TableBody"/>
              <w:rPr>
                <w:u w:val="single"/>
              </w:rPr>
            </w:pPr>
            <w:r w:rsidRPr="00671C8B">
              <w:rPr>
                <w:u w:val="single"/>
              </w:rPr>
              <w:t>Response</w:t>
            </w:r>
          </w:p>
          <w:p w14:paraId="4F74D182" w14:textId="77777777" w:rsidR="00820682" w:rsidRPr="00671C8B" w:rsidRDefault="00820682" w:rsidP="00820682">
            <w:pPr>
              <w:pStyle w:val="TableBody"/>
              <w:rPr>
                <w:b/>
                <w:lang w:eastAsia="zh-CN"/>
              </w:rPr>
            </w:pPr>
            <w:r w:rsidRPr="00671C8B">
              <w:rPr>
                <w:b/>
              </w:rPr>
              <w:t>+KTCP_DATA: &lt;</w:t>
            </w:r>
            <w:proofErr w:type="spellStart"/>
            <w:r w:rsidRPr="00671C8B">
              <w:rPr>
                <w:b/>
              </w:rPr>
              <w:t>session_id</w:t>
            </w:r>
            <w:proofErr w:type="spellEnd"/>
            <w:proofErr w:type="gramStart"/>
            <w:r w:rsidRPr="00671C8B">
              <w:rPr>
                <w:b/>
              </w:rPr>
              <w:t>&gt;,&lt;</w:t>
            </w:r>
            <w:proofErr w:type="spellStart"/>
            <w:proofErr w:type="gramEnd"/>
            <w:r w:rsidRPr="00671C8B">
              <w:rPr>
                <w:b/>
              </w:rPr>
              <w:t>ndata</w:t>
            </w:r>
            <w:proofErr w:type="spellEnd"/>
            <w:r w:rsidRPr="00671C8B">
              <w:rPr>
                <w:b/>
              </w:rPr>
              <w:t xml:space="preserve"> available&gt;</w:t>
            </w:r>
            <w:r w:rsidRPr="00671C8B">
              <w:rPr>
                <w:b/>
                <w:lang w:eastAsia="zh-CN"/>
              </w:rPr>
              <w:t>[,&lt;data&gt;]</w:t>
            </w:r>
          </w:p>
          <w:p w14:paraId="4F963FF8" w14:textId="77777777" w:rsidR="00820682" w:rsidRPr="00671C8B" w:rsidRDefault="00820682" w:rsidP="00820682">
            <w:pPr>
              <w:pStyle w:val="TableBody"/>
            </w:pPr>
          </w:p>
          <w:p w14:paraId="5220DB78" w14:textId="77777777" w:rsidR="00820682" w:rsidRPr="00671C8B" w:rsidRDefault="00820682" w:rsidP="00820682">
            <w:pPr>
              <w:pStyle w:val="TableBody"/>
              <w:rPr>
                <w:u w:val="single"/>
              </w:rPr>
            </w:pPr>
            <w:r w:rsidRPr="00671C8B">
              <w:rPr>
                <w:u w:val="single"/>
              </w:rPr>
              <w:t>Parameters</w:t>
            </w:r>
          </w:p>
          <w:p w14:paraId="51906448"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tab/>
              <w:t>TCP session</w:t>
            </w:r>
            <w:r>
              <w:t xml:space="preserve"> index</w:t>
            </w:r>
          </w:p>
          <w:p w14:paraId="2B640842" w14:textId="77777777" w:rsidR="00820682" w:rsidRPr="00671C8B" w:rsidRDefault="00820682" w:rsidP="00820682">
            <w:pPr>
              <w:pStyle w:val="TableBody"/>
            </w:pPr>
          </w:p>
          <w:p w14:paraId="379D873F" w14:textId="77777777" w:rsidR="00820682" w:rsidRPr="00671C8B" w:rsidRDefault="00820682" w:rsidP="00820682">
            <w:pPr>
              <w:pStyle w:val="TableBody"/>
            </w:pPr>
            <w:r w:rsidRPr="00671C8B">
              <w:rPr>
                <w:b/>
              </w:rPr>
              <w:t>&lt;</w:t>
            </w:r>
            <w:proofErr w:type="spellStart"/>
            <w:r w:rsidRPr="00671C8B">
              <w:rPr>
                <w:b/>
              </w:rPr>
              <w:t>ndata</w:t>
            </w:r>
            <w:proofErr w:type="spellEnd"/>
            <w:r w:rsidRPr="00671C8B">
              <w:rPr>
                <w:b/>
              </w:rPr>
              <w:t xml:space="preserve"> available&gt;</w:t>
            </w:r>
            <w:r>
              <w:tab/>
              <w:t>F</w:t>
            </w:r>
            <w:r w:rsidRPr="00671C8B">
              <w:t>or &lt;</w:t>
            </w:r>
            <w:proofErr w:type="spellStart"/>
            <w:r w:rsidRPr="00671C8B">
              <w:t>data_mode</w:t>
            </w:r>
            <w:proofErr w:type="spellEnd"/>
            <w:r w:rsidRPr="00671C8B">
              <w:t>&gt; = 0, maximum number of bytes to be read in the TCP receive buffer</w:t>
            </w:r>
            <w:r>
              <w:t>;</w:t>
            </w:r>
            <w:r w:rsidRPr="00671C8B">
              <w:t xml:space="preserve"> for &lt;</w:t>
            </w:r>
            <w:proofErr w:type="spellStart"/>
            <w:r w:rsidRPr="00671C8B">
              <w:t>data_mode</w:t>
            </w:r>
            <w:proofErr w:type="spellEnd"/>
            <w:r w:rsidRPr="00671C8B">
              <w:t>&gt; = 1, maximum number of bytes to be read in &lt;data&gt;</w:t>
            </w:r>
          </w:p>
          <w:p w14:paraId="315A495D" w14:textId="77777777" w:rsidR="00820682" w:rsidRPr="00671C8B" w:rsidRDefault="00820682" w:rsidP="00820682">
            <w:pPr>
              <w:pStyle w:val="TableBody"/>
            </w:pPr>
          </w:p>
          <w:p w14:paraId="6FBD4794" w14:textId="77777777" w:rsidR="00820682" w:rsidRPr="00671C8B" w:rsidRDefault="00820682" w:rsidP="00820682">
            <w:pPr>
              <w:pStyle w:val="TableBody"/>
              <w:rPr>
                <w:u w:val="single"/>
              </w:rPr>
            </w:pPr>
            <w:r w:rsidRPr="00671C8B">
              <w:rPr>
                <w:b/>
                <w:lang w:eastAsia="zh-CN"/>
              </w:rPr>
              <w:t>&lt;data&gt;</w:t>
            </w:r>
            <w:r w:rsidRPr="00671C8B">
              <w:rPr>
                <w:lang w:eastAsia="zh-CN"/>
              </w:rPr>
              <w:tab/>
              <w:t xml:space="preserve">Data in octet. </w:t>
            </w:r>
            <w:r w:rsidRPr="00671C8B">
              <w:t xml:space="preserve">The length of data </w:t>
            </w:r>
            <w:r w:rsidRPr="00671C8B">
              <w:rPr>
                <w:lang w:eastAsia="zh-CN"/>
              </w:rPr>
              <w:t xml:space="preserve">is specified by </w:t>
            </w:r>
            <w:r w:rsidRPr="00671C8B">
              <w:t>&lt;</w:t>
            </w:r>
            <w:proofErr w:type="spellStart"/>
            <w:r w:rsidRPr="00671C8B">
              <w:t>ndata_available</w:t>
            </w:r>
            <w:proofErr w:type="spellEnd"/>
            <w:r w:rsidRPr="00671C8B">
              <w:t>&gt;</w:t>
            </w:r>
          </w:p>
        </w:tc>
      </w:tr>
      <w:tr w:rsidR="00820682" w:rsidRPr="00671C8B" w14:paraId="66EBD25C" w14:textId="77777777" w:rsidTr="00820682">
        <w:tc>
          <w:tcPr>
            <w:tcW w:w="1728" w:type="dxa"/>
          </w:tcPr>
          <w:p w14:paraId="200886C7" w14:textId="77777777" w:rsidR="00820682" w:rsidRPr="00671C8B" w:rsidRDefault="00820682" w:rsidP="00820682">
            <w:pPr>
              <w:pStyle w:val="TableBody"/>
              <w:rPr>
                <w:u w:val="single"/>
              </w:rPr>
            </w:pPr>
            <w:r w:rsidRPr="00671C8B">
              <w:rPr>
                <w:u w:val="single"/>
              </w:rPr>
              <w:t>Reference</w:t>
            </w:r>
          </w:p>
          <w:p w14:paraId="022751AB" w14:textId="77777777" w:rsidR="00820682" w:rsidRPr="00671C8B" w:rsidRDefault="00820682" w:rsidP="00820682">
            <w:pPr>
              <w:pStyle w:val="TableBody"/>
            </w:pPr>
            <w:r w:rsidRPr="00671C8B">
              <w:t>Sierra Wireless Proprietary</w:t>
            </w:r>
          </w:p>
        </w:tc>
        <w:tc>
          <w:tcPr>
            <w:tcW w:w="7560" w:type="dxa"/>
          </w:tcPr>
          <w:p w14:paraId="3974CAA3" w14:textId="77777777" w:rsidR="00820682" w:rsidRPr="00671C8B" w:rsidRDefault="00820682" w:rsidP="00820682">
            <w:pPr>
              <w:pStyle w:val="TableBody"/>
              <w:rPr>
                <w:u w:val="single"/>
              </w:rPr>
            </w:pPr>
            <w:r w:rsidRPr="00671C8B">
              <w:rPr>
                <w:u w:val="single"/>
              </w:rPr>
              <w:t>Notes</w:t>
            </w:r>
          </w:p>
          <w:p w14:paraId="508EADED" w14:textId="77777777" w:rsidR="00820682" w:rsidRPr="00671C8B" w:rsidRDefault="00820682" w:rsidP="00820682">
            <w:pPr>
              <w:pStyle w:val="TableBody"/>
              <w:numPr>
                <w:ilvl w:val="0"/>
                <w:numId w:val="78"/>
              </w:numPr>
            </w:pPr>
            <w:r w:rsidRPr="00671C8B">
              <w:t>As soon as the connection is established, the module can receive data through the TCP socket. This notification is sent when data are available in the receive buffer</w:t>
            </w:r>
            <w:r>
              <w:t>.</w:t>
            </w:r>
          </w:p>
          <w:p w14:paraId="0CB33E5C" w14:textId="77777777" w:rsidR="00820682" w:rsidRPr="00671C8B" w:rsidRDefault="00820682" w:rsidP="00820682">
            <w:pPr>
              <w:pStyle w:val="TableBody"/>
              <w:numPr>
                <w:ilvl w:val="0"/>
                <w:numId w:val="78"/>
              </w:numPr>
            </w:pPr>
            <w:r w:rsidRPr="00671C8B">
              <w:t>This notification is sent for each TCP packet received</w:t>
            </w:r>
            <w:r>
              <w:t>.</w:t>
            </w:r>
          </w:p>
          <w:p w14:paraId="536BFA0E" w14:textId="77777777" w:rsidR="00820682" w:rsidRPr="00F81A12" w:rsidRDefault="00820682" w:rsidP="00820682">
            <w:pPr>
              <w:pStyle w:val="TableBody"/>
              <w:numPr>
                <w:ilvl w:val="0"/>
                <w:numId w:val="78"/>
              </w:numPr>
              <w:rPr>
                <w:lang w:eastAsia="zh-CN"/>
              </w:rPr>
            </w:pPr>
            <w:r w:rsidRPr="00671C8B">
              <w:t>When &lt;</w:t>
            </w:r>
            <w:proofErr w:type="spellStart"/>
            <w:r w:rsidRPr="00671C8B">
              <w:t>data_mode</w:t>
            </w:r>
            <w:proofErr w:type="spellEnd"/>
            <w:r w:rsidRPr="00671C8B">
              <w:t>&gt; is set to 1, &lt;</w:t>
            </w:r>
            <w:proofErr w:type="spellStart"/>
            <w:r w:rsidRPr="00671C8B">
              <w:t>ndata_available</w:t>
            </w:r>
            <w:proofErr w:type="spellEnd"/>
            <w:r w:rsidRPr="00671C8B">
              <w:t>&gt; will range from 1 to 1500 in the URC. If the user application sends over 1500 bytes</w:t>
            </w:r>
            <w:r w:rsidRPr="00671C8B">
              <w:rPr>
                <w:lang w:eastAsia="zh-CN"/>
              </w:rPr>
              <w:t xml:space="preserve"> of data</w:t>
            </w:r>
            <w:r w:rsidRPr="00671C8B">
              <w:t xml:space="preserve"> to the module, the module </w:t>
            </w:r>
            <w:r w:rsidRPr="00F81A12">
              <w:t xml:space="preserve">will </w:t>
            </w:r>
            <w:r w:rsidRPr="00F81A12">
              <w:rPr>
                <w:lang w:eastAsia="zh-CN"/>
              </w:rPr>
              <w:t>display</w:t>
            </w:r>
            <w:r w:rsidRPr="00F81A12">
              <w:t xml:space="preserve"> those data with several URCs.</w:t>
            </w:r>
          </w:p>
          <w:p w14:paraId="7064D27C" w14:textId="77777777" w:rsidR="00820682" w:rsidRPr="00671C8B" w:rsidRDefault="00820682" w:rsidP="00820682">
            <w:pPr>
              <w:pStyle w:val="TableBody"/>
              <w:numPr>
                <w:ilvl w:val="0"/>
                <w:numId w:val="78"/>
              </w:numPr>
            </w:pPr>
            <w:r w:rsidRPr="00F81A12">
              <w:t>See section</w:t>
            </w:r>
            <w:r w:rsidRPr="00BD7394">
              <w:t xml:space="preserve"> </w:t>
            </w:r>
            <w:r w:rsidRPr="00BD7394">
              <w:fldChar w:fldCharType="begin"/>
            </w:r>
            <w:r w:rsidRPr="00BD7394">
              <w:instrText xml:space="preserve"> REF _Ref424217898 \w \h </w:instrText>
            </w:r>
            <w:r>
              <w:instrText xml:space="preserve"> \* MERGEFORMAT </w:instrText>
            </w:r>
            <w:r w:rsidRPr="00BD7394">
              <w:fldChar w:fldCharType="separate"/>
            </w:r>
            <w:r>
              <w:t>18.6.3</w:t>
            </w:r>
            <w:r w:rsidRPr="00BD7394">
              <w:fldChar w:fldCharType="end"/>
            </w:r>
            <w:r w:rsidRPr="00BD7394">
              <w:t xml:space="preserve"> </w:t>
            </w:r>
            <w:r w:rsidRPr="00BD7394">
              <w:fldChar w:fldCharType="begin"/>
            </w:r>
            <w:r w:rsidRPr="00BD7394">
              <w:instrText xml:space="preserve"> REF _Ref424217898 \h </w:instrText>
            </w:r>
            <w:r>
              <w:instrText xml:space="preserve"> \* MERGEFORMAT </w:instrText>
            </w:r>
            <w:r w:rsidRPr="00BD7394">
              <w:fldChar w:fldCharType="separate"/>
            </w:r>
            <w:r w:rsidRPr="00671C8B">
              <w:t>Use Cases fo</w:t>
            </w:r>
            <w:r>
              <w:t>r KTCP_DATA and KUDP_DATA</w:t>
            </w:r>
            <w:r w:rsidRPr="00BD7394">
              <w:fldChar w:fldCharType="end"/>
            </w:r>
            <w:r w:rsidRPr="00F81A12">
              <w:t>.</w:t>
            </w:r>
          </w:p>
        </w:tc>
      </w:tr>
    </w:tbl>
    <w:p w14:paraId="7FF2023D" w14:textId="77777777" w:rsidR="00820682" w:rsidRPr="00671C8B" w:rsidRDefault="00820682" w:rsidP="00820682">
      <w:pPr>
        <w:pStyle w:val="Heading3"/>
      </w:pPr>
      <w:bookmarkStart w:id="277" w:name="_Toc382213200"/>
      <w:bookmarkStart w:id="278" w:name="_Toc382213787"/>
      <w:bookmarkStart w:id="279" w:name="_Toc382215645"/>
      <w:bookmarkStart w:id="280" w:name="_Toc384297639"/>
      <w:bookmarkStart w:id="281" w:name="_Toc384300269"/>
      <w:bookmarkStart w:id="282" w:name="_Toc384301485"/>
      <w:bookmarkStart w:id="283" w:name="_Toc384302074"/>
      <w:bookmarkStart w:id="284" w:name="_Toc384302684"/>
      <w:bookmarkStart w:id="285" w:name="_Toc384315180"/>
      <w:bookmarkStart w:id="286" w:name="_Toc369684161"/>
      <w:bookmarkStart w:id="287" w:name="_Toc369684162"/>
      <w:bookmarkStart w:id="288" w:name="_Toc369684163"/>
      <w:bookmarkStart w:id="289" w:name="_Toc369684164"/>
      <w:bookmarkStart w:id="290" w:name="_Toc448912343"/>
      <w:bookmarkStart w:id="291" w:name="_Toc486251760"/>
      <w:bookmarkStart w:id="292" w:name="_Toc489371247"/>
      <w:bookmarkStart w:id="293" w:name="_Toc511294397"/>
      <w:bookmarkStart w:id="294" w:name="_Toc345081471"/>
      <w:bookmarkStart w:id="295" w:name="_Toc349753208"/>
      <w:bookmarkStart w:id="296" w:name="_Toc349754107"/>
      <w:bookmarkStart w:id="297" w:name="_Ref366746501"/>
      <w:bookmarkStart w:id="298" w:name="_Ref369093439"/>
      <w:bookmarkStart w:id="299" w:name="_Toc368586162"/>
      <w:bookmarkEnd w:id="277"/>
      <w:bookmarkEnd w:id="278"/>
      <w:bookmarkEnd w:id="279"/>
      <w:bookmarkEnd w:id="280"/>
      <w:bookmarkEnd w:id="281"/>
      <w:bookmarkEnd w:id="282"/>
      <w:bookmarkEnd w:id="283"/>
      <w:bookmarkEnd w:id="284"/>
      <w:bookmarkEnd w:id="285"/>
      <w:bookmarkEnd w:id="286"/>
      <w:bookmarkEnd w:id="287"/>
      <w:bookmarkEnd w:id="288"/>
      <w:bookmarkEnd w:id="289"/>
      <w:r w:rsidRPr="00671C8B">
        <w:t>+KTCP_IND Notification: TCP Status</w:t>
      </w:r>
      <w:bookmarkEnd w:id="290"/>
      <w:bookmarkEnd w:id="291"/>
      <w:bookmarkEnd w:id="292"/>
      <w:bookmarkEnd w:id="293"/>
    </w:p>
    <w:tbl>
      <w:tblPr>
        <w:tblStyle w:val="TableSWIleft"/>
        <w:tblW w:w="9288" w:type="dxa"/>
        <w:tblLayout w:type="fixed"/>
        <w:tblLook w:val="04A0" w:firstRow="1" w:lastRow="0" w:firstColumn="1" w:lastColumn="0" w:noHBand="0" w:noVBand="1"/>
      </w:tblPr>
      <w:tblGrid>
        <w:gridCol w:w="1728"/>
        <w:gridCol w:w="7560"/>
      </w:tblGrid>
      <w:tr w:rsidR="00820682" w:rsidRPr="00671C8B" w14:paraId="57F31F04"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024CD0CE" w14:textId="68B23B46" w:rsidR="00820682" w:rsidRPr="00671C8B" w:rsidRDefault="004D02D6" w:rsidP="00820682">
            <w:pPr>
              <w:pStyle w:val="TableRowHead"/>
              <w:spacing w:before="144" w:after="144"/>
              <w:rPr>
                <w:rFonts w:cs="Arial"/>
                <w:bCs w:val="0"/>
              </w:rPr>
            </w:pPr>
            <w:r>
              <w:t>HL78xx</w:t>
            </w:r>
          </w:p>
        </w:tc>
      </w:tr>
      <w:tr w:rsidR="00820682" w:rsidRPr="00671C8B" w14:paraId="457952BB" w14:textId="77777777" w:rsidTr="00820682">
        <w:tc>
          <w:tcPr>
            <w:tcW w:w="1728" w:type="dxa"/>
          </w:tcPr>
          <w:p w14:paraId="24F9AE6E" w14:textId="77777777" w:rsidR="00820682" w:rsidRPr="00671C8B" w:rsidRDefault="00820682" w:rsidP="00820682">
            <w:pPr>
              <w:pStyle w:val="TableBody"/>
              <w:rPr>
                <w:i/>
              </w:rPr>
            </w:pPr>
            <w:r w:rsidRPr="00671C8B">
              <w:rPr>
                <w:i/>
              </w:rPr>
              <w:t>Unsolicited Notification</w:t>
            </w:r>
          </w:p>
        </w:tc>
        <w:tc>
          <w:tcPr>
            <w:tcW w:w="7560" w:type="dxa"/>
          </w:tcPr>
          <w:p w14:paraId="19A57181" w14:textId="77777777" w:rsidR="00820682" w:rsidRPr="00671C8B" w:rsidRDefault="00820682" w:rsidP="00820682">
            <w:pPr>
              <w:pStyle w:val="TableBody"/>
              <w:rPr>
                <w:u w:val="single"/>
              </w:rPr>
            </w:pPr>
            <w:r w:rsidRPr="00671C8B">
              <w:rPr>
                <w:u w:val="single"/>
              </w:rPr>
              <w:t>Response</w:t>
            </w:r>
          </w:p>
          <w:p w14:paraId="7B001689" w14:textId="77777777" w:rsidR="00820682" w:rsidRPr="00671C8B" w:rsidRDefault="00820682" w:rsidP="00820682">
            <w:pPr>
              <w:pStyle w:val="TableBody"/>
              <w:rPr>
                <w:b/>
              </w:rPr>
            </w:pPr>
            <w:r w:rsidRPr="00671C8B">
              <w:rPr>
                <w:b/>
              </w:rPr>
              <w:t>+KTCP_IND: &lt;</w:t>
            </w:r>
            <w:proofErr w:type="spellStart"/>
            <w:r w:rsidRPr="00671C8B">
              <w:rPr>
                <w:b/>
              </w:rPr>
              <w:t>session_id</w:t>
            </w:r>
            <w:proofErr w:type="spellEnd"/>
            <w:proofErr w:type="gramStart"/>
            <w:r w:rsidRPr="00671C8B">
              <w:rPr>
                <w:b/>
              </w:rPr>
              <w:t>&gt;,&lt;</w:t>
            </w:r>
            <w:proofErr w:type="gramEnd"/>
            <w:r w:rsidRPr="00671C8B">
              <w:rPr>
                <w:b/>
              </w:rPr>
              <w:t>status&gt;</w:t>
            </w:r>
          </w:p>
          <w:p w14:paraId="4D6D7A35" w14:textId="77777777" w:rsidR="00820682" w:rsidRPr="00671C8B" w:rsidRDefault="00820682" w:rsidP="00820682">
            <w:pPr>
              <w:pStyle w:val="TableBody"/>
            </w:pPr>
          </w:p>
          <w:p w14:paraId="7BF62794" w14:textId="77777777" w:rsidR="00820682" w:rsidRPr="00671C8B" w:rsidRDefault="00820682" w:rsidP="00820682">
            <w:pPr>
              <w:pStyle w:val="TableBody"/>
              <w:rPr>
                <w:u w:val="single"/>
              </w:rPr>
            </w:pPr>
            <w:r w:rsidRPr="00671C8B">
              <w:rPr>
                <w:u w:val="single"/>
              </w:rPr>
              <w:t>Parameters</w:t>
            </w:r>
          </w:p>
          <w:p w14:paraId="2D596149"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tab/>
              <w:t>TCP session</w:t>
            </w:r>
            <w:r>
              <w:t xml:space="preserve"> index</w:t>
            </w:r>
          </w:p>
          <w:p w14:paraId="58F6058F" w14:textId="77777777" w:rsidR="00820682" w:rsidRPr="00671C8B" w:rsidRDefault="00820682" w:rsidP="00820682">
            <w:pPr>
              <w:pStyle w:val="TableBody"/>
            </w:pPr>
          </w:p>
          <w:p w14:paraId="71402932" w14:textId="77777777" w:rsidR="00820682" w:rsidRPr="00671C8B" w:rsidRDefault="00820682" w:rsidP="00820682">
            <w:pPr>
              <w:pStyle w:val="TableBody"/>
            </w:pPr>
            <w:r w:rsidRPr="00671C8B">
              <w:rPr>
                <w:b/>
              </w:rPr>
              <w:t>&lt;status&gt;</w:t>
            </w:r>
            <w:r w:rsidRPr="00671C8B">
              <w:rPr>
                <w:b/>
              </w:rPr>
              <w:tab/>
            </w:r>
            <w:r w:rsidRPr="00671C8B">
              <w:t>TCP session</w:t>
            </w:r>
            <w:r>
              <w:t xml:space="preserve"> status</w:t>
            </w:r>
            <w:r w:rsidRPr="00671C8B">
              <w:t>. 1</w:t>
            </w:r>
            <w:r w:rsidRPr="00671C8B">
              <w:rPr>
                <w:lang w:eastAsia="zh-CN"/>
              </w:rPr>
              <w:t xml:space="preserve"> </w:t>
            </w:r>
            <w:r w:rsidRPr="00671C8B">
              <w:t>session is set up and ready for operation</w:t>
            </w:r>
          </w:p>
        </w:tc>
      </w:tr>
      <w:tr w:rsidR="00820682" w:rsidRPr="00671C8B" w14:paraId="5DFACCB9" w14:textId="77777777" w:rsidTr="00820682">
        <w:tc>
          <w:tcPr>
            <w:tcW w:w="1728" w:type="dxa"/>
          </w:tcPr>
          <w:p w14:paraId="5A67BB9B" w14:textId="77777777" w:rsidR="00820682" w:rsidRPr="00671C8B" w:rsidRDefault="00820682" w:rsidP="00820682">
            <w:pPr>
              <w:pStyle w:val="TableBody"/>
              <w:rPr>
                <w:u w:val="single"/>
              </w:rPr>
            </w:pPr>
            <w:r w:rsidRPr="00671C8B">
              <w:rPr>
                <w:u w:val="single"/>
              </w:rPr>
              <w:t>Reference</w:t>
            </w:r>
          </w:p>
          <w:p w14:paraId="589503D2" w14:textId="77777777" w:rsidR="00820682" w:rsidRPr="00671C8B" w:rsidRDefault="00820682" w:rsidP="00820682">
            <w:pPr>
              <w:pStyle w:val="TableBody"/>
              <w:rPr>
                <w:u w:val="single"/>
              </w:rPr>
            </w:pPr>
            <w:r w:rsidRPr="00671C8B">
              <w:t>Sierra Wireless Proprietary</w:t>
            </w:r>
          </w:p>
        </w:tc>
        <w:tc>
          <w:tcPr>
            <w:tcW w:w="7560" w:type="dxa"/>
          </w:tcPr>
          <w:p w14:paraId="67C0794F" w14:textId="77777777" w:rsidR="00820682" w:rsidRPr="00671C8B" w:rsidRDefault="00820682" w:rsidP="00820682">
            <w:pPr>
              <w:pStyle w:val="TableBody"/>
            </w:pPr>
          </w:p>
        </w:tc>
      </w:tr>
    </w:tbl>
    <w:p w14:paraId="798CCD2A" w14:textId="77777777" w:rsidR="00820682" w:rsidRPr="00671C8B" w:rsidRDefault="00820682" w:rsidP="00820682">
      <w:pPr>
        <w:pStyle w:val="Heading3"/>
      </w:pPr>
      <w:bookmarkStart w:id="300" w:name="_Toc345081472"/>
      <w:bookmarkStart w:id="301" w:name="_Toc349753209"/>
      <w:bookmarkStart w:id="302" w:name="_Toc349754108"/>
      <w:bookmarkStart w:id="303" w:name="_Ref366746512"/>
      <w:bookmarkStart w:id="304" w:name="_Ref369093455"/>
      <w:bookmarkStart w:id="305" w:name="_Toc368586163"/>
      <w:bookmarkStart w:id="306" w:name="_Toc448912344"/>
      <w:bookmarkStart w:id="307" w:name="_Toc486251761"/>
      <w:bookmarkStart w:id="308" w:name="_Toc489371248"/>
      <w:bookmarkStart w:id="309" w:name="_Toc511294398"/>
      <w:bookmarkEnd w:id="294"/>
      <w:bookmarkEnd w:id="295"/>
      <w:bookmarkEnd w:id="296"/>
      <w:bookmarkEnd w:id="297"/>
      <w:bookmarkEnd w:id="298"/>
      <w:bookmarkEnd w:id="299"/>
      <w:r w:rsidRPr="00671C8B">
        <w:t xml:space="preserve">+KTCPSTAT Command: Get TCP Socket </w:t>
      </w:r>
      <w:bookmarkEnd w:id="300"/>
      <w:r w:rsidRPr="00671C8B">
        <w:t>Status</w:t>
      </w:r>
      <w:bookmarkEnd w:id="301"/>
      <w:bookmarkEnd w:id="302"/>
      <w:bookmarkEnd w:id="303"/>
      <w:bookmarkEnd w:id="304"/>
      <w:bookmarkEnd w:id="305"/>
      <w:bookmarkEnd w:id="306"/>
      <w:bookmarkEnd w:id="307"/>
      <w:bookmarkEnd w:id="308"/>
      <w:bookmarkEnd w:id="309"/>
    </w:p>
    <w:tbl>
      <w:tblPr>
        <w:tblStyle w:val="TableSWIleft"/>
        <w:tblW w:w="9288" w:type="dxa"/>
        <w:tblLayout w:type="fixed"/>
        <w:tblLook w:val="04A0" w:firstRow="1" w:lastRow="0" w:firstColumn="1" w:lastColumn="0" w:noHBand="0" w:noVBand="1"/>
      </w:tblPr>
      <w:tblGrid>
        <w:gridCol w:w="1728"/>
        <w:gridCol w:w="7560"/>
      </w:tblGrid>
      <w:tr w:rsidR="00820682" w:rsidRPr="00671C8B" w14:paraId="230C2158"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9A7BD0B" w14:textId="37E4E505" w:rsidR="00820682" w:rsidRPr="00671C8B" w:rsidRDefault="004D02D6" w:rsidP="00820682">
            <w:pPr>
              <w:pStyle w:val="TableRowHead"/>
              <w:spacing w:before="144" w:after="144"/>
              <w:rPr>
                <w:rFonts w:cs="Arial"/>
                <w:bCs w:val="0"/>
              </w:rPr>
            </w:pPr>
            <w:r>
              <w:t>HL78xx</w:t>
            </w:r>
          </w:p>
        </w:tc>
      </w:tr>
      <w:tr w:rsidR="00820682" w:rsidRPr="00671C8B" w14:paraId="0FC44D00" w14:textId="77777777" w:rsidTr="00820682">
        <w:tc>
          <w:tcPr>
            <w:tcW w:w="1728" w:type="dxa"/>
          </w:tcPr>
          <w:p w14:paraId="2367F859" w14:textId="77777777" w:rsidR="00820682" w:rsidRPr="00671C8B" w:rsidRDefault="00820682" w:rsidP="00820682">
            <w:pPr>
              <w:pStyle w:val="TableBody"/>
              <w:rPr>
                <w:i/>
              </w:rPr>
            </w:pPr>
            <w:proofErr w:type="gramStart"/>
            <w:r w:rsidRPr="00671C8B">
              <w:rPr>
                <w:i/>
              </w:rPr>
              <w:t>Test  command</w:t>
            </w:r>
            <w:proofErr w:type="gramEnd"/>
          </w:p>
          <w:p w14:paraId="66AF3DD4" w14:textId="77777777" w:rsidR="00820682" w:rsidRPr="00671C8B" w:rsidRDefault="00820682" w:rsidP="00820682">
            <w:pPr>
              <w:pStyle w:val="TableBody"/>
            </w:pPr>
          </w:p>
          <w:p w14:paraId="6BE3E380" w14:textId="77777777" w:rsidR="00820682" w:rsidRPr="00671C8B" w:rsidRDefault="00820682" w:rsidP="00820682">
            <w:pPr>
              <w:pStyle w:val="TableBody"/>
              <w:rPr>
                <w:u w:val="single"/>
              </w:rPr>
            </w:pPr>
            <w:r w:rsidRPr="00671C8B">
              <w:rPr>
                <w:u w:val="single"/>
              </w:rPr>
              <w:t>Syntax</w:t>
            </w:r>
          </w:p>
          <w:p w14:paraId="209B9E83" w14:textId="77777777" w:rsidR="00820682" w:rsidRPr="00671C8B" w:rsidRDefault="00820682" w:rsidP="00820682">
            <w:pPr>
              <w:pStyle w:val="TableBody"/>
              <w:rPr>
                <w:b/>
              </w:rPr>
            </w:pPr>
            <w:r w:rsidRPr="00671C8B">
              <w:rPr>
                <w:b/>
              </w:rPr>
              <w:t>AT+KTCPSTAT=?</w:t>
            </w:r>
          </w:p>
        </w:tc>
        <w:tc>
          <w:tcPr>
            <w:tcW w:w="7560" w:type="dxa"/>
          </w:tcPr>
          <w:p w14:paraId="0D1CC88E" w14:textId="77777777" w:rsidR="00820682" w:rsidRPr="00671C8B" w:rsidRDefault="00820682" w:rsidP="00820682">
            <w:pPr>
              <w:pStyle w:val="TableBody"/>
              <w:rPr>
                <w:u w:val="single"/>
              </w:rPr>
            </w:pPr>
          </w:p>
          <w:p w14:paraId="2446B592" w14:textId="77777777" w:rsidR="00820682" w:rsidRPr="00671C8B" w:rsidRDefault="00820682" w:rsidP="00820682">
            <w:pPr>
              <w:pStyle w:val="TableBody"/>
              <w:rPr>
                <w:u w:val="single"/>
              </w:rPr>
            </w:pPr>
          </w:p>
          <w:p w14:paraId="47B06E8A" w14:textId="77777777" w:rsidR="00820682" w:rsidRPr="00671C8B" w:rsidRDefault="00820682" w:rsidP="00820682">
            <w:pPr>
              <w:pStyle w:val="TableBody"/>
              <w:rPr>
                <w:u w:val="single"/>
              </w:rPr>
            </w:pPr>
            <w:r w:rsidRPr="00671C8B">
              <w:rPr>
                <w:u w:val="single"/>
              </w:rPr>
              <w:t>Response</w:t>
            </w:r>
          </w:p>
          <w:p w14:paraId="568D8F6E" w14:textId="77777777" w:rsidR="00820682" w:rsidRPr="00671C8B" w:rsidRDefault="00820682" w:rsidP="00820682">
            <w:pPr>
              <w:pStyle w:val="TableBody"/>
              <w:rPr>
                <w:b/>
                <w:u w:val="single"/>
              </w:rPr>
            </w:pPr>
            <w:r w:rsidRPr="00671C8B">
              <w:rPr>
                <w:b/>
              </w:rPr>
              <w:t>OK</w:t>
            </w:r>
          </w:p>
        </w:tc>
      </w:tr>
      <w:tr w:rsidR="00820682" w:rsidRPr="00671C8B" w14:paraId="1EE8138E" w14:textId="77777777" w:rsidTr="00820682">
        <w:tc>
          <w:tcPr>
            <w:tcW w:w="1728" w:type="dxa"/>
          </w:tcPr>
          <w:p w14:paraId="78CAAAE6" w14:textId="77777777" w:rsidR="00820682" w:rsidRPr="00671C8B" w:rsidRDefault="00820682" w:rsidP="00820682">
            <w:pPr>
              <w:pStyle w:val="TableBody"/>
              <w:rPr>
                <w:i/>
              </w:rPr>
            </w:pPr>
            <w:r w:rsidRPr="00671C8B">
              <w:rPr>
                <w:i/>
              </w:rPr>
              <w:lastRenderedPageBreak/>
              <w:t>Read command</w:t>
            </w:r>
          </w:p>
          <w:p w14:paraId="120B38B6" w14:textId="77777777" w:rsidR="00820682" w:rsidRPr="00671C8B" w:rsidRDefault="00820682" w:rsidP="00820682">
            <w:pPr>
              <w:pStyle w:val="TableBody"/>
            </w:pPr>
          </w:p>
          <w:p w14:paraId="538B5B08" w14:textId="77777777" w:rsidR="00820682" w:rsidRPr="00671C8B" w:rsidRDefault="00820682" w:rsidP="00820682">
            <w:pPr>
              <w:pStyle w:val="TableBody"/>
              <w:rPr>
                <w:u w:val="single"/>
              </w:rPr>
            </w:pPr>
            <w:r w:rsidRPr="00671C8B">
              <w:rPr>
                <w:u w:val="single"/>
              </w:rPr>
              <w:t>Syntax</w:t>
            </w:r>
          </w:p>
          <w:p w14:paraId="24303599" w14:textId="77777777" w:rsidR="00820682" w:rsidRPr="00671C8B" w:rsidRDefault="00820682" w:rsidP="00820682">
            <w:pPr>
              <w:pStyle w:val="TableBody"/>
              <w:rPr>
                <w:b/>
              </w:rPr>
            </w:pPr>
            <w:r w:rsidRPr="00671C8B">
              <w:rPr>
                <w:b/>
              </w:rPr>
              <w:t>AT+KTCPSTAT?</w:t>
            </w:r>
          </w:p>
        </w:tc>
        <w:tc>
          <w:tcPr>
            <w:tcW w:w="7560" w:type="dxa"/>
          </w:tcPr>
          <w:p w14:paraId="6884F370" w14:textId="77777777" w:rsidR="00820682" w:rsidRPr="00671C8B" w:rsidRDefault="00820682" w:rsidP="00820682">
            <w:pPr>
              <w:pStyle w:val="TableBody"/>
              <w:rPr>
                <w:u w:val="single"/>
              </w:rPr>
            </w:pPr>
          </w:p>
          <w:p w14:paraId="4F7C0D1E" w14:textId="77777777" w:rsidR="00820682" w:rsidRPr="00671C8B" w:rsidRDefault="00820682" w:rsidP="00820682">
            <w:pPr>
              <w:pStyle w:val="TableBody"/>
              <w:rPr>
                <w:u w:val="single"/>
              </w:rPr>
            </w:pPr>
          </w:p>
          <w:p w14:paraId="65101448" w14:textId="77777777" w:rsidR="00820682" w:rsidRPr="00671C8B" w:rsidRDefault="00820682" w:rsidP="00820682">
            <w:pPr>
              <w:pStyle w:val="TableBody"/>
              <w:rPr>
                <w:u w:val="single"/>
              </w:rPr>
            </w:pPr>
            <w:r w:rsidRPr="00671C8B">
              <w:rPr>
                <w:u w:val="single"/>
              </w:rPr>
              <w:t>Response</w:t>
            </w:r>
          </w:p>
          <w:p w14:paraId="34E70CF0" w14:textId="77777777" w:rsidR="00820682" w:rsidRPr="00671C8B" w:rsidRDefault="00820682" w:rsidP="00820682">
            <w:pPr>
              <w:pStyle w:val="TableBody"/>
              <w:rPr>
                <w:b/>
                <w:u w:val="single"/>
              </w:rPr>
            </w:pPr>
            <w:r w:rsidRPr="00671C8B">
              <w:rPr>
                <w:b/>
              </w:rPr>
              <w:t>OK</w:t>
            </w:r>
          </w:p>
        </w:tc>
      </w:tr>
      <w:tr w:rsidR="00820682" w:rsidRPr="00671C8B" w14:paraId="724C98BC" w14:textId="77777777" w:rsidTr="00820682">
        <w:trPr>
          <w:cantSplit w:val="0"/>
        </w:trPr>
        <w:tc>
          <w:tcPr>
            <w:tcW w:w="1728" w:type="dxa"/>
          </w:tcPr>
          <w:p w14:paraId="4842E32F" w14:textId="77777777" w:rsidR="00820682" w:rsidRPr="00671C8B" w:rsidRDefault="00820682" w:rsidP="00820682">
            <w:pPr>
              <w:pStyle w:val="TableBody"/>
              <w:rPr>
                <w:i/>
              </w:rPr>
            </w:pPr>
            <w:r w:rsidRPr="00671C8B">
              <w:rPr>
                <w:i/>
              </w:rPr>
              <w:t>Write command</w:t>
            </w:r>
          </w:p>
          <w:p w14:paraId="49126F8B" w14:textId="77777777" w:rsidR="00820682" w:rsidRPr="00671C8B" w:rsidRDefault="00820682" w:rsidP="00820682">
            <w:pPr>
              <w:pStyle w:val="TableBody"/>
            </w:pPr>
          </w:p>
          <w:p w14:paraId="634E0FCB" w14:textId="77777777" w:rsidR="00820682" w:rsidRPr="00671C8B" w:rsidRDefault="00820682" w:rsidP="00820682">
            <w:pPr>
              <w:pStyle w:val="TableBody"/>
              <w:rPr>
                <w:u w:val="single"/>
              </w:rPr>
            </w:pPr>
            <w:r w:rsidRPr="00671C8B">
              <w:rPr>
                <w:u w:val="single"/>
              </w:rPr>
              <w:t>Syntax</w:t>
            </w:r>
          </w:p>
          <w:p w14:paraId="44C0D8F4" w14:textId="77777777" w:rsidR="00820682" w:rsidRPr="001B2105" w:rsidRDefault="00820682" w:rsidP="00820682">
            <w:pPr>
              <w:pStyle w:val="TableBody"/>
              <w:keepNext/>
            </w:pPr>
            <w:r w:rsidRPr="001B2105">
              <w:t>For all TCP session IDs:</w:t>
            </w:r>
          </w:p>
          <w:p w14:paraId="354FEC4C" w14:textId="77777777" w:rsidR="00820682" w:rsidRDefault="00820682" w:rsidP="00820682">
            <w:pPr>
              <w:pStyle w:val="TableBody"/>
              <w:keepNext/>
              <w:rPr>
                <w:b/>
              </w:rPr>
            </w:pPr>
            <w:r>
              <w:rPr>
                <w:b/>
              </w:rPr>
              <w:t>AT+KTCPSTAT</w:t>
            </w:r>
          </w:p>
          <w:p w14:paraId="5628E96A" w14:textId="77777777" w:rsidR="00820682" w:rsidRDefault="00820682" w:rsidP="00820682">
            <w:pPr>
              <w:pStyle w:val="TableBody"/>
              <w:keepNext/>
            </w:pPr>
          </w:p>
          <w:p w14:paraId="7A8F5E1F" w14:textId="77777777" w:rsidR="00820682" w:rsidRDefault="00820682" w:rsidP="00820682">
            <w:pPr>
              <w:pStyle w:val="TableBody"/>
              <w:keepNext/>
            </w:pPr>
          </w:p>
          <w:p w14:paraId="691ACA90" w14:textId="77777777" w:rsidR="00820682" w:rsidRDefault="00820682" w:rsidP="00820682">
            <w:pPr>
              <w:pStyle w:val="TableBody"/>
              <w:keepNext/>
            </w:pPr>
          </w:p>
          <w:p w14:paraId="43D9E787" w14:textId="77777777" w:rsidR="00820682" w:rsidRPr="001B2105" w:rsidRDefault="00820682" w:rsidP="00820682">
            <w:pPr>
              <w:pStyle w:val="TableBody"/>
              <w:keepNext/>
            </w:pPr>
          </w:p>
          <w:p w14:paraId="1994117E" w14:textId="77777777" w:rsidR="00820682" w:rsidRPr="00D86F43" w:rsidRDefault="00820682" w:rsidP="00820682">
            <w:pPr>
              <w:pStyle w:val="TableBody"/>
              <w:keepNext/>
              <w:rPr>
                <w:sz w:val="14"/>
                <w:szCs w:val="14"/>
              </w:rPr>
            </w:pPr>
          </w:p>
          <w:p w14:paraId="606FD461" w14:textId="77777777" w:rsidR="00820682" w:rsidRPr="001B2105" w:rsidRDefault="00820682" w:rsidP="00820682">
            <w:pPr>
              <w:pStyle w:val="TableBody"/>
              <w:keepNext/>
            </w:pPr>
            <w:r>
              <w:t>o</w:t>
            </w:r>
            <w:r w:rsidRPr="001B2105">
              <w:t>r</w:t>
            </w:r>
          </w:p>
          <w:p w14:paraId="3D3383A0" w14:textId="77777777" w:rsidR="00820682" w:rsidRPr="00671C8B" w:rsidRDefault="00820682" w:rsidP="00820682">
            <w:pPr>
              <w:pStyle w:val="TableBody"/>
              <w:rPr>
                <w:b/>
              </w:rPr>
            </w:pPr>
            <w:r w:rsidRPr="00C41274">
              <w:rPr>
                <w:b/>
              </w:rPr>
              <w:t>AT+KTCPSTAT=</w:t>
            </w:r>
            <w:r>
              <w:rPr>
                <w:b/>
              </w:rPr>
              <w:br/>
            </w:r>
            <w:r w:rsidRPr="00C41274">
              <w:rPr>
                <w:b/>
              </w:rPr>
              <w:t>&lt;</w:t>
            </w:r>
            <w:proofErr w:type="spellStart"/>
            <w:r w:rsidRPr="00C41274">
              <w:rPr>
                <w:b/>
              </w:rPr>
              <w:t>session_id</w:t>
            </w:r>
            <w:proofErr w:type="spellEnd"/>
            <w:r w:rsidRPr="00C41274">
              <w:rPr>
                <w:b/>
              </w:rPr>
              <w:t>&gt;</w:t>
            </w:r>
          </w:p>
        </w:tc>
        <w:tc>
          <w:tcPr>
            <w:tcW w:w="7560" w:type="dxa"/>
          </w:tcPr>
          <w:p w14:paraId="7C4D6AA9" w14:textId="77777777" w:rsidR="00820682" w:rsidRPr="00671C8B" w:rsidRDefault="00820682" w:rsidP="00820682">
            <w:pPr>
              <w:pStyle w:val="TableBody"/>
              <w:rPr>
                <w:u w:val="single"/>
              </w:rPr>
            </w:pPr>
          </w:p>
          <w:p w14:paraId="4101D7EB" w14:textId="77777777" w:rsidR="00820682" w:rsidRPr="00671C8B" w:rsidRDefault="00820682" w:rsidP="00820682">
            <w:pPr>
              <w:pStyle w:val="TableBody"/>
              <w:rPr>
                <w:u w:val="single"/>
              </w:rPr>
            </w:pPr>
          </w:p>
          <w:p w14:paraId="7EC53C64" w14:textId="77777777" w:rsidR="00820682" w:rsidRPr="00671C8B" w:rsidRDefault="00820682" w:rsidP="00820682">
            <w:pPr>
              <w:pStyle w:val="TableBody"/>
              <w:rPr>
                <w:u w:val="single"/>
              </w:rPr>
            </w:pPr>
            <w:r w:rsidRPr="00671C8B">
              <w:rPr>
                <w:u w:val="single"/>
              </w:rPr>
              <w:t>Response</w:t>
            </w:r>
          </w:p>
          <w:p w14:paraId="6FAAC95A" w14:textId="77777777" w:rsidR="00820682" w:rsidRPr="00C41274" w:rsidRDefault="00820682" w:rsidP="00820682">
            <w:pPr>
              <w:pStyle w:val="TableBody"/>
              <w:keepNext/>
              <w:rPr>
                <w:b/>
                <w:lang w:eastAsia="zh-CN"/>
              </w:rPr>
            </w:pPr>
            <w:r w:rsidRPr="00671C8B">
              <w:rPr>
                <w:b/>
                <w:lang w:eastAsia="zh-CN"/>
              </w:rPr>
              <w:t>+KTCPSTAT</w:t>
            </w:r>
            <w:r w:rsidRPr="00C41274">
              <w:rPr>
                <w:b/>
                <w:lang w:eastAsia="zh-CN"/>
              </w:rPr>
              <w:t xml:space="preserve">: </w:t>
            </w:r>
            <w:r w:rsidRPr="00901C81">
              <w:rPr>
                <w:b/>
                <w:lang w:eastAsia="zh-CN"/>
              </w:rPr>
              <w:t>&lt;</w:t>
            </w:r>
            <w:proofErr w:type="spellStart"/>
            <w:r w:rsidRPr="00901C81">
              <w:rPr>
                <w:b/>
                <w:lang w:eastAsia="zh-CN"/>
              </w:rPr>
              <w:t>session_id</w:t>
            </w:r>
            <w:proofErr w:type="spellEnd"/>
            <w:proofErr w:type="gramStart"/>
            <w:r w:rsidRPr="00901C81">
              <w:rPr>
                <w:b/>
                <w:lang w:eastAsia="zh-CN"/>
              </w:rPr>
              <w:t>&gt;</w:t>
            </w:r>
            <w:r>
              <w:rPr>
                <w:b/>
                <w:lang w:eastAsia="zh-CN"/>
              </w:rPr>
              <w:t>,</w:t>
            </w:r>
            <w:r w:rsidRPr="00C41274">
              <w:rPr>
                <w:b/>
                <w:lang w:eastAsia="zh-CN"/>
              </w:rPr>
              <w:t>&lt;</w:t>
            </w:r>
            <w:proofErr w:type="gramEnd"/>
            <w:r w:rsidRPr="00C41274">
              <w:rPr>
                <w:b/>
                <w:lang w:eastAsia="zh-CN"/>
              </w:rPr>
              <w:t>status&gt;,&lt;</w:t>
            </w:r>
            <w:proofErr w:type="spellStart"/>
            <w:r w:rsidRPr="00C41274">
              <w:rPr>
                <w:b/>
                <w:lang w:eastAsia="zh-CN"/>
              </w:rPr>
              <w:t>tcp_notif</w:t>
            </w:r>
            <w:proofErr w:type="spellEnd"/>
            <w:r w:rsidRPr="00C41274">
              <w:rPr>
                <w:b/>
                <w:lang w:eastAsia="zh-CN"/>
              </w:rPr>
              <w:t>&gt;,&lt;</w:t>
            </w:r>
            <w:proofErr w:type="spellStart"/>
            <w:r w:rsidRPr="00C41274">
              <w:rPr>
                <w:b/>
                <w:lang w:eastAsia="zh-CN"/>
              </w:rPr>
              <w:t>rem_data</w:t>
            </w:r>
            <w:proofErr w:type="spellEnd"/>
            <w:r w:rsidRPr="00C41274">
              <w:rPr>
                <w:b/>
                <w:lang w:eastAsia="zh-CN"/>
              </w:rPr>
              <w:t>&gt;,&lt;</w:t>
            </w:r>
            <w:proofErr w:type="spellStart"/>
            <w:r w:rsidRPr="00C41274">
              <w:rPr>
                <w:b/>
                <w:lang w:eastAsia="zh-CN"/>
              </w:rPr>
              <w:t>rcv_data</w:t>
            </w:r>
            <w:proofErr w:type="spellEnd"/>
            <w:r w:rsidRPr="00C41274">
              <w:rPr>
                <w:b/>
                <w:lang w:eastAsia="zh-CN"/>
              </w:rPr>
              <w:t>&gt;</w:t>
            </w:r>
          </w:p>
          <w:p w14:paraId="05FB79CF" w14:textId="77777777" w:rsidR="00820682" w:rsidRPr="00C41274" w:rsidRDefault="00820682" w:rsidP="00820682">
            <w:pPr>
              <w:pStyle w:val="TableBody"/>
              <w:keepNext/>
              <w:rPr>
                <w:b/>
                <w:lang w:eastAsia="zh-CN"/>
              </w:rPr>
            </w:pPr>
            <w:r>
              <w:rPr>
                <w:b/>
              </w:rPr>
              <w:t>[…]</w:t>
            </w:r>
          </w:p>
          <w:p w14:paraId="1B7CB445" w14:textId="77777777" w:rsidR="00820682" w:rsidRDefault="00820682" w:rsidP="00820682">
            <w:pPr>
              <w:pStyle w:val="TableBody"/>
              <w:rPr>
                <w:b/>
              </w:rPr>
            </w:pPr>
            <w:r w:rsidRPr="00671C8B">
              <w:rPr>
                <w:b/>
              </w:rPr>
              <w:t>OK</w:t>
            </w:r>
          </w:p>
          <w:p w14:paraId="1A1C8C24" w14:textId="77777777" w:rsidR="00820682" w:rsidRPr="00671C8B" w:rsidRDefault="00820682" w:rsidP="00820682">
            <w:pPr>
              <w:pStyle w:val="TableBody"/>
              <w:rPr>
                <w:b/>
              </w:rPr>
            </w:pPr>
          </w:p>
          <w:p w14:paraId="54390915" w14:textId="77777777" w:rsidR="00820682" w:rsidRPr="001B2105" w:rsidRDefault="00820682" w:rsidP="00820682">
            <w:pPr>
              <w:pStyle w:val="TableBody"/>
              <w:keepNext/>
              <w:rPr>
                <w:lang w:eastAsia="zh-CN"/>
              </w:rPr>
            </w:pPr>
            <w:r w:rsidRPr="001B2105">
              <w:rPr>
                <w:lang w:eastAsia="zh-CN"/>
              </w:rPr>
              <w:t>or</w:t>
            </w:r>
          </w:p>
          <w:p w14:paraId="2B1E59D3" w14:textId="77777777" w:rsidR="00820682" w:rsidRPr="00C41274" w:rsidRDefault="00820682" w:rsidP="00820682">
            <w:pPr>
              <w:pStyle w:val="TableBody"/>
              <w:keepNext/>
              <w:rPr>
                <w:b/>
                <w:lang w:eastAsia="zh-CN"/>
              </w:rPr>
            </w:pPr>
            <w:r w:rsidRPr="00C41274">
              <w:rPr>
                <w:b/>
                <w:lang w:eastAsia="zh-CN"/>
              </w:rPr>
              <w:t>+KTCPSTAT: &lt;status</w:t>
            </w:r>
            <w:proofErr w:type="gramStart"/>
            <w:r w:rsidRPr="00C41274">
              <w:rPr>
                <w:b/>
                <w:lang w:eastAsia="zh-CN"/>
              </w:rPr>
              <w:t>&gt;,&lt;</w:t>
            </w:r>
            <w:proofErr w:type="spellStart"/>
            <w:proofErr w:type="gramEnd"/>
            <w:r w:rsidRPr="00C41274">
              <w:rPr>
                <w:b/>
                <w:lang w:eastAsia="zh-CN"/>
              </w:rPr>
              <w:t>tcp_notif</w:t>
            </w:r>
            <w:proofErr w:type="spellEnd"/>
            <w:r w:rsidRPr="00C41274">
              <w:rPr>
                <w:b/>
                <w:lang w:eastAsia="zh-CN"/>
              </w:rPr>
              <w:t>&gt;,&lt;</w:t>
            </w:r>
            <w:proofErr w:type="spellStart"/>
            <w:r w:rsidRPr="00C41274">
              <w:rPr>
                <w:b/>
                <w:lang w:eastAsia="zh-CN"/>
              </w:rPr>
              <w:t>rem_data</w:t>
            </w:r>
            <w:proofErr w:type="spellEnd"/>
            <w:r w:rsidRPr="00C41274">
              <w:rPr>
                <w:b/>
                <w:lang w:eastAsia="zh-CN"/>
              </w:rPr>
              <w:t>&gt;,&lt;</w:t>
            </w:r>
            <w:proofErr w:type="spellStart"/>
            <w:r w:rsidRPr="00C41274">
              <w:rPr>
                <w:b/>
                <w:lang w:eastAsia="zh-CN"/>
              </w:rPr>
              <w:t>rcv_data</w:t>
            </w:r>
            <w:proofErr w:type="spellEnd"/>
            <w:r w:rsidRPr="00C41274">
              <w:rPr>
                <w:b/>
                <w:lang w:eastAsia="zh-CN"/>
              </w:rPr>
              <w:t>&gt;</w:t>
            </w:r>
          </w:p>
          <w:p w14:paraId="4668BC68" w14:textId="77777777" w:rsidR="00820682" w:rsidRPr="00C41274" w:rsidRDefault="00820682" w:rsidP="00820682">
            <w:pPr>
              <w:pStyle w:val="TableBody"/>
              <w:keepNext/>
              <w:rPr>
                <w:b/>
              </w:rPr>
            </w:pPr>
            <w:r w:rsidRPr="00C41274">
              <w:rPr>
                <w:b/>
              </w:rPr>
              <w:t>OK</w:t>
            </w:r>
          </w:p>
          <w:p w14:paraId="3B10C9EF" w14:textId="77777777" w:rsidR="00820682" w:rsidRPr="00D86F43" w:rsidRDefault="00820682" w:rsidP="00820682">
            <w:pPr>
              <w:pStyle w:val="TableBody"/>
              <w:rPr>
                <w:sz w:val="14"/>
                <w:szCs w:val="14"/>
                <w:lang w:eastAsia="zh-CN"/>
              </w:rPr>
            </w:pPr>
          </w:p>
          <w:p w14:paraId="0E1F9BBC" w14:textId="77777777" w:rsidR="00820682" w:rsidRPr="00671C8B" w:rsidRDefault="00820682" w:rsidP="00820682">
            <w:pPr>
              <w:pStyle w:val="TableBody"/>
              <w:rPr>
                <w:u w:val="single"/>
              </w:rPr>
            </w:pPr>
            <w:r w:rsidRPr="00671C8B">
              <w:rPr>
                <w:u w:val="single"/>
              </w:rPr>
              <w:t>Parameters</w:t>
            </w:r>
          </w:p>
          <w:p w14:paraId="6DA640D4"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tab/>
              <w:t>TCP session</w:t>
            </w:r>
            <w:r>
              <w:t xml:space="preserve"> index</w:t>
            </w:r>
          </w:p>
          <w:p w14:paraId="1E11F470" w14:textId="77777777" w:rsidR="00820682" w:rsidRPr="00671C8B" w:rsidRDefault="00820682" w:rsidP="00820682">
            <w:pPr>
              <w:pStyle w:val="TableBody"/>
              <w:rPr>
                <w:lang w:eastAsia="zh-CN"/>
              </w:rPr>
            </w:pPr>
          </w:p>
          <w:p w14:paraId="31DB2410" w14:textId="77777777" w:rsidR="00820682" w:rsidRPr="00671C8B" w:rsidRDefault="00820682" w:rsidP="00820682">
            <w:pPr>
              <w:pStyle w:val="TableBody"/>
            </w:pPr>
            <w:r w:rsidRPr="00671C8B">
              <w:rPr>
                <w:b/>
              </w:rPr>
              <w:t>&lt;status&gt;</w:t>
            </w:r>
            <w:r w:rsidRPr="00671C8B">
              <w:tab/>
              <w:t>TCP socket state</w:t>
            </w:r>
          </w:p>
          <w:p w14:paraId="3F033635" w14:textId="77777777" w:rsidR="00820682" w:rsidRPr="00671C8B" w:rsidRDefault="00820682" w:rsidP="00820682">
            <w:pPr>
              <w:pStyle w:val="TableBody"/>
            </w:pPr>
            <w:r w:rsidRPr="00671C8B">
              <w:t>0</w:t>
            </w:r>
            <w:r w:rsidRPr="00671C8B">
              <w:tab/>
            </w:r>
            <w:r>
              <w:t>S</w:t>
            </w:r>
            <w:r w:rsidRPr="00671C8B">
              <w:t xml:space="preserve">ocket not defined, use </w:t>
            </w:r>
            <w:r>
              <w:t>+</w:t>
            </w:r>
            <w:r w:rsidRPr="00671C8B">
              <w:t>KTCPCFG to create a TCP socket</w:t>
            </w:r>
          </w:p>
          <w:p w14:paraId="79435229" w14:textId="77777777" w:rsidR="00820682" w:rsidRPr="00671C8B" w:rsidRDefault="00820682" w:rsidP="00820682">
            <w:pPr>
              <w:pStyle w:val="TableBody"/>
            </w:pPr>
            <w:r w:rsidRPr="00671C8B">
              <w:t>1</w:t>
            </w:r>
            <w:r w:rsidRPr="00671C8B">
              <w:tab/>
            </w:r>
            <w:r>
              <w:t>S</w:t>
            </w:r>
            <w:r w:rsidRPr="00671C8B">
              <w:t>ocket is only defined but not used</w:t>
            </w:r>
          </w:p>
          <w:p w14:paraId="26B3F6F7" w14:textId="77777777" w:rsidR="00820682" w:rsidRPr="00671C8B" w:rsidRDefault="00820682" w:rsidP="00820682">
            <w:pPr>
              <w:pStyle w:val="TableBody"/>
            </w:pPr>
            <w:r w:rsidRPr="00671C8B">
              <w:t>2</w:t>
            </w:r>
            <w:r>
              <w:tab/>
              <w:t>S</w:t>
            </w:r>
            <w:r w:rsidRPr="00671C8B">
              <w:t>ocket is opening and connecting to the server, cannot be used</w:t>
            </w:r>
          </w:p>
          <w:p w14:paraId="6116362C" w14:textId="77777777" w:rsidR="00820682" w:rsidRPr="00671C8B" w:rsidRDefault="00820682" w:rsidP="00820682">
            <w:pPr>
              <w:pStyle w:val="TableBody"/>
            </w:pPr>
            <w:r>
              <w:t>3</w:t>
            </w:r>
            <w:r>
              <w:tab/>
              <w:t>C</w:t>
            </w:r>
            <w:r w:rsidRPr="00671C8B">
              <w:t>onnection is up, socket can be used to send/receive data</w:t>
            </w:r>
          </w:p>
          <w:p w14:paraId="2C292B06" w14:textId="77777777" w:rsidR="00820682" w:rsidRPr="00671C8B" w:rsidRDefault="00820682" w:rsidP="00820682">
            <w:pPr>
              <w:pStyle w:val="TableBody"/>
            </w:pPr>
            <w:r>
              <w:t>4</w:t>
            </w:r>
            <w:r>
              <w:tab/>
              <w:t>C</w:t>
            </w:r>
            <w:r w:rsidRPr="00671C8B">
              <w:t>onnection is closing, it cannot be used, wait for status 5</w:t>
            </w:r>
          </w:p>
          <w:p w14:paraId="42645461" w14:textId="77777777" w:rsidR="00820682" w:rsidRPr="00671C8B" w:rsidRDefault="00820682" w:rsidP="00820682">
            <w:pPr>
              <w:pStyle w:val="TableBody"/>
            </w:pPr>
            <w:r>
              <w:t>5</w:t>
            </w:r>
            <w:r>
              <w:tab/>
              <w:t>S</w:t>
            </w:r>
            <w:r w:rsidRPr="00671C8B">
              <w:t>ocket is closed</w:t>
            </w:r>
          </w:p>
          <w:p w14:paraId="1E05E6DB" w14:textId="77777777" w:rsidR="00820682" w:rsidRPr="00671C8B" w:rsidRDefault="00820682" w:rsidP="00820682">
            <w:pPr>
              <w:pStyle w:val="TableBody"/>
              <w:rPr>
                <w:lang w:eastAsia="zh-CN"/>
              </w:rPr>
            </w:pPr>
          </w:p>
          <w:p w14:paraId="63761C53" w14:textId="77777777" w:rsidR="00820682" w:rsidRPr="00671C8B" w:rsidRDefault="00820682" w:rsidP="00820682">
            <w:pPr>
              <w:pStyle w:val="TableBody"/>
              <w:rPr>
                <w:lang w:eastAsia="zh-CN"/>
              </w:rPr>
            </w:pPr>
            <w:r w:rsidRPr="00671C8B">
              <w:rPr>
                <w:b/>
                <w:lang w:eastAsia="zh-CN"/>
              </w:rPr>
              <w:t>&lt;</w:t>
            </w:r>
            <w:proofErr w:type="spellStart"/>
            <w:r w:rsidRPr="00671C8B">
              <w:rPr>
                <w:b/>
                <w:lang w:eastAsia="zh-CN"/>
              </w:rPr>
              <w:t>tcp_notif</w:t>
            </w:r>
            <w:proofErr w:type="spellEnd"/>
            <w:r w:rsidRPr="00671C8B">
              <w:rPr>
                <w:b/>
                <w:lang w:eastAsia="zh-CN"/>
              </w:rPr>
              <w:t>&gt;</w:t>
            </w:r>
            <w:r w:rsidRPr="00671C8B">
              <w:tab/>
            </w:r>
            <w:r w:rsidRPr="00671C8B">
              <w:rPr>
                <w:lang w:eastAsia="zh-CN"/>
              </w:rPr>
              <w:t>-1 if socket/connection is OK, &lt;</w:t>
            </w:r>
            <w:proofErr w:type="spellStart"/>
            <w:r w:rsidRPr="00671C8B">
              <w:rPr>
                <w:lang w:eastAsia="zh-CN"/>
              </w:rPr>
              <w:t>tcp_notif</w:t>
            </w:r>
            <w:proofErr w:type="spellEnd"/>
            <w:r w:rsidRPr="00671C8B">
              <w:rPr>
                <w:lang w:eastAsia="zh-CN"/>
              </w:rPr>
              <w:t>&gt; if an error has happened</w:t>
            </w:r>
          </w:p>
          <w:p w14:paraId="452981E8" w14:textId="77777777" w:rsidR="00820682" w:rsidRDefault="00820682" w:rsidP="00820682">
            <w:pPr>
              <w:pStyle w:val="TableBody"/>
              <w:rPr>
                <w:lang w:eastAsia="zh-CN"/>
              </w:rPr>
            </w:pPr>
          </w:p>
          <w:p w14:paraId="64696E61" w14:textId="77777777" w:rsidR="00820682" w:rsidRPr="00671C8B" w:rsidRDefault="00820682" w:rsidP="00820682">
            <w:pPr>
              <w:pStyle w:val="TableBody"/>
              <w:rPr>
                <w:lang w:eastAsia="zh-CN"/>
              </w:rPr>
            </w:pPr>
            <w:r w:rsidRPr="00671C8B">
              <w:rPr>
                <w:b/>
                <w:lang w:eastAsia="zh-CN"/>
              </w:rPr>
              <w:t>&lt;</w:t>
            </w:r>
            <w:proofErr w:type="spellStart"/>
            <w:r w:rsidRPr="00671C8B">
              <w:rPr>
                <w:b/>
                <w:lang w:eastAsia="zh-CN"/>
              </w:rPr>
              <w:t>rem_data</w:t>
            </w:r>
            <w:proofErr w:type="spellEnd"/>
            <w:r w:rsidRPr="00671C8B">
              <w:rPr>
                <w:b/>
                <w:lang w:eastAsia="zh-CN"/>
              </w:rPr>
              <w:t>&gt;</w:t>
            </w:r>
            <w:r w:rsidRPr="00671C8B">
              <w:tab/>
            </w:r>
            <w:r>
              <w:t>R</w:t>
            </w:r>
            <w:r w:rsidRPr="00671C8B">
              <w:rPr>
                <w:lang w:eastAsia="zh-CN"/>
              </w:rPr>
              <w:t>emaining bytes in the socket buffer, waiting to be sent</w:t>
            </w:r>
          </w:p>
          <w:p w14:paraId="3BBC7BEB" w14:textId="77777777" w:rsidR="00820682" w:rsidRPr="00671C8B" w:rsidRDefault="00820682" w:rsidP="00820682">
            <w:pPr>
              <w:pStyle w:val="TableBody"/>
              <w:rPr>
                <w:b/>
                <w:lang w:eastAsia="zh-CN"/>
              </w:rPr>
            </w:pPr>
          </w:p>
          <w:p w14:paraId="48EAC9CD" w14:textId="77777777" w:rsidR="00820682" w:rsidRPr="00671C8B" w:rsidRDefault="00820682" w:rsidP="00820682">
            <w:pPr>
              <w:pStyle w:val="TableBody"/>
            </w:pPr>
            <w:r w:rsidRPr="00671C8B">
              <w:rPr>
                <w:b/>
                <w:lang w:eastAsia="zh-CN"/>
              </w:rPr>
              <w:t>&lt;</w:t>
            </w:r>
            <w:proofErr w:type="spellStart"/>
            <w:r w:rsidRPr="00671C8B">
              <w:rPr>
                <w:b/>
                <w:lang w:eastAsia="zh-CN"/>
              </w:rPr>
              <w:t>rcv_data</w:t>
            </w:r>
            <w:proofErr w:type="spellEnd"/>
            <w:r w:rsidRPr="00671C8B">
              <w:rPr>
                <w:b/>
                <w:lang w:eastAsia="zh-CN"/>
              </w:rPr>
              <w:t>&gt;</w:t>
            </w:r>
            <w:r w:rsidRPr="00671C8B">
              <w:tab/>
            </w:r>
            <w:r>
              <w:rPr>
                <w:lang w:eastAsia="zh-CN"/>
              </w:rPr>
              <w:t>R</w:t>
            </w:r>
            <w:r w:rsidRPr="00671C8B">
              <w:rPr>
                <w:lang w:eastAsia="zh-CN"/>
              </w:rPr>
              <w:t>eceived bytes, can be read with +KTCPRCV command</w:t>
            </w:r>
          </w:p>
        </w:tc>
      </w:tr>
      <w:tr w:rsidR="00820682" w:rsidRPr="00671C8B" w14:paraId="19463991" w14:textId="77777777" w:rsidTr="00820682">
        <w:tc>
          <w:tcPr>
            <w:tcW w:w="1728" w:type="dxa"/>
          </w:tcPr>
          <w:p w14:paraId="7F8C4746" w14:textId="77777777" w:rsidR="00820682" w:rsidRPr="00671C8B" w:rsidRDefault="00820682" w:rsidP="00820682">
            <w:pPr>
              <w:pStyle w:val="TableBody"/>
              <w:rPr>
                <w:u w:val="single"/>
              </w:rPr>
            </w:pPr>
            <w:r w:rsidRPr="00671C8B">
              <w:rPr>
                <w:u w:val="single"/>
              </w:rPr>
              <w:t>Reference</w:t>
            </w:r>
          </w:p>
          <w:p w14:paraId="439746AF" w14:textId="77777777" w:rsidR="00820682" w:rsidRPr="00671C8B" w:rsidRDefault="00820682" w:rsidP="00820682">
            <w:pPr>
              <w:pStyle w:val="TableBody"/>
            </w:pPr>
            <w:r w:rsidRPr="00671C8B">
              <w:t>Sierra Wireless Proprietary</w:t>
            </w:r>
          </w:p>
        </w:tc>
        <w:tc>
          <w:tcPr>
            <w:tcW w:w="7560" w:type="dxa"/>
          </w:tcPr>
          <w:p w14:paraId="1D7F83F7" w14:textId="77777777" w:rsidR="00820682" w:rsidRPr="00671C8B" w:rsidRDefault="00820682" w:rsidP="00820682">
            <w:pPr>
              <w:pStyle w:val="TableBody"/>
            </w:pPr>
            <w:r w:rsidRPr="00671C8B">
              <w:rPr>
                <w:u w:val="single"/>
              </w:rPr>
              <w:t>Notes</w:t>
            </w:r>
          </w:p>
          <w:p w14:paraId="3FF64CC8" w14:textId="77777777" w:rsidR="00820682" w:rsidRDefault="00820682" w:rsidP="00820682">
            <w:pPr>
              <w:pStyle w:val="TableBody"/>
              <w:numPr>
                <w:ilvl w:val="0"/>
                <w:numId w:val="99"/>
              </w:numPr>
            </w:pPr>
            <w:r>
              <w:t xml:space="preserve">The socket buffer’s size for sending </w:t>
            </w:r>
            <w:r w:rsidRPr="00671C8B">
              <w:t xml:space="preserve">is </w:t>
            </w:r>
            <w:r>
              <w:t>17520 bytes.</w:t>
            </w:r>
          </w:p>
          <w:p w14:paraId="66EC7B62" w14:textId="77777777" w:rsidR="00820682" w:rsidRPr="00671C8B" w:rsidRDefault="00820682" w:rsidP="00820682">
            <w:pPr>
              <w:pStyle w:val="TableBody"/>
              <w:numPr>
                <w:ilvl w:val="0"/>
                <w:numId w:val="99"/>
              </w:numPr>
            </w:pPr>
            <w:r w:rsidRPr="00AC2EB6">
              <w:t xml:space="preserve">This </w:t>
            </w:r>
            <w:proofErr w:type="gramStart"/>
            <w:r w:rsidRPr="00AC2EB6">
              <w:t>command  returns</w:t>
            </w:r>
            <w:proofErr w:type="gramEnd"/>
            <w:r w:rsidRPr="00AC2EB6">
              <w:t xml:space="preserve"> +CME ERROR: 910 (Bad Session ID) for undefined &lt;</w:t>
            </w:r>
            <w:proofErr w:type="spellStart"/>
            <w:r w:rsidRPr="00AC2EB6">
              <w:t>session_id</w:t>
            </w:r>
            <w:proofErr w:type="spellEnd"/>
            <w:r w:rsidRPr="00AC2EB6">
              <w:t>&gt;</w:t>
            </w:r>
            <w:r>
              <w:t>s.</w:t>
            </w:r>
          </w:p>
        </w:tc>
      </w:tr>
    </w:tbl>
    <w:p w14:paraId="361B36C9" w14:textId="77777777" w:rsidR="00820682" w:rsidRPr="00671C8B" w:rsidRDefault="00820682" w:rsidP="00820682">
      <w:pPr>
        <w:pStyle w:val="Heading3"/>
        <w:tabs>
          <w:tab w:val="clear" w:pos="1260"/>
        </w:tabs>
        <w:ind w:left="1620" w:hanging="1620"/>
      </w:pPr>
      <w:bookmarkStart w:id="310" w:name="_Toc345081473"/>
      <w:bookmarkStart w:id="311" w:name="_Toc349753210"/>
      <w:bookmarkStart w:id="312" w:name="_Toc349754109"/>
      <w:bookmarkStart w:id="313" w:name="_Ref366746525"/>
      <w:bookmarkStart w:id="314" w:name="_Ref369093465"/>
      <w:bookmarkStart w:id="315" w:name="_Toc368586164"/>
      <w:bookmarkStart w:id="316" w:name="_Toc448912345"/>
      <w:bookmarkStart w:id="317" w:name="_Toc486251762"/>
      <w:bookmarkStart w:id="318" w:name="_Ref489361844"/>
      <w:bookmarkStart w:id="319" w:name="_Ref489361847"/>
      <w:bookmarkStart w:id="320" w:name="_Toc489371249"/>
      <w:bookmarkStart w:id="321" w:name="_Toc511294399"/>
      <w:r w:rsidRPr="00671C8B">
        <w:t>+KTCPSTART Command: Start a TCP Connection in Direct Data Flow</w:t>
      </w:r>
      <w:bookmarkEnd w:id="310"/>
      <w:bookmarkEnd w:id="311"/>
      <w:bookmarkEnd w:id="312"/>
      <w:bookmarkEnd w:id="313"/>
      <w:bookmarkEnd w:id="314"/>
      <w:bookmarkEnd w:id="315"/>
      <w:bookmarkEnd w:id="316"/>
      <w:bookmarkEnd w:id="317"/>
      <w:bookmarkEnd w:id="318"/>
      <w:bookmarkEnd w:id="319"/>
      <w:bookmarkEnd w:id="320"/>
      <w:bookmarkEnd w:id="321"/>
    </w:p>
    <w:tbl>
      <w:tblPr>
        <w:tblStyle w:val="TableSWIleft"/>
        <w:tblW w:w="9288" w:type="dxa"/>
        <w:tblLayout w:type="fixed"/>
        <w:tblLook w:val="04A0" w:firstRow="1" w:lastRow="0" w:firstColumn="1" w:lastColumn="0" w:noHBand="0" w:noVBand="1"/>
      </w:tblPr>
      <w:tblGrid>
        <w:gridCol w:w="1728"/>
        <w:gridCol w:w="7560"/>
      </w:tblGrid>
      <w:tr w:rsidR="00820682" w:rsidRPr="00671C8B" w14:paraId="334050DA"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D117EF5" w14:textId="0C2C8439" w:rsidR="00820682" w:rsidRPr="00671C8B" w:rsidRDefault="004D02D6" w:rsidP="00820682">
            <w:pPr>
              <w:pStyle w:val="TableRowHead"/>
              <w:spacing w:before="144" w:after="144"/>
              <w:rPr>
                <w:rFonts w:cs="Arial"/>
              </w:rPr>
            </w:pPr>
            <w:r>
              <w:t>HL78xx</w:t>
            </w:r>
          </w:p>
        </w:tc>
      </w:tr>
      <w:tr w:rsidR="00820682" w:rsidRPr="00671C8B" w14:paraId="28B11630" w14:textId="77777777" w:rsidTr="00820682">
        <w:tc>
          <w:tcPr>
            <w:tcW w:w="1728" w:type="dxa"/>
          </w:tcPr>
          <w:p w14:paraId="456A787D" w14:textId="77777777" w:rsidR="00820682" w:rsidRPr="00671C8B" w:rsidRDefault="00820682" w:rsidP="00820682">
            <w:pPr>
              <w:pStyle w:val="TableBody"/>
              <w:rPr>
                <w:i/>
              </w:rPr>
            </w:pPr>
            <w:r w:rsidRPr="00671C8B">
              <w:rPr>
                <w:i/>
              </w:rPr>
              <w:t>Test command</w:t>
            </w:r>
          </w:p>
          <w:p w14:paraId="209D1D37" w14:textId="77777777" w:rsidR="00820682" w:rsidRPr="00671C8B" w:rsidRDefault="00820682" w:rsidP="00820682">
            <w:pPr>
              <w:pStyle w:val="TableBody"/>
            </w:pPr>
          </w:p>
          <w:p w14:paraId="46769D99" w14:textId="77777777" w:rsidR="00820682" w:rsidRPr="00671C8B" w:rsidRDefault="00820682" w:rsidP="00820682">
            <w:pPr>
              <w:pStyle w:val="TableBody"/>
              <w:rPr>
                <w:u w:val="single"/>
              </w:rPr>
            </w:pPr>
            <w:r w:rsidRPr="00671C8B">
              <w:rPr>
                <w:u w:val="single"/>
              </w:rPr>
              <w:t>Syntax</w:t>
            </w:r>
          </w:p>
          <w:p w14:paraId="4F88CF85" w14:textId="77777777" w:rsidR="00820682" w:rsidRPr="00671C8B" w:rsidRDefault="00820682" w:rsidP="00820682">
            <w:pPr>
              <w:pStyle w:val="TableBody"/>
              <w:rPr>
                <w:b/>
              </w:rPr>
            </w:pPr>
            <w:r w:rsidRPr="00671C8B">
              <w:rPr>
                <w:b/>
              </w:rPr>
              <w:t>AT+KTCPSTART=?</w:t>
            </w:r>
          </w:p>
        </w:tc>
        <w:tc>
          <w:tcPr>
            <w:tcW w:w="7560" w:type="dxa"/>
          </w:tcPr>
          <w:p w14:paraId="4E8E1275" w14:textId="77777777" w:rsidR="00820682" w:rsidRPr="00671C8B" w:rsidRDefault="00820682" w:rsidP="00820682">
            <w:pPr>
              <w:pStyle w:val="TableBody"/>
              <w:rPr>
                <w:u w:val="single"/>
              </w:rPr>
            </w:pPr>
          </w:p>
          <w:p w14:paraId="3B66F6FC" w14:textId="77777777" w:rsidR="00820682" w:rsidRPr="00671C8B" w:rsidRDefault="00820682" w:rsidP="00820682">
            <w:pPr>
              <w:pStyle w:val="TableBody"/>
              <w:rPr>
                <w:u w:val="single"/>
              </w:rPr>
            </w:pPr>
          </w:p>
          <w:p w14:paraId="781DEB46" w14:textId="77777777" w:rsidR="00820682" w:rsidRPr="00671C8B" w:rsidRDefault="00820682" w:rsidP="00820682">
            <w:pPr>
              <w:pStyle w:val="TableBody"/>
              <w:rPr>
                <w:u w:val="single"/>
              </w:rPr>
            </w:pPr>
            <w:r w:rsidRPr="00671C8B">
              <w:rPr>
                <w:u w:val="single"/>
              </w:rPr>
              <w:t>Response</w:t>
            </w:r>
          </w:p>
          <w:p w14:paraId="2ED7D271" w14:textId="77777777" w:rsidR="00820682" w:rsidRPr="00671C8B" w:rsidRDefault="00820682" w:rsidP="00820682">
            <w:pPr>
              <w:pStyle w:val="TableBody"/>
              <w:rPr>
                <w:b/>
                <w:u w:val="single"/>
              </w:rPr>
            </w:pPr>
            <w:r w:rsidRPr="00671C8B">
              <w:rPr>
                <w:b/>
              </w:rPr>
              <w:t>OK</w:t>
            </w:r>
          </w:p>
        </w:tc>
      </w:tr>
      <w:tr w:rsidR="00820682" w:rsidRPr="00671C8B" w14:paraId="185F12ED" w14:textId="77777777" w:rsidTr="00820682">
        <w:tc>
          <w:tcPr>
            <w:tcW w:w="1728" w:type="dxa"/>
          </w:tcPr>
          <w:p w14:paraId="2CAD00D0" w14:textId="77777777" w:rsidR="00820682" w:rsidRPr="00671C8B" w:rsidRDefault="00820682" w:rsidP="00820682">
            <w:pPr>
              <w:pStyle w:val="TableBody"/>
              <w:rPr>
                <w:i/>
              </w:rPr>
            </w:pPr>
            <w:r w:rsidRPr="00671C8B">
              <w:rPr>
                <w:i/>
              </w:rPr>
              <w:lastRenderedPageBreak/>
              <w:t>Read command</w:t>
            </w:r>
          </w:p>
          <w:p w14:paraId="0404E915" w14:textId="77777777" w:rsidR="00820682" w:rsidRPr="00671C8B" w:rsidRDefault="00820682" w:rsidP="00820682">
            <w:pPr>
              <w:pStyle w:val="TableBody"/>
            </w:pPr>
          </w:p>
          <w:p w14:paraId="4B6E82FA" w14:textId="77777777" w:rsidR="00820682" w:rsidRPr="00671C8B" w:rsidRDefault="00820682" w:rsidP="00820682">
            <w:pPr>
              <w:pStyle w:val="TableBody"/>
              <w:rPr>
                <w:u w:val="single"/>
              </w:rPr>
            </w:pPr>
            <w:r w:rsidRPr="00671C8B">
              <w:rPr>
                <w:u w:val="single"/>
              </w:rPr>
              <w:t>Syntax</w:t>
            </w:r>
          </w:p>
          <w:p w14:paraId="69A37B12" w14:textId="77777777" w:rsidR="00820682" w:rsidRPr="00671C8B" w:rsidRDefault="00820682" w:rsidP="00820682">
            <w:pPr>
              <w:pStyle w:val="TableBody"/>
              <w:rPr>
                <w:b/>
              </w:rPr>
            </w:pPr>
            <w:r w:rsidRPr="00671C8B">
              <w:rPr>
                <w:b/>
              </w:rPr>
              <w:t>AT+KTCPSTART?</w:t>
            </w:r>
          </w:p>
        </w:tc>
        <w:tc>
          <w:tcPr>
            <w:tcW w:w="7560" w:type="dxa"/>
          </w:tcPr>
          <w:p w14:paraId="3FB561F7" w14:textId="77777777" w:rsidR="00820682" w:rsidRPr="00671C8B" w:rsidRDefault="00820682" w:rsidP="00820682">
            <w:pPr>
              <w:pStyle w:val="TableBody"/>
              <w:rPr>
                <w:u w:val="single"/>
              </w:rPr>
            </w:pPr>
          </w:p>
          <w:p w14:paraId="2C7C274F" w14:textId="77777777" w:rsidR="00820682" w:rsidRPr="00671C8B" w:rsidRDefault="00820682" w:rsidP="00820682">
            <w:pPr>
              <w:pStyle w:val="TableBody"/>
              <w:rPr>
                <w:u w:val="single"/>
              </w:rPr>
            </w:pPr>
          </w:p>
          <w:p w14:paraId="31FCCEBA" w14:textId="77777777" w:rsidR="00820682" w:rsidRPr="00671C8B" w:rsidRDefault="00820682" w:rsidP="00820682">
            <w:pPr>
              <w:pStyle w:val="TableBody"/>
              <w:rPr>
                <w:u w:val="single"/>
              </w:rPr>
            </w:pPr>
            <w:r w:rsidRPr="00671C8B">
              <w:rPr>
                <w:u w:val="single"/>
              </w:rPr>
              <w:t>Response</w:t>
            </w:r>
          </w:p>
          <w:p w14:paraId="4A9384EB" w14:textId="77777777" w:rsidR="00820682" w:rsidRPr="00671C8B" w:rsidRDefault="00820682" w:rsidP="00820682">
            <w:pPr>
              <w:pStyle w:val="TableBody"/>
              <w:rPr>
                <w:b/>
                <w:u w:val="single"/>
              </w:rPr>
            </w:pPr>
            <w:r w:rsidRPr="00671C8B">
              <w:rPr>
                <w:b/>
              </w:rPr>
              <w:t>OK</w:t>
            </w:r>
          </w:p>
        </w:tc>
      </w:tr>
      <w:tr w:rsidR="00820682" w:rsidRPr="00671C8B" w14:paraId="66C30891" w14:textId="77777777" w:rsidTr="00820682">
        <w:trPr>
          <w:cantSplit w:val="0"/>
        </w:trPr>
        <w:tc>
          <w:tcPr>
            <w:tcW w:w="1728" w:type="dxa"/>
          </w:tcPr>
          <w:p w14:paraId="1265C2A0" w14:textId="77777777" w:rsidR="00820682" w:rsidRPr="00671C8B" w:rsidRDefault="00820682" w:rsidP="00820682">
            <w:pPr>
              <w:pStyle w:val="TableBody"/>
              <w:rPr>
                <w:i/>
              </w:rPr>
            </w:pPr>
            <w:r w:rsidRPr="00671C8B">
              <w:rPr>
                <w:i/>
              </w:rPr>
              <w:t>Write command</w:t>
            </w:r>
          </w:p>
          <w:p w14:paraId="64E83443" w14:textId="77777777" w:rsidR="00820682" w:rsidRPr="00671C8B" w:rsidRDefault="00820682" w:rsidP="00820682">
            <w:pPr>
              <w:pStyle w:val="TableBody"/>
            </w:pPr>
          </w:p>
          <w:p w14:paraId="3B29DAC3" w14:textId="77777777" w:rsidR="00820682" w:rsidRPr="00671C8B" w:rsidRDefault="00820682" w:rsidP="00820682">
            <w:pPr>
              <w:pStyle w:val="TableBody"/>
              <w:rPr>
                <w:u w:val="single"/>
              </w:rPr>
            </w:pPr>
            <w:r w:rsidRPr="00671C8B">
              <w:rPr>
                <w:u w:val="single"/>
              </w:rPr>
              <w:t>Syntax</w:t>
            </w:r>
          </w:p>
          <w:p w14:paraId="4FBA3E4F" w14:textId="77777777" w:rsidR="00820682" w:rsidRPr="00671C8B" w:rsidRDefault="00820682" w:rsidP="00820682">
            <w:pPr>
              <w:pStyle w:val="TableBody"/>
              <w:rPr>
                <w:b/>
              </w:rPr>
            </w:pPr>
            <w:r w:rsidRPr="00671C8B">
              <w:rPr>
                <w:b/>
              </w:rPr>
              <w:t>AT+KTCPSTART=&lt;</w:t>
            </w:r>
            <w:proofErr w:type="spellStart"/>
            <w:r w:rsidRPr="00671C8B">
              <w:rPr>
                <w:b/>
              </w:rPr>
              <w:t>session_id</w:t>
            </w:r>
            <w:proofErr w:type="spellEnd"/>
            <w:r w:rsidRPr="00671C8B">
              <w:rPr>
                <w:b/>
              </w:rPr>
              <w:t>&gt;</w:t>
            </w:r>
          </w:p>
        </w:tc>
        <w:tc>
          <w:tcPr>
            <w:tcW w:w="7560" w:type="dxa"/>
          </w:tcPr>
          <w:p w14:paraId="36F543E0" w14:textId="77777777" w:rsidR="00820682" w:rsidRPr="00671C8B" w:rsidRDefault="00820682" w:rsidP="00820682">
            <w:pPr>
              <w:pStyle w:val="TableBody"/>
              <w:rPr>
                <w:u w:val="single"/>
              </w:rPr>
            </w:pPr>
          </w:p>
          <w:p w14:paraId="7A39C6C8" w14:textId="77777777" w:rsidR="00820682" w:rsidRPr="00671C8B" w:rsidRDefault="00820682" w:rsidP="00820682">
            <w:pPr>
              <w:pStyle w:val="TableBody"/>
              <w:rPr>
                <w:u w:val="single"/>
              </w:rPr>
            </w:pPr>
          </w:p>
          <w:p w14:paraId="158BE1C4" w14:textId="77777777" w:rsidR="00820682" w:rsidRPr="00671C8B" w:rsidRDefault="00820682" w:rsidP="00820682">
            <w:pPr>
              <w:pStyle w:val="TableBody"/>
              <w:rPr>
                <w:u w:val="single"/>
              </w:rPr>
            </w:pPr>
            <w:r w:rsidRPr="00671C8B">
              <w:rPr>
                <w:u w:val="single"/>
              </w:rPr>
              <w:t>Response</w:t>
            </w:r>
          </w:p>
          <w:p w14:paraId="3260E077" w14:textId="77777777" w:rsidR="00820682" w:rsidRPr="00671C8B" w:rsidRDefault="00820682" w:rsidP="00820682">
            <w:pPr>
              <w:pStyle w:val="TableBody"/>
              <w:rPr>
                <w:b/>
              </w:rPr>
            </w:pPr>
            <w:r w:rsidRPr="00671C8B">
              <w:rPr>
                <w:b/>
              </w:rPr>
              <w:t>CONNECT</w:t>
            </w:r>
          </w:p>
          <w:p w14:paraId="498FFAEA" w14:textId="77777777" w:rsidR="00820682" w:rsidRDefault="00820682" w:rsidP="00820682">
            <w:pPr>
              <w:pStyle w:val="TableBody"/>
              <w:rPr>
                <w:b/>
              </w:rPr>
            </w:pPr>
            <w:r w:rsidRPr="00671C8B">
              <w:rPr>
                <w:b/>
              </w:rPr>
              <w:t>OK</w:t>
            </w:r>
          </w:p>
          <w:p w14:paraId="3399BA00" w14:textId="77777777" w:rsidR="00820682" w:rsidRPr="00D86F43" w:rsidRDefault="00820682" w:rsidP="00820682">
            <w:pPr>
              <w:pStyle w:val="TableBody"/>
              <w:rPr>
                <w:sz w:val="14"/>
                <w:szCs w:val="14"/>
              </w:rPr>
            </w:pPr>
          </w:p>
          <w:p w14:paraId="2B81676B" w14:textId="77777777" w:rsidR="00820682" w:rsidRPr="00671C8B" w:rsidRDefault="00820682" w:rsidP="00820682">
            <w:pPr>
              <w:pStyle w:val="TableBody"/>
              <w:rPr>
                <w:b/>
              </w:rPr>
            </w:pPr>
            <w:r w:rsidRPr="00476469">
              <w:t>or</w:t>
            </w:r>
          </w:p>
          <w:p w14:paraId="1E695069" w14:textId="77777777" w:rsidR="00820682" w:rsidRPr="00671C8B" w:rsidRDefault="00820682" w:rsidP="00820682">
            <w:pPr>
              <w:pStyle w:val="TableBody"/>
              <w:rPr>
                <w:b/>
              </w:rPr>
            </w:pPr>
            <w:r w:rsidRPr="00671C8B">
              <w:rPr>
                <w:b/>
              </w:rPr>
              <w:t>+CME ERROR: an error occurs, syntax error</w:t>
            </w:r>
          </w:p>
          <w:p w14:paraId="493E8C22" w14:textId="77777777" w:rsidR="00820682" w:rsidRPr="00671C8B" w:rsidRDefault="00820682" w:rsidP="00820682">
            <w:pPr>
              <w:pStyle w:val="TableBody"/>
              <w:rPr>
                <w:b/>
              </w:rPr>
            </w:pPr>
            <w:r w:rsidRPr="00671C8B">
              <w:rPr>
                <w:b/>
              </w:rPr>
              <w:t>+KTCP_NOTIF: &lt;</w:t>
            </w:r>
            <w:proofErr w:type="spellStart"/>
            <w:r w:rsidRPr="00671C8B">
              <w:rPr>
                <w:b/>
              </w:rPr>
              <w:t>session_id</w:t>
            </w:r>
            <w:proofErr w:type="spellEnd"/>
            <w:proofErr w:type="gramStart"/>
            <w:r w:rsidRPr="00671C8B">
              <w:rPr>
                <w:b/>
              </w:rPr>
              <w:t>&gt;,&lt;</w:t>
            </w:r>
            <w:proofErr w:type="spellStart"/>
            <w:proofErr w:type="gramEnd"/>
            <w:r w:rsidRPr="00671C8B">
              <w:rPr>
                <w:b/>
              </w:rPr>
              <w:t>tcp_notif</w:t>
            </w:r>
            <w:proofErr w:type="spellEnd"/>
            <w:r w:rsidRPr="00671C8B">
              <w:rPr>
                <w:b/>
              </w:rPr>
              <w:t>&gt; : an error occurs</w:t>
            </w:r>
          </w:p>
          <w:p w14:paraId="7F92D2D5" w14:textId="77777777" w:rsidR="00820682" w:rsidRPr="00671C8B" w:rsidRDefault="00820682" w:rsidP="00820682">
            <w:pPr>
              <w:pStyle w:val="TableBody"/>
              <w:rPr>
                <w:lang w:eastAsia="zh-CN"/>
              </w:rPr>
            </w:pPr>
          </w:p>
          <w:p w14:paraId="3EAF3774" w14:textId="77777777" w:rsidR="00820682" w:rsidRPr="00671C8B" w:rsidRDefault="00820682" w:rsidP="00820682">
            <w:pPr>
              <w:pStyle w:val="TableBody"/>
              <w:rPr>
                <w:u w:val="single"/>
              </w:rPr>
            </w:pPr>
            <w:r w:rsidRPr="00671C8B">
              <w:rPr>
                <w:u w:val="single"/>
              </w:rPr>
              <w:t>Parameters</w:t>
            </w:r>
          </w:p>
          <w:p w14:paraId="62EF4391" w14:textId="77777777" w:rsidR="00820682" w:rsidRPr="00671C8B" w:rsidRDefault="00820682" w:rsidP="00820682">
            <w:pPr>
              <w:pStyle w:val="TableBody"/>
              <w:ind w:left="1348" w:hanging="1348"/>
            </w:pPr>
            <w:r w:rsidRPr="00671C8B">
              <w:rPr>
                <w:b/>
              </w:rPr>
              <w:t>&lt;</w:t>
            </w:r>
            <w:proofErr w:type="spellStart"/>
            <w:r w:rsidRPr="00671C8B">
              <w:rPr>
                <w:b/>
              </w:rPr>
              <w:t>session_id</w:t>
            </w:r>
            <w:proofErr w:type="spellEnd"/>
            <w:r w:rsidRPr="00671C8B">
              <w:rPr>
                <w:b/>
              </w:rPr>
              <w:t>&gt;</w:t>
            </w:r>
            <w:r w:rsidRPr="00671C8B">
              <w:rPr>
                <w:b/>
              </w:rPr>
              <w:tab/>
            </w:r>
            <w:r w:rsidRPr="00671C8B">
              <w:t>TCP session</w:t>
            </w:r>
            <w:r>
              <w:t xml:space="preserve"> index</w:t>
            </w:r>
          </w:p>
          <w:p w14:paraId="0FFFF722" w14:textId="77777777" w:rsidR="00820682" w:rsidRPr="00671C8B" w:rsidRDefault="00820682" w:rsidP="00820682">
            <w:pPr>
              <w:pStyle w:val="TableBody"/>
              <w:ind w:left="1348" w:hanging="1348"/>
            </w:pPr>
          </w:p>
          <w:p w14:paraId="69B88494" w14:textId="77777777" w:rsidR="00820682" w:rsidRPr="00671C8B" w:rsidRDefault="00820682" w:rsidP="00820682">
            <w:pPr>
              <w:pStyle w:val="TableBody"/>
              <w:ind w:left="1348" w:hanging="1348"/>
            </w:pPr>
            <w:r w:rsidRPr="00671C8B">
              <w:rPr>
                <w:b/>
              </w:rPr>
              <w:t>&lt;</w:t>
            </w:r>
            <w:proofErr w:type="spellStart"/>
            <w:r w:rsidRPr="00671C8B">
              <w:rPr>
                <w:b/>
              </w:rPr>
              <w:t>tcp_notif</w:t>
            </w:r>
            <w:proofErr w:type="spellEnd"/>
            <w:r w:rsidRPr="00671C8B">
              <w:rPr>
                <w:b/>
              </w:rPr>
              <w:t>&gt;</w:t>
            </w:r>
            <w:r w:rsidRPr="00671C8B">
              <w:tab/>
              <w:t>See command AT+KTCPCNX</w:t>
            </w:r>
          </w:p>
        </w:tc>
      </w:tr>
      <w:tr w:rsidR="00820682" w:rsidRPr="00671C8B" w14:paraId="446C3282" w14:textId="77777777" w:rsidTr="00820682">
        <w:tc>
          <w:tcPr>
            <w:tcW w:w="1728" w:type="dxa"/>
          </w:tcPr>
          <w:p w14:paraId="632C849B" w14:textId="77777777" w:rsidR="00820682" w:rsidRPr="00671C8B" w:rsidRDefault="00820682" w:rsidP="00820682">
            <w:pPr>
              <w:pStyle w:val="TableBody"/>
              <w:rPr>
                <w:u w:val="single"/>
              </w:rPr>
            </w:pPr>
            <w:r w:rsidRPr="00671C8B">
              <w:rPr>
                <w:u w:val="single"/>
              </w:rPr>
              <w:t>Reference</w:t>
            </w:r>
          </w:p>
          <w:p w14:paraId="3DE817A9" w14:textId="77777777" w:rsidR="00820682" w:rsidRPr="00671C8B" w:rsidRDefault="00820682" w:rsidP="00820682">
            <w:pPr>
              <w:pStyle w:val="TableBody"/>
            </w:pPr>
            <w:r w:rsidRPr="00671C8B">
              <w:t>Sierra Wireless Proprietary</w:t>
            </w:r>
          </w:p>
          <w:p w14:paraId="0BE070B6" w14:textId="77777777" w:rsidR="00820682" w:rsidRPr="00671C8B" w:rsidRDefault="00820682" w:rsidP="00820682">
            <w:pPr>
              <w:pStyle w:val="TableBody"/>
              <w:rPr>
                <w:u w:val="single"/>
              </w:rPr>
            </w:pPr>
          </w:p>
        </w:tc>
        <w:tc>
          <w:tcPr>
            <w:tcW w:w="7560" w:type="dxa"/>
          </w:tcPr>
          <w:p w14:paraId="3C50A014" w14:textId="77777777" w:rsidR="00820682" w:rsidRPr="00671C8B" w:rsidRDefault="00820682" w:rsidP="00820682">
            <w:pPr>
              <w:pStyle w:val="TableBody"/>
              <w:rPr>
                <w:u w:val="single"/>
              </w:rPr>
            </w:pPr>
            <w:r w:rsidRPr="00671C8B">
              <w:rPr>
                <w:u w:val="single"/>
              </w:rPr>
              <w:t>Notes</w:t>
            </w:r>
          </w:p>
          <w:p w14:paraId="7C19EE50" w14:textId="77777777" w:rsidR="00820682" w:rsidRDefault="00820682" w:rsidP="00820682">
            <w:pPr>
              <w:pStyle w:val="TableBody"/>
              <w:numPr>
                <w:ilvl w:val="0"/>
                <w:numId w:val="59"/>
              </w:numPr>
            </w:pPr>
            <w:r w:rsidRPr="00671C8B">
              <w:t>This function is used to send and receive data bytes through a TCP socket</w:t>
            </w:r>
            <w:r>
              <w:t>.</w:t>
            </w:r>
          </w:p>
          <w:p w14:paraId="09D8651B" w14:textId="77777777" w:rsidR="00820682" w:rsidRPr="00671C8B" w:rsidRDefault="00820682" w:rsidP="00820682">
            <w:pPr>
              <w:pStyle w:val="TableBody"/>
              <w:numPr>
                <w:ilvl w:val="0"/>
                <w:numId w:val="59"/>
              </w:numPr>
            </w:pPr>
            <w:r w:rsidRPr="00332743">
              <w:t>It is highly recommended to configure the module for hardware flow control using AT&amp;K3 before using this command</w:t>
            </w:r>
            <w:r>
              <w:t>.</w:t>
            </w:r>
          </w:p>
          <w:p w14:paraId="4DAB81F8" w14:textId="77777777" w:rsidR="00820682" w:rsidRPr="00671C8B" w:rsidRDefault="00820682" w:rsidP="00820682">
            <w:pPr>
              <w:pStyle w:val="TableBody"/>
              <w:numPr>
                <w:ilvl w:val="0"/>
                <w:numId w:val="59"/>
              </w:numPr>
            </w:pPr>
            <w:r>
              <w:t xml:space="preserve">Refer to </w:t>
            </w:r>
            <w:r w:rsidRPr="00671C8B">
              <w:t>AT&amp;D</w:t>
            </w:r>
            <w:r>
              <w:t xml:space="preserve"> for the behavior of DTR drop.</w:t>
            </w:r>
          </w:p>
          <w:p w14:paraId="47A5D3AC" w14:textId="77777777" w:rsidR="00820682" w:rsidRPr="00671C8B" w:rsidRDefault="00820682" w:rsidP="00820682">
            <w:pPr>
              <w:pStyle w:val="TableBody"/>
              <w:numPr>
                <w:ilvl w:val="0"/>
                <w:numId w:val="59"/>
              </w:numPr>
            </w:pPr>
            <w:r w:rsidRPr="00671C8B">
              <w:t xml:space="preserve">Only </w:t>
            </w:r>
            <w:r>
              <w:t>one</w:t>
            </w:r>
            <w:r w:rsidRPr="00671C8B">
              <w:t xml:space="preserve"> KTCPSTART session can be used</w:t>
            </w:r>
            <w:r>
              <w:t>.</w:t>
            </w:r>
          </w:p>
          <w:p w14:paraId="3FB63963" w14:textId="77777777" w:rsidR="00820682" w:rsidRDefault="00820682" w:rsidP="00820682">
            <w:pPr>
              <w:pStyle w:val="TableBody"/>
              <w:numPr>
                <w:ilvl w:val="0"/>
                <w:numId w:val="59"/>
              </w:numPr>
            </w:pPr>
            <w:r w:rsidRPr="00671C8B">
              <w:t>Can be used in 07.10 multiplexer</w:t>
            </w:r>
            <w:r>
              <w:t>.</w:t>
            </w:r>
          </w:p>
          <w:p w14:paraId="4CC464E1" w14:textId="77777777" w:rsidR="00820682" w:rsidRDefault="00820682" w:rsidP="00820682">
            <w:pPr>
              <w:pStyle w:val="TableBody"/>
              <w:numPr>
                <w:ilvl w:val="0"/>
                <w:numId w:val="59"/>
              </w:numPr>
            </w:pPr>
            <w:r w:rsidRPr="003E0660">
              <w:t>If the session is successfully connected by +KTCPCNX, this command does not restart the connection and the module directly enters direct data flow</w:t>
            </w:r>
            <w:r>
              <w:t>.</w:t>
            </w:r>
          </w:p>
          <w:p w14:paraId="255EE461" w14:textId="77777777" w:rsidR="00820682" w:rsidRPr="00671C8B" w:rsidRDefault="00820682" w:rsidP="00820682">
            <w:pPr>
              <w:pStyle w:val="TableBody"/>
              <w:numPr>
                <w:ilvl w:val="0"/>
                <w:numId w:val="59"/>
              </w:numPr>
            </w:pPr>
            <w:commentRangeStart w:id="322"/>
            <w:r>
              <w:t xml:space="preserve">The data session can also be ended by &lt;EOF pattern&gt;, +++ or DTR. Refer to section </w:t>
            </w:r>
            <w:r>
              <w:fldChar w:fldCharType="begin"/>
            </w:r>
            <w:r>
              <w:instrText xml:space="preserve"> REF _Ref451179867 \w \h </w:instrText>
            </w:r>
            <w:r>
              <w:fldChar w:fldCharType="separate"/>
            </w:r>
            <w:r>
              <w:t>18.9</w:t>
            </w:r>
            <w:r>
              <w:fldChar w:fldCharType="end"/>
            </w:r>
            <w:r>
              <w:t xml:space="preserve"> </w:t>
            </w:r>
            <w:r>
              <w:fldChar w:fldCharType="begin"/>
            </w:r>
            <w:r>
              <w:instrText xml:space="preserve"> REF _Ref451179867 \h </w:instrText>
            </w:r>
            <w:r>
              <w:fldChar w:fldCharType="separate"/>
            </w:r>
            <w:r w:rsidRPr="00671C8B">
              <w:t>Switch Data/Command Mode DTR +++ ATO Behavior Table</w:t>
            </w:r>
            <w:r>
              <w:fldChar w:fldCharType="end"/>
            </w:r>
            <w:r>
              <w:t xml:space="preserve"> for the behavior of +++, DTR or ATO.</w:t>
            </w:r>
            <w:commentRangeEnd w:id="322"/>
            <w:r>
              <w:rPr>
                <w:rStyle w:val="CommentReference"/>
                <w:rFonts w:ascii="Verdana" w:hAnsi="Verdana" w:cs="Times New Roman"/>
                <w:lang w:eastAsia="en-US"/>
              </w:rPr>
              <w:commentReference w:id="322"/>
            </w:r>
          </w:p>
        </w:tc>
      </w:tr>
    </w:tbl>
    <w:p w14:paraId="05DA73D5" w14:textId="77777777" w:rsidR="00820682" w:rsidRPr="00671C8B" w:rsidRDefault="00820682" w:rsidP="00820682">
      <w:pPr>
        <w:pStyle w:val="Heading3"/>
        <w:tabs>
          <w:tab w:val="clear" w:pos="1260"/>
        </w:tabs>
        <w:ind w:left="1620" w:hanging="1620"/>
      </w:pPr>
      <w:bookmarkStart w:id="323" w:name="_Ref340763940"/>
      <w:bookmarkStart w:id="324" w:name="_Ref340763947"/>
      <w:bookmarkStart w:id="325" w:name="_Toc345081474"/>
      <w:bookmarkStart w:id="326" w:name="_Toc349753211"/>
      <w:bookmarkStart w:id="327" w:name="_Toc349754110"/>
      <w:bookmarkStart w:id="328" w:name="_Ref366746553"/>
      <w:bookmarkStart w:id="329" w:name="_Ref369093483"/>
      <w:bookmarkStart w:id="330" w:name="_Toc368586165"/>
      <w:bookmarkStart w:id="331" w:name="_Toc448912346"/>
      <w:bookmarkStart w:id="332" w:name="_Toc486251763"/>
      <w:bookmarkStart w:id="333" w:name="_Toc489371250"/>
      <w:bookmarkStart w:id="334" w:name="_Toc511294400"/>
      <w:r w:rsidRPr="00671C8B">
        <w:t xml:space="preserve">+KTCP_ACK Notification: Status Report for Latest TCP </w:t>
      </w:r>
      <w:bookmarkEnd w:id="323"/>
      <w:bookmarkEnd w:id="324"/>
      <w:bookmarkEnd w:id="325"/>
      <w:r w:rsidRPr="00671C8B">
        <w:t>Data</w:t>
      </w:r>
      <w:bookmarkEnd w:id="326"/>
      <w:bookmarkEnd w:id="327"/>
      <w:bookmarkEnd w:id="328"/>
      <w:bookmarkEnd w:id="329"/>
      <w:bookmarkEnd w:id="330"/>
      <w:bookmarkEnd w:id="331"/>
      <w:bookmarkEnd w:id="332"/>
      <w:bookmarkEnd w:id="333"/>
      <w:bookmarkEnd w:id="334"/>
    </w:p>
    <w:tbl>
      <w:tblPr>
        <w:tblStyle w:val="TableSWIleft"/>
        <w:tblW w:w="9288" w:type="dxa"/>
        <w:tblLayout w:type="fixed"/>
        <w:tblLook w:val="04A0" w:firstRow="1" w:lastRow="0" w:firstColumn="1" w:lastColumn="0" w:noHBand="0" w:noVBand="1"/>
      </w:tblPr>
      <w:tblGrid>
        <w:gridCol w:w="1728"/>
        <w:gridCol w:w="7560"/>
      </w:tblGrid>
      <w:tr w:rsidR="00820682" w:rsidRPr="00671C8B" w14:paraId="439ED29F"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89A5440" w14:textId="0307D3FF" w:rsidR="00820682" w:rsidRPr="00671C8B" w:rsidRDefault="004D02D6" w:rsidP="00820682">
            <w:pPr>
              <w:pStyle w:val="TableRowHead"/>
              <w:spacing w:before="144" w:after="144"/>
              <w:rPr>
                <w:rFonts w:cs="Arial"/>
                <w:bCs w:val="0"/>
              </w:rPr>
            </w:pPr>
            <w:r>
              <w:t>HL78xx</w:t>
            </w:r>
          </w:p>
        </w:tc>
      </w:tr>
      <w:tr w:rsidR="00820682" w:rsidRPr="00671C8B" w14:paraId="209AB39F" w14:textId="77777777" w:rsidTr="00820682">
        <w:tc>
          <w:tcPr>
            <w:tcW w:w="1728" w:type="dxa"/>
          </w:tcPr>
          <w:p w14:paraId="3F030085" w14:textId="77777777" w:rsidR="00820682" w:rsidRPr="00671C8B" w:rsidRDefault="00820682" w:rsidP="00820682">
            <w:pPr>
              <w:pStyle w:val="TableBody"/>
              <w:rPr>
                <w:i/>
              </w:rPr>
            </w:pPr>
            <w:r w:rsidRPr="00671C8B">
              <w:rPr>
                <w:i/>
              </w:rPr>
              <w:t>Unsolicited Notification</w:t>
            </w:r>
          </w:p>
          <w:p w14:paraId="7137B13A" w14:textId="77777777" w:rsidR="00820682" w:rsidRPr="00671C8B" w:rsidRDefault="00820682" w:rsidP="00820682">
            <w:pPr>
              <w:pStyle w:val="TableBody"/>
            </w:pPr>
          </w:p>
        </w:tc>
        <w:tc>
          <w:tcPr>
            <w:tcW w:w="7560" w:type="dxa"/>
          </w:tcPr>
          <w:p w14:paraId="0096DFC8" w14:textId="77777777" w:rsidR="00820682" w:rsidRPr="00671C8B" w:rsidRDefault="00820682" w:rsidP="00820682">
            <w:pPr>
              <w:pStyle w:val="TableBody"/>
              <w:rPr>
                <w:u w:val="single"/>
              </w:rPr>
            </w:pPr>
            <w:r w:rsidRPr="00671C8B">
              <w:rPr>
                <w:u w:val="single"/>
              </w:rPr>
              <w:t>Response</w:t>
            </w:r>
          </w:p>
          <w:p w14:paraId="3713A9BD" w14:textId="77777777" w:rsidR="00820682" w:rsidRPr="00671C8B" w:rsidRDefault="00820682" w:rsidP="00820682">
            <w:pPr>
              <w:pStyle w:val="TableBody"/>
              <w:rPr>
                <w:b/>
                <w:lang w:eastAsia="zh-CN"/>
              </w:rPr>
            </w:pPr>
            <w:r w:rsidRPr="00671C8B">
              <w:rPr>
                <w:b/>
              </w:rPr>
              <w:t>+KTCP_</w:t>
            </w:r>
            <w:r w:rsidRPr="00671C8B">
              <w:rPr>
                <w:b/>
                <w:lang w:eastAsia="zh-CN"/>
              </w:rPr>
              <w:t>ACK</w:t>
            </w:r>
            <w:r w:rsidRPr="00671C8B">
              <w:rPr>
                <w:b/>
              </w:rPr>
              <w:t>: &lt;</w:t>
            </w:r>
            <w:proofErr w:type="spellStart"/>
            <w:r w:rsidRPr="00671C8B">
              <w:rPr>
                <w:b/>
              </w:rPr>
              <w:t>session_id</w:t>
            </w:r>
            <w:proofErr w:type="spellEnd"/>
            <w:proofErr w:type="gramStart"/>
            <w:r w:rsidRPr="00671C8B">
              <w:rPr>
                <w:b/>
              </w:rPr>
              <w:t>&gt;,&lt;</w:t>
            </w:r>
            <w:proofErr w:type="gramEnd"/>
            <w:r w:rsidRPr="00671C8B">
              <w:rPr>
                <w:b/>
                <w:lang w:eastAsia="zh-CN"/>
              </w:rPr>
              <w:t>result&gt; &lt;</w:t>
            </w:r>
            <w:r w:rsidRPr="00671C8B">
              <w:rPr>
                <w:b/>
              </w:rPr>
              <w:t>CR&gt;&lt;LF&gt;</w:t>
            </w:r>
          </w:p>
          <w:p w14:paraId="08638657" w14:textId="77777777" w:rsidR="00820682" w:rsidRPr="00671C8B" w:rsidRDefault="00820682" w:rsidP="00820682">
            <w:pPr>
              <w:pStyle w:val="TableBody"/>
            </w:pPr>
          </w:p>
          <w:p w14:paraId="6D256BE7" w14:textId="77777777" w:rsidR="00820682" w:rsidRPr="00671C8B" w:rsidRDefault="00820682" w:rsidP="00820682">
            <w:pPr>
              <w:pStyle w:val="TableBody"/>
              <w:rPr>
                <w:u w:val="single"/>
              </w:rPr>
            </w:pPr>
            <w:r w:rsidRPr="00671C8B">
              <w:rPr>
                <w:u w:val="single"/>
              </w:rPr>
              <w:t>Parameters</w:t>
            </w:r>
          </w:p>
          <w:p w14:paraId="4FA974E1"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rPr>
                <w:lang w:eastAsia="zh-CN"/>
              </w:rPr>
              <w:tab/>
            </w:r>
            <w:r w:rsidRPr="00671C8B">
              <w:t>TCP session</w:t>
            </w:r>
            <w:r>
              <w:t xml:space="preserve"> index</w:t>
            </w:r>
          </w:p>
          <w:p w14:paraId="32F5AE3C" w14:textId="77777777" w:rsidR="00820682" w:rsidRPr="00671C8B" w:rsidRDefault="00820682" w:rsidP="00820682">
            <w:pPr>
              <w:pStyle w:val="TableBody"/>
              <w:ind w:left="1348" w:hanging="1348"/>
            </w:pPr>
          </w:p>
          <w:p w14:paraId="162A0D1D" w14:textId="77777777" w:rsidR="00820682" w:rsidRPr="00671C8B" w:rsidRDefault="00820682" w:rsidP="00820682">
            <w:pPr>
              <w:pStyle w:val="TableBody"/>
              <w:rPr>
                <w:lang w:eastAsia="zh-CN"/>
              </w:rPr>
            </w:pPr>
            <w:r w:rsidRPr="00671C8B">
              <w:rPr>
                <w:b/>
              </w:rPr>
              <w:t>&lt;</w:t>
            </w:r>
            <w:r w:rsidRPr="00671C8B">
              <w:rPr>
                <w:b/>
                <w:lang w:eastAsia="zh-CN"/>
              </w:rPr>
              <w:t>result</w:t>
            </w:r>
            <w:r w:rsidRPr="00671C8B">
              <w:rPr>
                <w:b/>
              </w:rPr>
              <w:t>&gt;</w:t>
            </w:r>
            <w:r w:rsidRPr="00671C8B">
              <w:rPr>
                <w:b/>
              </w:rPr>
              <w:tab/>
            </w:r>
            <w:r w:rsidRPr="00671C8B">
              <w:t>0</w:t>
            </w:r>
            <w:r w:rsidRPr="00671C8B">
              <w:tab/>
              <w:t>Data sent failure: n</w:t>
            </w:r>
            <w:r w:rsidRPr="00671C8B">
              <w:rPr>
                <w:lang w:eastAsia="zh-CN"/>
              </w:rPr>
              <w:t>ot all data has been received by remote side</w:t>
            </w:r>
          </w:p>
          <w:p w14:paraId="6645D8CA" w14:textId="77777777" w:rsidR="00820682" w:rsidRPr="00671C8B" w:rsidRDefault="00820682" w:rsidP="00820682">
            <w:pPr>
              <w:pStyle w:val="TableBody"/>
            </w:pPr>
            <w:r w:rsidRPr="00671C8B">
              <w:tab/>
            </w:r>
            <w:r w:rsidRPr="00671C8B">
              <w:tab/>
              <w:t>1</w:t>
            </w:r>
            <w:r w:rsidRPr="00671C8B">
              <w:tab/>
              <w:t>Data sent success: a</w:t>
            </w:r>
            <w:r w:rsidRPr="00671C8B">
              <w:rPr>
                <w:lang w:eastAsia="zh-CN"/>
              </w:rPr>
              <w:t xml:space="preserve">ll the data has already been received by the </w:t>
            </w:r>
            <w:r w:rsidRPr="00671C8B">
              <w:rPr>
                <w:lang w:eastAsia="zh-CN"/>
              </w:rPr>
              <w:tab/>
            </w:r>
            <w:r w:rsidRPr="00671C8B">
              <w:rPr>
                <w:lang w:eastAsia="zh-CN"/>
              </w:rPr>
              <w:tab/>
            </w:r>
            <w:r w:rsidRPr="00671C8B">
              <w:rPr>
                <w:lang w:eastAsia="zh-CN"/>
              </w:rPr>
              <w:tab/>
            </w:r>
            <w:r w:rsidRPr="00671C8B">
              <w:rPr>
                <w:lang w:eastAsia="zh-CN"/>
              </w:rPr>
              <w:tab/>
              <w:t>remote side</w:t>
            </w:r>
          </w:p>
        </w:tc>
      </w:tr>
      <w:tr w:rsidR="00820682" w:rsidRPr="00671C8B" w14:paraId="2A255718" w14:textId="77777777" w:rsidTr="00820682">
        <w:tc>
          <w:tcPr>
            <w:tcW w:w="1728" w:type="dxa"/>
          </w:tcPr>
          <w:p w14:paraId="69E9A65D" w14:textId="77777777" w:rsidR="00820682" w:rsidRPr="00671C8B" w:rsidRDefault="00820682" w:rsidP="00820682">
            <w:pPr>
              <w:pStyle w:val="TableBody"/>
              <w:rPr>
                <w:u w:val="single"/>
              </w:rPr>
            </w:pPr>
            <w:r w:rsidRPr="00671C8B">
              <w:rPr>
                <w:u w:val="single"/>
              </w:rPr>
              <w:lastRenderedPageBreak/>
              <w:t>Reference</w:t>
            </w:r>
          </w:p>
          <w:p w14:paraId="43A02230" w14:textId="77777777" w:rsidR="00820682" w:rsidRPr="00671C8B" w:rsidRDefault="00820682" w:rsidP="00820682">
            <w:pPr>
              <w:pStyle w:val="TableBody"/>
              <w:rPr>
                <w:u w:val="single"/>
              </w:rPr>
            </w:pPr>
            <w:r w:rsidRPr="00671C8B">
              <w:t>Sierra Wireless Proprietary</w:t>
            </w:r>
          </w:p>
        </w:tc>
        <w:tc>
          <w:tcPr>
            <w:tcW w:w="7560" w:type="dxa"/>
          </w:tcPr>
          <w:p w14:paraId="714C748F" w14:textId="77777777" w:rsidR="00820682" w:rsidRPr="00671C8B" w:rsidRDefault="00820682" w:rsidP="00820682">
            <w:pPr>
              <w:pStyle w:val="TableBody"/>
              <w:rPr>
                <w:u w:val="single"/>
              </w:rPr>
            </w:pPr>
            <w:r w:rsidRPr="00671C8B">
              <w:rPr>
                <w:u w:val="single"/>
              </w:rPr>
              <w:t>Notes</w:t>
            </w:r>
          </w:p>
          <w:p w14:paraId="1D208C16" w14:textId="77777777" w:rsidR="00820682" w:rsidRPr="00F81A12" w:rsidRDefault="00820682" w:rsidP="00820682">
            <w:pPr>
              <w:pStyle w:val="TableBody"/>
              <w:numPr>
                <w:ilvl w:val="0"/>
                <w:numId w:val="60"/>
              </w:numPr>
            </w:pPr>
            <w:r w:rsidRPr="00671C8B">
              <w:t xml:space="preserve">This URC is enabled or disabled by parameter </w:t>
            </w:r>
            <w:r>
              <w:t xml:space="preserve">&lt;URC-ENDTCP-enable&gt; of </w:t>
            </w:r>
            <w:r w:rsidRPr="00F81A12">
              <w:t>command +KTCPCFG. The URC is disabled by default.</w:t>
            </w:r>
          </w:p>
          <w:p w14:paraId="04AADE78" w14:textId="77777777" w:rsidR="00820682" w:rsidRPr="00671C8B" w:rsidRDefault="00820682" w:rsidP="00820682">
            <w:pPr>
              <w:pStyle w:val="TableBody"/>
              <w:numPr>
                <w:ilvl w:val="0"/>
                <w:numId w:val="60"/>
              </w:numPr>
            </w:pPr>
            <w:r w:rsidRPr="00F81A12">
              <w:t>See section</w:t>
            </w:r>
            <w:r w:rsidRPr="00BD7394">
              <w:t xml:space="preserve"> </w:t>
            </w:r>
            <w:r w:rsidRPr="00BD7394">
              <w:fldChar w:fldCharType="begin"/>
            </w:r>
            <w:r w:rsidRPr="00BD7394">
              <w:instrText xml:space="preserve"> REF _Ref368907140 \w \h </w:instrText>
            </w:r>
            <w:r>
              <w:instrText xml:space="preserve"> \* MERGEFORMAT </w:instrText>
            </w:r>
            <w:r w:rsidRPr="00BD7394">
              <w:fldChar w:fldCharType="separate"/>
            </w:r>
            <w:r>
              <w:t>18.5.6</w:t>
            </w:r>
            <w:r w:rsidRPr="00BD7394">
              <w:fldChar w:fldCharType="end"/>
            </w:r>
            <w:r w:rsidRPr="00BD7394">
              <w:t xml:space="preserve"> </w:t>
            </w:r>
            <w:r w:rsidRPr="00BD7394">
              <w:fldChar w:fldCharType="begin"/>
            </w:r>
            <w:r w:rsidRPr="00BD7394">
              <w:instrText xml:space="preserve"> REF _Ref368907140 \h </w:instrText>
            </w:r>
            <w:r>
              <w:instrText xml:space="preserve"> \* MERGEFORMAT </w:instrText>
            </w:r>
            <w:r w:rsidRPr="00BD7394">
              <w:fldChar w:fldCharType="separate"/>
            </w:r>
            <w:r w:rsidRPr="00671C8B">
              <w:t>Use Cases for AT+KTCPACKINFO and &lt;URC-ENDTCP-enable&gt; Option</w:t>
            </w:r>
            <w:r w:rsidRPr="00BD7394">
              <w:fldChar w:fldCharType="end"/>
            </w:r>
            <w:r w:rsidRPr="00F81A12">
              <w:t>.</w:t>
            </w:r>
          </w:p>
        </w:tc>
      </w:tr>
    </w:tbl>
    <w:p w14:paraId="758B01B7" w14:textId="77777777" w:rsidR="00820682" w:rsidRPr="00671C8B" w:rsidRDefault="00820682" w:rsidP="00820682">
      <w:pPr>
        <w:pStyle w:val="Heading3"/>
        <w:tabs>
          <w:tab w:val="clear" w:pos="1260"/>
        </w:tabs>
        <w:ind w:left="1620" w:hanging="1620"/>
      </w:pPr>
      <w:bookmarkStart w:id="335" w:name="_Ref340762370"/>
      <w:bookmarkStart w:id="336" w:name="_Ref340762787"/>
      <w:bookmarkStart w:id="337" w:name="_Toc345081475"/>
      <w:bookmarkStart w:id="338" w:name="_Toc349753212"/>
      <w:bookmarkStart w:id="339" w:name="_Toc349754111"/>
      <w:bookmarkStart w:id="340" w:name="_Ref366746579"/>
      <w:bookmarkStart w:id="341" w:name="_Ref369093492"/>
      <w:bookmarkStart w:id="342" w:name="_Toc368586166"/>
      <w:bookmarkStart w:id="343" w:name="_Toc448912347"/>
      <w:bookmarkStart w:id="344" w:name="_Toc486251764"/>
      <w:bookmarkStart w:id="345" w:name="_Toc489371251"/>
      <w:bookmarkStart w:id="346" w:name="_Toc511294401"/>
      <w:r w:rsidRPr="00671C8B">
        <w:t xml:space="preserve">+KTCPACKINFO Command: Poll ACK Status for the Latest </w:t>
      </w:r>
      <w:bookmarkEnd w:id="335"/>
      <w:bookmarkEnd w:id="336"/>
      <w:bookmarkEnd w:id="337"/>
      <w:r w:rsidRPr="00671C8B">
        <w:t>Data</w:t>
      </w:r>
      <w:bookmarkEnd w:id="338"/>
      <w:bookmarkEnd w:id="339"/>
      <w:bookmarkEnd w:id="340"/>
      <w:bookmarkEnd w:id="341"/>
      <w:bookmarkEnd w:id="342"/>
      <w:bookmarkEnd w:id="343"/>
      <w:bookmarkEnd w:id="344"/>
      <w:bookmarkEnd w:id="345"/>
      <w:bookmarkEnd w:id="346"/>
    </w:p>
    <w:tbl>
      <w:tblPr>
        <w:tblStyle w:val="TableSWIleft"/>
        <w:tblW w:w="9288" w:type="dxa"/>
        <w:tblLayout w:type="fixed"/>
        <w:tblLook w:val="04A0" w:firstRow="1" w:lastRow="0" w:firstColumn="1" w:lastColumn="0" w:noHBand="0" w:noVBand="1"/>
      </w:tblPr>
      <w:tblGrid>
        <w:gridCol w:w="1728"/>
        <w:gridCol w:w="7560"/>
      </w:tblGrid>
      <w:tr w:rsidR="00820682" w:rsidRPr="00671C8B" w14:paraId="22406A6E"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70CDCD0D" w14:textId="22965BEC" w:rsidR="00820682" w:rsidRPr="00671C8B" w:rsidRDefault="004D02D6" w:rsidP="00820682">
            <w:pPr>
              <w:pStyle w:val="TableRowHead"/>
              <w:spacing w:before="144" w:after="144"/>
              <w:rPr>
                <w:rFonts w:cs="Arial"/>
              </w:rPr>
            </w:pPr>
            <w:r>
              <w:t>HL78xx</w:t>
            </w:r>
          </w:p>
        </w:tc>
      </w:tr>
      <w:tr w:rsidR="00820682" w:rsidRPr="00671C8B" w14:paraId="4CCA8B8F" w14:textId="77777777" w:rsidTr="00820682">
        <w:trPr>
          <w:cantSplit w:val="0"/>
        </w:trPr>
        <w:tc>
          <w:tcPr>
            <w:tcW w:w="1728" w:type="dxa"/>
          </w:tcPr>
          <w:p w14:paraId="1C3FB76F" w14:textId="77777777" w:rsidR="00820682" w:rsidRDefault="00820682" w:rsidP="00820682">
            <w:pPr>
              <w:pStyle w:val="TableBody"/>
            </w:pPr>
            <w:r>
              <w:rPr>
                <w:i/>
              </w:rPr>
              <w:t>Test command</w:t>
            </w:r>
          </w:p>
          <w:p w14:paraId="536CDD03" w14:textId="77777777" w:rsidR="00820682" w:rsidRDefault="00820682" w:rsidP="00820682">
            <w:pPr>
              <w:pStyle w:val="TableBody"/>
            </w:pPr>
          </w:p>
          <w:p w14:paraId="1267A511" w14:textId="77777777" w:rsidR="00820682" w:rsidRDefault="00820682" w:rsidP="00820682">
            <w:pPr>
              <w:pStyle w:val="TableBody"/>
            </w:pPr>
            <w:r w:rsidRPr="00CB4B23">
              <w:rPr>
                <w:u w:val="single"/>
              </w:rPr>
              <w:t>Syntax</w:t>
            </w:r>
          </w:p>
          <w:p w14:paraId="2D344303" w14:textId="77777777" w:rsidR="00820682" w:rsidRPr="00CB4B23" w:rsidRDefault="00820682" w:rsidP="00820682">
            <w:pPr>
              <w:pStyle w:val="TableBody"/>
              <w:rPr>
                <w:b/>
              </w:rPr>
            </w:pPr>
            <w:r w:rsidRPr="00CB4B23">
              <w:rPr>
                <w:b/>
              </w:rPr>
              <w:t>AT+</w:t>
            </w:r>
            <w:r>
              <w:rPr>
                <w:b/>
              </w:rPr>
              <w:br/>
            </w:r>
            <w:r w:rsidRPr="00CB4B23">
              <w:rPr>
                <w:b/>
              </w:rPr>
              <w:t>KTCPACKINFO</w:t>
            </w:r>
            <w:r>
              <w:rPr>
                <w:b/>
              </w:rPr>
              <w:br/>
            </w:r>
            <w:r w:rsidRPr="00CB4B23">
              <w:rPr>
                <w:b/>
              </w:rPr>
              <w:t>=?</w:t>
            </w:r>
          </w:p>
        </w:tc>
        <w:tc>
          <w:tcPr>
            <w:tcW w:w="7560" w:type="dxa"/>
          </w:tcPr>
          <w:p w14:paraId="48FB88A8" w14:textId="77777777" w:rsidR="00820682" w:rsidRDefault="00820682" w:rsidP="00820682">
            <w:pPr>
              <w:pStyle w:val="TableBody"/>
              <w:rPr>
                <w:u w:val="single"/>
              </w:rPr>
            </w:pPr>
          </w:p>
          <w:p w14:paraId="74B66234" w14:textId="77777777" w:rsidR="00820682" w:rsidRDefault="00820682" w:rsidP="00820682">
            <w:pPr>
              <w:pStyle w:val="TableBody"/>
              <w:rPr>
                <w:u w:val="single"/>
              </w:rPr>
            </w:pPr>
          </w:p>
          <w:p w14:paraId="13E2688B" w14:textId="77777777" w:rsidR="00820682" w:rsidRDefault="00820682" w:rsidP="00820682">
            <w:pPr>
              <w:pStyle w:val="TableBody"/>
            </w:pPr>
            <w:r>
              <w:rPr>
                <w:u w:val="single"/>
              </w:rPr>
              <w:t>Response</w:t>
            </w:r>
          </w:p>
          <w:p w14:paraId="6FD15584" w14:textId="77777777" w:rsidR="00820682" w:rsidRPr="00CB4B23" w:rsidRDefault="00820682" w:rsidP="00820682">
            <w:pPr>
              <w:pStyle w:val="TableBody"/>
              <w:rPr>
                <w:b/>
              </w:rPr>
            </w:pPr>
            <w:r w:rsidRPr="00CB4B23">
              <w:rPr>
                <w:b/>
              </w:rPr>
              <w:t>OK</w:t>
            </w:r>
          </w:p>
        </w:tc>
      </w:tr>
      <w:tr w:rsidR="00820682" w:rsidRPr="00671C8B" w14:paraId="38162D6C" w14:textId="77777777" w:rsidTr="00820682">
        <w:trPr>
          <w:cantSplit w:val="0"/>
        </w:trPr>
        <w:tc>
          <w:tcPr>
            <w:tcW w:w="1728" w:type="dxa"/>
          </w:tcPr>
          <w:p w14:paraId="1158C84A" w14:textId="77777777" w:rsidR="00820682" w:rsidRDefault="00820682" w:rsidP="00820682">
            <w:pPr>
              <w:pStyle w:val="TableBody"/>
              <w:pageBreakBefore/>
            </w:pPr>
            <w:r>
              <w:rPr>
                <w:i/>
              </w:rPr>
              <w:lastRenderedPageBreak/>
              <w:t>Read command</w:t>
            </w:r>
          </w:p>
          <w:p w14:paraId="16088279" w14:textId="77777777" w:rsidR="00820682" w:rsidRDefault="00820682" w:rsidP="00820682">
            <w:pPr>
              <w:pStyle w:val="TableBody"/>
            </w:pPr>
          </w:p>
          <w:p w14:paraId="5F820949" w14:textId="77777777" w:rsidR="00820682" w:rsidRDefault="00820682" w:rsidP="00820682">
            <w:pPr>
              <w:pStyle w:val="TableBody"/>
            </w:pPr>
            <w:r w:rsidRPr="0032443F">
              <w:rPr>
                <w:u w:val="single"/>
              </w:rPr>
              <w:t>Syntax</w:t>
            </w:r>
          </w:p>
          <w:p w14:paraId="1AAB319A" w14:textId="77777777" w:rsidR="00820682" w:rsidRPr="0032443F" w:rsidRDefault="00820682" w:rsidP="00820682">
            <w:pPr>
              <w:pStyle w:val="TableBody"/>
              <w:rPr>
                <w:b/>
              </w:rPr>
            </w:pPr>
            <w:r w:rsidRPr="0032443F">
              <w:rPr>
                <w:b/>
              </w:rPr>
              <w:t>AT+</w:t>
            </w:r>
            <w:r>
              <w:rPr>
                <w:b/>
              </w:rPr>
              <w:br/>
            </w:r>
            <w:r w:rsidRPr="0032443F">
              <w:rPr>
                <w:b/>
              </w:rPr>
              <w:t>KTCPACKINFO?</w:t>
            </w:r>
          </w:p>
        </w:tc>
        <w:tc>
          <w:tcPr>
            <w:tcW w:w="7560" w:type="dxa"/>
          </w:tcPr>
          <w:p w14:paraId="349AB2FE" w14:textId="77777777" w:rsidR="00820682" w:rsidRDefault="00820682" w:rsidP="00820682">
            <w:pPr>
              <w:pStyle w:val="TableBody"/>
              <w:rPr>
                <w:u w:val="single"/>
              </w:rPr>
            </w:pPr>
          </w:p>
          <w:p w14:paraId="2DD19025" w14:textId="77777777" w:rsidR="00820682" w:rsidRDefault="00820682" w:rsidP="00820682">
            <w:pPr>
              <w:pStyle w:val="TableBody"/>
              <w:rPr>
                <w:u w:val="single"/>
              </w:rPr>
            </w:pPr>
          </w:p>
          <w:p w14:paraId="5B93950F" w14:textId="77777777" w:rsidR="00820682" w:rsidRDefault="00820682" w:rsidP="00820682">
            <w:pPr>
              <w:pStyle w:val="TableBody"/>
            </w:pPr>
            <w:r>
              <w:rPr>
                <w:u w:val="single"/>
              </w:rPr>
              <w:t>Response</w:t>
            </w:r>
          </w:p>
          <w:p w14:paraId="47CA5470" w14:textId="77777777" w:rsidR="00820682" w:rsidRPr="0032443F" w:rsidRDefault="00820682" w:rsidP="00820682">
            <w:pPr>
              <w:pStyle w:val="TableBody"/>
              <w:rPr>
                <w:b/>
              </w:rPr>
            </w:pPr>
            <w:r w:rsidRPr="0032443F">
              <w:rPr>
                <w:b/>
              </w:rPr>
              <w:t>OK</w:t>
            </w:r>
          </w:p>
        </w:tc>
      </w:tr>
      <w:tr w:rsidR="00820682" w:rsidRPr="00671C8B" w14:paraId="3CB47FF7" w14:textId="77777777" w:rsidTr="00820682">
        <w:trPr>
          <w:cantSplit w:val="0"/>
        </w:trPr>
        <w:tc>
          <w:tcPr>
            <w:tcW w:w="1728" w:type="dxa"/>
          </w:tcPr>
          <w:p w14:paraId="45D94ED1" w14:textId="77777777" w:rsidR="00820682" w:rsidRPr="00671C8B" w:rsidRDefault="00820682" w:rsidP="00820682">
            <w:pPr>
              <w:pStyle w:val="TableBody"/>
              <w:rPr>
                <w:i/>
              </w:rPr>
            </w:pPr>
            <w:r w:rsidRPr="00671C8B">
              <w:rPr>
                <w:i/>
              </w:rPr>
              <w:t>Write command</w:t>
            </w:r>
          </w:p>
          <w:p w14:paraId="3CB185D0" w14:textId="77777777" w:rsidR="00820682" w:rsidRPr="00671C8B" w:rsidRDefault="00820682" w:rsidP="00820682">
            <w:pPr>
              <w:pStyle w:val="TableBody"/>
            </w:pPr>
          </w:p>
          <w:p w14:paraId="016746E5" w14:textId="77777777" w:rsidR="00820682" w:rsidRPr="00671C8B" w:rsidRDefault="00820682" w:rsidP="00820682">
            <w:pPr>
              <w:pStyle w:val="TableBody"/>
              <w:rPr>
                <w:u w:val="single"/>
              </w:rPr>
            </w:pPr>
            <w:r w:rsidRPr="00671C8B">
              <w:rPr>
                <w:u w:val="single"/>
              </w:rPr>
              <w:t>Syntax</w:t>
            </w:r>
          </w:p>
          <w:p w14:paraId="721779DC" w14:textId="77777777" w:rsidR="00820682" w:rsidRPr="00485EAB" w:rsidRDefault="00820682" w:rsidP="00820682">
            <w:pPr>
              <w:pStyle w:val="TableBody"/>
              <w:keepNext/>
            </w:pPr>
            <w:r>
              <w:t xml:space="preserve">For </w:t>
            </w:r>
            <w:r w:rsidRPr="00485EAB">
              <w:t xml:space="preserve">all TCP </w:t>
            </w:r>
            <w:r>
              <w:t>session ID</w:t>
            </w:r>
            <w:r w:rsidRPr="00485EAB">
              <w:t xml:space="preserve">s with </w:t>
            </w:r>
            <w:r w:rsidRPr="00B41A5F">
              <w:t>&lt;URC-ENDTCP-enable&gt;=1</w:t>
            </w:r>
            <w:r>
              <w:t>:</w:t>
            </w:r>
          </w:p>
          <w:p w14:paraId="09AACF62" w14:textId="77777777" w:rsidR="00820682" w:rsidRDefault="00820682" w:rsidP="00820682">
            <w:pPr>
              <w:pStyle w:val="TableBody"/>
              <w:keepNext/>
              <w:rPr>
                <w:b/>
              </w:rPr>
            </w:pPr>
            <w:r w:rsidRPr="00C41274">
              <w:rPr>
                <w:b/>
              </w:rPr>
              <w:t>AT+</w:t>
            </w:r>
            <w:r>
              <w:rPr>
                <w:b/>
              </w:rPr>
              <w:br/>
            </w:r>
            <w:r w:rsidRPr="00C41274">
              <w:rPr>
                <w:b/>
              </w:rPr>
              <w:t>K</w:t>
            </w:r>
            <w:r>
              <w:rPr>
                <w:b/>
              </w:rPr>
              <w:t>TCPACKINFO</w:t>
            </w:r>
          </w:p>
          <w:p w14:paraId="78E2952D" w14:textId="77777777" w:rsidR="00820682" w:rsidRPr="00485EAB" w:rsidRDefault="00820682" w:rsidP="00820682">
            <w:pPr>
              <w:pStyle w:val="TableBody"/>
              <w:keepNext/>
            </w:pPr>
          </w:p>
          <w:p w14:paraId="2781D07E" w14:textId="77777777" w:rsidR="00820682" w:rsidRPr="00485EAB" w:rsidRDefault="00820682" w:rsidP="00820682">
            <w:pPr>
              <w:pStyle w:val="TableBody"/>
              <w:keepNext/>
            </w:pPr>
            <w:r w:rsidRPr="00485EAB">
              <w:t>or</w:t>
            </w:r>
          </w:p>
          <w:p w14:paraId="3A28300A" w14:textId="77777777" w:rsidR="00820682" w:rsidRDefault="00820682" w:rsidP="00820682">
            <w:pPr>
              <w:pStyle w:val="TableBody"/>
              <w:rPr>
                <w:b/>
              </w:rPr>
            </w:pPr>
          </w:p>
          <w:p w14:paraId="32C7C74D" w14:textId="77777777" w:rsidR="00820682" w:rsidRPr="00671C8B" w:rsidRDefault="00820682" w:rsidP="00820682">
            <w:pPr>
              <w:pStyle w:val="TableBody"/>
              <w:rPr>
                <w:b/>
                <w:lang w:eastAsia="zh-CN"/>
              </w:rPr>
            </w:pPr>
            <w:r w:rsidRPr="00C41274">
              <w:rPr>
                <w:b/>
              </w:rPr>
              <w:t>AT+</w:t>
            </w:r>
            <w:r>
              <w:rPr>
                <w:b/>
              </w:rPr>
              <w:br/>
            </w:r>
            <w:r w:rsidRPr="00C41274">
              <w:rPr>
                <w:b/>
              </w:rPr>
              <w:t>KTCPACKINFO=</w:t>
            </w:r>
            <w:r w:rsidRPr="00C41274">
              <w:rPr>
                <w:b/>
              </w:rPr>
              <w:br/>
              <w:t>&lt;</w:t>
            </w:r>
            <w:proofErr w:type="spellStart"/>
            <w:r w:rsidRPr="00C41274">
              <w:rPr>
                <w:b/>
              </w:rPr>
              <w:t>session_id</w:t>
            </w:r>
            <w:proofErr w:type="spellEnd"/>
            <w:r w:rsidRPr="00C41274">
              <w:rPr>
                <w:b/>
              </w:rPr>
              <w:t>&gt;</w:t>
            </w:r>
          </w:p>
        </w:tc>
        <w:tc>
          <w:tcPr>
            <w:tcW w:w="7560" w:type="dxa"/>
          </w:tcPr>
          <w:p w14:paraId="35359C61" w14:textId="77777777" w:rsidR="00820682" w:rsidRPr="00671C8B" w:rsidRDefault="00820682" w:rsidP="00820682">
            <w:pPr>
              <w:pStyle w:val="TableBody"/>
              <w:rPr>
                <w:u w:val="single"/>
              </w:rPr>
            </w:pPr>
          </w:p>
          <w:p w14:paraId="64BD130C" w14:textId="77777777" w:rsidR="00820682" w:rsidRPr="00671C8B" w:rsidRDefault="00820682" w:rsidP="00820682">
            <w:pPr>
              <w:pStyle w:val="TableBody"/>
              <w:rPr>
                <w:u w:val="single"/>
              </w:rPr>
            </w:pPr>
          </w:p>
          <w:p w14:paraId="44909D15" w14:textId="77777777" w:rsidR="00820682" w:rsidRPr="00671C8B" w:rsidRDefault="00820682" w:rsidP="00820682">
            <w:pPr>
              <w:pStyle w:val="TableBody"/>
              <w:rPr>
                <w:u w:val="single"/>
              </w:rPr>
            </w:pPr>
            <w:r w:rsidRPr="00671C8B">
              <w:rPr>
                <w:u w:val="single"/>
              </w:rPr>
              <w:t>Response</w:t>
            </w:r>
          </w:p>
          <w:p w14:paraId="7AE713C7" w14:textId="77777777" w:rsidR="00820682" w:rsidRDefault="00820682" w:rsidP="00820682">
            <w:pPr>
              <w:pStyle w:val="TableBody"/>
              <w:rPr>
                <w:b/>
                <w:lang w:eastAsia="zh-CN"/>
              </w:rPr>
            </w:pPr>
            <w:r w:rsidRPr="00671C8B">
              <w:rPr>
                <w:b/>
              </w:rPr>
              <w:t>+KTCPACKINFO: &lt;</w:t>
            </w:r>
            <w:proofErr w:type="spellStart"/>
            <w:r w:rsidRPr="00671C8B">
              <w:rPr>
                <w:b/>
              </w:rPr>
              <w:t>session_id</w:t>
            </w:r>
            <w:proofErr w:type="spellEnd"/>
            <w:proofErr w:type="gramStart"/>
            <w:r w:rsidRPr="00671C8B">
              <w:rPr>
                <w:b/>
              </w:rPr>
              <w:t>&gt;</w:t>
            </w:r>
            <w:r w:rsidRPr="00671C8B">
              <w:rPr>
                <w:b/>
                <w:lang w:eastAsia="zh-CN"/>
              </w:rPr>
              <w:t>,&lt;</w:t>
            </w:r>
            <w:proofErr w:type="gramEnd"/>
            <w:r w:rsidRPr="00671C8B">
              <w:rPr>
                <w:b/>
                <w:lang w:eastAsia="zh-CN"/>
              </w:rPr>
              <w:t>result&gt;</w:t>
            </w:r>
          </w:p>
          <w:p w14:paraId="0DEEC1BE" w14:textId="77777777" w:rsidR="00820682" w:rsidRDefault="00820682" w:rsidP="00820682">
            <w:pPr>
              <w:pStyle w:val="TableBody"/>
              <w:rPr>
                <w:b/>
                <w:lang w:eastAsia="zh-CN"/>
              </w:rPr>
            </w:pPr>
            <w:r>
              <w:rPr>
                <w:b/>
                <w:lang w:eastAsia="zh-CN"/>
              </w:rPr>
              <w:t>[…]</w:t>
            </w:r>
          </w:p>
          <w:p w14:paraId="1B8B40A9" w14:textId="77777777" w:rsidR="00820682" w:rsidRPr="00C41274" w:rsidRDefault="00820682" w:rsidP="00820682">
            <w:pPr>
              <w:pStyle w:val="TableBody"/>
              <w:keepNext/>
              <w:rPr>
                <w:b/>
              </w:rPr>
            </w:pPr>
            <w:r w:rsidRPr="00C41274">
              <w:rPr>
                <w:b/>
              </w:rPr>
              <w:t>OK</w:t>
            </w:r>
          </w:p>
          <w:p w14:paraId="483C546F" w14:textId="77777777" w:rsidR="00820682" w:rsidRPr="00485EAB" w:rsidRDefault="00820682" w:rsidP="00820682">
            <w:pPr>
              <w:pStyle w:val="TableBody"/>
            </w:pPr>
          </w:p>
          <w:p w14:paraId="4D7FF346" w14:textId="77777777" w:rsidR="00820682" w:rsidRPr="00485EAB" w:rsidRDefault="00820682" w:rsidP="00820682">
            <w:pPr>
              <w:pStyle w:val="TableBody"/>
            </w:pPr>
            <w:r w:rsidRPr="00485EAB">
              <w:t>or</w:t>
            </w:r>
          </w:p>
          <w:p w14:paraId="40A4B32D" w14:textId="77777777" w:rsidR="00820682" w:rsidRPr="00C41274" w:rsidRDefault="00820682" w:rsidP="00820682">
            <w:pPr>
              <w:pStyle w:val="TableBody"/>
              <w:rPr>
                <w:b/>
                <w:lang w:eastAsia="zh-CN"/>
              </w:rPr>
            </w:pPr>
            <w:r w:rsidRPr="00C41274">
              <w:rPr>
                <w:b/>
              </w:rPr>
              <w:t>+KTCPACKINFO: &lt;</w:t>
            </w:r>
            <w:proofErr w:type="spellStart"/>
            <w:r w:rsidRPr="00C41274">
              <w:rPr>
                <w:b/>
              </w:rPr>
              <w:t>session_id</w:t>
            </w:r>
            <w:proofErr w:type="spellEnd"/>
            <w:proofErr w:type="gramStart"/>
            <w:r w:rsidRPr="00C41274">
              <w:rPr>
                <w:b/>
              </w:rPr>
              <w:t>&gt;</w:t>
            </w:r>
            <w:r w:rsidRPr="00C41274">
              <w:rPr>
                <w:b/>
                <w:lang w:eastAsia="zh-CN"/>
              </w:rPr>
              <w:t>,&lt;</w:t>
            </w:r>
            <w:proofErr w:type="gramEnd"/>
            <w:r w:rsidRPr="00C41274">
              <w:rPr>
                <w:b/>
                <w:lang w:eastAsia="zh-CN"/>
              </w:rPr>
              <w:t>result&gt;</w:t>
            </w:r>
          </w:p>
          <w:p w14:paraId="097A8AA9" w14:textId="77777777" w:rsidR="00820682" w:rsidRDefault="00820682" w:rsidP="00820682">
            <w:pPr>
              <w:pStyle w:val="TableBody"/>
              <w:rPr>
                <w:b/>
              </w:rPr>
            </w:pPr>
            <w:r w:rsidRPr="00C41274">
              <w:rPr>
                <w:b/>
              </w:rPr>
              <w:t>OK</w:t>
            </w:r>
          </w:p>
          <w:p w14:paraId="3D26298C" w14:textId="77777777" w:rsidR="00820682" w:rsidRPr="00D86F43" w:rsidRDefault="00820682" w:rsidP="00820682">
            <w:pPr>
              <w:pStyle w:val="TableBody"/>
            </w:pPr>
          </w:p>
          <w:p w14:paraId="7C14A384" w14:textId="77777777" w:rsidR="00820682" w:rsidRPr="00D86F43" w:rsidRDefault="00820682" w:rsidP="00820682">
            <w:pPr>
              <w:pStyle w:val="TableBody"/>
            </w:pPr>
            <w:r w:rsidRPr="00D86F43">
              <w:t>or</w:t>
            </w:r>
          </w:p>
          <w:p w14:paraId="3ED1FFFB" w14:textId="77777777" w:rsidR="00820682" w:rsidRPr="00C41274" w:rsidRDefault="00820682" w:rsidP="00820682">
            <w:pPr>
              <w:pStyle w:val="TableBody"/>
              <w:rPr>
                <w:b/>
                <w:lang w:eastAsia="zh-CN"/>
              </w:rPr>
            </w:pPr>
            <w:r w:rsidRPr="00C41274">
              <w:rPr>
                <w:b/>
              </w:rPr>
              <w:t>+CME ERROR: &lt;err&gt;</w:t>
            </w:r>
          </w:p>
          <w:p w14:paraId="195611EF" w14:textId="77777777" w:rsidR="00820682" w:rsidRPr="00671C8B" w:rsidRDefault="00820682" w:rsidP="00820682">
            <w:pPr>
              <w:pStyle w:val="TableBody"/>
            </w:pPr>
          </w:p>
          <w:p w14:paraId="15FAB7D2" w14:textId="77777777" w:rsidR="00820682" w:rsidRPr="00671C8B" w:rsidRDefault="00820682" w:rsidP="00820682">
            <w:pPr>
              <w:pStyle w:val="TableBody"/>
              <w:rPr>
                <w:u w:val="single"/>
              </w:rPr>
            </w:pPr>
            <w:r w:rsidRPr="00671C8B">
              <w:rPr>
                <w:u w:val="single"/>
              </w:rPr>
              <w:t>Parameters</w:t>
            </w:r>
          </w:p>
          <w:p w14:paraId="4E6ABD65"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rPr>
                <w:b/>
              </w:rPr>
              <w:tab/>
            </w:r>
            <w:r w:rsidRPr="00671C8B">
              <w:t>TCP session</w:t>
            </w:r>
            <w:r>
              <w:t xml:space="preserve"> index</w:t>
            </w:r>
          </w:p>
          <w:p w14:paraId="6FF097D1" w14:textId="77777777" w:rsidR="00820682" w:rsidRDefault="00820682" w:rsidP="00820682">
            <w:pPr>
              <w:pStyle w:val="TableBody"/>
              <w:rPr>
                <w:lang w:eastAsia="zh-CN"/>
              </w:rPr>
            </w:pPr>
          </w:p>
          <w:p w14:paraId="7BFD1BBE" w14:textId="77777777" w:rsidR="00820682" w:rsidRPr="00671C8B" w:rsidRDefault="00820682" w:rsidP="00820682">
            <w:pPr>
              <w:pStyle w:val="TableBody"/>
              <w:rPr>
                <w:lang w:eastAsia="zh-CN"/>
              </w:rPr>
            </w:pPr>
            <w:r w:rsidRPr="00671C8B">
              <w:rPr>
                <w:b/>
              </w:rPr>
              <w:t>&lt;</w:t>
            </w:r>
            <w:r w:rsidRPr="00671C8B">
              <w:rPr>
                <w:b/>
                <w:lang w:eastAsia="zh-CN"/>
              </w:rPr>
              <w:t>result</w:t>
            </w:r>
            <w:r w:rsidRPr="00671C8B">
              <w:rPr>
                <w:b/>
              </w:rPr>
              <w:t>&gt;</w:t>
            </w:r>
            <w:r w:rsidRPr="00671C8B">
              <w:rPr>
                <w:lang w:eastAsia="zh-CN"/>
              </w:rPr>
              <w:tab/>
            </w:r>
            <w:r w:rsidRPr="00671C8B">
              <w:t>0</w:t>
            </w:r>
            <w:r w:rsidRPr="00671C8B">
              <w:tab/>
              <w:t>Data sent failure: n</w:t>
            </w:r>
            <w:r w:rsidRPr="00671C8B">
              <w:rPr>
                <w:lang w:eastAsia="zh-CN"/>
              </w:rPr>
              <w:t>ot all data has been received by remote side.</w:t>
            </w:r>
          </w:p>
          <w:p w14:paraId="381E3ABD" w14:textId="77777777" w:rsidR="00820682" w:rsidRPr="00671C8B" w:rsidRDefault="00820682" w:rsidP="00820682">
            <w:pPr>
              <w:pStyle w:val="TableBody"/>
              <w:rPr>
                <w:lang w:eastAsia="zh-CN"/>
              </w:rPr>
            </w:pPr>
            <w:r w:rsidRPr="00671C8B">
              <w:tab/>
            </w:r>
            <w:r w:rsidRPr="00671C8B">
              <w:tab/>
              <w:t>1</w:t>
            </w:r>
            <w:r w:rsidRPr="00671C8B">
              <w:tab/>
              <w:t>Data sent success: a</w:t>
            </w:r>
            <w:r w:rsidRPr="00671C8B">
              <w:rPr>
                <w:lang w:eastAsia="zh-CN"/>
              </w:rPr>
              <w:t xml:space="preserve">ll the data has already been received by the </w:t>
            </w:r>
            <w:r w:rsidRPr="00671C8B">
              <w:rPr>
                <w:lang w:eastAsia="zh-CN"/>
              </w:rPr>
              <w:tab/>
            </w:r>
            <w:r w:rsidRPr="00671C8B">
              <w:rPr>
                <w:lang w:eastAsia="zh-CN"/>
              </w:rPr>
              <w:tab/>
            </w:r>
            <w:r w:rsidRPr="00671C8B">
              <w:rPr>
                <w:lang w:eastAsia="zh-CN"/>
              </w:rPr>
              <w:tab/>
            </w:r>
            <w:r w:rsidRPr="00671C8B">
              <w:rPr>
                <w:lang w:eastAsia="zh-CN"/>
              </w:rPr>
              <w:tab/>
              <w:t>remote side</w:t>
            </w:r>
            <w:r>
              <w:rPr>
                <w:lang w:eastAsia="zh-CN"/>
              </w:rPr>
              <w:t>; or no data transfer has happened yet</w:t>
            </w:r>
          </w:p>
          <w:p w14:paraId="7AC04218" w14:textId="77777777" w:rsidR="00820682" w:rsidRPr="00671C8B" w:rsidRDefault="00820682" w:rsidP="00820682">
            <w:pPr>
              <w:pStyle w:val="TableBody"/>
              <w:rPr>
                <w:lang w:eastAsia="zh-CN"/>
              </w:rPr>
            </w:pPr>
            <w:r w:rsidRPr="00671C8B">
              <w:tab/>
            </w:r>
            <w:r w:rsidRPr="00671C8B">
              <w:tab/>
              <w:t>2</w:t>
            </w:r>
            <w:r w:rsidRPr="00671C8B">
              <w:tab/>
            </w:r>
            <w:r w:rsidRPr="00671C8B">
              <w:rPr>
                <w:lang w:eastAsia="zh-CN"/>
              </w:rPr>
              <w:t>The status is unknown yet</w:t>
            </w:r>
          </w:p>
        </w:tc>
      </w:tr>
      <w:tr w:rsidR="00820682" w:rsidRPr="00671C8B" w14:paraId="2954606F" w14:textId="77777777" w:rsidTr="00820682">
        <w:tc>
          <w:tcPr>
            <w:tcW w:w="1728" w:type="dxa"/>
          </w:tcPr>
          <w:p w14:paraId="739DFA46" w14:textId="77777777" w:rsidR="00820682" w:rsidRPr="00671C8B" w:rsidRDefault="00820682" w:rsidP="00820682">
            <w:pPr>
              <w:pStyle w:val="TableBody"/>
              <w:rPr>
                <w:u w:val="single"/>
              </w:rPr>
            </w:pPr>
            <w:r w:rsidRPr="00671C8B">
              <w:rPr>
                <w:u w:val="single"/>
              </w:rPr>
              <w:t>Reference</w:t>
            </w:r>
          </w:p>
          <w:p w14:paraId="0E973D94" w14:textId="77777777" w:rsidR="00820682" w:rsidRPr="00671C8B" w:rsidRDefault="00820682" w:rsidP="00820682">
            <w:pPr>
              <w:pStyle w:val="TableBody"/>
              <w:rPr>
                <w:u w:val="single"/>
              </w:rPr>
            </w:pPr>
            <w:r w:rsidRPr="00671C8B">
              <w:t>Sierra Wireless Proprietary</w:t>
            </w:r>
          </w:p>
        </w:tc>
        <w:tc>
          <w:tcPr>
            <w:tcW w:w="7560" w:type="dxa"/>
          </w:tcPr>
          <w:p w14:paraId="5B220AD7" w14:textId="77777777" w:rsidR="00820682" w:rsidRPr="00671C8B" w:rsidRDefault="00820682" w:rsidP="00820682">
            <w:pPr>
              <w:pStyle w:val="TableBody"/>
              <w:rPr>
                <w:u w:val="single"/>
              </w:rPr>
            </w:pPr>
            <w:r w:rsidRPr="00671C8B">
              <w:rPr>
                <w:u w:val="single"/>
              </w:rPr>
              <w:t>Notes</w:t>
            </w:r>
          </w:p>
          <w:p w14:paraId="4406BD29" w14:textId="77777777" w:rsidR="00820682" w:rsidRPr="00671C8B" w:rsidRDefault="00820682" w:rsidP="00820682">
            <w:pPr>
              <w:pStyle w:val="TableBody"/>
              <w:numPr>
                <w:ilvl w:val="0"/>
                <w:numId w:val="40"/>
              </w:numPr>
            </w:pPr>
            <w:r w:rsidRPr="00671C8B">
              <w:t>The command will return ERROR if &lt;URC-ENDTCP-enable&gt; of command +KTCPCFG is 0</w:t>
            </w:r>
            <w:r>
              <w:t>.</w:t>
            </w:r>
          </w:p>
          <w:p w14:paraId="5193ACAE" w14:textId="77777777" w:rsidR="00820682" w:rsidRPr="00671C8B" w:rsidRDefault="00820682" w:rsidP="00820682">
            <w:pPr>
              <w:pStyle w:val="TableBody"/>
              <w:numPr>
                <w:ilvl w:val="0"/>
                <w:numId w:val="40"/>
              </w:numPr>
            </w:pPr>
            <w:r>
              <w:t xml:space="preserve">After the TCP session is connected and before any data transfer, </w:t>
            </w:r>
            <w:r w:rsidRPr="00671C8B">
              <w:t xml:space="preserve">+KTCPACKINFO returns </w:t>
            </w:r>
            <w:r>
              <w:t>1.</w:t>
            </w:r>
          </w:p>
        </w:tc>
      </w:tr>
    </w:tbl>
    <w:p w14:paraId="25045845" w14:textId="77777777" w:rsidR="00820682" w:rsidRPr="00671C8B" w:rsidRDefault="00820682" w:rsidP="00820682">
      <w:pPr>
        <w:pStyle w:val="Heading2"/>
      </w:pPr>
      <w:bookmarkStart w:id="347" w:name="_Toc369684170"/>
      <w:bookmarkStart w:id="348" w:name="_Toc448912348"/>
      <w:bookmarkStart w:id="349" w:name="_Toc486251765"/>
      <w:bookmarkStart w:id="350" w:name="_Toc489371252"/>
      <w:bookmarkStart w:id="351" w:name="_Toc511294402"/>
      <w:bookmarkStart w:id="352" w:name="_Toc345081476"/>
      <w:bookmarkStart w:id="353" w:name="_Toc349753213"/>
      <w:bookmarkStart w:id="354" w:name="_Toc349754112"/>
      <w:bookmarkStart w:id="355" w:name="_Toc368586167"/>
      <w:bookmarkEnd w:id="347"/>
      <w:r w:rsidRPr="00671C8B">
        <w:t>UDP Specific Commands</w:t>
      </w:r>
      <w:bookmarkEnd w:id="348"/>
      <w:bookmarkEnd w:id="349"/>
      <w:bookmarkEnd w:id="350"/>
      <w:bookmarkEnd w:id="351"/>
    </w:p>
    <w:p w14:paraId="32BB0FA8" w14:textId="77777777" w:rsidR="00820682" w:rsidRPr="00671C8B" w:rsidRDefault="00820682" w:rsidP="00820682">
      <w:pPr>
        <w:pStyle w:val="Heading3"/>
      </w:pPr>
      <w:bookmarkStart w:id="356" w:name="_Toc448912349"/>
      <w:bookmarkStart w:id="357" w:name="_Toc486251766"/>
      <w:bookmarkStart w:id="358" w:name="_Toc489371253"/>
      <w:bookmarkStart w:id="359" w:name="_Toc511294403"/>
      <w:r w:rsidRPr="00671C8B">
        <w:t>+KUDPCFG Command: UDP Connection Configuration</w:t>
      </w:r>
      <w:bookmarkEnd w:id="356"/>
      <w:bookmarkEnd w:id="357"/>
      <w:bookmarkEnd w:id="358"/>
      <w:bookmarkEnd w:id="359"/>
    </w:p>
    <w:tbl>
      <w:tblPr>
        <w:tblStyle w:val="TableSWIleft"/>
        <w:tblW w:w="9288" w:type="dxa"/>
        <w:tblLayout w:type="fixed"/>
        <w:tblLook w:val="04A0" w:firstRow="1" w:lastRow="0" w:firstColumn="1" w:lastColumn="0" w:noHBand="0" w:noVBand="1"/>
      </w:tblPr>
      <w:tblGrid>
        <w:gridCol w:w="1728"/>
        <w:gridCol w:w="7560"/>
      </w:tblGrid>
      <w:tr w:rsidR="00820682" w:rsidRPr="00671C8B" w14:paraId="3A618DE1"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D546989" w14:textId="319A4C40" w:rsidR="00820682" w:rsidRPr="00671C8B" w:rsidRDefault="004D02D6" w:rsidP="00820682">
            <w:pPr>
              <w:pStyle w:val="TableRowHead"/>
              <w:spacing w:before="144" w:after="144"/>
            </w:pPr>
            <w:r>
              <w:t>HL78xx</w:t>
            </w:r>
          </w:p>
        </w:tc>
      </w:tr>
      <w:tr w:rsidR="00820682" w:rsidRPr="00671C8B" w14:paraId="0422C23A" w14:textId="77777777" w:rsidTr="00820682">
        <w:tc>
          <w:tcPr>
            <w:tcW w:w="1728" w:type="dxa"/>
          </w:tcPr>
          <w:p w14:paraId="4B8CB3CC" w14:textId="77777777" w:rsidR="00820682" w:rsidRDefault="00820682" w:rsidP="00820682">
            <w:pPr>
              <w:pStyle w:val="TableBody"/>
              <w:spacing w:before="30" w:after="30"/>
            </w:pPr>
            <w:r>
              <w:rPr>
                <w:i/>
              </w:rPr>
              <w:t>Test command</w:t>
            </w:r>
          </w:p>
          <w:p w14:paraId="6FDA88C0" w14:textId="77777777" w:rsidR="00820682" w:rsidRDefault="00820682" w:rsidP="00820682">
            <w:pPr>
              <w:pStyle w:val="TableBody"/>
              <w:spacing w:before="30" w:after="30"/>
            </w:pPr>
          </w:p>
          <w:p w14:paraId="2DBD2051" w14:textId="77777777" w:rsidR="00820682" w:rsidRDefault="00820682" w:rsidP="00820682">
            <w:pPr>
              <w:pStyle w:val="TableBody"/>
              <w:spacing w:before="30" w:after="30"/>
            </w:pPr>
            <w:r w:rsidRPr="00DA5BF9">
              <w:rPr>
                <w:u w:val="single"/>
              </w:rPr>
              <w:t>Syntax</w:t>
            </w:r>
          </w:p>
          <w:p w14:paraId="4B8D92ED" w14:textId="77777777" w:rsidR="00820682" w:rsidRPr="00DA5BF9" w:rsidRDefault="00820682" w:rsidP="00820682">
            <w:pPr>
              <w:pStyle w:val="TableBody"/>
              <w:spacing w:before="30" w:after="30"/>
              <w:rPr>
                <w:b/>
              </w:rPr>
            </w:pPr>
            <w:r w:rsidRPr="00DA5BF9">
              <w:rPr>
                <w:b/>
              </w:rPr>
              <w:t>AT+KUDPCFG=?</w:t>
            </w:r>
          </w:p>
        </w:tc>
        <w:tc>
          <w:tcPr>
            <w:tcW w:w="7560" w:type="dxa"/>
          </w:tcPr>
          <w:p w14:paraId="114A5D3A" w14:textId="77777777" w:rsidR="00820682" w:rsidRDefault="00820682" w:rsidP="00820682">
            <w:pPr>
              <w:pStyle w:val="TableBody"/>
              <w:spacing w:before="30" w:after="30"/>
              <w:rPr>
                <w:u w:val="single"/>
              </w:rPr>
            </w:pPr>
          </w:p>
          <w:p w14:paraId="6CE7265A" w14:textId="77777777" w:rsidR="00820682" w:rsidRDefault="00820682" w:rsidP="00820682">
            <w:pPr>
              <w:pStyle w:val="TableBody"/>
              <w:spacing w:before="30" w:after="30"/>
              <w:rPr>
                <w:u w:val="single"/>
              </w:rPr>
            </w:pPr>
          </w:p>
          <w:p w14:paraId="7AB731F1" w14:textId="77777777" w:rsidR="00820682" w:rsidRDefault="00820682" w:rsidP="00820682">
            <w:pPr>
              <w:pStyle w:val="TableBody"/>
              <w:spacing w:before="30" w:after="30"/>
              <w:rPr>
                <w:u w:val="single"/>
              </w:rPr>
            </w:pPr>
            <w:r>
              <w:rPr>
                <w:u w:val="single"/>
              </w:rPr>
              <w:t>Response</w:t>
            </w:r>
          </w:p>
          <w:p w14:paraId="6103F671" w14:textId="77777777" w:rsidR="00820682" w:rsidRPr="00DA5BF9" w:rsidRDefault="00820682" w:rsidP="00820682">
            <w:pPr>
              <w:pStyle w:val="TableBody"/>
              <w:spacing w:before="30" w:after="30"/>
              <w:rPr>
                <w:b/>
              </w:rPr>
            </w:pPr>
            <w:r>
              <w:rPr>
                <w:b/>
              </w:rPr>
              <w:t>+</w:t>
            </w:r>
            <w:r w:rsidRPr="00DA5BF9">
              <w:rPr>
                <w:b/>
              </w:rPr>
              <w:t>KUDPCFG: (</w:t>
            </w:r>
            <w:r w:rsidRPr="00DA5BF9">
              <w:t>list of possible</w:t>
            </w:r>
            <w:r w:rsidRPr="00DA5BF9">
              <w:rPr>
                <w:b/>
              </w:rPr>
              <w:t xml:space="preserve"> &lt;</w:t>
            </w:r>
            <w:proofErr w:type="spellStart"/>
            <w:r w:rsidRPr="00DA5BF9">
              <w:rPr>
                <w:b/>
              </w:rPr>
              <w:t>cnx</w:t>
            </w:r>
            <w:proofErr w:type="spellEnd"/>
            <w:r w:rsidRPr="00DA5BF9">
              <w:rPr>
                <w:b/>
              </w:rPr>
              <w:t xml:space="preserve"> </w:t>
            </w:r>
            <w:proofErr w:type="spellStart"/>
            <w:r w:rsidRPr="00DA5BF9">
              <w:rPr>
                <w:b/>
              </w:rPr>
              <w:t>cnf</w:t>
            </w:r>
            <w:proofErr w:type="spellEnd"/>
            <w:r w:rsidRPr="00DA5BF9">
              <w:rPr>
                <w:b/>
              </w:rPr>
              <w:t>&gt;</w:t>
            </w:r>
            <w:r w:rsidRPr="00DA5BF9">
              <w:t>s</w:t>
            </w:r>
            <w:proofErr w:type="gramStart"/>
            <w:r w:rsidRPr="00DA5BF9">
              <w:rPr>
                <w:b/>
              </w:rPr>
              <w:t>),(</w:t>
            </w:r>
            <w:proofErr w:type="gramEnd"/>
            <w:r w:rsidRPr="00DA5BF9">
              <w:t>list of possible</w:t>
            </w:r>
            <w:r w:rsidRPr="00DA5BF9">
              <w:rPr>
                <w:b/>
              </w:rPr>
              <w:t xml:space="preserve"> &lt;mode&gt;</w:t>
            </w:r>
            <w:r w:rsidRPr="00DA5BF9">
              <w:t>s</w:t>
            </w:r>
            <w:r w:rsidRPr="00DA5BF9">
              <w:rPr>
                <w:b/>
              </w:rPr>
              <w:t>),(</w:t>
            </w:r>
            <w:r w:rsidRPr="00DA5BF9">
              <w:t>list of possible</w:t>
            </w:r>
            <w:r w:rsidRPr="00DA5BF9">
              <w:rPr>
                <w:b/>
              </w:rPr>
              <w:t xml:space="preserve"> &lt;port&gt;</w:t>
            </w:r>
            <w:r w:rsidRPr="00DA5BF9">
              <w:t>s</w:t>
            </w:r>
            <w:r w:rsidRPr="009062F6">
              <w:rPr>
                <w:b/>
              </w:rPr>
              <w:t>),</w:t>
            </w:r>
            <w:r w:rsidRPr="00DA5BF9">
              <w:rPr>
                <w:b/>
              </w:rPr>
              <w:t>(</w:t>
            </w:r>
            <w:r w:rsidRPr="00DA5BF9">
              <w:t>list of possible</w:t>
            </w:r>
            <w:r w:rsidRPr="00DA5BF9">
              <w:rPr>
                <w:b/>
              </w:rPr>
              <w:t xml:space="preserve"> &lt;</w:t>
            </w:r>
            <w:proofErr w:type="spellStart"/>
            <w:r w:rsidRPr="00DA5BF9">
              <w:rPr>
                <w:b/>
              </w:rPr>
              <w:t>data_mode</w:t>
            </w:r>
            <w:proofErr w:type="spellEnd"/>
            <w:r w:rsidRPr="00DA5BF9">
              <w:rPr>
                <w:b/>
              </w:rPr>
              <w:t>&gt;</w:t>
            </w:r>
            <w:r w:rsidRPr="00DA5BF9">
              <w:t>s</w:t>
            </w:r>
            <w:r w:rsidRPr="00DA5BF9">
              <w:rPr>
                <w:b/>
              </w:rPr>
              <w:t>),&lt;remote-name/</w:t>
            </w:r>
            <w:proofErr w:type="spellStart"/>
            <w:r w:rsidRPr="00DA5BF9">
              <w:rPr>
                <w:b/>
              </w:rPr>
              <w:t>ip</w:t>
            </w:r>
            <w:proofErr w:type="spellEnd"/>
            <w:r w:rsidRPr="00DA5BF9">
              <w:rPr>
                <w:b/>
              </w:rPr>
              <w:t>&gt;,(</w:t>
            </w:r>
            <w:r w:rsidRPr="00DA5BF9">
              <w:t>list of possible</w:t>
            </w:r>
            <w:r w:rsidRPr="00DA5BF9">
              <w:rPr>
                <w:b/>
              </w:rPr>
              <w:t xml:space="preserve"> &lt;</w:t>
            </w:r>
            <w:proofErr w:type="spellStart"/>
            <w:r w:rsidRPr="00DA5BF9">
              <w:rPr>
                <w:b/>
              </w:rPr>
              <w:t>udp_port</w:t>
            </w:r>
            <w:proofErr w:type="spellEnd"/>
            <w:r w:rsidRPr="00DA5BF9">
              <w:rPr>
                <w:b/>
              </w:rPr>
              <w:t>&gt;</w:t>
            </w:r>
            <w:r w:rsidRPr="00DA5BF9">
              <w:t>s</w:t>
            </w:r>
            <w:r w:rsidRPr="00DA5BF9">
              <w:rPr>
                <w:b/>
              </w:rPr>
              <w:t>),(</w:t>
            </w:r>
            <w:r w:rsidRPr="00DA5BF9">
              <w:t>list of possible</w:t>
            </w:r>
            <w:r w:rsidRPr="00DA5BF9">
              <w:rPr>
                <w:b/>
              </w:rPr>
              <w:t xml:space="preserve"> &lt;</w:t>
            </w:r>
            <w:proofErr w:type="spellStart"/>
            <w:r w:rsidRPr="00DA5BF9">
              <w:rPr>
                <w:b/>
              </w:rPr>
              <w:t>af</w:t>
            </w:r>
            <w:proofErr w:type="spellEnd"/>
            <w:r w:rsidRPr="00DA5BF9">
              <w:rPr>
                <w:b/>
              </w:rPr>
              <w:t>&gt;</w:t>
            </w:r>
            <w:r w:rsidRPr="00DA5BF9">
              <w:t>s</w:t>
            </w:r>
            <w:r w:rsidRPr="00DA5BF9">
              <w:rPr>
                <w:b/>
              </w:rPr>
              <w:t>)</w:t>
            </w:r>
          </w:p>
          <w:p w14:paraId="70122BAF" w14:textId="77777777" w:rsidR="00820682" w:rsidRPr="00671C8B" w:rsidRDefault="00820682" w:rsidP="00820682">
            <w:pPr>
              <w:pStyle w:val="TableBody"/>
              <w:spacing w:before="30" w:after="30"/>
              <w:rPr>
                <w:u w:val="single"/>
              </w:rPr>
            </w:pPr>
            <w:r w:rsidRPr="00DA5BF9">
              <w:rPr>
                <w:b/>
              </w:rPr>
              <w:t>OK</w:t>
            </w:r>
          </w:p>
        </w:tc>
      </w:tr>
      <w:tr w:rsidR="00820682" w:rsidRPr="00671C8B" w14:paraId="269BA2D5" w14:textId="77777777" w:rsidTr="00820682">
        <w:tc>
          <w:tcPr>
            <w:tcW w:w="1728" w:type="dxa"/>
          </w:tcPr>
          <w:p w14:paraId="4481E30B" w14:textId="77777777" w:rsidR="00820682" w:rsidRPr="00671C8B" w:rsidRDefault="00820682" w:rsidP="00820682">
            <w:pPr>
              <w:pStyle w:val="TableBody"/>
              <w:spacing w:before="30" w:after="30"/>
              <w:rPr>
                <w:i/>
              </w:rPr>
            </w:pPr>
            <w:r w:rsidRPr="00671C8B">
              <w:rPr>
                <w:i/>
              </w:rPr>
              <w:lastRenderedPageBreak/>
              <w:t>Read command</w:t>
            </w:r>
          </w:p>
          <w:p w14:paraId="45EFEAC6" w14:textId="77777777" w:rsidR="00820682" w:rsidRPr="00671C8B" w:rsidRDefault="00820682" w:rsidP="00820682">
            <w:pPr>
              <w:pStyle w:val="TableBody"/>
              <w:spacing w:before="30" w:after="30"/>
            </w:pPr>
          </w:p>
          <w:p w14:paraId="200E763D" w14:textId="77777777" w:rsidR="00820682" w:rsidRPr="00671C8B" w:rsidRDefault="00820682" w:rsidP="00820682">
            <w:pPr>
              <w:pStyle w:val="TableBody"/>
              <w:spacing w:before="30" w:after="30"/>
              <w:rPr>
                <w:u w:val="single"/>
              </w:rPr>
            </w:pPr>
            <w:r w:rsidRPr="00671C8B">
              <w:rPr>
                <w:u w:val="single"/>
              </w:rPr>
              <w:t>Syntax</w:t>
            </w:r>
          </w:p>
          <w:p w14:paraId="65DAC080" w14:textId="77777777" w:rsidR="00820682" w:rsidRPr="00671C8B" w:rsidRDefault="00820682" w:rsidP="00820682">
            <w:pPr>
              <w:pStyle w:val="TableBody"/>
              <w:spacing w:before="30" w:after="30"/>
              <w:rPr>
                <w:b/>
              </w:rPr>
            </w:pPr>
            <w:r w:rsidRPr="00671C8B">
              <w:rPr>
                <w:b/>
              </w:rPr>
              <w:t>AT+KUDPCFG?</w:t>
            </w:r>
          </w:p>
        </w:tc>
        <w:tc>
          <w:tcPr>
            <w:tcW w:w="7560" w:type="dxa"/>
          </w:tcPr>
          <w:p w14:paraId="1417CD23" w14:textId="77777777" w:rsidR="00820682" w:rsidRPr="00671C8B" w:rsidRDefault="00820682" w:rsidP="00820682">
            <w:pPr>
              <w:pStyle w:val="TableBody"/>
              <w:spacing w:before="30" w:after="30"/>
              <w:rPr>
                <w:u w:val="single"/>
              </w:rPr>
            </w:pPr>
          </w:p>
          <w:p w14:paraId="70257AFF" w14:textId="77777777" w:rsidR="00820682" w:rsidRPr="00671C8B" w:rsidRDefault="00820682" w:rsidP="00820682">
            <w:pPr>
              <w:pStyle w:val="TableBody"/>
              <w:spacing w:before="30" w:after="30"/>
              <w:rPr>
                <w:u w:val="single"/>
              </w:rPr>
            </w:pPr>
          </w:p>
          <w:p w14:paraId="68EC8D2F" w14:textId="77777777" w:rsidR="00820682" w:rsidRPr="00671C8B" w:rsidRDefault="00820682" w:rsidP="00820682">
            <w:pPr>
              <w:pStyle w:val="TableBody"/>
              <w:spacing w:before="30" w:after="30"/>
              <w:rPr>
                <w:u w:val="single"/>
                <w:lang w:val="fr-FR"/>
              </w:rPr>
            </w:pPr>
            <w:proofErr w:type="spellStart"/>
            <w:r w:rsidRPr="00671C8B">
              <w:rPr>
                <w:u w:val="single"/>
                <w:lang w:val="fr-FR"/>
              </w:rPr>
              <w:t>Response</w:t>
            </w:r>
            <w:proofErr w:type="spellEnd"/>
          </w:p>
          <w:p w14:paraId="55F12A5A" w14:textId="77777777" w:rsidR="00820682" w:rsidRPr="00671C8B" w:rsidRDefault="00820682" w:rsidP="00820682">
            <w:pPr>
              <w:pStyle w:val="TableBody"/>
              <w:spacing w:before="30" w:after="30"/>
              <w:rPr>
                <w:b/>
              </w:rPr>
            </w:pPr>
            <w:r w:rsidRPr="00671C8B">
              <w:rPr>
                <w:b/>
                <w:lang w:val="fr-FR"/>
              </w:rPr>
              <w:t>+</w:t>
            </w:r>
            <w:proofErr w:type="gramStart"/>
            <w:r w:rsidRPr="00671C8B">
              <w:rPr>
                <w:b/>
                <w:lang w:val="fr-FR"/>
              </w:rPr>
              <w:t>KUDPCFG:</w:t>
            </w:r>
            <w:proofErr w:type="gramEnd"/>
            <w:r w:rsidRPr="00671C8B">
              <w:rPr>
                <w:b/>
                <w:lang w:val="fr-FR"/>
              </w:rPr>
              <w:t xml:space="preserve"> &lt;</w:t>
            </w:r>
            <w:proofErr w:type="spellStart"/>
            <w:r w:rsidRPr="00671C8B">
              <w:rPr>
                <w:b/>
                <w:lang w:val="fr-FR"/>
              </w:rPr>
              <w:t>session_id</w:t>
            </w:r>
            <w:proofErr w:type="spellEnd"/>
            <w:r w:rsidRPr="00671C8B">
              <w:rPr>
                <w:b/>
                <w:lang w:val="fr-FR"/>
              </w:rPr>
              <w:t>&gt;,&lt;</w:t>
            </w:r>
            <w:proofErr w:type="spellStart"/>
            <w:r w:rsidRPr="00671C8B">
              <w:rPr>
                <w:b/>
                <w:lang w:val="fr-FR"/>
              </w:rPr>
              <w:t>cnx</w:t>
            </w:r>
            <w:proofErr w:type="spellEnd"/>
            <w:r w:rsidRPr="00671C8B">
              <w:rPr>
                <w:b/>
                <w:lang w:val="fr-FR"/>
              </w:rPr>
              <w:t> </w:t>
            </w:r>
            <w:proofErr w:type="spellStart"/>
            <w:r w:rsidRPr="00671C8B">
              <w:rPr>
                <w:b/>
                <w:lang w:val="fr-FR"/>
              </w:rPr>
              <w:t>cnf</w:t>
            </w:r>
            <w:proofErr w:type="spellEnd"/>
            <w:r w:rsidRPr="00671C8B">
              <w:rPr>
                <w:b/>
                <w:lang w:val="fr-FR"/>
              </w:rPr>
              <w:t>&gt;,&lt;mode&gt;,&lt;port&gt;,&lt;</w:t>
            </w:r>
            <w:proofErr w:type="spellStart"/>
            <w:r w:rsidRPr="00671C8B">
              <w:rPr>
                <w:b/>
                <w:lang w:val="fr-FR"/>
              </w:rPr>
              <w:t>data_mode</w:t>
            </w:r>
            <w:proofErr w:type="spellEnd"/>
            <w:r w:rsidRPr="00671C8B">
              <w:rPr>
                <w:b/>
                <w:lang w:val="fr-FR"/>
              </w:rPr>
              <w:t>&gt;</w:t>
            </w:r>
            <w:r w:rsidRPr="00671C8B">
              <w:rPr>
                <w:b/>
              </w:rPr>
              <w:t>,&lt;</w:t>
            </w:r>
            <w:proofErr w:type="spellStart"/>
            <w:r w:rsidRPr="00671C8B">
              <w:rPr>
                <w:b/>
              </w:rPr>
              <w:t>udp</w:t>
            </w:r>
            <w:proofErr w:type="spellEnd"/>
            <w:r w:rsidRPr="00671C8B">
              <w:rPr>
                <w:b/>
              </w:rPr>
              <w:t xml:space="preserve"> remote address&gt;,&lt;</w:t>
            </w:r>
            <w:proofErr w:type="spellStart"/>
            <w:r w:rsidRPr="00671C8B">
              <w:rPr>
                <w:b/>
              </w:rPr>
              <w:t>udp_port</w:t>
            </w:r>
            <w:proofErr w:type="spellEnd"/>
            <w:r w:rsidRPr="00671C8B">
              <w:rPr>
                <w:b/>
              </w:rPr>
              <w:t>&gt;,&lt;</w:t>
            </w:r>
            <w:proofErr w:type="spellStart"/>
            <w:r w:rsidRPr="00671C8B">
              <w:rPr>
                <w:b/>
              </w:rPr>
              <w:t>af</w:t>
            </w:r>
            <w:proofErr w:type="spellEnd"/>
            <w:r w:rsidRPr="00671C8B">
              <w:rPr>
                <w:b/>
              </w:rPr>
              <w:t>&gt;</w:t>
            </w:r>
          </w:p>
          <w:p w14:paraId="1FF29637" w14:textId="77777777" w:rsidR="00820682" w:rsidRPr="00671C8B" w:rsidRDefault="00820682" w:rsidP="00820682">
            <w:pPr>
              <w:pStyle w:val="TableBody"/>
              <w:spacing w:before="30" w:after="30"/>
              <w:rPr>
                <w:b/>
                <w:lang w:val="fr-FR"/>
              </w:rPr>
            </w:pPr>
            <w:r w:rsidRPr="00671C8B">
              <w:rPr>
                <w:b/>
                <w:lang w:val="fr-FR"/>
              </w:rPr>
              <w:t>[…]</w:t>
            </w:r>
          </w:p>
          <w:p w14:paraId="38797574" w14:textId="77777777" w:rsidR="00820682" w:rsidRPr="00671C8B" w:rsidRDefault="00820682" w:rsidP="00820682">
            <w:pPr>
              <w:pStyle w:val="TableBody"/>
              <w:spacing w:before="30" w:after="30"/>
              <w:rPr>
                <w:u w:val="single"/>
              </w:rPr>
            </w:pPr>
            <w:r w:rsidRPr="00671C8B">
              <w:rPr>
                <w:b/>
              </w:rPr>
              <w:t>OK</w:t>
            </w:r>
          </w:p>
        </w:tc>
      </w:tr>
      <w:tr w:rsidR="00820682" w:rsidRPr="00671C8B" w14:paraId="290F7EF0" w14:textId="77777777" w:rsidTr="00820682">
        <w:trPr>
          <w:cantSplit w:val="0"/>
        </w:trPr>
        <w:tc>
          <w:tcPr>
            <w:tcW w:w="1728" w:type="dxa"/>
          </w:tcPr>
          <w:p w14:paraId="3BC287FE" w14:textId="77777777" w:rsidR="00820682" w:rsidRPr="00671C8B" w:rsidRDefault="00820682" w:rsidP="00820682">
            <w:pPr>
              <w:pStyle w:val="TableBody"/>
              <w:spacing w:before="30" w:after="30"/>
              <w:rPr>
                <w:i/>
              </w:rPr>
            </w:pPr>
            <w:r w:rsidRPr="00671C8B">
              <w:rPr>
                <w:i/>
              </w:rPr>
              <w:t>Write command</w:t>
            </w:r>
          </w:p>
          <w:p w14:paraId="30E7E11C" w14:textId="77777777" w:rsidR="00820682" w:rsidRPr="00671C8B" w:rsidRDefault="00820682" w:rsidP="00820682">
            <w:pPr>
              <w:pStyle w:val="TableBody"/>
              <w:spacing w:before="30" w:after="30"/>
            </w:pPr>
          </w:p>
          <w:p w14:paraId="4AB3ADBD" w14:textId="77777777" w:rsidR="00820682" w:rsidRPr="00671C8B" w:rsidRDefault="00820682" w:rsidP="00820682">
            <w:pPr>
              <w:pStyle w:val="TableBody"/>
              <w:spacing w:before="30" w:after="30"/>
              <w:rPr>
                <w:u w:val="single"/>
              </w:rPr>
            </w:pPr>
            <w:r w:rsidRPr="00671C8B">
              <w:rPr>
                <w:u w:val="single"/>
              </w:rPr>
              <w:t>Syntax</w:t>
            </w:r>
          </w:p>
          <w:p w14:paraId="6A1CF8D6" w14:textId="77777777" w:rsidR="00820682" w:rsidRPr="00671C8B" w:rsidRDefault="00820682" w:rsidP="00820682">
            <w:pPr>
              <w:pStyle w:val="TableBody"/>
              <w:spacing w:before="30" w:after="30"/>
              <w:rPr>
                <w:b/>
                <w:lang w:eastAsia="zh-CN"/>
              </w:rPr>
            </w:pPr>
            <w:r w:rsidRPr="00671C8B">
              <w:rPr>
                <w:b/>
              </w:rPr>
              <w:t>AT+KUDPCFG=</w:t>
            </w:r>
          </w:p>
          <w:p w14:paraId="74830706" w14:textId="77777777" w:rsidR="00820682" w:rsidRPr="00671C8B" w:rsidRDefault="00820682" w:rsidP="00820682">
            <w:pPr>
              <w:pStyle w:val="TableBody"/>
              <w:spacing w:before="30" w:after="30"/>
              <w:rPr>
                <w:u w:val="single"/>
                <w:lang w:val="fr-FR"/>
              </w:rPr>
            </w:pPr>
            <w:r>
              <w:rPr>
                <w:b/>
                <w:lang w:val="fr-FR"/>
              </w:rPr>
              <w:t>[</w:t>
            </w:r>
            <w:r w:rsidRPr="00671C8B">
              <w:rPr>
                <w:b/>
                <w:lang w:val="fr-FR"/>
              </w:rPr>
              <w:t>&lt;</w:t>
            </w:r>
            <w:proofErr w:type="spellStart"/>
            <w:r w:rsidRPr="00671C8B">
              <w:rPr>
                <w:b/>
                <w:lang w:val="fr-FR"/>
              </w:rPr>
              <w:t>cnx</w:t>
            </w:r>
            <w:proofErr w:type="spellEnd"/>
            <w:r w:rsidRPr="00671C8B">
              <w:rPr>
                <w:b/>
                <w:lang w:val="fr-FR"/>
              </w:rPr>
              <w:t> </w:t>
            </w:r>
            <w:proofErr w:type="spellStart"/>
            <w:r w:rsidRPr="00671C8B">
              <w:rPr>
                <w:b/>
                <w:lang w:val="fr-FR"/>
              </w:rPr>
              <w:t>cnf</w:t>
            </w:r>
            <w:proofErr w:type="spellEnd"/>
            <w:r w:rsidRPr="00671C8B">
              <w:rPr>
                <w:b/>
                <w:lang w:val="fr-FR"/>
              </w:rPr>
              <w:t>&gt;</w:t>
            </w:r>
            <w:r>
              <w:rPr>
                <w:b/>
                <w:lang w:val="fr-FR"/>
              </w:rPr>
              <w:t>]</w:t>
            </w:r>
            <w:r w:rsidRPr="00671C8B">
              <w:rPr>
                <w:b/>
                <w:lang w:val="fr-FR"/>
              </w:rPr>
              <w:t>,</w:t>
            </w:r>
            <w:r w:rsidRPr="00671C8B">
              <w:rPr>
                <w:b/>
                <w:lang w:val="fr-FR"/>
              </w:rPr>
              <w:br/>
              <w:t>&lt;mode&gt;</w:t>
            </w:r>
            <w:proofErr w:type="gramStart"/>
            <w:r w:rsidRPr="00671C8B">
              <w:rPr>
                <w:b/>
                <w:lang w:val="fr-FR"/>
              </w:rPr>
              <w:t>[,[</w:t>
            </w:r>
            <w:proofErr w:type="gramEnd"/>
            <w:r w:rsidRPr="00671C8B">
              <w:rPr>
                <w:b/>
                <w:lang w:val="fr-FR"/>
              </w:rPr>
              <w:t>&lt;port&gt;]</w:t>
            </w:r>
            <w:r w:rsidRPr="00671C8B">
              <w:rPr>
                <w:b/>
                <w:lang w:val="fr-FR"/>
              </w:rPr>
              <w:br/>
              <w:t>[,&lt;</w:t>
            </w:r>
            <w:proofErr w:type="spellStart"/>
            <w:r w:rsidRPr="00671C8B">
              <w:rPr>
                <w:b/>
                <w:lang w:val="fr-FR"/>
              </w:rPr>
              <w:t>data_mode</w:t>
            </w:r>
            <w:proofErr w:type="spellEnd"/>
            <w:r w:rsidRPr="00671C8B">
              <w:rPr>
                <w:b/>
                <w:lang w:val="fr-FR"/>
              </w:rPr>
              <w:t>&gt;],</w:t>
            </w:r>
            <w:r w:rsidRPr="00671C8B">
              <w:rPr>
                <w:b/>
                <w:lang w:val="fr-FR"/>
              </w:rPr>
              <w:br/>
              <w:t>[&lt;</w:t>
            </w:r>
            <w:proofErr w:type="spellStart"/>
            <w:r w:rsidRPr="00671C8B">
              <w:rPr>
                <w:b/>
                <w:lang w:val="fr-FR"/>
              </w:rPr>
              <w:t>udp</w:t>
            </w:r>
            <w:proofErr w:type="spellEnd"/>
            <w:r w:rsidRPr="00671C8B">
              <w:rPr>
                <w:b/>
                <w:lang w:val="fr-FR"/>
              </w:rPr>
              <w:t xml:space="preserve"> </w:t>
            </w:r>
            <w:proofErr w:type="spellStart"/>
            <w:r w:rsidRPr="00671C8B">
              <w:rPr>
                <w:b/>
                <w:lang w:val="fr-FR"/>
              </w:rPr>
              <w:t>remote</w:t>
            </w:r>
            <w:proofErr w:type="spellEnd"/>
            <w:r w:rsidRPr="00671C8B">
              <w:rPr>
                <w:b/>
                <w:lang w:val="fr-FR"/>
              </w:rPr>
              <w:t xml:space="preserve"> </w:t>
            </w:r>
            <w:proofErr w:type="spellStart"/>
            <w:r w:rsidRPr="00671C8B">
              <w:rPr>
                <w:b/>
                <w:lang w:val="fr-FR"/>
              </w:rPr>
              <w:t>address</w:t>
            </w:r>
            <w:proofErr w:type="spellEnd"/>
            <w:r w:rsidRPr="00671C8B">
              <w:rPr>
                <w:b/>
                <w:lang w:val="fr-FR"/>
              </w:rPr>
              <w:t>&gt;] ,</w:t>
            </w:r>
            <w:r w:rsidRPr="00671C8B">
              <w:rPr>
                <w:b/>
                <w:lang w:val="fr-FR"/>
              </w:rPr>
              <w:br/>
              <w:t>&lt;</w:t>
            </w:r>
            <w:proofErr w:type="spellStart"/>
            <w:r w:rsidRPr="00671C8B">
              <w:rPr>
                <w:b/>
                <w:lang w:val="fr-FR"/>
              </w:rPr>
              <w:t>udp_port</w:t>
            </w:r>
            <w:proofErr w:type="spellEnd"/>
            <w:r w:rsidRPr="00671C8B">
              <w:rPr>
                <w:b/>
                <w:lang w:val="fr-FR"/>
              </w:rPr>
              <w:t>&gt;,&lt;</w:t>
            </w:r>
            <w:proofErr w:type="spellStart"/>
            <w:r w:rsidRPr="00671C8B">
              <w:rPr>
                <w:b/>
                <w:lang w:val="fr-FR"/>
              </w:rPr>
              <w:t>af</w:t>
            </w:r>
            <w:proofErr w:type="spellEnd"/>
            <w:r w:rsidRPr="00671C8B">
              <w:rPr>
                <w:b/>
                <w:lang w:val="fr-FR"/>
              </w:rPr>
              <w:t>&gt;]</w:t>
            </w:r>
          </w:p>
        </w:tc>
        <w:tc>
          <w:tcPr>
            <w:tcW w:w="7560" w:type="dxa"/>
          </w:tcPr>
          <w:p w14:paraId="61B176DA" w14:textId="77777777" w:rsidR="00820682" w:rsidRPr="00671C8B" w:rsidRDefault="00820682" w:rsidP="00820682">
            <w:pPr>
              <w:pStyle w:val="TableBody"/>
              <w:spacing w:before="30" w:after="30"/>
              <w:rPr>
                <w:u w:val="single"/>
                <w:lang w:val="fr-FR"/>
              </w:rPr>
            </w:pPr>
          </w:p>
          <w:p w14:paraId="702964D4" w14:textId="77777777" w:rsidR="00820682" w:rsidRPr="00671C8B" w:rsidRDefault="00820682" w:rsidP="00820682">
            <w:pPr>
              <w:pStyle w:val="TableBody"/>
              <w:spacing w:before="30" w:after="30"/>
              <w:rPr>
                <w:u w:val="single"/>
                <w:lang w:val="fr-FR"/>
              </w:rPr>
            </w:pPr>
          </w:p>
          <w:p w14:paraId="7F0E1ED6" w14:textId="77777777" w:rsidR="00820682" w:rsidRPr="00671C8B" w:rsidRDefault="00820682" w:rsidP="00820682">
            <w:pPr>
              <w:pStyle w:val="TableBody"/>
              <w:spacing w:before="30" w:after="30"/>
              <w:rPr>
                <w:u w:val="single"/>
              </w:rPr>
            </w:pPr>
            <w:r w:rsidRPr="00671C8B">
              <w:rPr>
                <w:u w:val="single"/>
              </w:rPr>
              <w:t>Response</w:t>
            </w:r>
          </w:p>
          <w:p w14:paraId="5BC1E177" w14:textId="77777777" w:rsidR="00820682" w:rsidRPr="00671C8B" w:rsidRDefault="00820682" w:rsidP="00820682">
            <w:pPr>
              <w:pStyle w:val="TableBody"/>
              <w:spacing w:before="30" w:after="30"/>
              <w:rPr>
                <w:b/>
              </w:rPr>
            </w:pPr>
            <w:r w:rsidRPr="00671C8B">
              <w:rPr>
                <w:b/>
              </w:rPr>
              <w:t>+KUDPCFG: &lt;</w:t>
            </w:r>
            <w:proofErr w:type="spellStart"/>
            <w:r w:rsidRPr="00671C8B">
              <w:rPr>
                <w:b/>
              </w:rPr>
              <w:t>session_id</w:t>
            </w:r>
            <w:proofErr w:type="spellEnd"/>
            <w:r w:rsidRPr="00671C8B">
              <w:rPr>
                <w:b/>
              </w:rPr>
              <w:t>&gt;</w:t>
            </w:r>
          </w:p>
          <w:p w14:paraId="37F37776" w14:textId="77777777" w:rsidR="00820682" w:rsidRPr="00671C8B" w:rsidRDefault="00820682" w:rsidP="00820682">
            <w:pPr>
              <w:pStyle w:val="TableBody"/>
              <w:spacing w:before="30" w:after="30"/>
              <w:rPr>
                <w:b/>
              </w:rPr>
            </w:pPr>
            <w:r w:rsidRPr="00671C8B">
              <w:rPr>
                <w:b/>
              </w:rPr>
              <w:t>OK</w:t>
            </w:r>
          </w:p>
          <w:p w14:paraId="123AAC8E" w14:textId="77777777" w:rsidR="00820682" w:rsidRPr="00C318EF" w:rsidRDefault="00820682" w:rsidP="00820682">
            <w:pPr>
              <w:pStyle w:val="TableBody"/>
              <w:spacing w:before="30" w:after="30"/>
              <w:rPr>
                <w:sz w:val="14"/>
                <w:szCs w:val="14"/>
              </w:rPr>
            </w:pPr>
          </w:p>
          <w:p w14:paraId="6FFA9063" w14:textId="77777777" w:rsidR="00820682" w:rsidRPr="00C318EF" w:rsidRDefault="00820682" w:rsidP="00820682">
            <w:pPr>
              <w:pStyle w:val="TableBody"/>
              <w:spacing w:before="30" w:after="30"/>
            </w:pPr>
            <w:r w:rsidRPr="00C318EF">
              <w:t>or</w:t>
            </w:r>
          </w:p>
          <w:p w14:paraId="7A8206C5" w14:textId="77777777" w:rsidR="00820682" w:rsidRPr="00671C8B" w:rsidRDefault="00820682" w:rsidP="00820682">
            <w:pPr>
              <w:pStyle w:val="TableBody"/>
              <w:spacing w:before="30" w:after="30"/>
              <w:rPr>
                <w:b/>
              </w:rPr>
            </w:pPr>
            <w:r w:rsidRPr="00671C8B">
              <w:rPr>
                <w:b/>
              </w:rPr>
              <w:t>+CME ERROR: &lt;err&gt;</w:t>
            </w:r>
          </w:p>
          <w:p w14:paraId="694AA77A" w14:textId="77777777" w:rsidR="00820682" w:rsidRPr="00671C8B" w:rsidRDefault="00820682" w:rsidP="00820682">
            <w:pPr>
              <w:pStyle w:val="TableBody"/>
              <w:spacing w:before="30" w:after="30"/>
              <w:rPr>
                <w:b/>
              </w:rPr>
            </w:pPr>
            <w:r w:rsidRPr="00671C8B">
              <w:rPr>
                <w:b/>
              </w:rPr>
              <w:t>+KUDP_NOTIF: &lt;</w:t>
            </w:r>
            <w:proofErr w:type="spellStart"/>
            <w:r w:rsidRPr="00671C8B">
              <w:rPr>
                <w:b/>
              </w:rPr>
              <w:t>session_id</w:t>
            </w:r>
            <w:proofErr w:type="spellEnd"/>
            <w:r w:rsidRPr="00671C8B">
              <w:rPr>
                <w:b/>
              </w:rPr>
              <w:t>&gt;,</w:t>
            </w:r>
            <w:r w:rsidRPr="00671C8B">
              <w:rPr>
                <w:b/>
                <w:lang w:eastAsia="zh-CN"/>
              </w:rPr>
              <w:t xml:space="preserve"> </w:t>
            </w:r>
            <w:r w:rsidRPr="00671C8B">
              <w:rPr>
                <w:b/>
              </w:rPr>
              <w:t>&lt;</w:t>
            </w:r>
            <w:proofErr w:type="spellStart"/>
            <w:r w:rsidRPr="00671C8B">
              <w:rPr>
                <w:b/>
              </w:rPr>
              <w:t>udp_notif</w:t>
            </w:r>
            <w:proofErr w:type="spellEnd"/>
            <w:r w:rsidRPr="00671C8B">
              <w:rPr>
                <w:b/>
              </w:rPr>
              <w:t>&gt;</w:t>
            </w:r>
          </w:p>
          <w:p w14:paraId="7007F385" w14:textId="77777777" w:rsidR="00820682" w:rsidRPr="00671C8B" w:rsidRDefault="00820682" w:rsidP="00820682">
            <w:pPr>
              <w:pStyle w:val="TableBody"/>
              <w:spacing w:before="30" w:after="30"/>
              <w:rPr>
                <w:u w:val="single"/>
              </w:rPr>
            </w:pPr>
          </w:p>
          <w:p w14:paraId="7C162D59" w14:textId="77777777" w:rsidR="00820682" w:rsidRPr="00671C8B" w:rsidRDefault="00820682" w:rsidP="00820682">
            <w:pPr>
              <w:pStyle w:val="TableBody"/>
              <w:spacing w:before="30" w:after="30"/>
              <w:rPr>
                <w:u w:val="single"/>
              </w:rPr>
            </w:pPr>
            <w:r w:rsidRPr="00671C8B">
              <w:rPr>
                <w:u w:val="single"/>
              </w:rPr>
              <w:t>Parameter</w:t>
            </w:r>
            <w:r>
              <w:rPr>
                <w:u w:val="single"/>
              </w:rPr>
              <w:t>s</w:t>
            </w:r>
          </w:p>
          <w:p w14:paraId="79D6AF3B" w14:textId="77777777" w:rsidR="00820682" w:rsidRPr="00671C8B" w:rsidRDefault="00820682" w:rsidP="00820682">
            <w:pPr>
              <w:pStyle w:val="TableBody"/>
              <w:spacing w:before="30" w:after="30"/>
            </w:pPr>
            <w:r w:rsidRPr="00671C8B">
              <w:rPr>
                <w:b/>
              </w:rPr>
              <w:t>&lt;</w:t>
            </w:r>
            <w:proofErr w:type="spellStart"/>
            <w:r w:rsidRPr="00671C8B">
              <w:rPr>
                <w:b/>
              </w:rPr>
              <w:t>session_id</w:t>
            </w:r>
            <w:proofErr w:type="spellEnd"/>
            <w:r w:rsidRPr="00671C8B">
              <w:rPr>
                <w:b/>
              </w:rPr>
              <w:t>&gt;</w:t>
            </w:r>
            <w:r w:rsidRPr="00671C8B">
              <w:tab/>
            </w:r>
            <w:r>
              <w:t>UDP session index</w:t>
            </w:r>
          </w:p>
          <w:p w14:paraId="3C0D6D09" w14:textId="77777777" w:rsidR="00820682" w:rsidRPr="00CA3F4B" w:rsidRDefault="00820682" w:rsidP="00820682">
            <w:pPr>
              <w:pStyle w:val="TableBody"/>
              <w:spacing w:before="30" w:after="30"/>
              <w:rPr>
                <w:b/>
                <w:sz w:val="14"/>
                <w:szCs w:val="14"/>
              </w:rPr>
            </w:pPr>
          </w:p>
          <w:p w14:paraId="6A1CBCD2" w14:textId="77777777" w:rsidR="00820682" w:rsidRPr="001802C8" w:rsidRDefault="00820682" w:rsidP="00820682">
            <w:pPr>
              <w:pStyle w:val="TableBody"/>
              <w:spacing w:before="30" w:after="30"/>
              <w:rPr>
                <w:lang w:val="fr-FR"/>
              </w:rPr>
            </w:pPr>
            <w:r w:rsidRPr="001802C8">
              <w:rPr>
                <w:b/>
                <w:lang w:val="fr-FR"/>
              </w:rPr>
              <w:t>&lt;</w:t>
            </w:r>
            <w:proofErr w:type="gramStart"/>
            <w:r w:rsidRPr="001802C8">
              <w:rPr>
                <w:b/>
                <w:lang w:val="fr-FR"/>
              </w:rPr>
              <w:t>mode</w:t>
            </w:r>
            <w:proofErr w:type="gramEnd"/>
            <w:r w:rsidRPr="001802C8">
              <w:rPr>
                <w:b/>
                <w:lang w:val="fr-FR"/>
              </w:rPr>
              <w:t>&gt;</w:t>
            </w:r>
            <w:r w:rsidRPr="001802C8">
              <w:rPr>
                <w:b/>
                <w:lang w:val="fr-FR"/>
              </w:rPr>
              <w:tab/>
            </w:r>
            <w:r w:rsidRPr="001802C8">
              <w:rPr>
                <w:lang w:val="fr-FR"/>
              </w:rPr>
              <w:t>0</w:t>
            </w:r>
            <w:r w:rsidRPr="001802C8">
              <w:rPr>
                <w:lang w:val="fr-FR"/>
              </w:rPr>
              <w:tab/>
              <w:t>Client</w:t>
            </w:r>
          </w:p>
          <w:p w14:paraId="6B84BA39" w14:textId="77777777" w:rsidR="00820682" w:rsidRPr="001802C8" w:rsidRDefault="00820682" w:rsidP="00820682">
            <w:pPr>
              <w:pStyle w:val="TableBody"/>
              <w:spacing w:before="30" w:after="30"/>
              <w:rPr>
                <w:lang w:val="fr-FR"/>
              </w:rPr>
            </w:pPr>
            <w:r w:rsidRPr="001802C8">
              <w:rPr>
                <w:lang w:val="fr-FR"/>
              </w:rPr>
              <w:tab/>
            </w:r>
            <w:r w:rsidRPr="001802C8">
              <w:rPr>
                <w:lang w:val="fr-FR"/>
              </w:rPr>
              <w:tab/>
              <w:t>1</w:t>
            </w:r>
            <w:r w:rsidRPr="001802C8">
              <w:rPr>
                <w:lang w:val="fr-FR"/>
              </w:rPr>
              <w:tab/>
              <w:t>Server</w:t>
            </w:r>
          </w:p>
          <w:p w14:paraId="5DE91929" w14:textId="77777777" w:rsidR="00820682" w:rsidRPr="001802C8" w:rsidRDefault="00820682" w:rsidP="00820682">
            <w:pPr>
              <w:pStyle w:val="TableBody"/>
              <w:spacing w:before="30" w:after="30"/>
              <w:rPr>
                <w:b/>
                <w:sz w:val="14"/>
                <w:szCs w:val="14"/>
                <w:lang w:val="fr-FR"/>
              </w:rPr>
            </w:pPr>
          </w:p>
          <w:p w14:paraId="52772EDB" w14:textId="77777777" w:rsidR="00820682" w:rsidRPr="00B132F8" w:rsidRDefault="00820682" w:rsidP="00820682">
            <w:pPr>
              <w:pStyle w:val="TableBody"/>
              <w:spacing w:before="30" w:after="30"/>
              <w:rPr>
                <w:lang w:val="fr-FR"/>
              </w:rPr>
            </w:pPr>
            <w:r w:rsidRPr="00B132F8">
              <w:rPr>
                <w:b/>
                <w:lang w:val="fr-FR"/>
              </w:rPr>
              <w:t>&lt;</w:t>
            </w:r>
            <w:proofErr w:type="gramStart"/>
            <w:r w:rsidRPr="00B132F8">
              <w:rPr>
                <w:b/>
                <w:lang w:val="fr-FR"/>
              </w:rPr>
              <w:t>port</w:t>
            </w:r>
            <w:proofErr w:type="gramEnd"/>
            <w:r w:rsidRPr="00B132F8">
              <w:rPr>
                <w:b/>
                <w:lang w:val="fr-FR"/>
              </w:rPr>
              <w:t>&gt;</w:t>
            </w:r>
            <w:r w:rsidRPr="00B132F8">
              <w:rPr>
                <w:b/>
                <w:lang w:val="fr-FR"/>
              </w:rPr>
              <w:tab/>
            </w:r>
            <w:r w:rsidRPr="00B132F8">
              <w:rPr>
                <w:lang w:val="fr-FR"/>
              </w:rPr>
              <w:tab/>
            </w:r>
            <w:r w:rsidRPr="00B132F8">
              <w:rPr>
                <w:u w:val="single"/>
                <w:lang w:val="fr-FR"/>
              </w:rPr>
              <w:t>0</w:t>
            </w:r>
            <w:r w:rsidRPr="00B132F8">
              <w:rPr>
                <w:lang w:val="fr-FR"/>
              </w:rPr>
              <w:t xml:space="preserve"> – 65535</w:t>
            </w:r>
            <w:r w:rsidRPr="00B132F8">
              <w:rPr>
                <w:lang w:val="fr-FR"/>
              </w:rPr>
              <w:tab/>
              <w:t xml:space="preserve">Port (0 = </w:t>
            </w:r>
            <w:proofErr w:type="spellStart"/>
            <w:r w:rsidRPr="00B132F8">
              <w:rPr>
                <w:lang w:val="fr-FR"/>
              </w:rPr>
              <w:t>random</w:t>
            </w:r>
            <w:proofErr w:type="spellEnd"/>
            <w:r w:rsidRPr="00B132F8">
              <w:rPr>
                <w:lang w:val="fr-FR"/>
              </w:rPr>
              <w:t>)</w:t>
            </w:r>
          </w:p>
          <w:p w14:paraId="414D7627" w14:textId="77777777" w:rsidR="00820682" w:rsidRPr="00B132F8" w:rsidRDefault="00820682" w:rsidP="00820682">
            <w:pPr>
              <w:pStyle w:val="TableBody"/>
              <w:spacing w:before="30" w:after="30"/>
              <w:rPr>
                <w:sz w:val="14"/>
                <w:szCs w:val="14"/>
                <w:lang w:val="fr-FR"/>
              </w:rPr>
            </w:pPr>
          </w:p>
          <w:p w14:paraId="53BA93E7" w14:textId="77777777" w:rsidR="00820682" w:rsidRPr="00671C8B" w:rsidRDefault="00820682" w:rsidP="00820682">
            <w:pPr>
              <w:pStyle w:val="TableBody"/>
              <w:spacing w:before="30" w:after="30"/>
            </w:pPr>
            <w:r w:rsidRPr="00671C8B">
              <w:rPr>
                <w:b/>
              </w:rPr>
              <w:t>&lt;</w:t>
            </w:r>
            <w:proofErr w:type="spellStart"/>
            <w:r w:rsidRPr="00671C8B">
              <w:rPr>
                <w:b/>
              </w:rPr>
              <w:t>cnx</w:t>
            </w:r>
            <w:proofErr w:type="spellEnd"/>
            <w:r w:rsidRPr="00671C8B">
              <w:rPr>
                <w:b/>
              </w:rPr>
              <w:t xml:space="preserve"> </w:t>
            </w:r>
            <w:proofErr w:type="spellStart"/>
            <w:r w:rsidRPr="00671C8B">
              <w:rPr>
                <w:b/>
              </w:rPr>
              <w:t>cnf</w:t>
            </w:r>
            <w:proofErr w:type="spellEnd"/>
            <w:r w:rsidRPr="00671C8B">
              <w:rPr>
                <w:b/>
              </w:rPr>
              <w:t>&gt;</w:t>
            </w:r>
            <w:r w:rsidRPr="00671C8B">
              <w:tab/>
              <w:t>1</w:t>
            </w:r>
            <w:r>
              <w:t xml:space="preserve"> – </w:t>
            </w:r>
            <w:r w:rsidRPr="00671C8B">
              <w:t>5</w:t>
            </w:r>
            <w:r>
              <w:rPr>
                <w:lang w:eastAsia="zh-CN"/>
              </w:rPr>
              <w:tab/>
            </w:r>
            <w:r w:rsidRPr="00671C8B">
              <w:rPr>
                <w:lang w:eastAsia="zh-CN"/>
              </w:rPr>
              <w:t>(PDP context configuration) a numeric parameter which specifies a particular PDP context configuration</w:t>
            </w:r>
            <w:r w:rsidRPr="00671C8B">
              <w:t xml:space="preserve"> (see section </w:t>
            </w:r>
            <w:r w:rsidRPr="00671C8B">
              <w:fldChar w:fldCharType="begin"/>
            </w:r>
            <w:r w:rsidRPr="00671C8B">
              <w:instrText xml:space="preserve"> REF _Ref368909299 \w \h  \* MERGEFORMAT </w:instrText>
            </w:r>
            <w:r w:rsidRPr="00671C8B">
              <w:fldChar w:fldCharType="separate"/>
            </w:r>
            <w:r>
              <w:t>12.7.1</w:t>
            </w:r>
            <w:r w:rsidRPr="00671C8B">
              <w:fldChar w:fldCharType="end"/>
            </w:r>
            <w:r w:rsidRPr="00671C8B">
              <w:t xml:space="preserve"> </w:t>
            </w:r>
            <w:r w:rsidRPr="00671C8B">
              <w:fldChar w:fldCharType="begin"/>
            </w:r>
            <w:r w:rsidRPr="00671C8B">
              <w:instrText xml:space="preserve"> REF _Ref368909301 \h  \* MERGEFORMAT </w:instrText>
            </w:r>
            <w:r w:rsidRPr="00671C8B">
              <w:fldChar w:fldCharType="separate"/>
            </w:r>
            <w:r w:rsidRPr="00671C8B">
              <w:t>+KCNXCFG Command: GPRS Connection Configuration</w:t>
            </w:r>
            <w:r w:rsidRPr="00671C8B">
              <w:fldChar w:fldCharType="end"/>
            </w:r>
            <w:r w:rsidRPr="00671C8B">
              <w:t>).</w:t>
            </w:r>
          </w:p>
          <w:p w14:paraId="37C8E7AD" w14:textId="77777777" w:rsidR="00820682" w:rsidRPr="00671C8B" w:rsidRDefault="00820682" w:rsidP="00820682">
            <w:pPr>
              <w:pStyle w:val="TableBody"/>
              <w:spacing w:before="30" w:after="30"/>
            </w:pPr>
          </w:p>
          <w:p w14:paraId="316C9AC3" w14:textId="77777777" w:rsidR="00820682" w:rsidRPr="00671C8B" w:rsidRDefault="00820682" w:rsidP="00820682">
            <w:pPr>
              <w:pStyle w:val="TableBody"/>
              <w:spacing w:before="30" w:after="30"/>
              <w:rPr>
                <w:lang w:eastAsia="zh-CN"/>
              </w:rPr>
            </w:pPr>
            <w:r w:rsidRPr="00671C8B">
              <w:rPr>
                <w:b/>
              </w:rPr>
              <w:t>&lt;</w:t>
            </w:r>
            <w:proofErr w:type="spellStart"/>
            <w:r w:rsidRPr="00671C8B">
              <w:rPr>
                <w:b/>
              </w:rPr>
              <w:t>udp_notif</w:t>
            </w:r>
            <w:proofErr w:type="spellEnd"/>
            <w:r w:rsidRPr="00671C8B">
              <w:rPr>
                <w:b/>
              </w:rPr>
              <w:t>&gt;</w:t>
            </w:r>
            <w:r w:rsidRPr="00671C8B">
              <w:rPr>
                <w:lang w:eastAsia="zh-CN"/>
              </w:rPr>
              <w:tab/>
            </w:r>
            <w:r w:rsidRPr="00671C8B">
              <w:t>Integer type. Indicates the cause of the UDP connection failure.</w:t>
            </w:r>
          </w:p>
          <w:p w14:paraId="2E79E62F" w14:textId="77777777" w:rsidR="00820682" w:rsidRPr="00671C8B" w:rsidRDefault="00820682" w:rsidP="00820682">
            <w:pPr>
              <w:pStyle w:val="TableBody"/>
              <w:spacing w:before="30" w:after="30"/>
            </w:pPr>
            <w:r w:rsidRPr="00671C8B">
              <w:t>0</w:t>
            </w:r>
            <w:r w:rsidRPr="00671C8B">
              <w:tab/>
              <w:t>Network error</w:t>
            </w:r>
          </w:p>
          <w:p w14:paraId="15806D85" w14:textId="77777777" w:rsidR="00820682" w:rsidRPr="00671C8B" w:rsidRDefault="00820682" w:rsidP="00820682">
            <w:pPr>
              <w:pStyle w:val="TableBody"/>
              <w:spacing w:before="30" w:after="30"/>
            </w:pPr>
            <w:r w:rsidRPr="00671C8B">
              <w:t>1</w:t>
            </w:r>
            <w:r w:rsidRPr="00671C8B">
              <w:tab/>
              <w:t>No more sockets available; max number already reached</w:t>
            </w:r>
          </w:p>
          <w:p w14:paraId="7AF655FD" w14:textId="77777777" w:rsidR="00820682" w:rsidRPr="00671C8B" w:rsidRDefault="00820682" w:rsidP="00820682">
            <w:pPr>
              <w:pStyle w:val="TableBody"/>
              <w:spacing w:before="30" w:after="30"/>
            </w:pPr>
            <w:r w:rsidRPr="00671C8B">
              <w:t>2</w:t>
            </w:r>
            <w:r w:rsidRPr="00671C8B">
              <w:tab/>
              <w:t xml:space="preserve">Memory problem </w:t>
            </w:r>
          </w:p>
          <w:p w14:paraId="574DC079" w14:textId="77777777" w:rsidR="00820682" w:rsidRPr="00671C8B" w:rsidRDefault="00820682" w:rsidP="00820682">
            <w:pPr>
              <w:pStyle w:val="TableBody"/>
              <w:spacing w:before="30" w:after="30"/>
            </w:pPr>
            <w:r w:rsidRPr="00671C8B">
              <w:t>3</w:t>
            </w:r>
            <w:r w:rsidRPr="00671C8B">
              <w:tab/>
              <w:t>DNS error</w:t>
            </w:r>
          </w:p>
          <w:p w14:paraId="5CDDBBA5" w14:textId="77777777" w:rsidR="00820682" w:rsidRPr="00671C8B" w:rsidRDefault="00820682" w:rsidP="00820682">
            <w:pPr>
              <w:pStyle w:val="TableBody"/>
              <w:spacing w:before="30" w:after="30"/>
            </w:pPr>
            <w:r w:rsidRPr="00671C8B">
              <w:t>5</w:t>
            </w:r>
            <w:r w:rsidRPr="00671C8B">
              <w:tab/>
              <w:t xml:space="preserve">UDP connection </w:t>
            </w:r>
            <w:proofErr w:type="gramStart"/>
            <w:r w:rsidRPr="00671C8B">
              <w:t>error</w:t>
            </w:r>
            <w:r w:rsidRPr="00671C8B">
              <w:rPr>
                <w:lang w:eastAsia="zh-CN"/>
              </w:rPr>
              <w:t>(</w:t>
            </w:r>
            <w:proofErr w:type="gramEnd"/>
            <w:r w:rsidRPr="00671C8B">
              <w:rPr>
                <w:lang w:eastAsia="zh-CN"/>
              </w:rPr>
              <w:t>Host unreachable)</w:t>
            </w:r>
          </w:p>
          <w:p w14:paraId="4174930A" w14:textId="77777777" w:rsidR="00820682" w:rsidRPr="00671C8B" w:rsidRDefault="00820682" w:rsidP="00820682">
            <w:pPr>
              <w:pStyle w:val="TableBody"/>
              <w:spacing w:before="30" w:after="30"/>
              <w:rPr>
                <w:u w:val="single"/>
              </w:rPr>
            </w:pPr>
            <w:r w:rsidRPr="00671C8B">
              <w:t>6</w:t>
            </w:r>
            <w:r w:rsidRPr="00671C8B">
              <w:tab/>
              <w:t>Generic error</w:t>
            </w:r>
          </w:p>
          <w:p w14:paraId="3039C844" w14:textId="77777777" w:rsidR="00820682" w:rsidRPr="00671C8B" w:rsidRDefault="00820682" w:rsidP="00820682">
            <w:pPr>
              <w:pStyle w:val="TableBody"/>
              <w:spacing w:before="30" w:after="30"/>
              <w:rPr>
                <w:lang w:eastAsia="zh-CN"/>
              </w:rPr>
            </w:pPr>
            <w:r w:rsidRPr="00671C8B">
              <w:rPr>
                <w:lang w:eastAsia="zh-CN"/>
              </w:rPr>
              <w:t>8</w:t>
            </w:r>
            <w:r w:rsidRPr="00671C8B">
              <w:tab/>
            </w:r>
            <w:r w:rsidRPr="00671C8B">
              <w:rPr>
                <w:lang w:eastAsia="zh-CN"/>
              </w:rPr>
              <w:t xml:space="preserve">Data sending is OK but KUDPSND was waiting more or </w:t>
            </w:r>
            <w:r w:rsidRPr="00671C8B">
              <w:rPr>
                <w:lang w:eastAsia="zh-CN"/>
              </w:rPr>
              <w:tab/>
              <w:t>less characters</w:t>
            </w:r>
          </w:p>
          <w:p w14:paraId="33C4A62E" w14:textId="77777777" w:rsidR="00820682" w:rsidRPr="00671C8B" w:rsidRDefault="00820682" w:rsidP="00820682">
            <w:pPr>
              <w:pStyle w:val="TableBody"/>
              <w:spacing w:before="30" w:after="30"/>
              <w:rPr>
                <w:lang w:eastAsia="zh-CN"/>
              </w:rPr>
            </w:pPr>
            <w:r w:rsidRPr="00671C8B">
              <w:rPr>
                <w:lang w:eastAsia="zh-CN"/>
              </w:rPr>
              <w:t>9</w:t>
            </w:r>
            <w:r w:rsidRPr="00671C8B">
              <w:tab/>
            </w:r>
            <w:r w:rsidRPr="00671C8B">
              <w:rPr>
                <w:lang w:eastAsia="zh-CN"/>
              </w:rPr>
              <w:t>Bad session ID</w:t>
            </w:r>
          </w:p>
          <w:p w14:paraId="1A280582" w14:textId="77777777" w:rsidR="00820682" w:rsidRPr="00671C8B" w:rsidRDefault="00820682" w:rsidP="00820682">
            <w:pPr>
              <w:pStyle w:val="TableBody"/>
              <w:spacing w:before="30" w:after="30"/>
              <w:rPr>
                <w:lang w:eastAsia="zh-CN"/>
              </w:rPr>
            </w:pPr>
            <w:r w:rsidRPr="00671C8B">
              <w:rPr>
                <w:lang w:eastAsia="zh-CN"/>
              </w:rPr>
              <w:t>10</w:t>
            </w:r>
            <w:r w:rsidRPr="00671C8B">
              <w:tab/>
            </w:r>
            <w:r w:rsidRPr="00671C8B">
              <w:rPr>
                <w:lang w:eastAsia="zh-CN"/>
              </w:rPr>
              <w:t>Session is already running</w:t>
            </w:r>
          </w:p>
          <w:p w14:paraId="0C681B0E" w14:textId="77777777" w:rsidR="00820682" w:rsidRPr="00671C8B" w:rsidRDefault="00820682" w:rsidP="00820682">
            <w:pPr>
              <w:pStyle w:val="TableBody"/>
              <w:spacing w:before="30" w:after="30"/>
              <w:rPr>
                <w:lang w:eastAsia="zh-CN"/>
              </w:rPr>
            </w:pPr>
            <w:r w:rsidRPr="00671C8B">
              <w:rPr>
                <w:lang w:eastAsia="zh-CN"/>
              </w:rPr>
              <w:t>11</w:t>
            </w:r>
            <w:r w:rsidRPr="00671C8B">
              <w:rPr>
                <w:lang w:eastAsia="zh-CN"/>
              </w:rPr>
              <w:tab/>
              <w:t>All sessions are used</w:t>
            </w:r>
          </w:p>
          <w:p w14:paraId="10E29EDD" w14:textId="77777777" w:rsidR="00820682" w:rsidRPr="00671C8B" w:rsidRDefault="00820682" w:rsidP="00820682">
            <w:pPr>
              <w:pStyle w:val="TableBody"/>
              <w:spacing w:before="30" w:after="30"/>
            </w:pPr>
          </w:p>
          <w:p w14:paraId="60F52F4B" w14:textId="77777777" w:rsidR="00820682" w:rsidRPr="00671C8B" w:rsidRDefault="00820682" w:rsidP="00820682">
            <w:pPr>
              <w:pStyle w:val="TableBody"/>
              <w:spacing w:before="30" w:after="30"/>
              <w:rPr>
                <w:lang w:eastAsia="zh-CN"/>
              </w:rPr>
            </w:pPr>
            <w:r w:rsidRPr="00671C8B">
              <w:rPr>
                <w:b/>
                <w:lang w:eastAsia="zh-CN"/>
              </w:rPr>
              <w:t>&lt;</w:t>
            </w:r>
            <w:proofErr w:type="spellStart"/>
            <w:r w:rsidRPr="00671C8B">
              <w:rPr>
                <w:b/>
                <w:lang w:eastAsia="zh-CN"/>
              </w:rPr>
              <w:t>data_mode</w:t>
            </w:r>
            <w:proofErr w:type="spellEnd"/>
            <w:r w:rsidRPr="00671C8B">
              <w:rPr>
                <w:b/>
                <w:lang w:eastAsia="zh-CN"/>
              </w:rPr>
              <w:t>&gt;</w:t>
            </w:r>
            <w:r w:rsidRPr="00671C8B">
              <w:rPr>
                <w:b/>
                <w:lang w:eastAsia="zh-CN"/>
              </w:rPr>
              <w:tab/>
            </w:r>
            <w:r w:rsidRPr="00671C8B">
              <w:rPr>
                <w:u w:val="single"/>
              </w:rPr>
              <w:t>0</w:t>
            </w:r>
            <w:r w:rsidRPr="00671C8B">
              <w:tab/>
              <w:t xml:space="preserve">Do not display </w:t>
            </w:r>
            <w:r w:rsidRPr="00671C8B">
              <w:rPr>
                <w:lang w:eastAsia="zh-CN"/>
              </w:rPr>
              <w:t>&lt;</w:t>
            </w:r>
            <w:r w:rsidRPr="00671C8B">
              <w:t>data</w:t>
            </w:r>
            <w:r w:rsidRPr="00671C8B">
              <w:rPr>
                <w:lang w:eastAsia="zh-CN"/>
              </w:rPr>
              <w:t>&gt;</w:t>
            </w:r>
            <w:r w:rsidRPr="00671C8B">
              <w:t xml:space="preserve"> in URC</w:t>
            </w:r>
            <w:r w:rsidRPr="00671C8B">
              <w:rPr>
                <w:lang w:eastAsia="zh-CN"/>
              </w:rPr>
              <w:t xml:space="preserve"> (Default setting)</w:t>
            </w:r>
          </w:p>
          <w:p w14:paraId="39243420" w14:textId="77777777" w:rsidR="00820682" w:rsidRPr="00671C8B" w:rsidRDefault="00820682" w:rsidP="00820682">
            <w:pPr>
              <w:pStyle w:val="TableBody"/>
              <w:spacing w:before="30" w:after="30"/>
            </w:pPr>
            <w:r w:rsidRPr="00671C8B">
              <w:tab/>
            </w:r>
            <w:r w:rsidRPr="00671C8B">
              <w:tab/>
            </w:r>
            <w:r w:rsidRPr="00671C8B">
              <w:tab/>
              <w:t>1</w:t>
            </w:r>
            <w:r w:rsidRPr="00671C8B">
              <w:tab/>
              <w:t xml:space="preserve">Display </w:t>
            </w:r>
            <w:r w:rsidRPr="00671C8B">
              <w:rPr>
                <w:lang w:eastAsia="zh-CN"/>
              </w:rPr>
              <w:t>&lt;</w:t>
            </w:r>
            <w:r w:rsidRPr="00671C8B">
              <w:t>data</w:t>
            </w:r>
            <w:r w:rsidRPr="00671C8B">
              <w:rPr>
                <w:lang w:eastAsia="zh-CN"/>
              </w:rPr>
              <w:t>&gt;</w:t>
            </w:r>
            <w:r w:rsidRPr="00671C8B">
              <w:t xml:space="preserve"> in URC</w:t>
            </w:r>
          </w:p>
          <w:p w14:paraId="3CF08E56" w14:textId="77777777" w:rsidR="00820682" w:rsidRPr="00671C8B" w:rsidRDefault="00820682" w:rsidP="00820682">
            <w:pPr>
              <w:pStyle w:val="TableBody"/>
              <w:spacing w:before="30" w:after="30"/>
              <w:rPr>
                <w:b/>
              </w:rPr>
            </w:pPr>
          </w:p>
          <w:p w14:paraId="7391437E" w14:textId="77777777" w:rsidR="00820682" w:rsidRPr="00671C8B" w:rsidRDefault="00820682" w:rsidP="00820682">
            <w:pPr>
              <w:pStyle w:val="TableBody"/>
              <w:spacing w:before="30" w:after="30"/>
            </w:pPr>
            <w:r w:rsidRPr="00671C8B">
              <w:rPr>
                <w:b/>
              </w:rPr>
              <w:t>&lt;</w:t>
            </w:r>
            <w:proofErr w:type="spellStart"/>
            <w:r w:rsidRPr="00671C8B">
              <w:rPr>
                <w:b/>
              </w:rPr>
              <w:t>udp</w:t>
            </w:r>
            <w:proofErr w:type="spellEnd"/>
            <w:r w:rsidRPr="00671C8B">
              <w:rPr>
                <w:b/>
              </w:rPr>
              <w:t xml:space="preserve"> remote address&gt;</w:t>
            </w:r>
            <w:r w:rsidRPr="00671C8B">
              <w:rPr>
                <w:b/>
              </w:rPr>
              <w:tab/>
            </w:r>
            <w:r w:rsidRPr="00671C8B">
              <w:rPr>
                <w:lang w:eastAsia="zh-CN"/>
              </w:rPr>
              <w:t>IP address string</w:t>
            </w:r>
            <w:r w:rsidRPr="00671C8B">
              <w:t xml:space="preserve"> or explicit name of the remote host, Default is empty (given by +KUDPSND).</w:t>
            </w:r>
          </w:p>
          <w:p w14:paraId="26D73934" w14:textId="77777777" w:rsidR="00820682" w:rsidRPr="00671C8B" w:rsidRDefault="00820682" w:rsidP="00820682">
            <w:pPr>
              <w:pStyle w:val="TableBody"/>
              <w:spacing w:before="30" w:after="30"/>
            </w:pPr>
          </w:p>
          <w:p w14:paraId="29BA4041" w14:textId="77777777" w:rsidR="00820682" w:rsidRPr="00671C8B" w:rsidRDefault="00820682" w:rsidP="00820682">
            <w:pPr>
              <w:pStyle w:val="TableBody"/>
              <w:spacing w:before="30" w:after="30"/>
            </w:pPr>
            <w:r w:rsidRPr="00671C8B">
              <w:rPr>
                <w:b/>
              </w:rPr>
              <w:t>&lt;</w:t>
            </w:r>
            <w:proofErr w:type="spellStart"/>
            <w:r w:rsidRPr="00671C8B">
              <w:rPr>
                <w:b/>
              </w:rPr>
              <w:t>udp_port</w:t>
            </w:r>
            <w:proofErr w:type="spellEnd"/>
            <w:r w:rsidRPr="00671C8B">
              <w:rPr>
                <w:b/>
              </w:rPr>
              <w:t>&gt;</w:t>
            </w:r>
            <w:r w:rsidRPr="00DA5BF9">
              <w:tab/>
            </w:r>
            <w:r w:rsidRPr="00BD7394">
              <w:rPr>
                <w:u w:val="single"/>
              </w:rPr>
              <w:t>0</w:t>
            </w:r>
            <w:r>
              <w:t xml:space="preserve"> – </w:t>
            </w:r>
            <w:r w:rsidRPr="00671C8B">
              <w:t>65535</w:t>
            </w:r>
            <w:r>
              <w:tab/>
            </w:r>
            <w:r w:rsidRPr="00DA5BF9">
              <w:t>UDP</w:t>
            </w:r>
            <w:r>
              <w:rPr>
                <w:b/>
              </w:rPr>
              <w:t xml:space="preserve"> </w:t>
            </w:r>
            <w:proofErr w:type="spellStart"/>
            <w:r>
              <w:t>peer</w:t>
            </w:r>
            <w:proofErr w:type="spellEnd"/>
            <w:r>
              <w:t xml:space="preserve"> port; given by +KUDPSND</w:t>
            </w:r>
          </w:p>
          <w:p w14:paraId="693FD893" w14:textId="77777777" w:rsidR="00820682" w:rsidRPr="00671C8B" w:rsidRDefault="00820682" w:rsidP="00820682">
            <w:pPr>
              <w:pStyle w:val="TableBody"/>
              <w:spacing w:before="30" w:after="30"/>
            </w:pPr>
          </w:p>
          <w:p w14:paraId="51646CDF" w14:textId="77777777" w:rsidR="00820682" w:rsidRPr="00671C8B" w:rsidRDefault="00820682" w:rsidP="00820682">
            <w:pPr>
              <w:pStyle w:val="TableBody"/>
              <w:spacing w:before="30" w:after="30"/>
            </w:pPr>
            <w:r w:rsidRPr="00671C8B">
              <w:rPr>
                <w:b/>
              </w:rPr>
              <w:t>&lt;</w:t>
            </w:r>
            <w:proofErr w:type="spellStart"/>
            <w:r w:rsidRPr="00671C8B">
              <w:rPr>
                <w:b/>
              </w:rPr>
              <w:t>af</w:t>
            </w:r>
            <w:proofErr w:type="spellEnd"/>
            <w:r w:rsidRPr="00671C8B">
              <w:rPr>
                <w:b/>
              </w:rPr>
              <w:t>&gt;</w:t>
            </w:r>
            <w:r w:rsidRPr="00671C8B">
              <w:tab/>
              <w:t>Address family used for the connection.</w:t>
            </w:r>
          </w:p>
          <w:p w14:paraId="14B18F51" w14:textId="77777777" w:rsidR="00820682" w:rsidRPr="00671C8B" w:rsidRDefault="00820682" w:rsidP="00820682">
            <w:pPr>
              <w:pStyle w:val="TableBody"/>
              <w:spacing w:before="30" w:after="30"/>
            </w:pPr>
            <w:r w:rsidRPr="00671C8B">
              <w:rPr>
                <w:u w:val="single"/>
              </w:rPr>
              <w:t>0</w:t>
            </w:r>
            <w:r w:rsidRPr="00671C8B">
              <w:tab/>
              <w:t>IPV4</w:t>
            </w:r>
          </w:p>
          <w:p w14:paraId="7AD3C3E7" w14:textId="77777777" w:rsidR="00820682" w:rsidRPr="00671C8B" w:rsidRDefault="00820682" w:rsidP="00820682">
            <w:pPr>
              <w:pStyle w:val="TableBody"/>
              <w:spacing w:before="30" w:after="30"/>
              <w:rPr>
                <w:b/>
                <w:u w:val="single"/>
                <w:lang w:val="fr-FR"/>
              </w:rPr>
            </w:pPr>
            <w:r w:rsidRPr="00671C8B">
              <w:t>1</w:t>
            </w:r>
            <w:r w:rsidRPr="00671C8B">
              <w:tab/>
              <w:t>IPV6</w:t>
            </w:r>
          </w:p>
        </w:tc>
      </w:tr>
      <w:tr w:rsidR="00820682" w:rsidRPr="00671C8B" w14:paraId="6308572F" w14:textId="77777777" w:rsidTr="00820682">
        <w:tc>
          <w:tcPr>
            <w:tcW w:w="1728" w:type="dxa"/>
          </w:tcPr>
          <w:p w14:paraId="52858724" w14:textId="77777777" w:rsidR="00820682" w:rsidRPr="00671C8B" w:rsidRDefault="00820682" w:rsidP="00820682">
            <w:pPr>
              <w:pStyle w:val="TableBody"/>
              <w:spacing w:before="30" w:after="30"/>
              <w:rPr>
                <w:u w:val="single"/>
              </w:rPr>
            </w:pPr>
            <w:r w:rsidRPr="00671C8B">
              <w:rPr>
                <w:u w:val="single"/>
              </w:rPr>
              <w:lastRenderedPageBreak/>
              <w:t>Reference</w:t>
            </w:r>
          </w:p>
          <w:p w14:paraId="679E54A1" w14:textId="77777777" w:rsidR="00820682" w:rsidRPr="00671C8B" w:rsidRDefault="00820682" w:rsidP="00820682">
            <w:pPr>
              <w:pStyle w:val="TableBody"/>
              <w:spacing w:before="30" w:after="30"/>
            </w:pPr>
            <w:r w:rsidRPr="00671C8B">
              <w:t>Sierra Wireless Proprietary</w:t>
            </w:r>
          </w:p>
        </w:tc>
        <w:tc>
          <w:tcPr>
            <w:tcW w:w="7560" w:type="dxa"/>
          </w:tcPr>
          <w:p w14:paraId="40219B8D" w14:textId="77777777" w:rsidR="00820682" w:rsidRPr="00671C8B" w:rsidRDefault="00820682" w:rsidP="00820682">
            <w:pPr>
              <w:pStyle w:val="TableBody"/>
              <w:spacing w:before="30" w:after="30"/>
              <w:rPr>
                <w:u w:val="single"/>
              </w:rPr>
            </w:pPr>
            <w:r w:rsidRPr="00671C8B">
              <w:rPr>
                <w:u w:val="single"/>
              </w:rPr>
              <w:t>Notes</w:t>
            </w:r>
          </w:p>
          <w:p w14:paraId="64593BC0" w14:textId="77777777" w:rsidR="00820682" w:rsidRPr="00671C8B" w:rsidRDefault="00820682" w:rsidP="00820682">
            <w:pPr>
              <w:pStyle w:val="TableBody"/>
              <w:numPr>
                <w:ilvl w:val="0"/>
                <w:numId w:val="79"/>
              </w:numPr>
            </w:pPr>
            <w:r w:rsidRPr="00671C8B">
              <w:t xml:space="preserve">For UDP socket in server mode, </w:t>
            </w:r>
            <w:r w:rsidRPr="00671C8B">
              <w:rPr>
                <w:lang w:eastAsia="zh-CN"/>
              </w:rPr>
              <w:t>it is</w:t>
            </w:r>
            <w:r w:rsidRPr="00671C8B">
              <w:t xml:space="preserve"> bound to a defined port number, incoming connection are notified by </w:t>
            </w:r>
            <w:r>
              <w:t>+</w:t>
            </w:r>
            <w:r w:rsidRPr="00671C8B">
              <w:t>KUDP_DATA. If remote address and port are given, they are saved for use in +KUDPSND.</w:t>
            </w:r>
          </w:p>
          <w:p w14:paraId="4E56122F" w14:textId="77777777" w:rsidR="00820682" w:rsidRPr="00BD7394" w:rsidRDefault="00820682" w:rsidP="00820682">
            <w:pPr>
              <w:pStyle w:val="TableBody"/>
              <w:numPr>
                <w:ilvl w:val="0"/>
                <w:numId w:val="79"/>
              </w:numPr>
              <w:rPr>
                <w:u w:val="single"/>
              </w:rPr>
            </w:pPr>
            <w:r w:rsidRPr="00671C8B">
              <w:t xml:space="preserve">Maximum </w:t>
            </w:r>
            <w:r w:rsidRPr="00671C8B">
              <w:rPr>
                <w:rFonts w:eastAsia="SimSun"/>
              </w:rPr>
              <w:t>&lt;</w:t>
            </w:r>
            <w:proofErr w:type="spellStart"/>
            <w:r w:rsidRPr="00671C8B">
              <w:rPr>
                <w:rFonts w:eastAsia="SimSun"/>
              </w:rPr>
              <w:t>session_id</w:t>
            </w:r>
            <w:proofErr w:type="spellEnd"/>
            <w:r w:rsidRPr="00671C8B">
              <w:rPr>
                <w:rFonts w:eastAsia="SimSun"/>
              </w:rPr>
              <w:t>&gt;</w:t>
            </w:r>
            <w:r w:rsidRPr="00671C8B">
              <w:t xml:space="preserve"> is 32</w:t>
            </w:r>
            <w:r>
              <w:t>.</w:t>
            </w:r>
          </w:p>
          <w:p w14:paraId="57048252" w14:textId="77777777" w:rsidR="00820682" w:rsidRPr="00671C8B" w:rsidRDefault="00820682" w:rsidP="00820682">
            <w:pPr>
              <w:pStyle w:val="TableBody"/>
              <w:numPr>
                <w:ilvl w:val="0"/>
                <w:numId w:val="79"/>
              </w:numPr>
              <w:rPr>
                <w:u w:val="single"/>
              </w:rPr>
            </w:pPr>
            <w:r w:rsidRPr="009062F6">
              <w:t>+KCNXCFG configur</w:t>
            </w:r>
            <w:r>
              <w:t xml:space="preserve">ation should be set up </w:t>
            </w:r>
            <w:proofErr w:type="gramStart"/>
            <w:r>
              <w:t xml:space="preserve">in order </w:t>
            </w:r>
            <w:r w:rsidRPr="009062F6">
              <w:t>to</w:t>
            </w:r>
            <w:proofErr w:type="gramEnd"/>
            <w:r w:rsidRPr="009062F6">
              <w:t xml:space="preserve"> start the connection properly</w:t>
            </w:r>
            <w:r>
              <w:t>.</w:t>
            </w:r>
          </w:p>
        </w:tc>
      </w:tr>
    </w:tbl>
    <w:p w14:paraId="52058648" w14:textId="77777777" w:rsidR="00820682" w:rsidRPr="00671C8B" w:rsidRDefault="00820682" w:rsidP="00820682">
      <w:pPr>
        <w:pStyle w:val="Heading3"/>
      </w:pPr>
      <w:bookmarkStart w:id="360" w:name="_Toc448912350"/>
      <w:bookmarkStart w:id="361" w:name="_Toc486251767"/>
      <w:bookmarkStart w:id="362" w:name="_Toc489371254"/>
      <w:bookmarkStart w:id="363" w:name="_Toc511294404"/>
      <w:r w:rsidRPr="00671C8B">
        <w:t>+KUDPRCV Command: Receive Data through a UDP Connection</w:t>
      </w:r>
      <w:bookmarkEnd w:id="360"/>
      <w:bookmarkEnd w:id="361"/>
      <w:bookmarkEnd w:id="362"/>
      <w:bookmarkEnd w:id="363"/>
    </w:p>
    <w:tbl>
      <w:tblPr>
        <w:tblStyle w:val="TableSWIleft"/>
        <w:tblW w:w="9288" w:type="dxa"/>
        <w:tblLayout w:type="fixed"/>
        <w:tblLook w:val="04A0" w:firstRow="1" w:lastRow="0" w:firstColumn="1" w:lastColumn="0" w:noHBand="0" w:noVBand="1"/>
      </w:tblPr>
      <w:tblGrid>
        <w:gridCol w:w="1728"/>
        <w:gridCol w:w="7560"/>
      </w:tblGrid>
      <w:tr w:rsidR="00820682" w:rsidRPr="00671C8B" w14:paraId="6A8CE64E"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38FD5AB0" w14:textId="5A5F3EBB" w:rsidR="00820682" w:rsidRPr="00671C8B" w:rsidRDefault="004D02D6" w:rsidP="00820682">
            <w:pPr>
              <w:pStyle w:val="TableRowHead"/>
              <w:spacing w:before="144" w:after="144"/>
            </w:pPr>
            <w:r>
              <w:t>HL78xx</w:t>
            </w:r>
          </w:p>
        </w:tc>
      </w:tr>
      <w:tr w:rsidR="00820682" w:rsidRPr="00671C8B" w14:paraId="70579E6A" w14:textId="77777777" w:rsidTr="00820682">
        <w:trPr>
          <w:cantSplit w:val="0"/>
        </w:trPr>
        <w:tc>
          <w:tcPr>
            <w:tcW w:w="1728" w:type="dxa"/>
          </w:tcPr>
          <w:p w14:paraId="3A6C2C68" w14:textId="77777777" w:rsidR="00820682" w:rsidRDefault="00820682" w:rsidP="00820682">
            <w:pPr>
              <w:pStyle w:val="TableBody"/>
            </w:pPr>
            <w:r>
              <w:rPr>
                <w:i/>
              </w:rPr>
              <w:t>Test command</w:t>
            </w:r>
          </w:p>
          <w:p w14:paraId="62F0651A" w14:textId="77777777" w:rsidR="00820682" w:rsidRDefault="00820682" w:rsidP="00820682">
            <w:pPr>
              <w:pStyle w:val="TableBody"/>
            </w:pPr>
          </w:p>
          <w:p w14:paraId="3B636FAF" w14:textId="77777777" w:rsidR="00820682" w:rsidRDefault="00820682" w:rsidP="00820682">
            <w:pPr>
              <w:pStyle w:val="TableBody"/>
            </w:pPr>
            <w:r w:rsidRPr="00DA5BF9">
              <w:rPr>
                <w:u w:val="single"/>
              </w:rPr>
              <w:t>Syntax</w:t>
            </w:r>
          </w:p>
          <w:p w14:paraId="70C07339" w14:textId="77777777" w:rsidR="00820682" w:rsidRPr="00DA5BF9" w:rsidRDefault="00820682" w:rsidP="00820682">
            <w:pPr>
              <w:pStyle w:val="TableBody"/>
              <w:rPr>
                <w:b/>
              </w:rPr>
            </w:pPr>
            <w:r w:rsidRPr="00DA5BF9">
              <w:rPr>
                <w:b/>
              </w:rPr>
              <w:t>AT+KUDPRCV=?</w:t>
            </w:r>
          </w:p>
        </w:tc>
        <w:tc>
          <w:tcPr>
            <w:tcW w:w="7560" w:type="dxa"/>
          </w:tcPr>
          <w:p w14:paraId="22114C11" w14:textId="77777777" w:rsidR="00820682" w:rsidRDefault="00820682" w:rsidP="00820682">
            <w:pPr>
              <w:pStyle w:val="TableBody"/>
              <w:rPr>
                <w:u w:val="single"/>
              </w:rPr>
            </w:pPr>
          </w:p>
          <w:p w14:paraId="0C9FF37B" w14:textId="77777777" w:rsidR="00820682" w:rsidRDefault="00820682" w:rsidP="00820682">
            <w:pPr>
              <w:pStyle w:val="TableBody"/>
            </w:pPr>
            <w:r>
              <w:rPr>
                <w:u w:val="single"/>
              </w:rPr>
              <w:br/>
              <w:t>Response</w:t>
            </w:r>
          </w:p>
          <w:p w14:paraId="6F4C7E36" w14:textId="77777777" w:rsidR="00820682" w:rsidRDefault="00820682" w:rsidP="00820682">
            <w:pPr>
              <w:pStyle w:val="TableBody"/>
            </w:pPr>
            <w:r w:rsidRPr="00DA5BF9">
              <w:rPr>
                <w:b/>
              </w:rPr>
              <w:t>+KUDPRCV:</w:t>
            </w:r>
            <w:r>
              <w:t xml:space="preserve"> (list of possible </w:t>
            </w:r>
            <w:r w:rsidRPr="00DA5BF9">
              <w:rPr>
                <w:b/>
              </w:rPr>
              <w:t>&lt;</w:t>
            </w:r>
            <w:proofErr w:type="spellStart"/>
            <w:r w:rsidRPr="00DA5BF9">
              <w:rPr>
                <w:b/>
              </w:rPr>
              <w:t>session_id</w:t>
            </w:r>
            <w:proofErr w:type="spellEnd"/>
            <w:r w:rsidRPr="00DA5BF9">
              <w:rPr>
                <w:b/>
              </w:rPr>
              <w:t>&gt;</w:t>
            </w:r>
            <w:r>
              <w:t>s</w:t>
            </w:r>
            <w:proofErr w:type="gramStart"/>
            <w:r>
              <w:t>),(</w:t>
            </w:r>
            <w:proofErr w:type="gramEnd"/>
            <w:r>
              <w:t xml:space="preserve">list of possible </w:t>
            </w:r>
            <w:r w:rsidRPr="00DA5BF9">
              <w:rPr>
                <w:b/>
              </w:rPr>
              <w:t>&lt;</w:t>
            </w:r>
            <w:proofErr w:type="spellStart"/>
            <w:r w:rsidRPr="00DA5BF9">
              <w:rPr>
                <w:b/>
              </w:rPr>
              <w:t>ndata</w:t>
            </w:r>
            <w:proofErr w:type="spellEnd"/>
            <w:r w:rsidRPr="00DA5BF9">
              <w:rPr>
                <w:b/>
              </w:rPr>
              <w:t>&gt;</w:t>
            </w:r>
            <w:r>
              <w:t>s)</w:t>
            </w:r>
          </w:p>
          <w:p w14:paraId="6492D739" w14:textId="77777777" w:rsidR="00820682" w:rsidRPr="00DA5BF9" w:rsidRDefault="00820682" w:rsidP="00820682">
            <w:pPr>
              <w:pStyle w:val="TableBody"/>
              <w:rPr>
                <w:b/>
              </w:rPr>
            </w:pPr>
            <w:r w:rsidRPr="00DA5BF9">
              <w:rPr>
                <w:b/>
              </w:rPr>
              <w:t>OK</w:t>
            </w:r>
          </w:p>
        </w:tc>
      </w:tr>
      <w:tr w:rsidR="00820682" w:rsidRPr="00671C8B" w14:paraId="185D885D" w14:textId="77777777" w:rsidTr="00820682">
        <w:trPr>
          <w:cantSplit w:val="0"/>
        </w:trPr>
        <w:tc>
          <w:tcPr>
            <w:tcW w:w="1728" w:type="dxa"/>
          </w:tcPr>
          <w:p w14:paraId="6C653A3F" w14:textId="77777777" w:rsidR="00820682" w:rsidRPr="00671C8B" w:rsidRDefault="00820682" w:rsidP="00820682">
            <w:pPr>
              <w:pStyle w:val="TableBody"/>
              <w:rPr>
                <w:i/>
              </w:rPr>
            </w:pPr>
            <w:r w:rsidRPr="00671C8B">
              <w:rPr>
                <w:i/>
              </w:rPr>
              <w:t>Write command</w:t>
            </w:r>
          </w:p>
          <w:p w14:paraId="027878E7" w14:textId="77777777" w:rsidR="00820682" w:rsidRPr="00671C8B" w:rsidRDefault="00820682" w:rsidP="00820682">
            <w:pPr>
              <w:pStyle w:val="TableBody"/>
            </w:pPr>
          </w:p>
          <w:p w14:paraId="62C2ECB0" w14:textId="77777777" w:rsidR="00820682" w:rsidRPr="00671C8B" w:rsidRDefault="00820682" w:rsidP="00820682">
            <w:pPr>
              <w:pStyle w:val="TableBody"/>
              <w:rPr>
                <w:u w:val="single"/>
              </w:rPr>
            </w:pPr>
            <w:r w:rsidRPr="00671C8B">
              <w:rPr>
                <w:u w:val="single"/>
              </w:rPr>
              <w:t>Syntax</w:t>
            </w:r>
          </w:p>
          <w:p w14:paraId="6AFF13AC" w14:textId="77777777" w:rsidR="00820682" w:rsidRPr="00671C8B" w:rsidRDefault="00820682" w:rsidP="00820682">
            <w:pPr>
              <w:pStyle w:val="TableBody"/>
              <w:rPr>
                <w:u w:val="single"/>
              </w:rPr>
            </w:pPr>
            <w:r w:rsidRPr="00671C8B">
              <w:rPr>
                <w:b/>
              </w:rPr>
              <w:t>AT+KUDPRCV=</w:t>
            </w:r>
            <w:r>
              <w:rPr>
                <w:b/>
              </w:rPr>
              <w:br/>
            </w:r>
            <w:r w:rsidRPr="00671C8B">
              <w:rPr>
                <w:b/>
              </w:rPr>
              <w:t>&lt;</w:t>
            </w:r>
            <w:proofErr w:type="spellStart"/>
            <w:r w:rsidRPr="00671C8B">
              <w:rPr>
                <w:b/>
              </w:rPr>
              <w:t>session_id</w:t>
            </w:r>
            <w:proofErr w:type="spellEnd"/>
            <w:r w:rsidRPr="00671C8B">
              <w:rPr>
                <w:b/>
              </w:rPr>
              <w:t>&gt;,</w:t>
            </w:r>
            <w:r w:rsidRPr="00671C8B">
              <w:rPr>
                <w:b/>
              </w:rPr>
              <w:br/>
              <w:t>&lt;</w:t>
            </w:r>
            <w:proofErr w:type="spellStart"/>
            <w:r w:rsidRPr="00671C8B">
              <w:rPr>
                <w:b/>
              </w:rPr>
              <w:t>ndata</w:t>
            </w:r>
            <w:proofErr w:type="spellEnd"/>
            <w:r w:rsidRPr="00671C8B">
              <w:rPr>
                <w:b/>
              </w:rPr>
              <w:t>&gt;</w:t>
            </w:r>
          </w:p>
        </w:tc>
        <w:tc>
          <w:tcPr>
            <w:tcW w:w="7560" w:type="dxa"/>
          </w:tcPr>
          <w:p w14:paraId="56A2A85E" w14:textId="77777777" w:rsidR="00820682" w:rsidRPr="00671C8B" w:rsidRDefault="00820682" w:rsidP="00820682">
            <w:pPr>
              <w:pStyle w:val="TableBody"/>
              <w:rPr>
                <w:u w:val="single"/>
              </w:rPr>
            </w:pPr>
          </w:p>
          <w:p w14:paraId="3921F3CB" w14:textId="77777777" w:rsidR="00820682" w:rsidRPr="00671C8B" w:rsidRDefault="00820682" w:rsidP="00820682">
            <w:pPr>
              <w:pStyle w:val="TableBody"/>
              <w:rPr>
                <w:u w:val="single"/>
              </w:rPr>
            </w:pPr>
          </w:p>
          <w:p w14:paraId="66927DD2" w14:textId="77777777" w:rsidR="00820682" w:rsidRPr="00671C8B" w:rsidRDefault="00820682" w:rsidP="00820682">
            <w:pPr>
              <w:pStyle w:val="TableBody"/>
              <w:rPr>
                <w:u w:val="single"/>
              </w:rPr>
            </w:pPr>
            <w:r w:rsidRPr="00671C8B">
              <w:rPr>
                <w:u w:val="single"/>
              </w:rPr>
              <w:t>Response</w:t>
            </w:r>
          </w:p>
          <w:p w14:paraId="1CF1E1A5" w14:textId="77777777" w:rsidR="00820682" w:rsidRPr="00671C8B" w:rsidRDefault="00820682" w:rsidP="00820682">
            <w:pPr>
              <w:pStyle w:val="TableBody"/>
              <w:rPr>
                <w:b/>
                <w:lang w:eastAsia="zh-CN"/>
              </w:rPr>
            </w:pPr>
            <w:r w:rsidRPr="00671C8B">
              <w:rPr>
                <w:b/>
              </w:rPr>
              <w:t>CONNECT</w:t>
            </w:r>
          </w:p>
          <w:p w14:paraId="066A3031" w14:textId="77777777" w:rsidR="00820682" w:rsidRPr="00671C8B" w:rsidRDefault="00820682" w:rsidP="00820682">
            <w:pPr>
              <w:pStyle w:val="TableBody"/>
              <w:rPr>
                <w:b/>
                <w:lang w:eastAsia="zh-CN"/>
              </w:rPr>
            </w:pPr>
            <w:r w:rsidRPr="00671C8B">
              <w:rPr>
                <w:b/>
                <w:lang w:eastAsia="zh-CN"/>
              </w:rPr>
              <w:t>…</w:t>
            </w:r>
            <w:r w:rsidRPr="00671C8B">
              <w:rPr>
                <w:b/>
              </w:rPr>
              <w:t>&lt;EOF pattern&gt;</w:t>
            </w:r>
          </w:p>
          <w:p w14:paraId="32C77296" w14:textId="77777777" w:rsidR="00820682" w:rsidRPr="00671C8B" w:rsidRDefault="00820682" w:rsidP="00820682">
            <w:pPr>
              <w:pStyle w:val="TableBody"/>
              <w:rPr>
                <w:b/>
              </w:rPr>
            </w:pPr>
            <w:r w:rsidRPr="00671C8B">
              <w:rPr>
                <w:b/>
              </w:rPr>
              <w:t>OK</w:t>
            </w:r>
          </w:p>
          <w:p w14:paraId="2883B378" w14:textId="77777777" w:rsidR="00820682" w:rsidRPr="00671C8B" w:rsidRDefault="00820682" w:rsidP="00820682">
            <w:pPr>
              <w:pStyle w:val="TableBody"/>
              <w:rPr>
                <w:u w:val="single"/>
              </w:rPr>
            </w:pPr>
            <w:r w:rsidRPr="00671C8B">
              <w:rPr>
                <w:b/>
              </w:rPr>
              <w:t>+KUDP</w:t>
            </w:r>
            <w:r w:rsidRPr="00671C8B">
              <w:rPr>
                <w:b/>
                <w:lang w:eastAsia="zh-CN"/>
              </w:rPr>
              <w:t>_</w:t>
            </w:r>
            <w:r w:rsidRPr="00671C8B">
              <w:rPr>
                <w:b/>
              </w:rPr>
              <w:t>RCV: &lt;</w:t>
            </w:r>
            <w:proofErr w:type="spellStart"/>
            <w:r w:rsidRPr="00671C8B">
              <w:rPr>
                <w:b/>
              </w:rPr>
              <w:t>udp</w:t>
            </w:r>
            <w:proofErr w:type="spellEnd"/>
            <w:r w:rsidRPr="00671C8B">
              <w:rPr>
                <w:b/>
              </w:rPr>
              <w:t xml:space="preserve"> remote address</w:t>
            </w:r>
            <w:proofErr w:type="gramStart"/>
            <w:r w:rsidRPr="00671C8B">
              <w:rPr>
                <w:b/>
              </w:rPr>
              <w:t>&gt;,&lt;</w:t>
            </w:r>
            <w:proofErr w:type="spellStart"/>
            <w:proofErr w:type="gramEnd"/>
            <w:r w:rsidRPr="00671C8B">
              <w:rPr>
                <w:b/>
              </w:rPr>
              <w:t>udp</w:t>
            </w:r>
            <w:proofErr w:type="spellEnd"/>
            <w:r w:rsidRPr="00671C8B">
              <w:rPr>
                <w:b/>
              </w:rPr>
              <w:t xml:space="preserve"> remote port&gt;,&lt;</w:t>
            </w:r>
            <w:proofErr w:type="spellStart"/>
            <w:r w:rsidRPr="00671C8B">
              <w:rPr>
                <w:b/>
              </w:rPr>
              <w:t>ndata</w:t>
            </w:r>
            <w:proofErr w:type="spellEnd"/>
            <w:r w:rsidRPr="00671C8B">
              <w:rPr>
                <w:b/>
              </w:rPr>
              <w:t xml:space="preserve"> available&gt;</w:t>
            </w:r>
          </w:p>
          <w:p w14:paraId="5F88C74D" w14:textId="77777777" w:rsidR="00820682" w:rsidRPr="00671C8B" w:rsidRDefault="00820682" w:rsidP="00820682">
            <w:pPr>
              <w:pStyle w:val="TableBody"/>
              <w:rPr>
                <w:u w:val="single"/>
              </w:rPr>
            </w:pPr>
          </w:p>
          <w:p w14:paraId="1D52C478" w14:textId="77777777" w:rsidR="00820682" w:rsidRPr="00C318EF" w:rsidRDefault="00820682" w:rsidP="00820682">
            <w:pPr>
              <w:pStyle w:val="TableBody"/>
            </w:pPr>
            <w:r w:rsidRPr="00C318EF">
              <w:t>or</w:t>
            </w:r>
          </w:p>
          <w:p w14:paraId="0B47EDDD" w14:textId="77777777" w:rsidR="00820682" w:rsidRPr="00671C8B" w:rsidRDefault="00820682" w:rsidP="00820682">
            <w:pPr>
              <w:pStyle w:val="TableBody"/>
              <w:rPr>
                <w:b/>
              </w:rPr>
            </w:pPr>
            <w:r w:rsidRPr="00671C8B">
              <w:rPr>
                <w:b/>
              </w:rPr>
              <w:t>NO CARRIER</w:t>
            </w:r>
          </w:p>
          <w:p w14:paraId="617CE896" w14:textId="77777777" w:rsidR="00820682" w:rsidRPr="00671C8B" w:rsidRDefault="00820682" w:rsidP="00820682">
            <w:pPr>
              <w:pStyle w:val="TableBody"/>
              <w:rPr>
                <w:b/>
              </w:rPr>
            </w:pPr>
            <w:r w:rsidRPr="00671C8B">
              <w:rPr>
                <w:b/>
              </w:rPr>
              <w:t>+CME ERROR: &lt;err&gt;</w:t>
            </w:r>
          </w:p>
          <w:p w14:paraId="0FF3B044" w14:textId="77777777" w:rsidR="00820682" w:rsidRPr="00671C8B" w:rsidRDefault="00820682" w:rsidP="00820682">
            <w:pPr>
              <w:pStyle w:val="TableBody"/>
              <w:rPr>
                <w:b/>
              </w:rPr>
            </w:pPr>
            <w:r w:rsidRPr="00671C8B">
              <w:rPr>
                <w:b/>
              </w:rPr>
              <w:t>+KUDP_NOTIF: &lt;</w:t>
            </w:r>
            <w:proofErr w:type="spellStart"/>
            <w:r w:rsidRPr="00671C8B">
              <w:rPr>
                <w:b/>
              </w:rPr>
              <w:t>session_id</w:t>
            </w:r>
            <w:proofErr w:type="spellEnd"/>
            <w:r w:rsidRPr="00671C8B">
              <w:rPr>
                <w:b/>
              </w:rPr>
              <w:t>&gt;,</w:t>
            </w:r>
            <w:r w:rsidRPr="00671C8B">
              <w:rPr>
                <w:b/>
                <w:lang w:eastAsia="zh-CN"/>
              </w:rPr>
              <w:t xml:space="preserve"> </w:t>
            </w:r>
            <w:r w:rsidRPr="00671C8B">
              <w:rPr>
                <w:b/>
              </w:rPr>
              <w:t>&lt;</w:t>
            </w:r>
            <w:proofErr w:type="spellStart"/>
            <w:r w:rsidRPr="00671C8B">
              <w:rPr>
                <w:b/>
              </w:rPr>
              <w:t>udp_notif</w:t>
            </w:r>
            <w:proofErr w:type="spellEnd"/>
            <w:r w:rsidRPr="00671C8B">
              <w:rPr>
                <w:b/>
              </w:rPr>
              <w:t>&gt;</w:t>
            </w:r>
          </w:p>
          <w:p w14:paraId="12BDD827" w14:textId="77777777" w:rsidR="00820682" w:rsidRPr="00671C8B" w:rsidRDefault="00820682" w:rsidP="00820682">
            <w:pPr>
              <w:pStyle w:val="TableBody"/>
              <w:rPr>
                <w:b/>
              </w:rPr>
            </w:pPr>
            <w:r w:rsidRPr="00671C8B">
              <w:rPr>
                <w:b/>
              </w:rPr>
              <w:t>+KUDP_DATA_MISSED: &lt;</w:t>
            </w:r>
            <w:proofErr w:type="spellStart"/>
            <w:r w:rsidRPr="00671C8B">
              <w:rPr>
                <w:b/>
              </w:rPr>
              <w:t>session_id</w:t>
            </w:r>
            <w:proofErr w:type="spellEnd"/>
            <w:r w:rsidRPr="00671C8B">
              <w:rPr>
                <w:b/>
              </w:rPr>
              <w:t>&gt;,</w:t>
            </w:r>
            <w:r w:rsidRPr="00671C8B">
              <w:rPr>
                <w:b/>
                <w:lang w:eastAsia="zh-CN"/>
              </w:rPr>
              <w:t xml:space="preserve"> </w:t>
            </w:r>
            <w:r w:rsidRPr="00671C8B">
              <w:rPr>
                <w:b/>
              </w:rPr>
              <w:t>&lt;</w:t>
            </w:r>
            <w:proofErr w:type="spellStart"/>
            <w:r w:rsidRPr="00671C8B">
              <w:rPr>
                <w:b/>
              </w:rPr>
              <w:t>ndata</w:t>
            </w:r>
            <w:proofErr w:type="spellEnd"/>
            <w:r w:rsidRPr="00671C8B">
              <w:rPr>
                <w:b/>
              </w:rPr>
              <w:t xml:space="preserve"> missed&gt;</w:t>
            </w:r>
          </w:p>
          <w:p w14:paraId="181A1388" w14:textId="77777777" w:rsidR="00820682" w:rsidRPr="00671C8B" w:rsidRDefault="00820682" w:rsidP="00820682">
            <w:pPr>
              <w:pStyle w:val="TableBody"/>
              <w:rPr>
                <w:lang w:eastAsia="zh-CN"/>
              </w:rPr>
            </w:pPr>
          </w:p>
          <w:p w14:paraId="3B6C0732" w14:textId="77777777" w:rsidR="00820682" w:rsidRPr="00671C8B" w:rsidRDefault="00820682" w:rsidP="00820682">
            <w:pPr>
              <w:pStyle w:val="TableBody"/>
              <w:rPr>
                <w:u w:val="single"/>
              </w:rPr>
            </w:pPr>
            <w:r w:rsidRPr="00671C8B">
              <w:rPr>
                <w:u w:val="single"/>
              </w:rPr>
              <w:t>Parameters</w:t>
            </w:r>
          </w:p>
          <w:p w14:paraId="3A5CEB3F"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tab/>
              <w:t>UDP session</w:t>
            </w:r>
            <w:r>
              <w:t xml:space="preserve"> index</w:t>
            </w:r>
          </w:p>
          <w:p w14:paraId="19B9A0D0" w14:textId="77777777" w:rsidR="00820682" w:rsidRPr="00671C8B" w:rsidRDefault="00820682" w:rsidP="00820682">
            <w:pPr>
              <w:pStyle w:val="TableBody"/>
            </w:pPr>
          </w:p>
          <w:p w14:paraId="015B05A3" w14:textId="77777777" w:rsidR="00820682" w:rsidRPr="00671C8B" w:rsidRDefault="00820682" w:rsidP="00820682">
            <w:pPr>
              <w:pStyle w:val="TableBody"/>
            </w:pPr>
            <w:r w:rsidRPr="00671C8B">
              <w:rPr>
                <w:b/>
              </w:rPr>
              <w:t>&lt;</w:t>
            </w:r>
            <w:proofErr w:type="spellStart"/>
            <w:r w:rsidRPr="00671C8B">
              <w:rPr>
                <w:b/>
              </w:rPr>
              <w:t>ndata</w:t>
            </w:r>
            <w:proofErr w:type="spellEnd"/>
            <w:r w:rsidRPr="00671C8B">
              <w:rPr>
                <w:b/>
              </w:rPr>
              <w:t>&gt;</w:t>
            </w:r>
            <w:r w:rsidRPr="00671C8B">
              <w:tab/>
            </w:r>
            <w:r w:rsidRPr="00671C8B">
              <w:rPr>
                <w:lang w:eastAsia="zh-CN"/>
              </w:rPr>
              <w:t>N</w:t>
            </w:r>
            <w:r w:rsidRPr="00671C8B">
              <w:t xml:space="preserve">umber of bytes the device wants to </w:t>
            </w:r>
            <w:r w:rsidRPr="00671C8B">
              <w:rPr>
                <w:lang w:eastAsia="zh-CN"/>
              </w:rPr>
              <w:t xml:space="preserve">receive </w:t>
            </w:r>
            <w:r w:rsidRPr="00671C8B">
              <w:t>(max value 4294967295)</w:t>
            </w:r>
          </w:p>
          <w:p w14:paraId="1BF3E8ED" w14:textId="77777777" w:rsidR="00820682" w:rsidRPr="00671C8B" w:rsidRDefault="00820682" w:rsidP="00820682">
            <w:pPr>
              <w:pStyle w:val="TableBody"/>
            </w:pPr>
          </w:p>
          <w:p w14:paraId="773B941A" w14:textId="77777777" w:rsidR="00820682" w:rsidRPr="00671C8B" w:rsidRDefault="00820682" w:rsidP="00820682">
            <w:pPr>
              <w:pStyle w:val="TableBody"/>
            </w:pPr>
            <w:r w:rsidRPr="00671C8B">
              <w:rPr>
                <w:b/>
              </w:rPr>
              <w:t>&lt;</w:t>
            </w:r>
            <w:proofErr w:type="spellStart"/>
            <w:r w:rsidRPr="00671C8B">
              <w:rPr>
                <w:b/>
              </w:rPr>
              <w:t>udp</w:t>
            </w:r>
            <w:proofErr w:type="spellEnd"/>
            <w:r w:rsidRPr="00671C8B">
              <w:rPr>
                <w:b/>
              </w:rPr>
              <w:t xml:space="preserve"> remote address&gt;</w:t>
            </w:r>
            <w:r w:rsidRPr="00671C8B">
              <w:tab/>
            </w:r>
            <w:r w:rsidRPr="00671C8B">
              <w:rPr>
                <w:lang w:eastAsia="zh-CN"/>
              </w:rPr>
              <w:t>IP address string of the remote host</w:t>
            </w:r>
            <w:r w:rsidRPr="00671C8B">
              <w:t xml:space="preserve"> </w:t>
            </w:r>
          </w:p>
          <w:p w14:paraId="43ADA424" w14:textId="77777777" w:rsidR="00820682" w:rsidRPr="00671C8B" w:rsidRDefault="00820682" w:rsidP="00820682">
            <w:pPr>
              <w:pStyle w:val="TableBody"/>
              <w:rPr>
                <w:b/>
              </w:rPr>
            </w:pPr>
          </w:p>
          <w:p w14:paraId="777ED084" w14:textId="77777777" w:rsidR="00820682" w:rsidRPr="001802C8" w:rsidRDefault="00820682" w:rsidP="00820682">
            <w:pPr>
              <w:pStyle w:val="TableBody"/>
              <w:rPr>
                <w:lang w:val="fr-FR"/>
              </w:rPr>
            </w:pPr>
            <w:r w:rsidRPr="001802C8">
              <w:rPr>
                <w:b/>
                <w:lang w:val="fr-FR"/>
              </w:rPr>
              <w:t>&lt;</w:t>
            </w:r>
            <w:proofErr w:type="spellStart"/>
            <w:proofErr w:type="gramStart"/>
            <w:r w:rsidRPr="001802C8">
              <w:rPr>
                <w:b/>
                <w:lang w:val="fr-FR"/>
              </w:rPr>
              <w:t>udp</w:t>
            </w:r>
            <w:proofErr w:type="spellEnd"/>
            <w:proofErr w:type="gramEnd"/>
            <w:r w:rsidRPr="001802C8">
              <w:rPr>
                <w:b/>
                <w:lang w:val="fr-FR"/>
              </w:rPr>
              <w:t xml:space="preserve"> </w:t>
            </w:r>
            <w:proofErr w:type="spellStart"/>
            <w:r w:rsidRPr="001802C8">
              <w:rPr>
                <w:b/>
                <w:lang w:val="fr-FR"/>
              </w:rPr>
              <w:t>remote</w:t>
            </w:r>
            <w:proofErr w:type="spellEnd"/>
            <w:r w:rsidRPr="001802C8">
              <w:rPr>
                <w:b/>
                <w:lang w:val="fr-FR"/>
              </w:rPr>
              <w:t xml:space="preserve"> port&gt;</w:t>
            </w:r>
            <w:r w:rsidRPr="001802C8">
              <w:rPr>
                <w:b/>
                <w:lang w:val="fr-FR"/>
              </w:rPr>
              <w:tab/>
            </w:r>
            <w:r w:rsidRPr="001802C8">
              <w:rPr>
                <w:lang w:val="fr-FR"/>
              </w:rPr>
              <w:t>0 – 65535</w:t>
            </w:r>
            <w:r w:rsidRPr="001802C8">
              <w:rPr>
                <w:lang w:val="fr-FR"/>
              </w:rPr>
              <w:tab/>
            </w:r>
            <w:proofErr w:type="spellStart"/>
            <w:r w:rsidRPr="001802C8">
              <w:rPr>
                <w:lang w:val="fr-FR" w:eastAsia="zh-CN"/>
              </w:rPr>
              <w:t>Remote</w:t>
            </w:r>
            <w:proofErr w:type="spellEnd"/>
            <w:r w:rsidRPr="001802C8">
              <w:rPr>
                <w:lang w:val="fr-FR" w:eastAsia="zh-CN"/>
              </w:rPr>
              <w:t xml:space="preserve"> UDP port</w:t>
            </w:r>
          </w:p>
          <w:p w14:paraId="5712572E" w14:textId="77777777" w:rsidR="00820682" w:rsidRPr="001802C8" w:rsidRDefault="00820682" w:rsidP="00820682">
            <w:pPr>
              <w:pStyle w:val="TableBody"/>
              <w:rPr>
                <w:lang w:val="fr-FR"/>
              </w:rPr>
            </w:pPr>
          </w:p>
          <w:p w14:paraId="75A76A08" w14:textId="77777777" w:rsidR="00820682" w:rsidRPr="00671C8B" w:rsidRDefault="00820682" w:rsidP="00820682">
            <w:pPr>
              <w:pStyle w:val="TableBody"/>
            </w:pPr>
            <w:r w:rsidRPr="00671C8B">
              <w:rPr>
                <w:b/>
              </w:rPr>
              <w:t>&lt;</w:t>
            </w:r>
            <w:proofErr w:type="spellStart"/>
            <w:r w:rsidRPr="00671C8B">
              <w:rPr>
                <w:b/>
              </w:rPr>
              <w:t>ndata</w:t>
            </w:r>
            <w:proofErr w:type="spellEnd"/>
            <w:r w:rsidRPr="00671C8B">
              <w:rPr>
                <w:b/>
              </w:rPr>
              <w:t xml:space="preserve"> available&gt;</w:t>
            </w:r>
            <w:r w:rsidRPr="00671C8B">
              <w:rPr>
                <w:b/>
              </w:rPr>
              <w:tab/>
            </w:r>
            <w:r w:rsidRPr="00671C8B">
              <w:t>Number of bytes to be read in first received packet</w:t>
            </w:r>
          </w:p>
          <w:p w14:paraId="329BAB72" w14:textId="77777777" w:rsidR="00820682" w:rsidRPr="00671C8B" w:rsidRDefault="00820682" w:rsidP="00820682">
            <w:pPr>
              <w:pStyle w:val="TableBody"/>
              <w:rPr>
                <w:lang w:eastAsia="zh-CN"/>
              </w:rPr>
            </w:pPr>
          </w:p>
          <w:p w14:paraId="190CF5AE" w14:textId="77777777" w:rsidR="00820682" w:rsidRPr="00671C8B" w:rsidRDefault="00820682" w:rsidP="00820682">
            <w:pPr>
              <w:pStyle w:val="TableBody"/>
              <w:rPr>
                <w:lang w:eastAsia="zh-CN"/>
              </w:rPr>
            </w:pPr>
            <w:r w:rsidRPr="00671C8B">
              <w:rPr>
                <w:b/>
              </w:rPr>
              <w:t>&lt;</w:t>
            </w:r>
            <w:proofErr w:type="spellStart"/>
            <w:r w:rsidRPr="00671C8B">
              <w:rPr>
                <w:b/>
                <w:lang w:eastAsia="zh-CN"/>
              </w:rPr>
              <w:t>udp</w:t>
            </w:r>
            <w:r w:rsidRPr="00671C8B">
              <w:rPr>
                <w:b/>
              </w:rPr>
              <w:t>_notif</w:t>
            </w:r>
            <w:proofErr w:type="spellEnd"/>
            <w:r w:rsidRPr="00671C8B">
              <w:rPr>
                <w:b/>
              </w:rPr>
              <w:t>&gt;</w:t>
            </w:r>
            <w:r w:rsidRPr="00671C8B">
              <w:rPr>
                <w:b/>
                <w:lang w:eastAsia="zh-CN"/>
              </w:rPr>
              <w:tab/>
            </w:r>
            <w:r w:rsidRPr="00671C8B">
              <w:t>See command AT+K</w:t>
            </w:r>
            <w:r w:rsidRPr="00671C8B">
              <w:rPr>
                <w:lang w:eastAsia="zh-CN"/>
              </w:rPr>
              <w:t>UDPCFG</w:t>
            </w:r>
          </w:p>
          <w:p w14:paraId="2139CFB5" w14:textId="77777777" w:rsidR="00820682" w:rsidRPr="00671C8B" w:rsidRDefault="00820682" w:rsidP="00820682">
            <w:pPr>
              <w:pStyle w:val="TableBody"/>
              <w:rPr>
                <w:lang w:eastAsia="zh-CN"/>
              </w:rPr>
            </w:pPr>
          </w:p>
          <w:p w14:paraId="41E20EC6" w14:textId="77777777" w:rsidR="00820682" w:rsidRPr="00671C8B" w:rsidRDefault="00820682" w:rsidP="00820682">
            <w:pPr>
              <w:pStyle w:val="TableBody"/>
              <w:rPr>
                <w:u w:val="single"/>
              </w:rPr>
            </w:pPr>
            <w:r w:rsidRPr="00671C8B">
              <w:rPr>
                <w:b/>
              </w:rPr>
              <w:t>&lt;</w:t>
            </w:r>
            <w:proofErr w:type="spellStart"/>
            <w:r w:rsidRPr="00671C8B">
              <w:rPr>
                <w:b/>
              </w:rPr>
              <w:t>ndata</w:t>
            </w:r>
            <w:proofErr w:type="spellEnd"/>
            <w:r w:rsidRPr="00671C8B">
              <w:rPr>
                <w:b/>
              </w:rPr>
              <w:t xml:space="preserve"> missed&gt;</w:t>
            </w:r>
            <w:r w:rsidRPr="00671C8B">
              <w:rPr>
                <w:lang w:eastAsia="zh-CN"/>
              </w:rPr>
              <w:tab/>
            </w:r>
            <w:r w:rsidRPr="00671C8B">
              <w:t>Number of bytes left in the UDP socket</w:t>
            </w:r>
          </w:p>
        </w:tc>
      </w:tr>
      <w:tr w:rsidR="00820682" w:rsidRPr="00671C8B" w14:paraId="4B2F8AF0" w14:textId="77777777" w:rsidTr="00820682">
        <w:tc>
          <w:tcPr>
            <w:tcW w:w="1728" w:type="dxa"/>
          </w:tcPr>
          <w:p w14:paraId="574527BC" w14:textId="77777777" w:rsidR="00820682" w:rsidRPr="00671C8B" w:rsidRDefault="00820682" w:rsidP="00820682">
            <w:pPr>
              <w:pStyle w:val="TableBody"/>
              <w:rPr>
                <w:u w:val="single"/>
              </w:rPr>
            </w:pPr>
            <w:r w:rsidRPr="00671C8B">
              <w:rPr>
                <w:u w:val="single"/>
              </w:rPr>
              <w:lastRenderedPageBreak/>
              <w:t>Reference</w:t>
            </w:r>
          </w:p>
          <w:p w14:paraId="131229DF" w14:textId="77777777" w:rsidR="00820682" w:rsidRPr="00671C8B" w:rsidRDefault="00820682" w:rsidP="00820682">
            <w:pPr>
              <w:pStyle w:val="TableBody"/>
            </w:pPr>
            <w:r w:rsidRPr="00671C8B">
              <w:t>Sierra Wireless Proprietary</w:t>
            </w:r>
          </w:p>
        </w:tc>
        <w:tc>
          <w:tcPr>
            <w:tcW w:w="7560" w:type="dxa"/>
          </w:tcPr>
          <w:p w14:paraId="3ADD09EF" w14:textId="77777777" w:rsidR="00820682" w:rsidRPr="00671C8B" w:rsidRDefault="00820682" w:rsidP="00820682">
            <w:pPr>
              <w:pStyle w:val="TableBody"/>
              <w:rPr>
                <w:u w:val="single"/>
              </w:rPr>
            </w:pPr>
            <w:r w:rsidRPr="00671C8B">
              <w:rPr>
                <w:u w:val="single"/>
              </w:rPr>
              <w:t>Notes</w:t>
            </w:r>
            <w:r w:rsidRPr="00671C8B">
              <w:rPr>
                <w:lang w:eastAsia="zh-CN"/>
              </w:rPr>
              <w:t xml:space="preserve"> </w:t>
            </w:r>
          </w:p>
          <w:p w14:paraId="4CD2D8F6" w14:textId="77777777" w:rsidR="00820682" w:rsidRPr="00671C8B" w:rsidRDefault="00820682" w:rsidP="00820682">
            <w:pPr>
              <w:pStyle w:val="TableBody"/>
              <w:numPr>
                <w:ilvl w:val="0"/>
                <w:numId w:val="80"/>
              </w:numPr>
            </w:pPr>
            <w:r w:rsidRPr="00671C8B">
              <w:t>This function is used to receive &lt;</w:t>
            </w:r>
            <w:proofErr w:type="spellStart"/>
            <w:r w:rsidRPr="00671C8B">
              <w:t>ndata</w:t>
            </w:r>
            <w:proofErr w:type="spellEnd"/>
            <w:r w:rsidRPr="00671C8B">
              <w:t>&gt; data bytes through a previously opened UDP socket</w:t>
            </w:r>
            <w:r>
              <w:t>.</w:t>
            </w:r>
          </w:p>
          <w:p w14:paraId="4FDA259D" w14:textId="77777777" w:rsidR="00820682" w:rsidRPr="00671C8B" w:rsidRDefault="00820682" w:rsidP="00820682">
            <w:pPr>
              <w:pStyle w:val="TableBody"/>
              <w:numPr>
                <w:ilvl w:val="0"/>
                <w:numId w:val="80"/>
              </w:numPr>
            </w:pPr>
            <w:r w:rsidRPr="00671C8B">
              <w:t>&lt;</w:t>
            </w:r>
            <w:proofErr w:type="spellStart"/>
            <w:r w:rsidRPr="00671C8B">
              <w:t>ndata</w:t>
            </w:r>
            <w:proofErr w:type="spellEnd"/>
            <w:r w:rsidRPr="00671C8B">
              <w:t>&gt; indicates the max data number that the terminal wishes to receive. If the UDP socket contains more data than &lt;</w:t>
            </w:r>
            <w:proofErr w:type="spellStart"/>
            <w:r w:rsidRPr="00671C8B">
              <w:t>ndata</w:t>
            </w:r>
            <w:proofErr w:type="spellEnd"/>
            <w:r w:rsidRPr="00671C8B">
              <w:t>&gt; bytes</w:t>
            </w:r>
            <w:r>
              <w:t>,</w:t>
            </w:r>
            <w:r w:rsidRPr="00671C8B">
              <w:t xml:space="preserve"> then only &lt;</w:t>
            </w:r>
            <w:proofErr w:type="spellStart"/>
            <w:r w:rsidRPr="00671C8B">
              <w:t>ndata</w:t>
            </w:r>
            <w:proofErr w:type="spellEnd"/>
            <w:r w:rsidRPr="00671C8B">
              <w:t xml:space="preserve">&gt; bytes will be </w:t>
            </w:r>
            <w:proofErr w:type="gramStart"/>
            <w:r w:rsidRPr="00671C8B">
              <w:t>received</w:t>
            </w:r>
            <w:proofErr w:type="gramEnd"/>
            <w:r>
              <w:t xml:space="preserve"> and more data can be read by running this command again.</w:t>
            </w:r>
          </w:p>
          <w:p w14:paraId="7EE1E67A" w14:textId="77777777" w:rsidR="00820682" w:rsidRPr="00671C8B" w:rsidRDefault="00820682" w:rsidP="00820682">
            <w:pPr>
              <w:pStyle w:val="TableBody"/>
              <w:numPr>
                <w:ilvl w:val="0"/>
                <w:numId w:val="80"/>
              </w:numPr>
            </w:pPr>
            <w:r w:rsidRPr="00671C8B">
              <w:t>&lt;EOF pattern&gt; would be added at the end of data automatic</w:t>
            </w:r>
            <w:r>
              <w:t>ally.</w:t>
            </w:r>
          </w:p>
          <w:p w14:paraId="3B53CC7C" w14:textId="77777777" w:rsidR="00820682" w:rsidRDefault="00820682" w:rsidP="00820682">
            <w:pPr>
              <w:pStyle w:val="TableBody"/>
              <w:numPr>
                <w:ilvl w:val="0"/>
                <w:numId w:val="80"/>
              </w:numPr>
            </w:pPr>
            <w:r w:rsidRPr="00671C8B">
              <w:t>When &lt;</w:t>
            </w:r>
            <w:proofErr w:type="spellStart"/>
            <w:r w:rsidRPr="00671C8B">
              <w:t>ndata</w:t>
            </w:r>
            <w:proofErr w:type="spellEnd"/>
            <w:r w:rsidRPr="00671C8B">
              <w:t xml:space="preserve">&gt; (max value) bytes or only available data in the UDP socket have been received, the module returns to command </w:t>
            </w:r>
            <w:r w:rsidRPr="00671C8B">
              <w:rPr>
                <w:lang w:eastAsia="zh-CN"/>
              </w:rPr>
              <w:t>mode</w:t>
            </w:r>
            <w:r>
              <w:rPr>
                <w:lang w:eastAsia="zh-CN"/>
              </w:rPr>
              <w:t>.</w:t>
            </w:r>
          </w:p>
          <w:p w14:paraId="18D875C2" w14:textId="77777777" w:rsidR="00820682" w:rsidRPr="00671C8B" w:rsidRDefault="00820682" w:rsidP="00820682">
            <w:pPr>
              <w:pStyle w:val="TableBody"/>
              <w:numPr>
                <w:ilvl w:val="0"/>
                <w:numId w:val="80"/>
              </w:numPr>
            </w:pPr>
            <w:r w:rsidRPr="00332743">
              <w:t>It is highly recommended to configure the module for hardware flow control using AT&amp;K3 before using this command</w:t>
            </w:r>
            <w:r>
              <w:t>.</w:t>
            </w:r>
          </w:p>
          <w:p w14:paraId="432A5C9B" w14:textId="77777777" w:rsidR="00820682" w:rsidRPr="00671C8B" w:rsidRDefault="00820682" w:rsidP="00820682">
            <w:pPr>
              <w:pStyle w:val="TableBody"/>
              <w:numPr>
                <w:ilvl w:val="0"/>
                <w:numId w:val="80"/>
              </w:numPr>
              <w:rPr>
                <w:u w:val="single"/>
              </w:rPr>
            </w:pPr>
            <w:r>
              <w:t xml:space="preserve">Refer to </w:t>
            </w:r>
            <w:r w:rsidRPr="00671C8B">
              <w:t>AT&amp;D</w:t>
            </w:r>
            <w:r>
              <w:t xml:space="preserve"> for the behavior of DTR drop.</w:t>
            </w:r>
          </w:p>
        </w:tc>
      </w:tr>
    </w:tbl>
    <w:p w14:paraId="79F1F0DA" w14:textId="77777777" w:rsidR="00820682" w:rsidRPr="00671C8B" w:rsidRDefault="00820682" w:rsidP="00820682">
      <w:pPr>
        <w:pStyle w:val="Heading3"/>
      </w:pPr>
      <w:bookmarkStart w:id="364" w:name="_Toc448912351"/>
      <w:bookmarkStart w:id="365" w:name="_Toc486251768"/>
      <w:bookmarkStart w:id="366" w:name="_Ref489361855"/>
      <w:bookmarkStart w:id="367" w:name="_Ref489361857"/>
      <w:bookmarkStart w:id="368" w:name="_Toc489371255"/>
      <w:bookmarkStart w:id="369" w:name="_Toc511294405"/>
      <w:r w:rsidRPr="00671C8B">
        <w:t>+KUDPSND Command: Send Data through a UDP Connection</w:t>
      </w:r>
      <w:bookmarkEnd w:id="364"/>
      <w:bookmarkEnd w:id="365"/>
      <w:bookmarkEnd w:id="366"/>
      <w:bookmarkEnd w:id="367"/>
      <w:bookmarkEnd w:id="368"/>
      <w:bookmarkEnd w:id="369"/>
    </w:p>
    <w:tbl>
      <w:tblPr>
        <w:tblStyle w:val="TableSWIleft"/>
        <w:tblW w:w="9288" w:type="dxa"/>
        <w:tblLayout w:type="fixed"/>
        <w:tblLook w:val="04A0" w:firstRow="1" w:lastRow="0" w:firstColumn="1" w:lastColumn="0" w:noHBand="0" w:noVBand="1"/>
      </w:tblPr>
      <w:tblGrid>
        <w:gridCol w:w="1728"/>
        <w:gridCol w:w="7560"/>
      </w:tblGrid>
      <w:tr w:rsidR="00820682" w:rsidRPr="00671C8B" w14:paraId="2C77899E"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51B1C8F7" w14:textId="127D052A" w:rsidR="00820682" w:rsidRPr="00671C8B" w:rsidRDefault="004D02D6" w:rsidP="00820682">
            <w:pPr>
              <w:pStyle w:val="TableRowHead"/>
              <w:spacing w:before="144" w:after="144"/>
            </w:pPr>
            <w:r>
              <w:t>HL78xx</w:t>
            </w:r>
          </w:p>
        </w:tc>
      </w:tr>
      <w:tr w:rsidR="00820682" w:rsidRPr="00671C8B" w14:paraId="0E5E47C3" w14:textId="77777777" w:rsidTr="00820682">
        <w:tc>
          <w:tcPr>
            <w:tcW w:w="1728" w:type="dxa"/>
          </w:tcPr>
          <w:p w14:paraId="00E73CBB" w14:textId="77777777" w:rsidR="00820682" w:rsidRDefault="00820682" w:rsidP="00820682">
            <w:pPr>
              <w:pStyle w:val="TableBody"/>
            </w:pPr>
            <w:r>
              <w:rPr>
                <w:i/>
              </w:rPr>
              <w:t>Test command</w:t>
            </w:r>
          </w:p>
          <w:p w14:paraId="42118C9A" w14:textId="77777777" w:rsidR="00820682" w:rsidRDefault="00820682" w:rsidP="00820682">
            <w:pPr>
              <w:pStyle w:val="TableBody"/>
            </w:pPr>
          </w:p>
          <w:p w14:paraId="364BD267" w14:textId="77777777" w:rsidR="00820682" w:rsidRDefault="00820682" w:rsidP="00820682">
            <w:pPr>
              <w:pStyle w:val="TableBody"/>
            </w:pPr>
            <w:r w:rsidRPr="00DA5BF9">
              <w:rPr>
                <w:u w:val="single"/>
              </w:rPr>
              <w:t>Syntax</w:t>
            </w:r>
          </w:p>
          <w:p w14:paraId="15D39249" w14:textId="77777777" w:rsidR="00820682" w:rsidRPr="00DA5BF9" w:rsidRDefault="00820682" w:rsidP="00820682">
            <w:pPr>
              <w:pStyle w:val="TableBody"/>
              <w:rPr>
                <w:b/>
              </w:rPr>
            </w:pPr>
            <w:r w:rsidRPr="00DA5BF9">
              <w:rPr>
                <w:b/>
              </w:rPr>
              <w:t>AT+KUDPSND=?</w:t>
            </w:r>
          </w:p>
        </w:tc>
        <w:tc>
          <w:tcPr>
            <w:tcW w:w="7560" w:type="dxa"/>
          </w:tcPr>
          <w:p w14:paraId="709FBE54" w14:textId="77777777" w:rsidR="00820682" w:rsidRDefault="00820682" w:rsidP="00820682">
            <w:pPr>
              <w:pStyle w:val="TableBody"/>
            </w:pPr>
          </w:p>
          <w:p w14:paraId="3B55851E" w14:textId="77777777" w:rsidR="00820682" w:rsidRDefault="00820682" w:rsidP="00820682">
            <w:pPr>
              <w:pStyle w:val="TableBody"/>
            </w:pPr>
          </w:p>
          <w:p w14:paraId="5AE09940" w14:textId="77777777" w:rsidR="00820682" w:rsidRDefault="00820682" w:rsidP="00820682">
            <w:pPr>
              <w:pStyle w:val="TableBody"/>
            </w:pPr>
            <w:r w:rsidRPr="00DA5BF9">
              <w:rPr>
                <w:u w:val="single"/>
              </w:rPr>
              <w:t>Response</w:t>
            </w:r>
          </w:p>
          <w:p w14:paraId="756425C8" w14:textId="77777777" w:rsidR="00820682" w:rsidRPr="00DA5BF9" w:rsidRDefault="00820682" w:rsidP="00820682">
            <w:pPr>
              <w:pStyle w:val="TableBody"/>
              <w:rPr>
                <w:b/>
              </w:rPr>
            </w:pPr>
            <w:r w:rsidRPr="00DA5BF9">
              <w:rPr>
                <w:b/>
              </w:rPr>
              <w:t>+KUDPSND: (</w:t>
            </w:r>
            <w:r>
              <w:t xml:space="preserve">list of possible </w:t>
            </w:r>
            <w:r w:rsidRPr="00DA5BF9">
              <w:rPr>
                <w:b/>
              </w:rPr>
              <w:t>&lt;</w:t>
            </w:r>
            <w:proofErr w:type="spellStart"/>
            <w:r w:rsidRPr="00DA5BF9">
              <w:rPr>
                <w:b/>
              </w:rPr>
              <w:t>session_id</w:t>
            </w:r>
            <w:proofErr w:type="spellEnd"/>
            <w:r w:rsidRPr="00DA5BF9">
              <w:rPr>
                <w:b/>
              </w:rPr>
              <w:t>&gt;</w:t>
            </w:r>
            <w:r>
              <w:t>s</w:t>
            </w:r>
            <w:proofErr w:type="gramStart"/>
            <w:r w:rsidRPr="00DA5BF9">
              <w:rPr>
                <w:b/>
              </w:rPr>
              <w:t>),&lt;</w:t>
            </w:r>
            <w:proofErr w:type="gramEnd"/>
            <w:r w:rsidRPr="00DA5BF9">
              <w:rPr>
                <w:b/>
              </w:rPr>
              <w:t>remote-name/</w:t>
            </w:r>
            <w:proofErr w:type="spellStart"/>
            <w:r w:rsidRPr="00DA5BF9">
              <w:rPr>
                <w:b/>
              </w:rPr>
              <w:t>ip</w:t>
            </w:r>
            <w:proofErr w:type="spellEnd"/>
            <w:r w:rsidRPr="00DA5BF9">
              <w:rPr>
                <w:b/>
              </w:rPr>
              <w:t>&gt;,(</w:t>
            </w:r>
            <w:r>
              <w:t xml:space="preserve">list of possible </w:t>
            </w:r>
            <w:r w:rsidRPr="00DA5BF9">
              <w:rPr>
                <w:b/>
              </w:rPr>
              <w:t>&lt;</w:t>
            </w:r>
            <w:proofErr w:type="spellStart"/>
            <w:r w:rsidRPr="00DA5BF9">
              <w:rPr>
                <w:b/>
              </w:rPr>
              <w:t>udp_port</w:t>
            </w:r>
            <w:proofErr w:type="spellEnd"/>
            <w:r w:rsidRPr="00DA5BF9">
              <w:rPr>
                <w:b/>
              </w:rPr>
              <w:t>&gt;</w:t>
            </w:r>
            <w:r>
              <w:t>s</w:t>
            </w:r>
            <w:r w:rsidRPr="00DA5BF9">
              <w:rPr>
                <w:b/>
              </w:rPr>
              <w:t>),(</w:t>
            </w:r>
            <w:r>
              <w:t xml:space="preserve">list of possible </w:t>
            </w:r>
            <w:r w:rsidRPr="00DA5BF9">
              <w:rPr>
                <w:b/>
              </w:rPr>
              <w:t>&lt;</w:t>
            </w:r>
            <w:proofErr w:type="spellStart"/>
            <w:r w:rsidRPr="00DA5BF9">
              <w:rPr>
                <w:b/>
              </w:rPr>
              <w:t>ndata</w:t>
            </w:r>
            <w:proofErr w:type="spellEnd"/>
            <w:r w:rsidRPr="00DA5BF9">
              <w:rPr>
                <w:b/>
              </w:rPr>
              <w:t>&gt;</w:t>
            </w:r>
            <w:r>
              <w:t>s</w:t>
            </w:r>
            <w:r w:rsidRPr="00DA5BF9">
              <w:rPr>
                <w:b/>
              </w:rPr>
              <w:t>)</w:t>
            </w:r>
          </w:p>
          <w:p w14:paraId="1E0A5B53" w14:textId="77777777" w:rsidR="00820682" w:rsidRPr="00930CE2" w:rsidRDefault="00820682" w:rsidP="00820682">
            <w:pPr>
              <w:pStyle w:val="TableBody"/>
            </w:pPr>
            <w:r w:rsidRPr="00DA5BF9">
              <w:rPr>
                <w:b/>
              </w:rPr>
              <w:t>OK</w:t>
            </w:r>
          </w:p>
        </w:tc>
      </w:tr>
      <w:tr w:rsidR="00820682" w:rsidRPr="00671C8B" w14:paraId="0B0690E7" w14:textId="77777777" w:rsidTr="00820682">
        <w:tc>
          <w:tcPr>
            <w:tcW w:w="1728" w:type="dxa"/>
          </w:tcPr>
          <w:p w14:paraId="51F3B7B1" w14:textId="77777777" w:rsidR="00820682" w:rsidRPr="00671C8B" w:rsidRDefault="00820682" w:rsidP="00820682">
            <w:pPr>
              <w:pStyle w:val="TableBody"/>
              <w:rPr>
                <w:i/>
              </w:rPr>
            </w:pPr>
            <w:r w:rsidRPr="00671C8B">
              <w:rPr>
                <w:i/>
              </w:rPr>
              <w:t>Write command</w:t>
            </w:r>
          </w:p>
          <w:p w14:paraId="0DDACF74" w14:textId="77777777" w:rsidR="00820682" w:rsidRPr="00671C8B" w:rsidRDefault="00820682" w:rsidP="00820682">
            <w:pPr>
              <w:pStyle w:val="TableBody"/>
            </w:pPr>
          </w:p>
          <w:p w14:paraId="1E5559ED" w14:textId="77777777" w:rsidR="00820682" w:rsidRPr="00671C8B" w:rsidRDefault="00820682" w:rsidP="00820682">
            <w:pPr>
              <w:pStyle w:val="TableBody"/>
              <w:rPr>
                <w:u w:val="single"/>
              </w:rPr>
            </w:pPr>
            <w:r w:rsidRPr="00671C8B">
              <w:rPr>
                <w:u w:val="single"/>
              </w:rPr>
              <w:t>Syntax</w:t>
            </w:r>
          </w:p>
          <w:p w14:paraId="4B67A932" w14:textId="77777777" w:rsidR="00820682" w:rsidRPr="00671C8B" w:rsidRDefault="00820682" w:rsidP="00820682">
            <w:pPr>
              <w:pStyle w:val="TableBody"/>
              <w:rPr>
                <w:b/>
                <w:lang w:eastAsia="zh-CN"/>
              </w:rPr>
            </w:pPr>
            <w:r w:rsidRPr="00671C8B">
              <w:rPr>
                <w:b/>
              </w:rPr>
              <w:t>AT+KUDPSND=</w:t>
            </w:r>
          </w:p>
          <w:p w14:paraId="62D2C3AB" w14:textId="77777777" w:rsidR="00820682" w:rsidRPr="00671C8B" w:rsidRDefault="00820682" w:rsidP="00820682">
            <w:pPr>
              <w:pStyle w:val="TableBody"/>
              <w:rPr>
                <w:b/>
              </w:rPr>
            </w:pPr>
            <w:r>
              <w:rPr>
                <w:b/>
              </w:rPr>
              <w:t>&lt;</w:t>
            </w:r>
            <w:proofErr w:type="spellStart"/>
            <w:r>
              <w:rPr>
                <w:b/>
              </w:rPr>
              <w:t>session_</w:t>
            </w:r>
            <w:r w:rsidRPr="00671C8B">
              <w:rPr>
                <w:b/>
              </w:rPr>
              <w:t>id</w:t>
            </w:r>
            <w:proofErr w:type="spellEnd"/>
            <w:r w:rsidRPr="00671C8B">
              <w:rPr>
                <w:b/>
              </w:rPr>
              <w:t>&gt;,</w:t>
            </w:r>
            <w:r>
              <w:rPr>
                <w:b/>
              </w:rPr>
              <w:br/>
            </w:r>
            <w:r w:rsidRPr="00671C8B">
              <w:rPr>
                <w:b/>
              </w:rPr>
              <w:t>&lt;</w:t>
            </w:r>
            <w:proofErr w:type="spellStart"/>
            <w:r w:rsidRPr="00671C8B">
              <w:rPr>
                <w:b/>
              </w:rPr>
              <w:t>udp</w:t>
            </w:r>
            <w:proofErr w:type="spellEnd"/>
            <w:r w:rsidRPr="00671C8B">
              <w:rPr>
                <w:b/>
              </w:rPr>
              <w:t xml:space="preserve"> remote address&gt;,</w:t>
            </w:r>
          </w:p>
          <w:p w14:paraId="4AA97586" w14:textId="77777777" w:rsidR="00820682" w:rsidRPr="00671C8B" w:rsidRDefault="00820682" w:rsidP="00820682">
            <w:pPr>
              <w:pStyle w:val="TableBody"/>
              <w:rPr>
                <w:u w:val="single"/>
              </w:rPr>
            </w:pPr>
            <w:r w:rsidRPr="00671C8B">
              <w:rPr>
                <w:b/>
              </w:rPr>
              <w:t>&lt;</w:t>
            </w:r>
            <w:proofErr w:type="spellStart"/>
            <w:r w:rsidRPr="00671C8B">
              <w:rPr>
                <w:b/>
              </w:rPr>
              <w:t>udp_port</w:t>
            </w:r>
            <w:proofErr w:type="spellEnd"/>
            <w:r w:rsidRPr="00671C8B">
              <w:rPr>
                <w:b/>
              </w:rPr>
              <w:t>&gt;,</w:t>
            </w:r>
            <w:r w:rsidRPr="00671C8B">
              <w:rPr>
                <w:b/>
              </w:rPr>
              <w:br/>
              <w:t>&lt;</w:t>
            </w:r>
            <w:proofErr w:type="spellStart"/>
            <w:r w:rsidRPr="00671C8B">
              <w:rPr>
                <w:b/>
              </w:rPr>
              <w:t>ndata</w:t>
            </w:r>
            <w:proofErr w:type="spellEnd"/>
            <w:r w:rsidRPr="00671C8B">
              <w:rPr>
                <w:b/>
              </w:rPr>
              <w:t>&gt;</w:t>
            </w:r>
          </w:p>
        </w:tc>
        <w:tc>
          <w:tcPr>
            <w:tcW w:w="7560" w:type="dxa"/>
          </w:tcPr>
          <w:p w14:paraId="620E7FED" w14:textId="77777777" w:rsidR="00820682" w:rsidRPr="00671C8B" w:rsidRDefault="00820682" w:rsidP="00820682">
            <w:pPr>
              <w:pStyle w:val="TableBody"/>
            </w:pPr>
          </w:p>
          <w:p w14:paraId="614E96AA" w14:textId="77777777" w:rsidR="00820682" w:rsidRPr="00671C8B" w:rsidRDefault="00820682" w:rsidP="00820682">
            <w:pPr>
              <w:pStyle w:val="TableBody"/>
            </w:pPr>
          </w:p>
          <w:p w14:paraId="1EF6E35B" w14:textId="77777777" w:rsidR="00820682" w:rsidRPr="00671C8B" w:rsidRDefault="00820682" w:rsidP="00820682">
            <w:pPr>
              <w:pStyle w:val="TableBody"/>
              <w:rPr>
                <w:u w:val="single"/>
              </w:rPr>
            </w:pPr>
            <w:r w:rsidRPr="00671C8B">
              <w:rPr>
                <w:u w:val="single"/>
              </w:rPr>
              <w:t>Response</w:t>
            </w:r>
          </w:p>
          <w:p w14:paraId="007CED9C" w14:textId="77777777" w:rsidR="00820682" w:rsidRPr="00671C8B" w:rsidRDefault="00820682" w:rsidP="00820682">
            <w:pPr>
              <w:pStyle w:val="TableBody"/>
              <w:rPr>
                <w:b/>
              </w:rPr>
            </w:pPr>
            <w:r w:rsidRPr="00671C8B">
              <w:rPr>
                <w:b/>
              </w:rPr>
              <w:t>CONNECT</w:t>
            </w:r>
          </w:p>
          <w:p w14:paraId="53B41B17" w14:textId="77777777" w:rsidR="00820682" w:rsidRPr="00671C8B" w:rsidRDefault="00820682" w:rsidP="00820682">
            <w:pPr>
              <w:pStyle w:val="TableBody"/>
              <w:rPr>
                <w:b/>
              </w:rPr>
            </w:pPr>
            <w:r w:rsidRPr="00671C8B">
              <w:rPr>
                <w:b/>
              </w:rPr>
              <w:t>OK</w:t>
            </w:r>
          </w:p>
          <w:p w14:paraId="3F801BA5" w14:textId="77777777" w:rsidR="00820682" w:rsidRPr="00C318EF" w:rsidRDefault="00820682" w:rsidP="00820682">
            <w:pPr>
              <w:pStyle w:val="TableBody"/>
            </w:pPr>
          </w:p>
          <w:p w14:paraId="30B16986" w14:textId="77777777" w:rsidR="00820682" w:rsidRPr="00C318EF" w:rsidRDefault="00820682" w:rsidP="00820682">
            <w:pPr>
              <w:pStyle w:val="TableBody"/>
            </w:pPr>
            <w:r w:rsidRPr="00C318EF">
              <w:t>or</w:t>
            </w:r>
          </w:p>
          <w:p w14:paraId="212A18B1" w14:textId="77777777" w:rsidR="00820682" w:rsidRPr="00671C8B" w:rsidRDefault="00820682" w:rsidP="00820682">
            <w:pPr>
              <w:pStyle w:val="TableBody"/>
              <w:rPr>
                <w:b/>
              </w:rPr>
            </w:pPr>
            <w:r w:rsidRPr="00671C8B">
              <w:rPr>
                <w:b/>
              </w:rPr>
              <w:t>NO CARRIER</w:t>
            </w:r>
          </w:p>
          <w:p w14:paraId="6701FE10" w14:textId="77777777" w:rsidR="00820682" w:rsidRPr="00671C8B" w:rsidRDefault="00820682" w:rsidP="00820682">
            <w:pPr>
              <w:pStyle w:val="TableBody"/>
              <w:rPr>
                <w:b/>
              </w:rPr>
            </w:pPr>
            <w:r w:rsidRPr="00671C8B">
              <w:rPr>
                <w:b/>
              </w:rPr>
              <w:t>+CME ERROR: &lt;err&gt;</w:t>
            </w:r>
          </w:p>
          <w:p w14:paraId="527C9BC1" w14:textId="77777777" w:rsidR="00820682" w:rsidRPr="00671C8B" w:rsidRDefault="00820682" w:rsidP="00820682">
            <w:pPr>
              <w:pStyle w:val="TableBody"/>
              <w:rPr>
                <w:b/>
              </w:rPr>
            </w:pPr>
            <w:r w:rsidRPr="00671C8B">
              <w:rPr>
                <w:b/>
              </w:rPr>
              <w:t>+KUDP_NOTIF: &lt;</w:t>
            </w:r>
            <w:proofErr w:type="spellStart"/>
            <w:r w:rsidRPr="00671C8B">
              <w:rPr>
                <w:b/>
              </w:rPr>
              <w:t>session_id</w:t>
            </w:r>
            <w:proofErr w:type="spellEnd"/>
            <w:proofErr w:type="gramStart"/>
            <w:r w:rsidRPr="00671C8B">
              <w:rPr>
                <w:b/>
              </w:rPr>
              <w:t>&gt;,&lt;</w:t>
            </w:r>
            <w:proofErr w:type="spellStart"/>
            <w:proofErr w:type="gramEnd"/>
            <w:r w:rsidRPr="00671C8B">
              <w:rPr>
                <w:b/>
              </w:rPr>
              <w:t>udp_notif</w:t>
            </w:r>
            <w:proofErr w:type="spellEnd"/>
            <w:r w:rsidRPr="00671C8B">
              <w:rPr>
                <w:b/>
              </w:rPr>
              <w:t>&gt;</w:t>
            </w:r>
          </w:p>
          <w:p w14:paraId="11702331" w14:textId="77777777" w:rsidR="00820682" w:rsidRPr="00671C8B" w:rsidRDefault="00820682" w:rsidP="00820682">
            <w:pPr>
              <w:pStyle w:val="TableBody"/>
            </w:pPr>
          </w:p>
          <w:p w14:paraId="1602CDBE" w14:textId="77777777" w:rsidR="00820682" w:rsidRPr="00671C8B" w:rsidRDefault="00820682" w:rsidP="00820682">
            <w:pPr>
              <w:pStyle w:val="TableBody"/>
              <w:rPr>
                <w:u w:val="single"/>
              </w:rPr>
            </w:pPr>
            <w:r w:rsidRPr="00671C8B">
              <w:rPr>
                <w:u w:val="single"/>
              </w:rPr>
              <w:t>Parameters</w:t>
            </w:r>
          </w:p>
          <w:p w14:paraId="049BBBAF"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rPr>
                <w:lang w:eastAsia="zh-CN"/>
              </w:rPr>
              <w:tab/>
            </w:r>
            <w:r w:rsidRPr="00671C8B">
              <w:t>UDP session</w:t>
            </w:r>
            <w:r>
              <w:t xml:space="preserve"> index</w:t>
            </w:r>
          </w:p>
          <w:p w14:paraId="657BCAE4" w14:textId="77777777" w:rsidR="00820682" w:rsidRPr="00671C8B" w:rsidRDefault="00820682" w:rsidP="00820682">
            <w:pPr>
              <w:pStyle w:val="TableBody"/>
            </w:pPr>
          </w:p>
          <w:p w14:paraId="59236E02" w14:textId="77777777" w:rsidR="00820682" w:rsidRPr="00671C8B" w:rsidRDefault="00820682" w:rsidP="00820682">
            <w:pPr>
              <w:pStyle w:val="TableBody"/>
            </w:pPr>
            <w:r w:rsidRPr="00671C8B">
              <w:rPr>
                <w:b/>
              </w:rPr>
              <w:t>&lt;</w:t>
            </w:r>
            <w:proofErr w:type="spellStart"/>
            <w:r w:rsidRPr="00671C8B">
              <w:rPr>
                <w:b/>
              </w:rPr>
              <w:t>udp</w:t>
            </w:r>
            <w:proofErr w:type="spellEnd"/>
            <w:r w:rsidRPr="00671C8B">
              <w:rPr>
                <w:b/>
              </w:rPr>
              <w:t xml:space="preserve"> remote address&gt;</w:t>
            </w:r>
            <w:r w:rsidRPr="00671C8B">
              <w:rPr>
                <w:b/>
              </w:rPr>
              <w:tab/>
            </w:r>
            <w:r w:rsidRPr="00671C8B">
              <w:rPr>
                <w:lang w:eastAsia="zh-CN"/>
              </w:rPr>
              <w:t>IP address string</w:t>
            </w:r>
            <w:r w:rsidRPr="00671C8B">
              <w:t xml:space="preserve"> or explicit name of the remote host</w:t>
            </w:r>
          </w:p>
          <w:p w14:paraId="3F40331F" w14:textId="77777777" w:rsidR="00820682" w:rsidRPr="00671C8B" w:rsidRDefault="00820682" w:rsidP="00820682">
            <w:pPr>
              <w:pStyle w:val="TableBody"/>
            </w:pPr>
          </w:p>
          <w:p w14:paraId="1CF5F16C" w14:textId="77777777" w:rsidR="00820682" w:rsidRPr="00671C8B" w:rsidRDefault="00820682" w:rsidP="00820682">
            <w:pPr>
              <w:pStyle w:val="TableBody"/>
            </w:pPr>
            <w:r w:rsidRPr="00671C8B">
              <w:rPr>
                <w:b/>
              </w:rPr>
              <w:t>&lt;</w:t>
            </w:r>
            <w:proofErr w:type="spellStart"/>
            <w:r w:rsidRPr="00671C8B">
              <w:rPr>
                <w:b/>
              </w:rPr>
              <w:t>udp_port</w:t>
            </w:r>
            <w:proofErr w:type="spellEnd"/>
            <w:r w:rsidRPr="00671C8B">
              <w:rPr>
                <w:b/>
              </w:rPr>
              <w:t>&gt;</w:t>
            </w:r>
            <w:r w:rsidRPr="00DA5BF9">
              <w:tab/>
            </w:r>
            <w:r>
              <w:t xml:space="preserve">1 – </w:t>
            </w:r>
            <w:r w:rsidRPr="00671C8B">
              <w:t>65535</w:t>
            </w:r>
            <w:r>
              <w:tab/>
            </w:r>
            <w:r w:rsidRPr="00DA5BF9">
              <w:t xml:space="preserve">UDP </w:t>
            </w:r>
            <w:proofErr w:type="spellStart"/>
            <w:r w:rsidRPr="00DA5BF9">
              <w:t>peer</w:t>
            </w:r>
            <w:proofErr w:type="spellEnd"/>
            <w:r w:rsidRPr="00DA5BF9">
              <w:t xml:space="preserve"> port</w:t>
            </w:r>
          </w:p>
          <w:p w14:paraId="223B88D0" w14:textId="77777777" w:rsidR="00820682" w:rsidRPr="00671C8B" w:rsidRDefault="00820682" w:rsidP="00820682">
            <w:pPr>
              <w:pStyle w:val="TableBody"/>
            </w:pPr>
          </w:p>
          <w:p w14:paraId="60FC5F77" w14:textId="77777777" w:rsidR="00820682" w:rsidRPr="00671C8B" w:rsidRDefault="00820682" w:rsidP="00820682">
            <w:pPr>
              <w:pStyle w:val="TableBody"/>
              <w:rPr>
                <w:lang w:eastAsia="zh-CN"/>
              </w:rPr>
            </w:pPr>
            <w:r w:rsidRPr="00671C8B">
              <w:rPr>
                <w:b/>
              </w:rPr>
              <w:t>&lt;</w:t>
            </w:r>
            <w:proofErr w:type="spellStart"/>
            <w:r w:rsidRPr="00671C8B">
              <w:rPr>
                <w:b/>
              </w:rPr>
              <w:t>ndata</w:t>
            </w:r>
            <w:proofErr w:type="spellEnd"/>
            <w:r w:rsidRPr="00671C8B">
              <w:rPr>
                <w:b/>
              </w:rPr>
              <w:t>&gt;</w:t>
            </w:r>
            <w:r w:rsidRPr="00671C8B">
              <w:rPr>
                <w:lang w:eastAsia="zh-CN"/>
              </w:rPr>
              <w:tab/>
            </w:r>
            <w:r w:rsidRPr="00671C8B">
              <w:t>Number of bytes (max value 4294967295)</w:t>
            </w:r>
          </w:p>
          <w:p w14:paraId="4CE73225" w14:textId="77777777" w:rsidR="00820682" w:rsidRPr="00671C8B" w:rsidRDefault="00820682" w:rsidP="00820682">
            <w:pPr>
              <w:pStyle w:val="TableBody"/>
            </w:pPr>
          </w:p>
          <w:p w14:paraId="5C7B8E15" w14:textId="77777777" w:rsidR="00820682" w:rsidRPr="00671C8B" w:rsidRDefault="00820682" w:rsidP="00820682">
            <w:pPr>
              <w:pStyle w:val="TableBody"/>
              <w:rPr>
                <w:u w:val="single"/>
              </w:rPr>
            </w:pPr>
            <w:r w:rsidRPr="00671C8B">
              <w:rPr>
                <w:b/>
              </w:rPr>
              <w:t>&lt;</w:t>
            </w:r>
            <w:proofErr w:type="spellStart"/>
            <w:r w:rsidRPr="00671C8B">
              <w:rPr>
                <w:b/>
                <w:lang w:eastAsia="zh-CN"/>
              </w:rPr>
              <w:t>udp</w:t>
            </w:r>
            <w:r w:rsidRPr="00671C8B">
              <w:rPr>
                <w:b/>
              </w:rPr>
              <w:t>_notif</w:t>
            </w:r>
            <w:proofErr w:type="spellEnd"/>
            <w:r w:rsidRPr="00671C8B">
              <w:rPr>
                <w:b/>
              </w:rPr>
              <w:t>&gt;</w:t>
            </w:r>
            <w:r w:rsidRPr="00671C8B">
              <w:rPr>
                <w:b/>
              </w:rPr>
              <w:tab/>
            </w:r>
            <w:r w:rsidRPr="00671C8B">
              <w:t>See command AT+K</w:t>
            </w:r>
            <w:r w:rsidRPr="00671C8B">
              <w:rPr>
                <w:lang w:eastAsia="zh-CN"/>
              </w:rPr>
              <w:t>UDPCFG</w:t>
            </w:r>
          </w:p>
        </w:tc>
      </w:tr>
      <w:tr w:rsidR="00820682" w:rsidRPr="00671C8B" w14:paraId="3D183CE4" w14:textId="77777777" w:rsidTr="00820682">
        <w:tc>
          <w:tcPr>
            <w:tcW w:w="1728" w:type="dxa"/>
          </w:tcPr>
          <w:p w14:paraId="15F19628" w14:textId="77777777" w:rsidR="00820682" w:rsidRPr="00671C8B" w:rsidRDefault="00820682" w:rsidP="00820682">
            <w:pPr>
              <w:pStyle w:val="TableBody"/>
              <w:rPr>
                <w:u w:val="single"/>
              </w:rPr>
            </w:pPr>
            <w:r w:rsidRPr="00671C8B">
              <w:rPr>
                <w:u w:val="single"/>
              </w:rPr>
              <w:lastRenderedPageBreak/>
              <w:t>Reference</w:t>
            </w:r>
          </w:p>
          <w:p w14:paraId="701A44C2" w14:textId="77777777" w:rsidR="00820682" w:rsidRPr="00671C8B" w:rsidRDefault="00820682" w:rsidP="00820682">
            <w:pPr>
              <w:pStyle w:val="TableBody"/>
            </w:pPr>
            <w:r w:rsidRPr="00671C8B">
              <w:t>Sierra Wireless Proprietary</w:t>
            </w:r>
          </w:p>
        </w:tc>
        <w:tc>
          <w:tcPr>
            <w:tcW w:w="7560" w:type="dxa"/>
          </w:tcPr>
          <w:p w14:paraId="3ACCCA93" w14:textId="77777777" w:rsidR="00820682" w:rsidRPr="00671C8B" w:rsidRDefault="00820682" w:rsidP="00820682">
            <w:pPr>
              <w:pStyle w:val="TableBody"/>
              <w:rPr>
                <w:u w:val="single"/>
                <w:lang w:eastAsia="zh-CN"/>
              </w:rPr>
            </w:pPr>
            <w:r w:rsidRPr="00671C8B">
              <w:rPr>
                <w:u w:val="single"/>
              </w:rPr>
              <w:t>Notes</w:t>
            </w:r>
          </w:p>
          <w:p w14:paraId="5D844C3B" w14:textId="77777777" w:rsidR="00820682" w:rsidRPr="00671C8B" w:rsidRDefault="00820682" w:rsidP="00820682">
            <w:pPr>
              <w:pStyle w:val="TableBody"/>
              <w:numPr>
                <w:ilvl w:val="0"/>
                <w:numId w:val="81"/>
              </w:numPr>
            </w:pPr>
            <w:r w:rsidRPr="00671C8B">
              <w:t xml:space="preserve">All data </w:t>
            </w:r>
            <w:r w:rsidRPr="00671C8B">
              <w:rPr>
                <w:lang w:eastAsia="zh-CN"/>
              </w:rPr>
              <w:t>will</w:t>
            </w:r>
            <w:r w:rsidRPr="00671C8B">
              <w:t xml:space="preserve"> be sent out ignoring </w:t>
            </w:r>
            <w:r w:rsidRPr="00671C8B">
              <w:rPr>
                <w:rFonts w:eastAsia="SimSun"/>
              </w:rPr>
              <w:t>&lt;</w:t>
            </w:r>
            <w:proofErr w:type="spellStart"/>
            <w:r w:rsidRPr="00671C8B">
              <w:rPr>
                <w:rFonts w:eastAsia="SimSun"/>
              </w:rPr>
              <w:t>ndata</w:t>
            </w:r>
            <w:proofErr w:type="spellEnd"/>
            <w:r w:rsidRPr="00671C8B">
              <w:rPr>
                <w:rFonts w:eastAsia="SimSun"/>
              </w:rPr>
              <w:t>&gt;</w:t>
            </w:r>
            <w:r w:rsidRPr="00671C8B">
              <w:t xml:space="preserve">. If data </w:t>
            </w:r>
            <w:r w:rsidRPr="00671C8B">
              <w:rPr>
                <w:lang w:eastAsia="zh-CN"/>
              </w:rPr>
              <w:t xml:space="preserve">sent </w:t>
            </w:r>
            <w:r w:rsidRPr="00671C8B">
              <w:t xml:space="preserve">is not equal to </w:t>
            </w:r>
            <w:r w:rsidRPr="00671C8B">
              <w:rPr>
                <w:rFonts w:eastAsia="SimSun"/>
              </w:rPr>
              <w:t>&lt;</w:t>
            </w:r>
            <w:proofErr w:type="spellStart"/>
            <w:r w:rsidRPr="00671C8B">
              <w:rPr>
                <w:rFonts w:eastAsia="SimSun"/>
              </w:rPr>
              <w:t>ndata</w:t>
            </w:r>
            <w:proofErr w:type="spellEnd"/>
            <w:r w:rsidRPr="00671C8B">
              <w:rPr>
                <w:rFonts w:eastAsia="SimSun"/>
              </w:rPr>
              <w:t>&gt;</w:t>
            </w:r>
            <w:r w:rsidRPr="00671C8B">
              <w:t xml:space="preserve"> then </w:t>
            </w:r>
            <w:r>
              <w:t>+</w:t>
            </w:r>
            <w:r w:rsidRPr="00671C8B">
              <w:rPr>
                <w:rFonts w:eastAsia="SimSun"/>
              </w:rPr>
              <w:t>KUDP_NOTIF</w:t>
            </w:r>
            <w:r w:rsidRPr="00671C8B">
              <w:t xml:space="preserve"> </w:t>
            </w:r>
            <w:r>
              <w:t>will be displayed.</w:t>
            </w:r>
          </w:p>
          <w:p w14:paraId="376D63AD" w14:textId="77777777" w:rsidR="00820682" w:rsidRPr="00CB4B23" w:rsidRDefault="00820682" w:rsidP="00820682">
            <w:pPr>
              <w:pStyle w:val="TableBody"/>
              <w:numPr>
                <w:ilvl w:val="0"/>
                <w:numId w:val="81"/>
              </w:numPr>
              <w:rPr>
                <w:lang w:eastAsia="zh-CN"/>
              </w:rPr>
            </w:pPr>
            <w:r w:rsidRPr="00671C8B">
              <w:rPr>
                <w:rFonts w:eastAsia="SimSun"/>
              </w:rPr>
              <w:t>&lt;</w:t>
            </w:r>
            <w:proofErr w:type="spellStart"/>
            <w:r w:rsidRPr="00671C8B">
              <w:rPr>
                <w:rFonts w:eastAsia="SimSun"/>
              </w:rPr>
              <w:t>ndata</w:t>
            </w:r>
            <w:proofErr w:type="spellEnd"/>
            <w:r w:rsidRPr="00671C8B">
              <w:rPr>
                <w:rFonts w:eastAsia="SimSun"/>
              </w:rPr>
              <w:t>&gt;</w:t>
            </w:r>
            <w:r w:rsidRPr="00671C8B">
              <w:t xml:space="preserve"> is the </w:t>
            </w:r>
            <w:r w:rsidRPr="00671C8B">
              <w:rPr>
                <w:lang w:eastAsia="zh-CN"/>
              </w:rPr>
              <w:t xml:space="preserve">data </w:t>
            </w:r>
            <w:r w:rsidRPr="00671C8B">
              <w:t xml:space="preserve">size without </w:t>
            </w:r>
            <w:r w:rsidRPr="00671C8B">
              <w:rPr>
                <w:rFonts w:eastAsia="SimSun"/>
              </w:rPr>
              <w:t>&lt;EOF pattern&gt;</w:t>
            </w:r>
            <w:r>
              <w:rPr>
                <w:rFonts w:eastAsia="SimSun"/>
              </w:rPr>
              <w:t>.</w:t>
            </w:r>
          </w:p>
          <w:p w14:paraId="7A95C16E" w14:textId="77777777" w:rsidR="00820682" w:rsidRPr="00671C8B" w:rsidRDefault="00820682" w:rsidP="00820682">
            <w:pPr>
              <w:pStyle w:val="TableBody"/>
              <w:numPr>
                <w:ilvl w:val="0"/>
                <w:numId w:val="81"/>
              </w:numPr>
              <w:rPr>
                <w:lang w:eastAsia="zh-CN"/>
              </w:rPr>
            </w:pPr>
            <w:r w:rsidRPr="00501879">
              <w:rPr>
                <w:lang w:eastAsia="zh-CN"/>
              </w:rPr>
              <w:t>It is highly recommended to configure the module for hardware flow control using AT&amp;K3 before using this command</w:t>
            </w:r>
            <w:r>
              <w:rPr>
                <w:lang w:eastAsia="zh-CN"/>
              </w:rPr>
              <w:t>.</w:t>
            </w:r>
          </w:p>
          <w:p w14:paraId="5E2A9424" w14:textId="77777777" w:rsidR="00820682" w:rsidRPr="00671C8B" w:rsidRDefault="00820682" w:rsidP="00820682">
            <w:pPr>
              <w:pStyle w:val="TableBody"/>
              <w:numPr>
                <w:ilvl w:val="0"/>
                <w:numId w:val="81"/>
              </w:numPr>
            </w:pPr>
            <w:r>
              <w:t xml:space="preserve">Refer to </w:t>
            </w:r>
            <w:r w:rsidRPr="00671C8B">
              <w:t>AT&amp;D</w:t>
            </w:r>
            <w:r>
              <w:t xml:space="preserve"> for the behavior of DTR drop</w:t>
            </w:r>
            <w:r>
              <w:rPr>
                <w:rFonts w:eastAsia="SimSun"/>
              </w:rPr>
              <w:t>.</w:t>
            </w:r>
          </w:p>
          <w:p w14:paraId="22821A99" w14:textId="77777777" w:rsidR="00820682" w:rsidRPr="00671C8B" w:rsidRDefault="00820682" w:rsidP="00820682">
            <w:pPr>
              <w:pStyle w:val="TableBody"/>
              <w:numPr>
                <w:ilvl w:val="0"/>
                <w:numId w:val="81"/>
              </w:numPr>
            </w:pPr>
            <w:r w:rsidRPr="00671C8B">
              <w:t>The maximum transmission unit (MTU) is 1500 Bytes</w:t>
            </w:r>
            <w:r>
              <w:t>.</w:t>
            </w:r>
          </w:p>
          <w:p w14:paraId="74431A2C" w14:textId="77777777" w:rsidR="00820682" w:rsidRPr="00E0527E" w:rsidRDefault="00820682" w:rsidP="00820682">
            <w:pPr>
              <w:pStyle w:val="TableBody"/>
              <w:numPr>
                <w:ilvl w:val="0"/>
                <w:numId w:val="81"/>
              </w:numPr>
              <w:rPr>
                <w:u w:val="single"/>
              </w:rPr>
            </w:pPr>
            <w:r w:rsidRPr="00671C8B">
              <w:t>The &lt;</w:t>
            </w:r>
            <w:proofErr w:type="spellStart"/>
            <w:r w:rsidRPr="00671C8B">
              <w:t>udp</w:t>
            </w:r>
            <w:proofErr w:type="spellEnd"/>
            <w:r w:rsidRPr="00671C8B">
              <w:t xml:space="preserve"> remote address&gt; and &lt;</w:t>
            </w:r>
            <w:proofErr w:type="spellStart"/>
            <w:r w:rsidRPr="00671C8B">
              <w:t>udp_port</w:t>
            </w:r>
            <w:proofErr w:type="spellEnd"/>
            <w:r w:rsidRPr="00671C8B">
              <w:t xml:space="preserve">&gt; are </w:t>
            </w:r>
            <w:r>
              <w:t xml:space="preserve">saved internally </w:t>
            </w:r>
            <w:r w:rsidRPr="00671C8B">
              <w:t>such that they can be omitted in subsequent calls of +KUDPSND.</w:t>
            </w:r>
          </w:p>
          <w:p w14:paraId="4D500BD6" w14:textId="77777777" w:rsidR="00820682" w:rsidRDefault="00820682" w:rsidP="00820682">
            <w:pPr>
              <w:pStyle w:val="TableBody"/>
              <w:numPr>
                <w:ilvl w:val="0"/>
                <w:numId w:val="81"/>
              </w:numPr>
            </w:pPr>
            <w:r w:rsidRPr="00E0527E">
              <w:t>The packet segmentation is controlled by +KIPOPT with &lt;</w:t>
            </w:r>
            <w:proofErr w:type="spellStart"/>
            <w:r w:rsidRPr="00E0527E">
              <w:t>option_id</w:t>
            </w:r>
            <w:proofErr w:type="spellEnd"/>
            <w:r w:rsidRPr="00E0527E">
              <w:t xml:space="preserve">&gt;=0, and the maximum UDP packet size is limited by &lt;send size v4&gt; (1472 bytes) or &lt;send size </w:t>
            </w:r>
            <w:r>
              <w:t>v6&gt; (1452 bytes). Default value</w:t>
            </w:r>
            <w:r w:rsidRPr="00E0527E">
              <w:t xml:space="preserve"> </w:t>
            </w:r>
            <w:r>
              <w:t xml:space="preserve">for both parameters is </w:t>
            </w:r>
            <w:r w:rsidRPr="00E0527E">
              <w:t>1020 bytes.</w:t>
            </w:r>
          </w:p>
          <w:p w14:paraId="12E2E258" w14:textId="77777777" w:rsidR="00820682" w:rsidRDefault="00820682" w:rsidP="00820682">
            <w:pPr>
              <w:pStyle w:val="TableBody"/>
              <w:numPr>
                <w:ilvl w:val="0"/>
                <w:numId w:val="81"/>
              </w:numPr>
            </w:pPr>
            <w:commentRangeStart w:id="370"/>
            <w:r>
              <w:t>The data session is automatically ended when &lt;</w:t>
            </w:r>
            <w:proofErr w:type="spellStart"/>
            <w:r>
              <w:t>ndata</w:t>
            </w:r>
            <w:proofErr w:type="spellEnd"/>
            <w:r>
              <w:t>&gt; data bytes are sent/received, and the module returns to command state and returns OK.</w:t>
            </w:r>
          </w:p>
          <w:p w14:paraId="2511F607" w14:textId="77777777" w:rsidR="00820682" w:rsidRPr="00E0527E" w:rsidRDefault="00820682" w:rsidP="00820682">
            <w:pPr>
              <w:pStyle w:val="TableBody"/>
              <w:numPr>
                <w:ilvl w:val="0"/>
                <w:numId w:val="81"/>
              </w:numPr>
            </w:pPr>
            <w:r>
              <w:t xml:space="preserve">The data session can also be ended by &lt;EOF pattern&gt;, +++ or DTR. Refer to section </w:t>
            </w:r>
            <w:r>
              <w:fldChar w:fldCharType="begin"/>
            </w:r>
            <w:r>
              <w:instrText xml:space="preserve"> REF _Ref451179867 \w \h </w:instrText>
            </w:r>
            <w:r>
              <w:fldChar w:fldCharType="separate"/>
            </w:r>
            <w:r>
              <w:t>18.9</w:t>
            </w:r>
            <w:r>
              <w:fldChar w:fldCharType="end"/>
            </w:r>
            <w:r>
              <w:t xml:space="preserve"> </w:t>
            </w:r>
            <w:r>
              <w:fldChar w:fldCharType="begin"/>
            </w:r>
            <w:r>
              <w:instrText xml:space="preserve"> REF _Ref451179867 \h </w:instrText>
            </w:r>
            <w:r>
              <w:fldChar w:fldCharType="separate"/>
            </w:r>
            <w:r w:rsidRPr="00671C8B">
              <w:t>Switch Data/Command Mode DTR +++ ATO Behavior Table</w:t>
            </w:r>
            <w:r>
              <w:fldChar w:fldCharType="end"/>
            </w:r>
            <w:r>
              <w:t xml:space="preserve"> for the behavior of +++, DTR or ATO.</w:t>
            </w:r>
            <w:commentRangeEnd w:id="370"/>
            <w:r>
              <w:rPr>
                <w:rStyle w:val="CommentReference"/>
                <w:rFonts w:ascii="Verdana" w:hAnsi="Verdana" w:cs="Times New Roman"/>
                <w:lang w:eastAsia="en-US"/>
              </w:rPr>
              <w:commentReference w:id="370"/>
            </w:r>
          </w:p>
        </w:tc>
      </w:tr>
    </w:tbl>
    <w:p w14:paraId="65E4C234" w14:textId="77777777" w:rsidR="00820682" w:rsidRPr="00671C8B" w:rsidRDefault="00820682" w:rsidP="00820682">
      <w:pPr>
        <w:pStyle w:val="Heading3"/>
      </w:pPr>
      <w:bookmarkStart w:id="371" w:name="_Toc448912352"/>
      <w:bookmarkStart w:id="372" w:name="_Toc486251769"/>
      <w:bookmarkStart w:id="373" w:name="_Toc489371256"/>
      <w:bookmarkStart w:id="374" w:name="_Toc511294406"/>
      <w:r w:rsidRPr="00671C8B">
        <w:t>+KUDPCLOSE Command: Close Current UDP Operation</w:t>
      </w:r>
      <w:bookmarkEnd w:id="371"/>
      <w:bookmarkEnd w:id="372"/>
      <w:bookmarkEnd w:id="373"/>
      <w:bookmarkEnd w:id="374"/>
    </w:p>
    <w:tbl>
      <w:tblPr>
        <w:tblStyle w:val="TableSWIleft"/>
        <w:tblW w:w="9288" w:type="dxa"/>
        <w:tblLayout w:type="fixed"/>
        <w:tblLook w:val="04A0" w:firstRow="1" w:lastRow="0" w:firstColumn="1" w:lastColumn="0" w:noHBand="0" w:noVBand="1"/>
      </w:tblPr>
      <w:tblGrid>
        <w:gridCol w:w="1728"/>
        <w:gridCol w:w="7560"/>
      </w:tblGrid>
      <w:tr w:rsidR="00820682" w:rsidRPr="00671C8B" w14:paraId="2809CD3D"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13FB3AC1" w14:textId="4F74C745" w:rsidR="00820682" w:rsidRPr="00671C8B" w:rsidRDefault="004D02D6" w:rsidP="00820682">
            <w:pPr>
              <w:pStyle w:val="TableRowHead"/>
              <w:spacing w:before="144" w:after="144"/>
            </w:pPr>
            <w:r>
              <w:t>HL78xx</w:t>
            </w:r>
          </w:p>
        </w:tc>
      </w:tr>
      <w:tr w:rsidR="00820682" w:rsidRPr="00671C8B" w14:paraId="580E537F" w14:textId="77777777" w:rsidTr="00820682">
        <w:trPr>
          <w:cantSplit w:val="0"/>
        </w:trPr>
        <w:tc>
          <w:tcPr>
            <w:tcW w:w="1728" w:type="dxa"/>
          </w:tcPr>
          <w:p w14:paraId="1B136FCF" w14:textId="77777777" w:rsidR="00820682" w:rsidRDefault="00820682" w:rsidP="00820682">
            <w:pPr>
              <w:pStyle w:val="TableBody"/>
            </w:pPr>
            <w:r>
              <w:rPr>
                <w:i/>
              </w:rPr>
              <w:t>Test command</w:t>
            </w:r>
          </w:p>
          <w:p w14:paraId="53B51916" w14:textId="77777777" w:rsidR="00820682" w:rsidRDefault="00820682" w:rsidP="00820682">
            <w:pPr>
              <w:pStyle w:val="TableBody"/>
            </w:pPr>
          </w:p>
          <w:p w14:paraId="6590465E" w14:textId="77777777" w:rsidR="00820682" w:rsidRDefault="00820682" w:rsidP="00820682">
            <w:pPr>
              <w:pStyle w:val="TableBody"/>
            </w:pPr>
            <w:r w:rsidRPr="00DA5BF9">
              <w:rPr>
                <w:u w:val="single"/>
              </w:rPr>
              <w:t>Syntax</w:t>
            </w:r>
          </w:p>
          <w:p w14:paraId="6AE87B22" w14:textId="77777777" w:rsidR="00820682" w:rsidRPr="00DA5BF9" w:rsidDel="00587C8D" w:rsidRDefault="00820682" w:rsidP="00820682">
            <w:pPr>
              <w:pStyle w:val="TableBody"/>
              <w:rPr>
                <w:b/>
              </w:rPr>
            </w:pPr>
            <w:r w:rsidRPr="00DA5BF9">
              <w:rPr>
                <w:b/>
              </w:rPr>
              <w:t>AT+KUDPCLOSE=?</w:t>
            </w:r>
          </w:p>
        </w:tc>
        <w:tc>
          <w:tcPr>
            <w:tcW w:w="7560" w:type="dxa"/>
          </w:tcPr>
          <w:p w14:paraId="73C8B245" w14:textId="77777777" w:rsidR="00820682" w:rsidRDefault="00820682" w:rsidP="00820682">
            <w:pPr>
              <w:pStyle w:val="TableBody"/>
              <w:rPr>
                <w:u w:val="single"/>
              </w:rPr>
            </w:pPr>
          </w:p>
          <w:p w14:paraId="756C090F" w14:textId="77777777" w:rsidR="00820682" w:rsidRDefault="00820682" w:rsidP="00820682">
            <w:pPr>
              <w:pStyle w:val="TableBody"/>
              <w:rPr>
                <w:u w:val="single"/>
              </w:rPr>
            </w:pPr>
          </w:p>
          <w:p w14:paraId="4CA4785D" w14:textId="77777777" w:rsidR="00820682" w:rsidRDefault="00820682" w:rsidP="00820682">
            <w:pPr>
              <w:pStyle w:val="TableBody"/>
            </w:pPr>
            <w:r>
              <w:rPr>
                <w:u w:val="single"/>
              </w:rPr>
              <w:t>Response</w:t>
            </w:r>
          </w:p>
          <w:p w14:paraId="5CAA619F" w14:textId="77777777" w:rsidR="00820682" w:rsidRPr="00DA5BF9" w:rsidRDefault="00820682" w:rsidP="00820682">
            <w:pPr>
              <w:pStyle w:val="TableBody"/>
              <w:rPr>
                <w:b/>
              </w:rPr>
            </w:pPr>
            <w:r w:rsidRPr="00DA5BF9">
              <w:rPr>
                <w:b/>
              </w:rPr>
              <w:t>+KUDPCLOSE: (</w:t>
            </w:r>
            <w:r>
              <w:t xml:space="preserve">list of possible </w:t>
            </w:r>
            <w:r w:rsidRPr="00DA5BF9">
              <w:rPr>
                <w:b/>
              </w:rPr>
              <w:t>&lt;</w:t>
            </w:r>
            <w:proofErr w:type="spellStart"/>
            <w:r w:rsidRPr="00DA5BF9">
              <w:rPr>
                <w:b/>
              </w:rPr>
              <w:t>session_id</w:t>
            </w:r>
            <w:proofErr w:type="spellEnd"/>
            <w:r w:rsidRPr="00DA5BF9">
              <w:rPr>
                <w:b/>
              </w:rPr>
              <w:t>&gt;</w:t>
            </w:r>
            <w:r>
              <w:t>s</w:t>
            </w:r>
            <w:proofErr w:type="gramStart"/>
            <w:r w:rsidRPr="00DA5BF9">
              <w:rPr>
                <w:b/>
              </w:rPr>
              <w:t>),(</w:t>
            </w:r>
            <w:proofErr w:type="gramEnd"/>
            <w:r>
              <w:t xml:space="preserve">list of possible </w:t>
            </w:r>
            <w:r w:rsidRPr="00DA5BF9">
              <w:rPr>
                <w:b/>
              </w:rPr>
              <w:t>&lt;</w:t>
            </w:r>
            <w:proofErr w:type="spellStart"/>
            <w:r w:rsidRPr="00DA5BF9">
              <w:rPr>
                <w:b/>
              </w:rPr>
              <w:t>keep_cfg</w:t>
            </w:r>
            <w:proofErr w:type="spellEnd"/>
            <w:r w:rsidRPr="00DA5BF9">
              <w:rPr>
                <w:b/>
              </w:rPr>
              <w:t>&gt;</w:t>
            </w:r>
            <w:r>
              <w:t>s</w:t>
            </w:r>
            <w:r w:rsidRPr="00DA5BF9">
              <w:rPr>
                <w:b/>
              </w:rPr>
              <w:t>)</w:t>
            </w:r>
          </w:p>
          <w:p w14:paraId="0F7008CD" w14:textId="77777777" w:rsidR="00820682" w:rsidRPr="00DA5BF9" w:rsidRDefault="00820682" w:rsidP="00820682">
            <w:pPr>
              <w:pStyle w:val="TableBody"/>
            </w:pPr>
            <w:r w:rsidRPr="00DA5BF9">
              <w:rPr>
                <w:b/>
              </w:rPr>
              <w:t>OK</w:t>
            </w:r>
          </w:p>
        </w:tc>
      </w:tr>
      <w:tr w:rsidR="00820682" w:rsidRPr="00671C8B" w14:paraId="2B18154C" w14:textId="77777777" w:rsidTr="00820682">
        <w:tc>
          <w:tcPr>
            <w:tcW w:w="1728" w:type="dxa"/>
          </w:tcPr>
          <w:p w14:paraId="38A623BA" w14:textId="77777777" w:rsidR="00820682" w:rsidRPr="00671C8B" w:rsidRDefault="00820682" w:rsidP="00820682">
            <w:pPr>
              <w:pStyle w:val="TableBody"/>
              <w:rPr>
                <w:i/>
              </w:rPr>
            </w:pPr>
            <w:r>
              <w:rPr>
                <w:i/>
              </w:rPr>
              <w:t xml:space="preserve">Write </w:t>
            </w:r>
            <w:r w:rsidRPr="00671C8B">
              <w:rPr>
                <w:i/>
              </w:rPr>
              <w:t>command</w:t>
            </w:r>
          </w:p>
          <w:p w14:paraId="58B56252" w14:textId="77777777" w:rsidR="00820682" w:rsidRPr="00671C8B" w:rsidRDefault="00820682" w:rsidP="00820682">
            <w:pPr>
              <w:pStyle w:val="TableBody"/>
            </w:pPr>
          </w:p>
          <w:p w14:paraId="4189D621" w14:textId="77777777" w:rsidR="00820682" w:rsidRPr="00671C8B" w:rsidRDefault="00820682" w:rsidP="00820682">
            <w:pPr>
              <w:pStyle w:val="TableBody"/>
              <w:rPr>
                <w:u w:val="single"/>
              </w:rPr>
            </w:pPr>
            <w:r w:rsidRPr="00671C8B">
              <w:rPr>
                <w:u w:val="single"/>
              </w:rPr>
              <w:t>Syntax</w:t>
            </w:r>
          </w:p>
          <w:p w14:paraId="5FE890DE" w14:textId="77777777" w:rsidR="00820682" w:rsidRPr="00671C8B" w:rsidRDefault="00820682" w:rsidP="00820682">
            <w:pPr>
              <w:pStyle w:val="TableBody"/>
              <w:rPr>
                <w:u w:val="single"/>
              </w:rPr>
            </w:pPr>
            <w:r w:rsidRPr="00671C8B">
              <w:rPr>
                <w:b/>
              </w:rPr>
              <w:t>AT+KUDPCLOSE=&lt;</w:t>
            </w:r>
            <w:proofErr w:type="spellStart"/>
            <w:r w:rsidRPr="00671C8B">
              <w:rPr>
                <w:b/>
              </w:rPr>
              <w:t>session_id</w:t>
            </w:r>
            <w:proofErr w:type="spellEnd"/>
            <w:r w:rsidRPr="00671C8B">
              <w:rPr>
                <w:b/>
              </w:rPr>
              <w:t>&gt;</w:t>
            </w:r>
            <w:r>
              <w:rPr>
                <w:b/>
              </w:rPr>
              <w:br/>
            </w:r>
            <w:proofErr w:type="gramStart"/>
            <w:r w:rsidRPr="00671C8B">
              <w:rPr>
                <w:b/>
              </w:rPr>
              <w:t>[,&lt;</w:t>
            </w:r>
            <w:proofErr w:type="spellStart"/>
            <w:proofErr w:type="gramEnd"/>
            <w:r w:rsidRPr="00671C8B">
              <w:rPr>
                <w:b/>
              </w:rPr>
              <w:t>keep_cfg</w:t>
            </w:r>
            <w:proofErr w:type="spellEnd"/>
            <w:r w:rsidRPr="00671C8B">
              <w:rPr>
                <w:b/>
              </w:rPr>
              <w:t>&gt;]</w:t>
            </w:r>
          </w:p>
        </w:tc>
        <w:tc>
          <w:tcPr>
            <w:tcW w:w="7560" w:type="dxa"/>
          </w:tcPr>
          <w:p w14:paraId="780A8F87" w14:textId="77777777" w:rsidR="00820682" w:rsidRPr="00671C8B" w:rsidRDefault="00820682" w:rsidP="00820682">
            <w:pPr>
              <w:pStyle w:val="TableBody"/>
              <w:rPr>
                <w:u w:val="single"/>
              </w:rPr>
            </w:pPr>
          </w:p>
          <w:p w14:paraId="48312A0D" w14:textId="77777777" w:rsidR="00820682" w:rsidRPr="00671C8B" w:rsidRDefault="00820682" w:rsidP="00820682">
            <w:pPr>
              <w:pStyle w:val="TableBody"/>
              <w:rPr>
                <w:u w:val="single"/>
              </w:rPr>
            </w:pPr>
          </w:p>
          <w:p w14:paraId="2126FFE1" w14:textId="77777777" w:rsidR="00820682" w:rsidRPr="00671C8B" w:rsidRDefault="00820682" w:rsidP="00820682">
            <w:pPr>
              <w:pStyle w:val="TableBody"/>
              <w:rPr>
                <w:u w:val="single"/>
              </w:rPr>
            </w:pPr>
            <w:r w:rsidRPr="00671C8B">
              <w:rPr>
                <w:u w:val="single"/>
              </w:rPr>
              <w:t>Response</w:t>
            </w:r>
          </w:p>
          <w:p w14:paraId="70331554" w14:textId="77777777" w:rsidR="00820682" w:rsidRDefault="00820682" w:rsidP="00820682">
            <w:pPr>
              <w:pStyle w:val="TableBody"/>
              <w:rPr>
                <w:b/>
              </w:rPr>
            </w:pPr>
            <w:r w:rsidRPr="00671C8B">
              <w:rPr>
                <w:b/>
              </w:rPr>
              <w:t>OK</w:t>
            </w:r>
          </w:p>
          <w:p w14:paraId="72C6395D" w14:textId="77777777" w:rsidR="00820682" w:rsidRPr="00476469" w:rsidRDefault="00820682" w:rsidP="00820682">
            <w:pPr>
              <w:pStyle w:val="TableBody"/>
            </w:pPr>
          </w:p>
          <w:p w14:paraId="39939CBF" w14:textId="77777777" w:rsidR="00820682" w:rsidRPr="00671C8B" w:rsidRDefault="00820682" w:rsidP="00820682">
            <w:pPr>
              <w:pStyle w:val="TableBody"/>
              <w:rPr>
                <w:b/>
              </w:rPr>
            </w:pPr>
            <w:r w:rsidRPr="00476469">
              <w:t>or</w:t>
            </w:r>
          </w:p>
          <w:p w14:paraId="6EF11DE1" w14:textId="77777777" w:rsidR="00820682" w:rsidRPr="00671C8B" w:rsidRDefault="00820682" w:rsidP="00820682">
            <w:pPr>
              <w:pStyle w:val="TableBody"/>
              <w:rPr>
                <w:b/>
              </w:rPr>
            </w:pPr>
            <w:r w:rsidRPr="00671C8B">
              <w:rPr>
                <w:b/>
              </w:rPr>
              <w:t>+KUDP_NOTIF: &lt;</w:t>
            </w:r>
            <w:proofErr w:type="spellStart"/>
            <w:r w:rsidRPr="00671C8B">
              <w:rPr>
                <w:b/>
              </w:rPr>
              <w:t>session_id</w:t>
            </w:r>
            <w:proofErr w:type="spellEnd"/>
            <w:r w:rsidRPr="00671C8B">
              <w:rPr>
                <w:b/>
              </w:rPr>
              <w:t>&gt;,</w:t>
            </w:r>
            <w:r w:rsidRPr="00671C8B">
              <w:rPr>
                <w:b/>
                <w:lang w:eastAsia="zh-CN"/>
              </w:rPr>
              <w:t xml:space="preserve"> </w:t>
            </w:r>
            <w:r w:rsidRPr="00671C8B">
              <w:rPr>
                <w:b/>
              </w:rPr>
              <w:t>&lt;</w:t>
            </w:r>
            <w:proofErr w:type="spellStart"/>
            <w:r w:rsidRPr="00671C8B">
              <w:rPr>
                <w:b/>
              </w:rPr>
              <w:t>udp_notif</w:t>
            </w:r>
            <w:proofErr w:type="spellEnd"/>
            <w:r w:rsidRPr="00671C8B">
              <w:rPr>
                <w:b/>
              </w:rPr>
              <w:t>&gt;</w:t>
            </w:r>
          </w:p>
          <w:p w14:paraId="3314406B" w14:textId="77777777" w:rsidR="00820682" w:rsidRPr="00671C8B" w:rsidRDefault="00820682" w:rsidP="00820682">
            <w:pPr>
              <w:pStyle w:val="TableBody"/>
              <w:rPr>
                <w:u w:val="single"/>
              </w:rPr>
            </w:pPr>
          </w:p>
          <w:p w14:paraId="2AF81021" w14:textId="77777777" w:rsidR="00820682" w:rsidRPr="00671C8B" w:rsidRDefault="00820682" w:rsidP="00820682">
            <w:pPr>
              <w:pStyle w:val="TableBody"/>
              <w:rPr>
                <w:u w:val="single"/>
              </w:rPr>
            </w:pPr>
            <w:r w:rsidRPr="00671C8B">
              <w:rPr>
                <w:u w:val="single"/>
              </w:rPr>
              <w:t>Parameters</w:t>
            </w:r>
          </w:p>
          <w:p w14:paraId="098F91DE"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tab/>
              <w:t>UDP session</w:t>
            </w:r>
            <w:r>
              <w:t xml:space="preserve"> index</w:t>
            </w:r>
          </w:p>
          <w:p w14:paraId="63DB96E3" w14:textId="77777777" w:rsidR="00820682" w:rsidRPr="00671C8B" w:rsidRDefault="00820682" w:rsidP="00820682">
            <w:pPr>
              <w:pStyle w:val="TableBody"/>
              <w:rPr>
                <w:b/>
              </w:rPr>
            </w:pPr>
          </w:p>
          <w:p w14:paraId="7A3866DE" w14:textId="77777777" w:rsidR="00820682" w:rsidRPr="00671C8B" w:rsidRDefault="00820682" w:rsidP="00820682">
            <w:pPr>
              <w:pStyle w:val="TableBody"/>
              <w:rPr>
                <w:lang w:eastAsia="zh-CN"/>
              </w:rPr>
            </w:pPr>
            <w:r w:rsidRPr="00671C8B">
              <w:rPr>
                <w:b/>
              </w:rPr>
              <w:t>&lt;</w:t>
            </w:r>
            <w:proofErr w:type="spellStart"/>
            <w:r w:rsidRPr="00671C8B">
              <w:rPr>
                <w:b/>
                <w:lang w:eastAsia="zh-CN"/>
              </w:rPr>
              <w:t>udp</w:t>
            </w:r>
            <w:r w:rsidRPr="00671C8B">
              <w:rPr>
                <w:b/>
              </w:rPr>
              <w:t>_notif</w:t>
            </w:r>
            <w:proofErr w:type="spellEnd"/>
            <w:r w:rsidRPr="00671C8B">
              <w:rPr>
                <w:b/>
              </w:rPr>
              <w:t>&gt;</w:t>
            </w:r>
            <w:r w:rsidRPr="00671C8B">
              <w:rPr>
                <w:b/>
              </w:rPr>
              <w:tab/>
            </w:r>
            <w:r w:rsidRPr="00671C8B">
              <w:t>See command AT+K</w:t>
            </w:r>
            <w:r w:rsidRPr="00671C8B">
              <w:rPr>
                <w:lang w:eastAsia="zh-CN"/>
              </w:rPr>
              <w:t>UDPCFG</w:t>
            </w:r>
          </w:p>
          <w:p w14:paraId="60CF3BC5" w14:textId="77777777" w:rsidR="00820682" w:rsidRPr="00671C8B" w:rsidRDefault="00820682" w:rsidP="00820682">
            <w:pPr>
              <w:pStyle w:val="TableBody"/>
              <w:rPr>
                <w:b/>
              </w:rPr>
            </w:pPr>
          </w:p>
          <w:p w14:paraId="0934EEC7" w14:textId="77777777" w:rsidR="00820682" w:rsidRPr="00671C8B" w:rsidRDefault="00820682" w:rsidP="00820682">
            <w:pPr>
              <w:pStyle w:val="TableBody"/>
            </w:pPr>
            <w:r w:rsidRPr="00671C8B">
              <w:rPr>
                <w:b/>
              </w:rPr>
              <w:t>&lt;</w:t>
            </w:r>
            <w:proofErr w:type="spellStart"/>
            <w:r w:rsidRPr="00671C8B">
              <w:rPr>
                <w:b/>
              </w:rPr>
              <w:t>keep_cfg</w:t>
            </w:r>
            <w:proofErr w:type="spellEnd"/>
            <w:r w:rsidRPr="00671C8B">
              <w:rPr>
                <w:b/>
              </w:rPr>
              <w:t>&gt;</w:t>
            </w:r>
            <w:r w:rsidRPr="00671C8B">
              <w:tab/>
              <w:t>Specifies whether to delete the session configuration after closing it</w:t>
            </w:r>
            <w:r>
              <w:t xml:space="preserve"> or not</w:t>
            </w:r>
          </w:p>
          <w:p w14:paraId="4EB90595" w14:textId="77777777" w:rsidR="00820682" w:rsidRPr="00671C8B" w:rsidRDefault="00820682" w:rsidP="00820682">
            <w:pPr>
              <w:pStyle w:val="TableBody"/>
              <w:rPr>
                <w:u w:val="single"/>
              </w:rPr>
            </w:pPr>
            <w:r w:rsidRPr="00DA5BF9">
              <w:rPr>
                <w:u w:val="single"/>
              </w:rPr>
              <w:t>0</w:t>
            </w:r>
            <w:r w:rsidRPr="00671C8B">
              <w:tab/>
              <w:t>Delete the session configuration</w:t>
            </w:r>
            <w:r w:rsidRPr="00671C8B">
              <w:br/>
              <w:t>1</w:t>
            </w:r>
            <w:r w:rsidRPr="00671C8B">
              <w:tab/>
              <w:t>Keep the session configuration</w:t>
            </w:r>
          </w:p>
        </w:tc>
      </w:tr>
      <w:tr w:rsidR="00820682" w:rsidRPr="00671C8B" w14:paraId="3D541C7E" w14:textId="77777777" w:rsidTr="00820682">
        <w:tc>
          <w:tcPr>
            <w:tcW w:w="1728" w:type="dxa"/>
          </w:tcPr>
          <w:p w14:paraId="55F5DB3A" w14:textId="77777777" w:rsidR="00820682" w:rsidRPr="00671C8B" w:rsidRDefault="00820682" w:rsidP="00820682">
            <w:pPr>
              <w:pStyle w:val="TableBody"/>
              <w:rPr>
                <w:u w:val="single"/>
              </w:rPr>
            </w:pPr>
            <w:r w:rsidRPr="00671C8B">
              <w:rPr>
                <w:u w:val="single"/>
              </w:rPr>
              <w:t>Reference</w:t>
            </w:r>
          </w:p>
          <w:p w14:paraId="53E81902" w14:textId="77777777" w:rsidR="00820682" w:rsidRPr="00671C8B" w:rsidRDefault="00820682" w:rsidP="00820682">
            <w:pPr>
              <w:pStyle w:val="TableBody"/>
            </w:pPr>
            <w:r w:rsidRPr="00671C8B">
              <w:t>Sierra Wireless Proprietary</w:t>
            </w:r>
          </w:p>
        </w:tc>
        <w:tc>
          <w:tcPr>
            <w:tcW w:w="7560" w:type="dxa"/>
          </w:tcPr>
          <w:p w14:paraId="0A1452DF" w14:textId="77777777" w:rsidR="00820682" w:rsidRPr="00671C8B" w:rsidRDefault="00820682" w:rsidP="00820682">
            <w:pPr>
              <w:pStyle w:val="TableBody"/>
              <w:rPr>
                <w:u w:val="single"/>
              </w:rPr>
            </w:pPr>
            <w:r w:rsidRPr="00671C8B">
              <w:rPr>
                <w:u w:val="single"/>
              </w:rPr>
              <w:t>Notes</w:t>
            </w:r>
          </w:p>
          <w:p w14:paraId="48BBF321" w14:textId="77777777" w:rsidR="00820682" w:rsidRPr="00671C8B" w:rsidRDefault="00820682" w:rsidP="00820682">
            <w:pPr>
              <w:pStyle w:val="TableBody"/>
              <w:numPr>
                <w:ilvl w:val="0"/>
                <w:numId w:val="82"/>
              </w:numPr>
            </w:pPr>
            <w:r w:rsidRPr="00671C8B">
              <w:t xml:space="preserve">This function closes the UDP </w:t>
            </w:r>
            <w:r w:rsidRPr="00671C8B">
              <w:rPr>
                <w:lang w:eastAsia="zh-CN"/>
              </w:rPr>
              <w:t>session. I</w:t>
            </w:r>
            <w:r w:rsidRPr="00671C8B">
              <w:t xml:space="preserve">f there is no other session running, the PDP context </w:t>
            </w:r>
            <w:r>
              <w:t>will</w:t>
            </w:r>
            <w:r w:rsidRPr="00671C8B">
              <w:t xml:space="preserve"> be released</w:t>
            </w:r>
            <w:r>
              <w:t>.</w:t>
            </w:r>
          </w:p>
          <w:p w14:paraId="6D6B02B7" w14:textId="77777777" w:rsidR="00820682" w:rsidRPr="00671C8B" w:rsidRDefault="00820682" w:rsidP="00820682">
            <w:pPr>
              <w:pStyle w:val="TableBody"/>
              <w:numPr>
                <w:ilvl w:val="0"/>
                <w:numId w:val="82"/>
              </w:numPr>
              <w:rPr>
                <w:u w:val="single"/>
              </w:rPr>
            </w:pPr>
            <w:r w:rsidRPr="00671C8B">
              <w:t>This function will delete the session configuration if &lt;</w:t>
            </w:r>
            <w:proofErr w:type="spellStart"/>
            <w:r w:rsidRPr="00671C8B">
              <w:t>keep_cfg</w:t>
            </w:r>
            <w:proofErr w:type="spellEnd"/>
            <w:r w:rsidRPr="00671C8B">
              <w:t>&gt; = 0</w:t>
            </w:r>
            <w:r>
              <w:t>.</w:t>
            </w:r>
          </w:p>
        </w:tc>
      </w:tr>
    </w:tbl>
    <w:p w14:paraId="5ED5EAE8" w14:textId="77777777" w:rsidR="00820682" w:rsidRPr="00671C8B" w:rsidRDefault="00820682" w:rsidP="00820682">
      <w:pPr>
        <w:pStyle w:val="Heading3"/>
      </w:pPr>
      <w:bookmarkStart w:id="375" w:name="_Toc448912353"/>
      <w:bookmarkStart w:id="376" w:name="_Toc486251770"/>
      <w:bookmarkStart w:id="377" w:name="_Toc489371257"/>
      <w:bookmarkStart w:id="378" w:name="_Toc511294407"/>
      <w:r w:rsidRPr="00671C8B">
        <w:lastRenderedPageBreak/>
        <w:t>+KUDPDEL Command: Delete a Configured UDP Session</w:t>
      </w:r>
      <w:bookmarkEnd w:id="375"/>
      <w:bookmarkEnd w:id="376"/>
      <w:bookmarkEnd w:id="377"/>
      <w:bookmarkEnd w:id="378"/>
    </w:p>
    <w:tbl>
      <w:tblPr>
        <w:tblStyle w:val="TableSWIleft"/>
        <w:tblW w:w="9288" w:type="dxa"/>
        <w:tblLayout w:type="fixed"/>
        <w:tblLook w:val="04A0" w:firstRow="1" w:lastRow="0" w:firstColumn="1" w:lastColumn="0" w:noHBand="0" w:noVBand="1"/>
      </w:tblPr>
      <w:tblGrid>
        <w:gridCol w:w="1728"/>
        <w:gridCol w:w="7560"/>
      </w:tblGrid>
      <w:tr w:rsidR="00820682" w:rsidRPr="00671C8B" w14:paraId="0B038356"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4FA1BE04" w14:textId="75F2A97A" w:rsidR="00820682" w:rsidRPr="00671C8B" w:rsidRDefault="004D02D6" w:rsidP="00820682">
            <w:pPr>
              <w:pStyle w:val="TableRowHead"/>
              <w:spacing w:before="144" w:after="144"/>
            </w:pPr>
            <w:r>
              <w:t>HL78xx</w:t>
            </w:r>
          </w:p>
        </w:tc>
      </w:tr>
      <w:tr w:rsidR="00820682" w:rsidRPr="00671C8B" w14:paraId="1C011555" w14:textId="77777777" w:rsidTr="00820682">
        <w:trPr>
          <w:trHeight w:val="35"/>
        </w:trPr>
        <w:tc>
          <w:tcPr>
            <w:tcW w:w="1728" w:type="dxa"/>
          </w:tcPr>
          <w:p w14:paraId="20D23297" w14:textId="77777777" w:rsidR="00820682" w:rsidRDefault="00820682" w:rsidP="00820682">
            <w:pPr>
              <w:pStyle w:val="TableBody"/>
              <w:keepNext/>
            </w:pPr>
            <w:r>
              <w:rPr>
                <w:i/>
              </w:rPr>
              <w:t>Test command</w:t>
            </w:r>
          </w:p>
          <w:p w14:paraId="3AEB951C" w14:textId="77777777" w:rsidR="00820682" w:rsidRDefault="00820682" w:rsidP="00820682">
            <w:pPr>
              <w:pStyle w:val="TableBody"/>
              <w:keepNext/>
            </w:pPr>
          </w:p>
          <w:p w14:paraId="7AC42D3B" w14:textId="77777777" w:rsidR="00820682" w:rsidRDefault="00820682" w:rsidP="00820682">
            <w:pPr>
              <w:pStyle w:val="TableBody"/>
              <w:keepNext/>
            </w:pPr>
            <w:r w:rsidRPr="00DA5BF9">
              <w:rPr>
                <w:u w:val="single"/>
              </w:rPr>
              <w:t>Syntax</w:t>
            </w:r>
          </w:p>
          <w:p w14:paraId="53083D5F" w14:textId="77777777" w:rsidR="00820682" w:rsidRPr="00DA5BF9" w:rsidRDefault="00820682" w:rsidP="00820682">
            <w:pPr>
              <w:pStyle w:val="TableBody"/>
              <w:keepNext/>
              <w:rPr>
                <w:b/>
              </w:rPr>
            </w:pPr>
            <w:r w:rsidRPr="00DA5BF9">
              <w:rPr>
                <w:b/>
              </w:rPr>
              <w:t>AT+KUDPDEL=?</w:t>
            </w:r>
          </w:p>
        </w:tc>
        <w:tc>
          <w:tcPr>
            <w:tcW w:w="7560" w:type="dxa"/>
          </w:tcPr>
          <w:p w14:paraId="7E2758F9" w14:textId="77777777" w:rsidR="00820682" w:rsidRDefault="00820682" w:rsidP="00820682">
            <w:pPr>
              <w:pStyle w:val="TableBody"/>
              <w:keepNext/>
              <w:rPr>
                <w:u w:val="single"/>
              </w:rPr>
            </w:pPr>
          </w:p>
          <w:p w14:paraId="468D4523" w14:textId="77777777" w:rsidR="00820682" w:rsidRDefault="00820682" w:rsidP="00820682">
            <w:pPr>
              <w:pStyle w:val="TableBody"/>
              <w:keepNext/>
              <w:rPr>
                <w:u w:val="single"/>
              </w:rPr>
            </w:pPr>
          </w:p>
          <w:p w14:paraId="34A23325" w14:textId="77777777" w:rsidR="00820682" w:rsidRDefault="00820682" w:rsidP="00820682">
            <w:pPr>
              <w:pStyle w:val="TableBody"/>
              <w:keepNext/>
              <w:rPr>
                <w:u w:val="single"/>
              </w:rPr>
            </w:pPr>
            <w:r>
              <w:rPr>
                <w:u w:val="single"/>
              </w:rPr>
              <w:t>Response</w:t>
            </w:r>
          </w:p>
          <w:p w14:paraId="4D90EDB4" w14:textId="77777777" w:rsidR="00820682" w:rsidRPr="00DA5BF9" w:rsidRDefault="00820682" w:rsidP="00820682">
            <w:pPr>
              <w:pStyle w:val="TableBody"/>
              <w:keepNext/>
            </w:pPr>
            <w:r w:rsidRPr="00DA5BF9">
              <w:rPr>
                <w:b/>
              </w:rPr>
              <w:t>+KUDPDEL: (</w:t>
            </w:r>
            <w:r w:rsidRPr="00DA5BF9">
              <w:t xml:space="preserve">list of possible </w:t>
            </w:r>
            <w:r w:rsidRPr="00DA5BF9">
              <w:rPr>
                <w:b/>
              </w:rPr>
              <w:t>&lt;</w:t>
            </w:r>
            <w:proofErr w:type="spellStart"/>
            <w:r w:rsidRPr="00DA5BF9">
              <w:rPr>
                <w:b/>
              </w:rPr>
              <w:t>session_id</w:t>
            </w:r>
            <w:proofErr w:type="spellEnd"/>
            <w:r w:rsidRPr="00DA5BF9">
              <w:rPr>
                <w:b/>
              </w:rPr>
              <w:t>&gt;</w:t>
            </w:r>
            <w:r w:rsidRPr="00DA5BF9">
              <w:t>s</w:t>
            </w:r>
            <w:r w:rsidRPr="00DA5BF9">
              <w:rPr>
                <w:b/>
              </w:rPr>
              <w:t>)</w:t>
            </w:r>
          </w:p>
          <w:p w14:paraId="4BFBF55F" w14:textId="77777777" w:rsidR="00820682" w:rsidRPr="00DA5BF9" w:rsidRDefault="00820682" w:rsidP="00820682">
            <w:pPr>
              <w:pStyle w:val="TableBody"/>
              <w:keepNext/>
              <w:rPr>
                <w:b/>
                <w:u w:val="single"/>
              </w:rPr>
            </w:pPr>
            <w:r w:rsidRPr="00DA5BF9">
              <w:rPr>
                <w:b/>
              </w:rPr>
              <w:t>OK</w:t>
            </w:r>
          </w:p>
        </w:tc>
      </w:tr>
      <w:tr w:rsidR="00820682" w:rsidRPr="00671C8B" w14:paraId="5F61233A" w14:textId="77777777" w:rsidTr="00820682">
        <w:trPr>
          <w:trHeight w:val="1058"/>
        </w:trPr>
        <w:tc>
          <w:tcPr>
            <w:tcW w:w="1728" w:type="dxa"/>
          </w:tcPr>
          <w:p w14:paraId="709C0CDB" w14:textId="77777777" w:rsidR="00820682" w:rsidRPr="00671C8B" w:rsidRDefault="00820682" w:rsidP="00820682">
            <w:pPr>
              <w:pStyle w:val="TableBody"/>
              <w:keepNext/>
              <w:rPr>
                <w:b/>
                <w:i/>
              </w:rPr>
            </w:pPr>
            <w:r w:rsidRPr="00671C8B">
              <w:rPr>
                <w:i/>
              </w:rPr>
              <w:t>Write command</w:t>
            </w:r>
          </w:p>
          <w:p w14:paraId="2DA6297E" w14:textId="77777777" w:rsidR="00820682" w:rsidRPr="00671C8B" w:rsidRDefault="00820682" w:rsidP="00820682">
            <w:pPr>
              <w:pStyle w:val="TableBody"/>
              <w:keepNext/>
            </w:pPr>
          </w:p>
          <w:p w14:paraId="5A928B08" w14:textId="77777777" w:rsidR="00820682" w:rsidRPr="00671C8B" w:rsidRDefault="00820682" w:rsidP="00820682">
            <w:pPr>
              <w:pStyle w:val="TableBody"/>
              <w:keepNext/>
              <w:rPr>
                <w:u w:val="single"/>
              </w:rPr>
            </w:pPr>
            <w:r w:rsidRPr="00671C8B">
              <w:rPr>
                <w:u w:val="single"/>
              </w:rPr>
              <w:t>Syntax</w:t>
            </w:r>
          </w:p>
          <w:p w14:paraId="42EC9DF4" w14:textId="77777777" w:rsidR="00820682" w:rsidRPr="00671C8B" w:rsidRDefault="00820682" w:rsidP="00820682">
            <w:pPr>
              <w:pStyle w:val="TableBody"/>
              <w:keepNext/>
              <w:rPr>
                <w:b/>
              </w:rPr>
            </w:pPr>
            <w:r w:rsidRPr="00671C8B">
              <w:rPr>
                <w:b/>
              </w:rPr>
              <w:t>AT+KUDPDEL=</w:t>
            </w:r>
          </w:p>
          <w:p w14:paraId="0A7470A3" w14:textId="77777777" w:rsidR="00820682" w:rsidRPr="00671C8B" w:rsidRDefault="00820682" w:rsidP="00820682">
            <w:pPr>
              <w:pStyle w:val="TableBody"/>
              <w:keepNext/>
            </w:pPr>
            <w:r w:rsidRPr="00671C8B">
              <w:rPr>
                <w:b/>
              </w:rPr>
              <w:t>&lt;</w:t>
            </w:r>
            <w:proofErr w:type="spellStart"/>
            <w:r w:rsidRPr="00671C8B">
              <w:rPr>
                <w:b/>
              </w:rPr>
              <w:t>session_id</w:t>
            </w:r>
            <w:proofErr w:type="spellEnd"/>
            <w:r w:rsidRPr="00671C8B">
              <w:rPr>
                <w:b/>
              </w:rPr>
              <w:t>&gt;</w:t>
            </w:r>
          </w:p>
        </w:tc>
        <w:tc>
          <w:tcPr>
            <w:tcW w:w="7560" w:type="dxa"/>
          </w:tcPr>
          <w:p w14:paraId="3011CC45" w14:textId="77777777" w:rsidR="00820682" w:rsidRPr="00671C8B" w:rsidRDefault="00820682" w:rsidP="00820682">
            <w:pPr>
              <w:pStyle w:val="TableBody"/>
              <w:keepNext/>
              <w:rPr>
                <w:u w:val="single"/>
              </w:rPr>
            </w:pPr>
          </w:p>
          <w:p w14:paraId="35D64F9B" w14:textId="77777777" w:rsidR="00820682" w:rsidRPr="00671C8B" w:rsidRDefault="00820682" w:rsidP="00820682">
            <w:pPr>
              <w:pStyle w:val="TableBody"/>
              <w:keepNext/>
              <w:rPr>
                <w:u w:val="single"/>
              </w:rPr>
            </w:pPr>
          </w:p>
          <w:p w14:paraId="79B8AD4B" w14:textId="77777777" w:rsidR="00820682" w:rsidRPr="00671C8B" w:rsidRDefault="00820682" w:rsidP="00820682">
            <w:pPr>
              <w:pStyle w:val="TableBody"/>
              <w:keepNext/>
              <w:rPr>
                <w:u w:val="single"/>
              </w:rPr>
            </w:pPr>
            <w:r w:rsidRPr="00671C8B">
              <w:rPr>
                <w:u w:val="single"/>
              </w:rPr>
              <w:t>Response</w:t>
            </w:r>
          </w:p>
          <w:p w14:paraId="3CDD1B18" w14:textId="77777777" w:rsidR="00820682" w:rsidRDefault="00820682" w:rsidP="00820682">
            <w:pPr>
              <w:pStyle w:val="TableBody"/>
              <w:rPr>
                <w:b/>
              </w:rPr>
            </w:pPr>
            <w:r w:rsidRPr="00671C8B">
              <w:rPr>
                <w:b/>
              </w:rPr>
              <w:t>OK</w:t>
            </w:r>
          </w:p>
          <w:p w14:paraId="09654382" w14:textId="77777777" w:rsidR="00820682" w:rsidRPr="00476469" w:rsidRDefault="00820682" w:rsidP="00820682">
            <w:pPr>
              <w:pStyle w:val="TableBody"/>
            </w:pPr>
          </w:p>
          <w:p w14:paraId="0CDB9943" w14:textId="77777777" w:rsidR="00820682" w:rsidRPr="00671C8B" w:rsidRDefault="00820682" w:rsidP="00820682">
            <w:pPr>
              <w:pStyle w:val="TableBody"/>
              <w:keepNext/>
              <w:rPr>
                <w:b/>
              </w:rPr>
            </w:pPr>
            <w:r w:rsidRPr="00476469">
              <w:t>or</w:t>
            </w:r>
          </w:p>
          <w:p w14:paraId="5F935A4F" w14:textId="77777777" w:rsidR="00820682" w:rsidRPr="00671C8B" w:rsidRDefault="00820682" w:rsidP="00820682">
            <w:pPr>
              <w:pStyle w:val="TableBody"/>
              <w:keepNext/>
              <w:rPr>
                <w:b/>
              </w:rPr>
            </w:pPr>
            <w:r w:rsidRPr="00671C8B">
              <w:rPr>
                <w:b/>
              </w:rPr>
              <w:t>+CME ERROR: &lt;err&gt;</w:t>
            </w:r>
          </w:p>
          <w:p w14:paraId="32FC60AB" w14:textId="77777777" w:rsidR="00820682" w:rsidRPr="00671C8B" w:rsidRDefault="00820682" w:rsidP="00820682">
            <w:pPr>
              <w:pStyle w:val="TableBody"/>
              <w:keepNext/>
            </w:pPr>
          </w:p>
          <w:p w14:paraId="17153D0A" w14:textId="77777777" w:rsidR="00820682" w:rsidRPr="00671C8B" w:rsidRDefault="00820682" w:rsidP="00820682">
            <w:pPr>
              <w:pStyle w:val="TableBody"/>
              <w:keepNext/>
              <w:rPr>
                <w:u w:val="single"/>
              </w:rPr>
            </w:pPr>
            <w:r w:rsidRPr="00671C8B">
              <w:rPr>
                <w:u w:val="single"/>
              </w:rPr>
              <w:t>Parameters</w:t>
            </w:r>
          </w:p>
          <w:p w14:paraId="24D375F6" w14:textId="77777777" w:rsidR="00820682" w:rsidRPr="00671C8B" w:rsidRDefault="00820682" w:rsidP="00820682">
            <w:pPr>
              <w:pStyle w:val="TableBody"/>
              <w:keepNext/>
              <w:rPr>
                <w:lang w:eastAsia="zh-CN"/>
              </w:rPr>
            </w:pPr>
            <w:r w:rsidRPr="00671C8B">
              <w:rPr>
                <w:b/>
              </w:rPr>
              <w:t>&lt;</w:t>
            </w:r>
            <w:proofErr w:type="spellStart"/>
            <w:r w:rsidRPr="00671C8B">
              <w:rPr>
                <w:b/>
              </w:rPr>
              <w:t>session_id</w:t>
            </w:r>
            <w:proofErr w:type="spellEnd"/>
            <w:r w:rsidRPr="00671C8B">
              <w:rPr>
                <w:b/>
              </w:rPr>
              <w:t>&gt;</w:t>
            </w:r>
            <w:r w:rsidRPr="00671C8B">
              <w:rPr>
                <w:b/>
              </w:rPr>
              <w:tab/>
            </w:r>
            <w:r w:rsidRPr="00671C8B">
              <w:t>UDP session</w:t>
            </w:r>
            <w:r>
              <w:t xml:space="preserve"> index</w:t>
            </w:r>
          </w:p>
        </w:tc>
      </w:tr>
      <w:tr w:rsidR="00820682" w:rsidRPr="00671C8B" w14:paraId="08D0BC45" w14:textId="77777777" w:rsidTr="00820682">
        <w:trPr>
          <w:trHeight w:val="604"/>
        </w:trPr>
        <w:tc>
          <w:tcPr>
            <w:tcW w:w="1728" w:type="dxa"/>
          </w:tcPr>
          <w:p w14:paraId="2C913F23" w14:textId="77777777" w:rsidR="00820682" w:rsidRPr="00671C8B" w:rsidRDefault="00820682" w:rsidP="00820682">
            <w:pPr>
              <w:pStyle w:val="TableBody"/>
              <w:rPr>
                <w:u w:val="single"/>
              </w:rPr>
            </w:pPr>
            <w:r w:rsidRPr="00671C8B">
              <w:rPr>
                <w:u w:val="single"/>
              </w:rPr>
              <w:t>Reference</w:t>
            </w:r>
          </w:p>
          <w:p w14:paraId="5B2FFE1A" w14:textId="77777777" w:rsidR="00820682" w:rsidRPr="00671C8B" w:rsidRDefault="00820682" w:rsidP="00820682">
            <w:pPr>
              <w:pStyle w:val="TableBody"/>
              <w:rPr>
                <w:u w:val="single"/>
              </w:rPr>
            </w:pPr>
            <w:r w:rsidRPr="00671C8B">
              <w:t>Sierra Wireless Proprietary</w:t>
            </w:r>
          </w:p>
        </w:tc>
        <w:tc>
          <w:tcPr>
            <w:tcW w:w="7560" w:type="dxa"/>
          </w:tcPr>
          <w:p w14:paraId="5B3403DC" w14:textId="77777777" w:rsidR="00820682" w:rsidRPr="00671C8B" w:rsidRDefault="00820682" w:rsidP="00820682">
            <w:pPr>
              <w:pStyle w:val="TableBody"/>
              <w:rPr>
                <w:u w:val="single"/>
              </w:rPr>
            </w:pPr>
            <w:r w:rsidRPr="00671C8B">
              <w:rPr>
                <w:u w:val="single"/>
              </w:rPr>
              <w:t>Notes</w:t>
            </w:r>
          </w:p>
          <w:p w14:paraId="7584F5A5" w14:textId="77777777" w:rsidR="00820682" w:rsidRPr="00671C8B" w:rsidRDefault="00820682" w:rsidP="00820682">
            <w:pPr>
              <w:pStyle w:val="TableBody"/>
            </w:pPr>
            <w:r w:rsidRPr="00671C8B">
              <w:t>The session must be closed (using +KUDPCLOSE) before using this command</w:t>
            </w:r>
            <w:r>
              <w:t>.</w:t>
            </w:r>
          </w:p>
        </w:tc>
      </w:tr>
    </w:tbl>
    <w:p w14:paraId="4AD36A53" w14:textId="77777777" w:rsidR="00820682" w:rsidRPr="00671C8B" w:rsidRDefault="00820682" w:rsidP="00820682">
      <w:pPr>
        <w:pStyle w:val="Heading3"/>
      </w:pPr>
      <w:bookmarkStart w:id="379" w:name="_Toc448912354"/>
      <w:bookmarkStart w:id="380" w:name="_Toc486251771"/>
      <w:bookmarkStart w:id="381" w:name="_Toc489371258"/>
      <w:bookmarkStart w:id="382" w:name="_Toc511294408"/>
      <w:r w:rsidRPr="00671C8B">
        <w:t>+KUDP_IND Notification: UDP Status</w:t>
      </w:r>
      <w:bookmarkEnd w:id="379"/>
      <w:bookmarkEnd w:id="380"/>
      <w:bookmarkEnd w:id="381"/>
      <w:bookmarkEnd w:id="382"/>
    </w:p>
    <w:tbl>
      <w:tblPr>
        <w:tblStyle w:val="TableSWIleft"/>
        <w:tblW w:w="9288" w:type="dxa"/>
        <w:tblLayout w:type="fixed"/>
        <w:tblLook w:val="04A0" w:firstRow="1" w:lastRow="0" w:firstColumn="1" w:lastColumn="0" w:noHBand="0" w:noVBand="1"/>
      </w:tblPr>
      <w:tblGrid>
        <w:gridCol w:w="1728"/>
        <w:gridCol w:w="7560"/>
      </w:tblGrid>
      <w:tr w:rsidR="00820682" w:rsidRPr="00671C8B" w14:paraId="1DFA5226"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BA2C207" w14:textId="7206F02F" w:rsidR="00820682" w:rsidRPr="00671C8B" w:rsidRDefault="004D02D6" w:rsidP="00820682">
            <w:pPr>
              <w:pStyle w:val="TableRowHead"/>
              <w:spacing w:before="144" w:after="144"/>
              <w:rPr>
                <w:bCs w:val="0"/>
              </w:rPr>
            </w:pPr>
            <w:r>
              <w:t>HL78xx</w:t>
            </w:r>
          </w:p>
        </w:tc>
      </w:tr>
      <w:tr w:rsidR="00820682" w:rsidRPr="00671C8B" w14:paraId="01E5C9DE" w14:textId="77777777" w:rsidTr="00820682">
        <w:trPr>
          <w:cantSplit w:val="0"/>
          <w:trHeight w:val="1058"/>
        </w:trPr>
        <w:tc>
          <w:tcPr>
            <w:tcW w:w="1728" w:type="dxa"/>
          </w:tcPr>
          <w:p w14:paraId="272E39D9" w14:textId="77777777" w:rsidR="00820682" w:rsidRPr="00671C8B" w:rsidRDefault="00820682" w:rsidP="00820682">
            <w:pPr>
              <w:pStyle w:val="TableBody"/>
              <w:rPr>
                <w:i/>
              </w:rPr>
            </w:pPr>
            <w:r w:rsidRPr="00671C8B">
              <w:rPr>
                <w:i/>
              </w:rPr>
              <w:t>Unsolicited Notification</w:t>
            </w:r>
          </w:p>
        </w:tc>
        <w:tc>
          <w:tcPr>
            <w:tcW w:w="7560" w:type="dxa"/>
          </w:tcPr>
          <w:p w14:paraId="336DFC98" w14:textId="77777777" w:rsidR="00820682" w:rsidRPr="00671C8B" w:rsidRDefault="00820682" w:rsidP="00820682">
            <w:pPr>
              <w:pStyle w:val="TableBody"/>
              <w:rPr>
                <w:u w:val="single"/>
              </w:rPr>
            </w:pPr>
            <w:r w:rsidRPr="00671C8B">
              <w:rPr>
                <w:u w:val="single"/>
              </w:rPr>
              <w:t>Response</w:t>
            </w:r>
          </w:p>
          <w:p w14:paraId="1D8026FE" w14:textId="77777777" w:rsidR="00820682" w:rsidRPr="00671C8B" w:rsidRDefault="00820682" w:rsidP="00820682">
            <w:pPr>
              <w:pStyle w:val="TableBody"/>
              <w:rPr>
                <w:b/>
              </w:rPr>
            </w:pPr>
            <w:r w:rsidRPr="00671C8B">
              <w:rPr>
                <w:b/>
              </w:rPr>
              <w:t>+KUDP_IND: &lt;</w:t>
            </w:r>
            <w:proofErr w:type="spellStart"/>
            <w:r w:rsidRPr="00671C8B">
              <w:rPr>
                <w:b/>
              </w:rPr>
              <w:t>session_id</w:t>
            </w:r>
            <w:proofErr w:type="spellEnd"/>
            <w:proofErr w:type="gramStart"/>
            <w:r w:rsidRPr="00671C8B">
              <w:rPr>
                <w:b/>
              </w:rPr>
              <w:t>&gt;,&lt;</w:t>
            </w:r>
            <w:proofErr w:type="gramEnd"/>
            <w:r w:rsidRPr="00671C8B">
              <w:rPr>
                <w:b/>
              </w:rPr>
              <w:t>status&gt;</w:t>
            </w:r>
          </w:p>
          <w:p w14:paraId="58649498" w14:textId="77777777" w:rsidR="00820682" w:rsidRPr="00671C8B" w:rsidRDefault="00820682" w:rsidP="00820682">
            <w:pPr>
              <w:pStyle w:val="TableBody"/>
            </w:pPr>
          </w:p>
          <w:p w14:paraId="25A57F82" w14:textId="77777777" w:rsidR="00820682" w:rsidRPr="00671C8B" w:rsidRDefault="00820682" w:rsidP="00820682">
            <w:pPr>
              <w:pStyle w:val="TableBody"/>
              <w:rPr>
                <w:u w:val="single"/>
              </w:rPr>
            </w:pPr>
            <w:r w:rsidRPr="00671C8B">
              <w:rPr>
                <w:u w:val="single"/>
              </w:rPr>
              <w:t>Parameters</w:t>
            </w:r>
          </w:p>
          <w:p w14:paraId="59197478" w14:textId="77777777" w:rsidR="00820682" w:rsidRPr="00671C8B" w:rsidRDefault="00820682" w:rsidP="00820682">
            <w:pPr>
              <w:pStyle w:val="TableBody"/>
            </w:pPr>
            <w:r w:rsidRPr="00671C8B">
              <w:rPr>
                <w:b/>
              </w:rPr>
              <w:t>&lt;</w:t>
            </w:r>
            <w:proofErr w:type="spellStart"/>
            <w:r w:rsidRPr="00671C8B">
              <w:rPr>
                <w:b/>
              </w:rPr>
              <w:t>session_id</w:t>
            </w:r>
            <w:proofErr w:type="spellEnd"/>
            <w:r w:rsidRPr="00671C8B">
              <w:rPr>
                <w:b/>
              </w:rPr>
              <w:t>&gt;</w:t>
            </w:r>
            <w:r w:rsidRPr="00671C8B">
              <w:tab/>
              <w:t>UDP session</w:t>
            </w:r>
            <w:r>
              <w:t xml:space="preserve"> index</w:t>
            </w:r>
          </w:p>
          <w:p w14:paraId="4095FC0E" w14:textId="77777777" w:rsidR="00820682" w:rsidRPr="00671C8B" w:rsidRDefault="00820682" w:rsidP="00820682">
            <w:pPr>
              <w:pStyle w:val="TableBody"/>
            </w:pPr>
          </w:p>
          <w:p w14:paraId="54F38478" w14:textId="77777777" w:rsidR="00820682" w:rsidRDefault="00820682" w:rsidP="00820682">
            <w:pPr>
              <w:pStyle w:val="TableBody"/>
            </w:pPr>
            <w:r w:rsidRPr="00671C8B">
              <w:rPr>
                <w:b/>
              </w:rPr>
              <w:t>&lt;status&gt;</w:t>
            </w:r>
            <w:r w:rsidRPr="00671C8B">
              <w:rPr>
                <w:b/>
              </w:rPr>
              <w:tab/>
            </w:r>
            <w:r w:rsidRPr="00671C8B">
              <w:t>UDP session</w:t>
            </w:r>
            <w:r>
              <w:t xml:space="preserve"> status</w:t>
            </w:r>
            <w:r w:rsidRPr="00671C8B">
              <w:t>.</w:t>
            </w:r>
          </w:p>
          <w:p w14:paraId="1D2DD234" w14:textId="77777777" w:rsidR="00820682" w:rsidRPr="00671C8B" w:rsidRDefault="00820682" w:rsidP="00820682">
            <w:pPr>
              <w:pStyle w:val="TableBody"/>
              <w:rPr>
                <w:lang w:eastAsia="zh-CN"/>
              </w:rPr>
            </w:pPr>
            <w:r w:rsidRPr="00671C8B">
              <w:t>1</w:t>
            </w:r>
            <w:r>
              <w:rPr>
                <w:lang w:eastAsia="zh-CN"/>
              </w:rPr>
              <w:tab/>
              <w:t>S</w:t>
            </w:r>
            <w:r w:rsidRPr="00671C8B">
              <w:t>ession is set up and ready for operation</w:t>
            </w:r>
          </w:p>
        </w:tc>
      </w:tr>
      <w:tr w:rsidR="00820682" w:rsidRPr="00671C8B" w14:paraId="334E011E" w14:textId="77777777" w:rsidTr="00820682">
        <w:trPr>
          <w:trHeight w:val="604"/>
        </w:trPr>
        <w:tc>
          <w:tcPr>
            <w:tcW w:w="1728" w:type="dxa"/>
          </w:tcPr>
          <w:p w14:paraId="677E0D3B" w14:textId="77777777" w:rsidR="00820682" w:rsidRPr="00671C8B" w:rsidRDefault="00820682" w:rsidP="00820682">
            <w:pPr>
              <w:pStyle w:val="TableBody"/>
              <w:rPr>
                <w:u w:val="single"/>
              </w:rPr>
            </w:pPr>
            <w:r w:rsidRPr="00671C8B">
              <w:rPr>
                <w:u w:val="single"/>
              </w:rPr>
              <w:t>Reference</w:t>
            </w:r>
          </w:p>
          <w:p w14:paraId="69CE8A7E" w14:textId="77777777" w:rsidR="00820682" w:rsidRPr="00671C8B" w:rsidRDefault="00820682" w:rsidP="00820682">
            <w:pPr>
              <w:pStyle w:val="TableBody"/>
              <w:rPr>
                <w:u w:val="single"/>
              </w:rPr>
            </w:pPr>
            <w:r w:rsidRPr="00671C8B">
              <w:t>Sierra Wireless Proprietary</w:t>
            </w:r>
          </w:p>
        </w:tc>
        <w:tc>
          <w:tcPr>
            <w:tcW w:w="7560" w:type="dxa"/>
          </w:tcPr>
          <w:p w14:paraId="33A3F07F" w14:textId="77777777" w:rsidR="00820682" w:rsidRPr="00671C8B" w:rsidRDefault="00820682" w:rsidP="00820682">
            <w:pPr>
              <w:pStyle w:val="TableBody"/>
            </w:pPr>
          </w:p>
        </w:tc>
      </w:tr>
    </w:tbl>
    <w:p w14:paraId="528DB297" w14:textId="77777777" w:rsidR="00820682" w:rsidRPr="00671C8B" w:rsidRDefault="00820682" w:rsidP="00820682">
      <w:pPr>
        <w:pStyle w:val="Heading3"/>
      </w:pPr>
      <w:bookmarkStart w:id="383" w:name="_Toc448912355"/>
      <w:bookmarkStart w:id="384" w:name="_Toc486251772"/>
      <w:bookmarkStart w:id="385" w:name="_Toc489371259"/>
      <w:bookmarkStart w:id="386" w:name="_Toc511294409"/>
      <w:r w:rsidRPr="00671C8B">
        <w:t>+KUDP_DATA Notification: Incoming Data through a UDP Connection</w:t>
      </w:r>
      <w:bookmarkEnd w:id="383"/>
      <w:bookmarkEnd w:id="384"/>
      <w:bookmarkEnd w:id="385"/>
      <w:bookmarkEnd w:id="386"/>
    </w:p>
    <w:tbl>
      <w:tblPr>
        <w:tblStyle w:val="TableSWIleft"/>
        <w:tblW w:w="9288" w:type="dxa"/>
        <w:tblLayout w:type="fixed"/>
        <w:tblLook w:val="04A0" w:firstRow="1" w:lastRow="0" w:firstColumn="1" w:lastColumn="0" w:noHBand="0" w:noVBand="1"/>
      </w:tblPr>
      <w:tblGrid>
        <w:gridCol w:w="1728"/>
        <w:gridCol w:w="7560"/>
      </w:tblGrid>
      <w:tr w:rsidR="00820682" w:rsidRPr="00671C8B" w14:paraId="77BA67DC" w14:textId="77777777" w:rsidTr="00820682">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1092AC4" w14:textId="1D1A98CA" w:rsidR="00820682" w:rsidRPr="00671C8B" w:rsidRDefault="004D02D6" w:rsidP="00820682">
            <w:pPr>
              <w:pStyle w:val="TableRowHead"/>
              <w:spacing w:before="144" w:after="144"/>
            </w:pPr>
            <w:r>
              <w:t>HL78xx</w:t>
            </w:r>
          </w:p>
        </w:tc>
      </w:tr>
      <w:tr w:rsidR="00820682" w:rsidRPr="00671C8B" w14:paraId="12B87190" w14:textId="77777777" w:rsidTr="00820682">
        <w:trPr>
          <w:cantSplit w:val="0"/>
          <w:trHeight w:val="50"/>
        </w:trPr>
        <w:tc>
          <w:tcPr>
            <w:tcW w:w="1728" w:type="dxa"/>
          </w:tcPr>
          <w:p w14:paraId="452F47C6" w14:textId="77777777" w:rsidR="00820682" w:rsidRPr="00671C8B" w:rsidRDefault="00820682" w:rsidP="00820682">
            <w:pPr>
              <w:pStyle w:val="TableBody"/>
              <w:rPr>
                <w:i/>
              </w:rPr>
            </w:pPr>
            <w:r w:rsidRPr="00671C8B">
              <w:rPr>
                <w:i/>
              </w:rPr>
              <w:t>Unsolicited Notification</w:t>
            </w:r>
          </w:p>
        </w:tc>
        <w:tc>
          <w:tcPr>
            <w:tcW w:w="7560" w:type="dxa"/>
          </w:tcPr>
          <w:p w14:paraId="41E163A7" w14:textId="77777777" w:rsidR="00820682" w:rsidRPr="00671C8B" w:rsidRDefault="00820682" w:rsidP="00820682">
            <w:pPr>
              <w:pStyle w:val="TableBody"/>
              <w:rPr>
                <w:u w:val="single"/>
              </w:rPr>
            </w:pPr>
            <w:r w:rsidRPr="00671C8B">
              <w:rPr>
                <w:u w:val="single"/>
              </w:rPr>
              <w:t>Response</w:t>
            </w:r>
          </w:p>
          <w:p w14:paraId="7EB8C6A5" w14:textId="77777777" w:rsidR="00820682" w:rsidRPr="00671C8B" w:rsidRDefault="00820682" w:rsidP="00820682">
            <w:pPr>
              <w:pStyle w:val="TableBody"/>
              <w:rPr>
                <w:b/>
              </w:rPr>
            </w:pPr>
            <w:r w:rsidRPr="00671C8B">
              <w:rPr>
                <w:b/>
              </w:rPr>
              <w:t>+KUDP_DATA: &lt;</w:t>
            </w:r>
            <w:proofErr w:type="spellStart"/>
            <w:r w:rsidRPr="00671C8B">
              <w:rPr>
                <w:b/>
              </w:rPr>
              <w:t>session_id</w:t>
            </w:r>
            <w:proofErr w:type="spellEnd"/>
            <w:proofErr w:type="gramStart"/>
            <w:r w:rsidRPr="00671C8B">
              <w:rPr>
                <w:b/>
              </w:rPr>
              <w:t>&gt;,&lt;</w:t>
            </w:r>
            <w:proofErr w:type="spellStart"/>
            <w:proofErr w:type="gramEnd"/>
            <w:r w:rsidRPr="00671C8B">
              <w:rPr>
                <w:b/>
              </w:rPr>
              <w:t>ndata</w:t>
            </w:r>
            <w:proofErr w:type="spellEnd"/>
            <w:r w:rsidRPr="00671C8B">
              <w:rPr>
                <w:b/>
              </w:rPr>
              <w:t> available&gt;</w:t>
            </w:r>
            <w:r w:rsidRPr="00671C8B">
              <w:rPr>
                <w:b/>
                <w:lang w:eastAsia="zh-CN"/>
              </w:rPr>
              <w:t>[,&lt;</w:t>
            </w:r>
            <w:proofErr w:type="spellStart"/>
            <w:r w:rsidRPr="00671C8B">
              <w:rPr>
                <w:b/>
                <w:lang w:eastAsia="zh-CN"/>
              </w:rPr>
              <w:t>udp</w:t>
            </w:r>
            <w:proofErr w:type="spellEnd"/>
            <w:r w:rsidRPr="00671C8B">
              <w:rPr>
                <w:b/>
                <w:lang w:eastAsia="zh-CN"/>
              </w:rPr>
              <w:t xml:space="preserve"> remote address&gt;,&lt;</w:t>
            </w:r>
            <w:proofErr w:type="spellStart"/>
            <w:r w:rsidRPr="00671C8B">
              <w:rPr>
                <w:b/>
                <w:lang w:eastAsia="zh-CN"/>
              </w:rPr>
              <w:t>udp</w:t>
            </w:r>
            <w:proofErr w:type="spellEnd"/>
            <w:r w:rsidRPr="00671C8B">
              <w:rPr>
                <w:b/>
                <w:lang w:eastAsia="zh-CN"/>
              </w:rPr>
              <w:t xml:space="preserve"> remote port&gt;,&lt;data&gt;]</w:t>
            </w:r>
          </w:p>
          <w:p w14:paraId="11A9A500" w14:textId="77777777" w:rsidR="00820682" w:rsidRPr="00671C8B" w:rsidRDefault="00820682" w:rsidP="00820682">
            <w:pPr>
              <w:pStyle w:val="TableBody"/>
              <w:keepNext/>
              <w:rPr>
                <w:u w:val="single"/>
              </w:rPr>
            </w:pPr>
          </w:p>
          <w:p w14:paraId="342BAA9F" w14:textId="77777777" w:rsidR="00820682" w:rsidRPr="00671C8B" w:rsidRDefault="00820682" w:rsidP="00820682">
            <w:pPr>
              <w:pStyle w:val="TableBody"/>
              <w:keepNext/>
              <w:rPr>
                <w:u w:val="single"/>
              </w:rPr>
            </w:pPr>
            <w:r w:rsidRPr="00671C8B">
              <w:rPr>
                <w:u w:val="single"/>
              </w:rPr>
              <w:t>Parameters</w:t>
            </w:r>
          </w:p>
          <w:p w14:paraId="0A3D6364" w14:textId="77777777" w:rsidR="00820682" w:rsidRPr="00671C8B" w:rsidRDefault="00820682" w:rsidP="00820682">
            <w:pPr>
              <w:pStyle w:val="TableBody"/>
              <w:keepNext/>
            </w:pPr>
            <w:r w:rsidRPr="00671C8B">
              <w:rPr>
                <w:b/>
              </w:rPr>
              <w:t>&lt;</w:t>
            </w:r>
            <w:proofErr w:type="spellStart"/>
            <w:r w:rsidRPr="00671C8B">
              <w:rPr>
                <w:b/>
              </w:rPr>
              <w:t>session_id</w:t>
            </w:r>
            <w:proofErr w:type="spellEnd"/>
            <w:r w:rsidRPr="00671C8B">
              <w:rPr>
                <w:b/>
              </w:rPr>
              <w:t>&gt;</w:t>
            </w:r>
            <w:r w:rsidRPr="00671C8B">
              <w:tab/>
              <w:t>UDP session</w:t>
            </w:r>
            <w:r>
              <w:t xml:space="preserve"> index</w:t>
            </w:r>
          </w:p>
          <w:p w14:paraId="701AADB2" w14:textId="77777777" w:rsidR="00820682" w:rsidRPr="00671C8B" w:rsidRDefault="00820682" w:rsidP="00820682">
            <w:pPr>
              <w:pStyle w:val="TableBody"/>
              <w:keepNext/>
            </w:pPr>
          </w:p>
          <w:p w14:paraId="4A86729C" w14:textId="77777777" w:rsidR="00820682" w:rsidRPr="00671C8B" w:rsidRDefault="00820682" w:rsidP="00820682">
            <w:pPr>
              <w:pStyle w:val="TableBody"/>
              <w:keepNext/>
              <w:rPr>
                <w:lang w:eastAsia="zh-CN"/>
              </w:rPr>
            </w:pPr>
            <w:r w:rsidRPr="00671C8B">
              <w:rPr>
                <w:b/>
              </w:rPr>
              <w:t>&lt;</w:t>
            </w:r>
            <w:proofErr w:type="spellStart"/>
            <w:r w:rsidRPr="00671C8B">
              <w:rPr>
                <w:b/>
              </w:rPr>
              <w:t>ndata</w:t>
            </w:r>
            <w:proofErr w:type="spellEnd"/>
            <w:r w:rsidRPr="00671C8B">
              <w:rPr>
                <w:b/>
              </w:rPr>
              <w:t xml:space="preserve"> available&gt;</w:t>
            </w:r>
            <w:r w:rsidRPr="00671C8B">
              <w:tab/>
              <w:t>Number of bytes to be read</w:t>
            </w:r>
          </w:p>
          <w:p w14:paraId="22E7A8B5" w14:textId="77777777" w:rsidR="00820682" w:rsidRPr="00671C8B" w:rsidRDefault="00820682" w:rsidP="00820682">
            <w:pPr>
              <w:pStyle w:val="TableBody"/>
              <w:keepNext/>
              <w:rPr>
                <w:b/>
              </w:rPr>
            </w:pPr>
          </w:p>
          <w:p w14:paraId="2C400005" w14:textId="77777777" w:rsidR="00820682" w:rsidRPr="00671C8B" w:rsidRDefault="00820682" w:rsidP="00820682">
            <w:pPr>
              <w:pStyle w:val="TableBody"/>
              <w:keepNext/>
              <w:rPr>
                <w:lang w:eastAsia="zh-CN"/>
              </w:rPr>
            </w:pPr>
            <w:r w:rsidRPr="00671C8B">
              <w:rPr>
                <w:b/>
              </w:rPr>
              <w:t>&lt;</w:t>
            </w:r>
            <w:proofErr w:type="spellStart"/>
            <w:r w:rsidRPr="00671C8B">
              <w:rPr>
                <w:b/>
              </w:rPr>
              <w:t>udp</w:t>
            </w:r>
            <w:proofErr w:type="spellEnd"/>
            <w:r w:rsidRPr="00671C8B">
              <w:rPr>
                <w:b/>
              </w:rPr>
              <w:t xml:space="preserve"> remote address&gt;</w:t>
            </w:r>
            <w:r w:rsidRPr="00671C8B">
              <w:tab/>
            </w:r>
            <w:r w:rsidRPr="00671C8B">
              <w:rPr>
                <w:lang w:eastAsia="zh-CN"/>
              </w:rPr>
              <w:t>IP address string of the remote host</w:t>
            </w:r>
          </w:p>
          <w:p w14:paraId="2E4D989C" w14:textId="77777777" w:rsidR="00820682" w:rsidRPr="00671C8B" w:rsidRDefault="00820682" w:rsidP="00820682">
            <w:pPr>
              <w:pStyle w:val="TableBody"/>
              <w:keepNext/>
              <w:rPr>
                <w:b/>
              </w:rPr>
            </w:pPr>
          </w:p>
          <w:p w14:paraId="71E45583" w14:textId="77777777" w:rsidR="00820682" w:rsidRPr="001802C8" w:rsidRDefault="00820682" w:rsidP="00820682">
            <w:pPr>
              <w:pStyle w:val="TableBody"/>
              <w:keepNext/>
              <w:rPr>
                <w:lang w:val="fr-FR" w:eastAsia="zh-CN"/>
              </w:rPr>
            </w:pPr>
            <w:r w:rsidRPr="001802C8">
              <w:rPr>
                <w:b/>
                <w:lang w:val="fr-FR"/>
              </w:rPr>
              <w:t>&lt;</w:t>
            </w:r>
            <w:proofErr w:type="spellStart"/>
            <w:proofErr w:type="gramStart"/>
            <w:r w:rsidRPr="001802C8">
              <w:rPr>
                <w:b/>
                <w:lang w:val="fr-FR"/>
              </w:rPr>
              <w:t>udp</w:t>
            </w:r>
            <w:proofErr w:type="spellEnd"/>
            <w:proofErr w:type="gramEnd"/>
            <w:r w:rsidRPr="001802C8">
              <w:rPr>
                <w:b/>
                <w:lang w:val="fr-FR"/>
              </w:rPr>
              <w:t xml:space="preserve"> </w:t>
            </w:r>
            <w:proofErr w:type="spellStart"/>
            <w:r w:rsidRPr="001802C8">
              <w:rPr>
                <w:b/>
                <w:lang w:val="fr-FR"/>
              </w:rPr>
              <w:t>remote</w:t>
            </w:r>
            <w:proofErr w:type="spellEnd"/>
            <w:r w:rsidRPr="001802C8">
              <w:rPr>
                <w:b/>
                <w:lang w:val="fr-FR"/>
              </w:rPr>
              <w:t xml:space="preserve"> port&gt;</w:t>
            </w:r>
            <w:r w:rsidRPr="001802C8">
              <w:rPr>
                <w:b/>
                <w:lang w:val="fr-FR"/>
              </w:rPr>
              <w:tab/>
            </w:r>
            <w:r w:rsidRPr="001802C8">
              <w:rPr>
                <w:lang w:val="fr-FR"/>
              </w:rPr>
              <w:t>0 – 65535</w:t>
            </w:r>
            <w:r w:rsidRPr="001802C8">
              <w:rPr>
                <w:lang w:val="fr-FR"/>
              </w:rPr>
              <w:tab/>
            </w:r>
            <w:proofErr w:type="spellStart"/>
            <w:r w:rsidRPr="001802C8">
              <w:rPr>
                <w:lang w:val="fr-FR"/>
              </w:rPr>
              <w:t>Remote</w:t>
            </w:r>
            <w:proofErr w:type="spellEnd"/>
            <w:r w:rsidRPr="001802C8">
              <w:rPr>
                <w:lang w:val="fr-FR"/>
              </w:rPr>
              <w:t xml:space="preserve"> UDP port</w:t>
            </w:r>
          </w:p>
          <w:p w14:paraId="5FB16F4F" w14:textId="77777777" w:rsidR="00820682" w:rsidRPr="001802C8" w:rsidRDefault="00820682" w:rsidP="00820682">
            <w:pPr>
              <w:pStyle w:val="TableBody"/>
              <w:rPr>
                <w:b/>
                <w:lang w:val="fr-FR" w:eastAsia="zh-CN"/>
              </w:rPr>
            </w:pPr>
          </w:p>
          <w:p w14:paraId="3508191E" w14:textId="77777777" w:rsidR="00820682" w:rsidRPr="00671C8B" w:rsidRDefault="00820682" w:rsidP="00820682">
            <w:pPr>
              <w:pStyle w:val="TableBody"/>
              <w:rPr>
                <w:u w:val="single"/>
              </w:rPr>
            </w:pPr>
            <w:r w:rsidRPr="00671C8B">
              <w:rPr>
                <w:b/>
                <w:lang w:eastAsia="zh-CN"/>
              </w:rPr>
              <w:t>&lt;data&gt;</w:t>
            </w:r>
            <w:r w:rsidRPr="00671C8B">
              <w:rPr>
                <w:b/>
                <w:lang w:eastAsia="zh-CN"/>
              </w:rPr>
              <w:tab/>
            </w:r>
            <w:r w:rsidRPr="00671C8B">
              <w:t>Data</w:t>
            </w:r>
            <w:r w:rsidRPr="00671C8B">
              <w:rPr>
                <w:lang w:eastAsia="zh-CN"/>
              </w:rPr>
              <w:t xml:space="preserve"> in octet. </w:t>
            </w:r>
            <w:r w:rsidRPr="00671C8B">
              <w:t xml:space="preserve">The length of data </w:t>
            </w:r>
            <w:r w:rsidRPr="00671C8B">
              <w:rPr>
                <w:lang w:eastAsia="zh-CN"/>
              </w:rPr>
              <w:t xml:space="preserve">is specified by </w:t>
            </w:r>
            <w:r w:rsidRPr="00671C8B">
              <w:t>&lt;</w:t>
            </w:r>
            <w:proofErr w:type="spellStart"/>
            <w:r w:rsidRPr="00671C8B">
              <w:t>ndata_available</w:t>
            </w:r>
            <w:proofErr w:type="spellEnd"/>
            <w:r w:rsidRPr="00671C8B">
              <w:t>&gt;</w:t>
            </w:r>
            <w:r w:rsidRPr="00671C8B">
              <w:rPr>
                <w:lang w:eastAsia="zh-CN"/>
              </w:rPr>
              <w:t>.</w:t>
            </w:r>
          </w:p>
        </w:tc>
      </w:tr>
      <w:tr w:rsidR="00820682" w:rsidRPr="00671C8B" w14:paraId="1B2BD990" w14:textId="77777777" w:rsidTr="00820682">
        <w:tc>
          <w:tcPr>
            <w:tcW w:w="1728" w:type="dxa"/>
          </w:tcPr>
          <w:p w14:paraId="48E956BC" w14:textId="77777777" w:rsidR="00820682" w:rsidRPr="00671C8B" w:rsidRDefault="00820682" w:rsidP="00820682">
            <w:pPr>
              <w:pStyle w:val="TableBody"/>
              <w:rPr>
                <w:u w:val="single"/>
              </w:rPr>
            </w:pPr>
            <w:r w:rsidRPr="00671C8B">
              <w:rPr>
                <w:u w:val="single"/>
              </w:rPr>
              <w:lastRenderedPageBreak/>
              <w:t>Reference</w:t>
            </w:r>
          </w:p>
          <w:p w14:paraId="3AB157B1" w14:textId="77777777" w:rsidR="00820682" w:rsidRPr="00671C8B" w:rsidRDefault="00820682" w:rsidP="00820682">
            <w:pPr>
              <w:pStyle w:val="TableBody"/>
            </w:pPr>
            <w:r w:rsidRPr="00671C8B">
              <w:t>Sierra Wireless Proprietary</w:t>
            </w:r>
          </w:p>
        </w:tc>
        <w:tc>
          <w:tcPr>
            <w:tcW w:w="7560" w:type="dxa"/>
          </w:tcPr>
          <w:p w14:paraId="407E02A2" w14:textId="77777777" w:rsidR="00820682" w:rsidRPr="00671C8B" w:rsidRDefault="00820682" w:rsidP="00820682">
            <w:pPr>
              <w:pStyle w:val="TableBody"/>
              <w:rPr>
                <w:u w:val="single"/>
              </w:rPr>
            </w:pPr>
            <w:r w:rsidRPr="00671C8B">
              <w:rPr>
                <w:u w:val="single"/>
              </w:rPr>
              <w:t>Notes</w:t>
            </w:r>
          </w:p>
          <w:p w14:paraId="3D37D8D1" w14:textId="77777777" w:rsidR="00820682" w:rsidRPr="00671C8B" w:rsidRDefault="00820682" w:rsidP="00820682">
            <w:pPr>
              <w:pStyle w:val="TableBody"/>
              <w:numPr>
                <w:ilvl w:val="0"/>
                <w:numId w:val="83"/>
              </w:numPr>
            </w:pPr>
            <w:r w:rsidRPr="00671C8B">
              <w:t>As soon as the UDP socket is created, the module can receive data through this socket. This notification is sent when data are available in the receive buffer</w:t>
            </w:r>
            <w:r>
              <w:t>.</w:t>
            </w:r>
          </w:p>
          <w:p w14:paraId="2285AD35" w14:textId="77777777" w:rsidR="00820682" w:rsidRPr="00671C8B" w:rsidRDefault="00820682" w:rsidP="00820682">
            <w:pPr>
              <w:pStyle w:val="TableBody"/>
              <w:numPr>
                <w:ilvl w:val="0"/>
                <w:numId w:val="83"/>
              </w:numPr>
            </w:pPr>
            <w:r w:rsidRPr="00671C8B">
              <w:rPr>
                <w:lang w:eastAsia="zh-CN"/>
              </w:rPr>
              <w:t>T</w:t>
            </w:r>
            <w:r w:rsidRPr="00671C8B">
              <w:t>his notification will be sent one time. When &lt;</w:t>
            </w:r>
            <w:proofErr w:type="spellStart"/>
            <w:r w:rsidRPr="00671C8B">
              <w:t>data_mode</w:t>
            </w:r>
            <w:proofErr w:type="spellEnd"/>
            <w:r w:rsidRPr="00671C8B">
              <w:t>&gt; was set to 0</w:t>
            </w:r>
            <w:r w:rsidRPr="00671C8B">
              <w:rPr>
                <w:lang w:eastAsia="zh-CN"/>
              </w:rPr>
              <w:t xml:space="preserve"> </w:t>
            </w:r>
            <w:r w:rsidRPr="00671C8B">
              <w:t>(</w:t>
            </w:r>
            <w:r>
              <w:t>d</w:t>
            </w:r>
            <w:r w:rsidRPr="00671C8B">
              <w:t>o not display data in URC)</w:t>
            </w:r>
            <w:r w:rsidRPr="00671C8B">
              <w:rPr>
                <w:lang w:eastAsia="zh-CN"/>
              </w:rPr>
              <w:t>, t</w:t>
            </w:r>
            <w:r w:rsidRPr="00671C8B">
              <w:t xml:space="preserve">he controlling software must read the buffer with </w:t>
            </w:r>
            <w:r>
              <w:t>+</w:t>
            </w:r>
            <w:r w:rsidRPr="00671C8B">
              <w:t xml:space="preserve">KUDPRCV </w:t>
            </w:r>
            <w:proofErr w:type="gramStart"/>
            <w:r w:rsidRPr="00671C8B">
              <w:t>in order to</w:t>
            </w:r>
            <w:proofErr w:type="gramEnd"/>
            <w:r w:rsidRPr="00671C8B">
              <w:t xml:space="preserve"> activate the notification again</w:t>
            </w:r>
            <w:r>
              <w:t>.</w:t>
            </w:r>
          </w:p>
          <w:p w14:paraId="7D529794" w14:textId="77777777" w:rsidR="00820682" w:rsidRPr="00671C8B" w:rsidRDefault="00820682" w:rsidP="00820682">
            <w:pPr>
              <w:pStyle w:val="TableBody"/>
              <w:numPr>
                <w:ilvl w:val="0"/>
                <w:numId w:val="83"/>
              </w:numPr>
            </w:pPr>
            <w:r w:rsidRPr="00671C8B">
              <w:t>When &lt;</w:t>
            </w:r>
            <w:proofErr w:type="spellStart"/>
            <w:r w:rsidRPr="00671C8B">
              <w:t>data_mode</w:t>
            </w:r>
            <w:proofErr w:type="spellEnd"/>
            <w:r w:rsidRPr="00671C8B">
              <w:t>&gt; was set to 1, &lt;</w:t>
            </w:r>
            <w:proofErr w:type="spellStart"/>
            <w:r w:rsidRPr="00671C8B">
              <w:t>ndata_available</w:t>
            </w:r>
            <w:proofErr w:type="spellEnd"/>
            <w:r w:rsidRPr="00671C8B">
              <w:t xml:space="preserve">&gt; will range </w:t>
            </w:r>
            <w:r>
              <w:t xml:space="preserve">from </w:t>
            </w:r>
            <w:r w:rsidRPr="00671C8B">
              <w:t>1</w:t>
            </w:r>
            <w:r>
              <w:t xml:space="preserve"> – </w:t>
            </w:r>
            <w:r w:rsidRPr="00671C8B">
              <w:t xml:space="preserve">1500 in the URC. </w:t>
            </w:r>
            <w:r w:rsidRPr="00A75EC8">
              <w:t>If the user application sends over 1500 bytes of data to the module, the module will display those data with several URCs. It is possible for other applications (e.g. from Windows) to send more than 1472 bytes UDP packets to the module but the packet will be segmented and reassembled by the network stack.</w:t>
            </w:r>
          </w:p>
          <w:p w14:paraId="648DF3FC" w14:textId="77777777" w:rsidR="00820682" w:rsidRPr="00671C8B" w:rsidRDefault="00820682" w:rsidP="00820682">
            <w:pPr>
              <w:pStyle w:val="TableBody"/>
              <w:numPr>
                <w:ilvl w:val="0"/>
                <w:numId w:val="83"/>
              </w:numPr>
            </w:pPr>
            <w:r w:rsidRPr="00671C8B">
              <w:t>When &lt;</w:t>
            </w:r>
            <w:proofErr w:type="spellStart"/>
            <w:r w:rsidRPr="00671C8B">
              <w:t>data_mode</w:t>
            </w:r>
            <w:proofErr w:type="spellEnd"/>
            <w:r w:rsidRPr="00671C8B">
              <w:t xml:space="preserve">&gt; </w:t>
            </w:r>
            <w:r>
              <w:t>is</w:t>
            </w:r>
            <w:r w:rsidRPr="00671C8B">
              <w:t xml:space="preserve"> set to 1, URC +KUDP_RCV</w:t>
            </w:r>
            <w:r w:rsidRPr="00671C8B">
              <w:rPr>
                <w:lang w:eastAsia="zh-CN"/>
              </w:rPr>
              <w:t xml:space="preserve"> will not be displayed </w:t>
            </w:r>
            <w:r>
              <w:t>after +KUDP_DATA.</w:t>
            </w:r>
          </w:p>
          <w:p w14:paraId="34D6080E" w14:textId="77777777" w:rsidR="00820682" w:rsidRPr="00F81A12" w:rsidRDefault="00820682" w:rsidP="00820682">
            <w:pPr>
              <w:pStyle w:val="TableBody"/>
              <w:numPr>
                <w:ilvl w:val="0"/>
                <w:numId w:val="83"/>
              </w:numPr>
            </w:pPr>
            <w:r w:rsidRPr="00671C8B">
              <w:t>When &lt;</w:t>
            </w:r>
            <w:proofErr w:type="spellStart"/>
            <w:r w:rsidRPr="00671C8B">
              <w:t>data_mode</w:t>
            </w:r>
            <w:proofErr w:type="spellEnd"/>
            <w:r w:rsidRPr="00671C8B">
              <w:t>&gt; was set to 1, the fields &lt;</w:t>
            </w:r>
            <w:proofErr w:type="spellStart"/>
            <w:r w:rsidRPr="00671C8B">
              <w:t>udp</w:t>
            </w:r>
            <w:proofErr w:type="spellEnd"/>
            <w:r w:rsidRPr="00671C8B">
              <w:t xml:space="preserve"> remote address&gt; and &lt;</w:t>
            </w:r>
            <w:proofErr w:type="spellStart"/>
            <w:r w:rsidRPr="00671C8B">
              <w:t>udp</w:t>
            </w:r>
            <w:proofErr w:type="spellEnd"/>
            <w:r w:rsidRPr="00671C8B">
              <w:t xml:space="preserve"> remote port&gt; will </w:t>
            </w:r>
            <w:r>
              <w:t>be displayed in URC +KUDP_DATA</w:t>
            </w:r>
            <w:r w:rsidRPr="00671C8B">
              <w:t>. When &lt;</w:t>
            </w:r>
            <w:proofErr w:type="spellStart"/>
            <w:r w:rsidRPr="00671C8B">
              <w:t>data_mode</w:t>
            </w:r>
            <w:proofErr w:type="spellEnd"/>
            <w:r w:rsidRPr="00671C8B">
              <w:t xml:space="preserve">&gt; was set </w:t>
            </w:r>
            <w:r w:rsidRPr="00F81A12">
              <w:t>to 0, they will be displayed in URC +KUDP_RCV.</w:t>
            </w:r>
          </w:p>
          <w:p w14:paraId="11FFBE15" w14:textId="77777777" w:rsidR="00820682" w:rsidRPr="00671C8B" w:rsidRDefault="00820682" w:rsidP="00820682">
            <w:pPr>
              <w:pStyle w:val="TableBody"/>
              <w:numPr>
                <w:ilvl w:val="0"/>
                <w:numId w:val="83"/>
              </w:numPr>
              <w:rPr>
                <w:u w:val="single"/>
              </w:rPr>
            </w:pPr>
            <w:r w:rsidRPr="00F81A12">
              <w:t>See section</w:t>
            </w:r>
            <w:r w:rsidRPr="00BD7394">
              <w:t xml:space="preserve"> </w:t>
            </w:r>
            <w:r w:rsidRPr="00BD7394">
              <w:fldChar w:fldCharType="begin"/>
            </w:r>
            <w:r w:rsidRPr="00BD7394">
              <w:instrText xml:space="preserve"> REF _Ref424217898 \w \h </w:instrText>
            </w:r>
            <w:r>
              <w:instrText xml:space="preserve"> \* MERGEFORMAT </w:instrText>
            </w:r>
            <w:r w:rsidRPr="00BD7394">
              <w:fldChar w:fldCharType="separate"/>
            </w:r>
            <w:r>
              <w:t>18.6.3</w:t>
            </w:r>
            <w:r w:rsidRPr="00BD7394">
              <w:fldChar w:fldCharType="end"/>
            </w:r>
            <w:r w:rsidRPr="00BD7394">
              <w:t xml:space="preserve"> </w:t>
            </w:r>
            <w:r w:rsidRPr="00BD7394">
              <w:fldChar w:fldCharType="begin"/>
            </w:r>
            <w:r w:rsidRPr="00BD7394">
              <w:instrText xml:space="preserve"> REF _Ref424217898 \h </w:instrText>
            </w:r>
            <w:r>
              <w:instrText xml:space="preserve"> \* MERGEFORMAT </w:instrText>
            </w:r>
            <w:r w:rsidRPr="00BD7394">
              <w:fldChar w:fldCharType="separate"/>
            </w:r>
            <w:r w:rsidRPr="00671C8B">
              <w:t>Use Cases fo</w:t>
            </w:r>
            <w:r>
              <w:t>r KTCP_DATA and KUDP_DATA</w:t>
            </w:r>
            <w:r w:rsidRPr="00BD7394">
              <w:fldChar w:fldCharType="end"/>
            </w:r>
            <w:r>
              <w:t>.</w:t>
            </w:r>
          </w:p>
        </w:tc>
      </w:tr>
    </w:tbl>
    <w:p w14:paraId="3FEDADC7" w14:textId="77777777" w:rsidR="00820682" w:rsidRDefault="00820682" w:rsidP="00820682">
      <w:pPr>
        <w:pStyle w:val="Heading2"/>
      </w:pPr>
      <w:bookmarkStart w:id="387" w:name="_Toc369684177"/>
      <w:bookmarkStart w:id="388" w:name="_Toc369684185"/>
      <w:bookmarkStart w:id="389" w:name="_Toc405883959"/>
      <w:bookmarkStart w:id="390" w:name="_Toc382213261"/>
      <w:bookmarkStart w:id="391" w:name="_Toc382213848"/>
      <w:bookmarkStart w:id="392" w:name="_Toc382215706"/>
      <w:bookmarkStart w:id="393" w:name="_Toc384297700"/>
      <w:bookmarkStart w:id="394" w:name="_Toc384300330"/>
      <w:bookmarkStart w:id="395" w:name="_Toc384301546"/>
      <w:bookmarkStart w:id="396" w:name="_Toc384302135"/>
      <w:bookmarkStart w:id="397" w:name="_Toc384302745"/>
      <w:bookmarkStart w:id="398" w:name="_Toc384315241"/>
      <w:bookmarkStart w:id="399" w:name="_Toc369684193"/>
      <w:bookmarkStart w:id="400" w:name="_Toc369684202"/>
      <w:bookmarkStart w:id="401" w:name="_Toc369684210"/>
      <w:bookmarkStart w:id="402" w:name="_Toc445905386"/>
      <w:bookmarkStart w:id="403" w:name="_Toc445905387"/>
      <w:bookmarkStart w:id="404" w:name="_Toc445905457"/>
      <w:bookmarkStart w:id="405" w:name="_Toc445905502"/>
      <w:bookmarkStart w:id="406" w:name="_Toc445905552"/>
      <w:bookmarkStart w:id="407" w:name="_Toc445905608"/>
      <w:bookmarkStart w:id="408" w:name="_Toc369684216"/>
      <w:bookmarkStart w:id="409" w:name="_Toc445905657"/>
      <w:bookmarkStart w:id="410" w:name="_Toc445905708"/>
      <w:bookmarkStart w:id="411" w:name="_Toc445905744"/>
      <w:bookmarkStart w:id="412" w:name="_Toc445905775"/>
      <w:bookmarkStart w:id="413" w:name="_Toc445905798"/>
      <w:bookmarkStart w:id="414" w:name="_Toc389645268"/>
      <w:bookmarkStart w:id="415" w:name="_Toc390089161"/>
      <w:bookmarkStart w:id="416" w:name="_Toc390855694"/>
      <w:bookmarkStart w:id="417" w:name="_Toc391026359"/>
      <w:bookmarkStart w:id="418" w:name="_Toc381955562"/>
      <w:bookmarkStart w:id="419" w:name="_Toc382213306"/>
      <w:bookmarkStart w:id="420" w:name="_Toc382213893"/>
      <w:bookmarkStart w:id="421" w:name="_Toc382215751"/>
      <w:bookmarkStart w:id="422" w:name="_Toc384297745"/>
      <w:bookmarkStart w:id="423" w:name="_Toc384300375"/>
      <w:bookmarkStart w:id="424" w:name="_Toc384301591"/>
      <w:bookmarkStart w:id="425" w:name="_Toc384302180"/>
      <w:bookmarkStart w:id="426" w:name="_Toc384302790"/>
      <w:bookmarkStart w:id="427" w:name="_Toc384315286"/>
      <w:bookmarkStart w:id="428" w:name="_Toc445905799"/>
      <w:bookmarkStart w:id="429" w:name="_Toc369684221"/>
      <w:bookmarkStart w:id="430" w:name="_Toc445905888"/>
      <w:bookmarkStart w:id="431" w:name="_Toc445905931"/>
      <w:bookmarkStart w:id="432" w:name="_Toc445905978"/>
      <w:bookmarkStart w:id="433" w:name="_Toc445906032"/>
      <w:bookmarkStart w:id="434" w:name="_Toc445906071"/>
      <w:bookmarkStart w:id="435" w:name="_Toc445906121"/>
      <w:bookmarkStart w:id="436" w:name="_Toc445906156"/>
      <w:bookmarkStart w:id="437" w:name="_Toc445906187"/>
      <w:bookmarkStart w:id="438" w:name="_Toc389645277"/>
      <w:bookmarkStart w:id="439" w:name="_Toc390089170"/>
      <w:bookmarkStart w:id="440" w:name="_Toc390855703"/>
      <w:bookmarkStart w:id="441" w:name="_Toc391026368"/>
      <w:bookmarkStart w:id="442" w:name="_Toc381955570"/>
      <w:bookmarkStart w:id="443" w:name="_Toc382213314"/>
      <w:bookmarkStart w:id="444" w:name="_Toc382213901"/>
      <w:bookmarkStart w:id="445" w:name="_Toc382215759"/>
      <w:bookmarkStart w:id="446" w:name="_Toc384297753"/>
      <w:bookmarkStart w:id="447" w:name="_Toc384300383"/>
      <w:bookmarkStart w:id="448" w:name="_Toc384301599"/>
      <w:bookmarkStart w:id="449" w:name="_Toc384302188"/>
      <w:bookmarkStart w:id="450" w:name="_Toc384302798"/>
      <w:bookmarkStart w:id="451" w:name="_Toc384315294"/>
      <w:bookmarkStart w:id="452" w:name="_Toc464573838"/>
      <w:bookmarkStart w:id="453" w:name="_Toc464574719"/>
      <w:bookmarkStart w:id="454" w:name="_Toc465760409"/>
      <w:bookmarkStart w:id="455" w:name="_Toc465955335"/>
      <w:bookmarkStart w:id="456" w:name="_Toc508626566"/>
      <w:bookmarkStart w:id="457" w:name="_Toc508628963"/>
      <w:bookmarkStart w:id="458" w:name="_Toc508629211"/>
      <w:bookmarkStart w:id="459" w:name="_Toc508626567"/>
      <w:bookmarkStart w:id="460" w:name="_Toc508628964"/>
      <w:bookmarkStart w:id="461" w:name="_Toc508629212"/>
      <w:bookmarkStart w:id="462" w:name="_Toc508626568"/>
      <w:bookmarkStart w:id="463" w:name="_Toc508628965"/>
      <w:bookmarkStart w:id="464" w:name="_Toc508629213"/>
      <w:bookmarkStart w:id="465" w:name="_Toc508626569"/>
      <w:bookmarkStart w:id="466" w:name="_Toc508628966"/>
      <w:bookmarkStart w:id="467" w:name="_Toc508629214"/>
      <w:bookmarkStart w:id="468" w:name="_Toc508626570"/>
      <w:bookmarkStart w:id="469" w:name="_Toc508628967"/>
      <w:bookmarkStart w:id="470" w:name="_Toc508629215"/>
      <w:bookmarkStart w:id="471" w:name="_Toc508626571"/>
      <w:bookmarkStart w:id="472" w:name="_Toc508628968"/>
      <w:bookmarkStart w:id="473" w:name="_Toc508629216"/>
      <w:bookmarkStart w:id="474" w:name="_Toc508626572"/>
      <w:bookmarkStart w:id="475" w:name="_Toc508628969"/>
      <w:bookmarkStart w:id="476" w:name="_Toc508629217"/>
      <w:bookmarkStart w:id="477" w:name="_Toc508626573"/>
      <w:bookmarkStart w:id="478" w:name="_Toc508628970"/>
      <w:bookmarkStart w:id="479" w:name="_Toc508629218"/>
      <w:bookmarkStart w:id="480" w:name="_Toc508626574"/>
      <w:bookmarkStart w:id="481" w:name="_Toc508628971"/>
      <w:bookmarkStart w:id="482" w:name="_Toc508629219"/>
      <w:bookmarkStart w:id="483" w:name="_Toc508626575"/>
      <w:bookmarkStart w:id="484" w:name="_Toc508628972"/>
      <w:bookmarkStart w:id="485" w:name="_Toc508629220"/>
      <w:bookmarkStart w:id="486" w:name="_Toc508626576"/>
      <w:bookmarkStart w:id="487" w:name="_Toc508628973"/>
      <w:bookmarkStart w:id="488" w:name="_Toc508629221"/>
      <w:bookmarkStart w:id="489" w:name="_Toc508626577"/>
      <w:bookmarkStart w:id="490" w:name="_Toc508628974"/>
      <w:bookmarkStart w:id="491" w:name="_Toc508629222"/>
      <w:bookmarkStart w:id="492" w:name="_Toc508626578"/>
      <w:bookmarkStart w:id="493" w:name="_Toc508628975"/>
      <w:bookmarkStart w:id="494" w:name="_Toc508629223"/>
      <w:bookmarkStart w:id="495" w:name="_Toc508626579"/>
      <w:bookmarkStart w:id="496" w:name="_Toc508628976"/>
      <w:bookmarkStart w:id="497" w:name="_Toc508629224"/>
      <w:bookmarkStart w:id="498" w:name="_Toc508626580"/>
      <w:bookmarkStart w:id="499" w:name="_Toc508628977"/>
      <w:bookmarkStart w:id="500" w:name="_Toc508629225"/>
      <w:bookmarkStart w:id="501" w:name="_Toc508626581"/>
      <w:bookmarkStart w:id="502" w:name="_Toc508628978"/>
      <w:bookmarkStart w:id="503" w:name="_Toc508629226"/>
      <w:bookmarkStart w:id="504" w:name="_Toc508626582"/>
      <w:bookmarkStart w:id="505" w:name="_Toc508628979"/>
      <w:bookmarkStart w:id="506" w:name="_Toc508629227"/>
      <w:bookmarkStart w:id="507" w:name="_Toc508626583"/>
      <w:bookmarkStart w:id="508" w:name="_Toc508628980"/>
      <w:bookmarkStart w:id="509" w:name="_Toc508629228"/>
      <w:bookmarkStart w:id="510" w:name="_Toc508626584"/>
      <w:bookmarkStart w:id="511" w:name="_Toc508628981"/>
      <w:bookmarkStart w:id="512" w:name="_Toc508629229"/>
      <w:bookmarkStart w:id="513" w:name="_Toc508626585"/>
      <w:bookmarkStart w:id="514" w:name="_Toc508628982"/>
      <w:bookmarkStart w:id="515" w:name="_Toc508629230"/>
      <w:bookmarkStart w:id="516" w:name="_Toc508626586"/>
      <w:bookmarkStart w:id="517" w:name="_Toc508628983"/>
      <w:bookmarkStart w:id="518" w:name="_Toc508629231"/>
      <w:bookmarkStart w:id="519" w:name="_Toc508626587"/>
      <w:bookmarkStart w:id="520" w:name="_Toc508628984"/>
      <w:bookmarkStart w:id="521" w:name="_Toc508629232"/>
      <w:bookmarkStart w:id="522" w:name="_Toc508626588"/>
      <w:bookmarkStart w:id="523" w:name="_Toc508628985"/>
      <w:bookmarkStart w:id="524" w:name="_Toc508629233"/>
      <w:bookmarkStart w:id="525" w:name="_Toc508626589"/>
      <w:bookmarkStart w:id="526" w:name="_Toc508628986"/>
      <w:bookmarkStart w:id="527" w:name="_Toc508629234"/>
      <w:bookmarkStart w:id="528" w:name="_Toc508626590"/>
      <w:bookmarkStart w:id="529" w:name="_Toc508628987"/>
      <w:bookmarkStart w:id="530" w:name="_Toc508629235"/>
      <w:bookmarkStart w:id="531" w:name="_Toc508626591"/>
      <w:bookmarkStart w:id="532" w:name="_Toc508628988"/>
      <w:bookmarkStart w:id="533" w:name="_Toc508629236"/>
      <w:bookmarkStart w:id="534" w:name="_Toc508626592"/>
      <w:bookmarkStart w:id="535" w:name="_Toc508628989"/>
      <w:bookmarkStart w:id="536" w:name="_Toc508629237"/>
      <w:bookmarkStart w:id="537" w:name="_Toc508626593"/>
      <w:bookmarkStart w:id="538" w:name="_Toc508628990"/>
      <w:bookmarkStart w:id="539" w:name="_Toc508629238"/>
      <w:bookmarkStart w:id="540" w:name="_Toc508626594"/>
      <w:bookmarkStart w:id="541" w:name="_Toc508628991"/>
      <w:bookmarkStart w:id="542" w:name="_Toc508629239"/>
      <w:bookmarkStart w:id="543" w:name="_Toc508626595"/>
      <w:bookmarkStart w:id="544" w:name="_Toc508628992"/>
      <w:bookmarkStart w:id="545" w:name="_Toc508629240"/>
      <w:bookmarkStart w:id="546" w:name="_Toc508626596"/>
      <w:bookmarkStart w:id="547" w:name="_Toc508628993"/>
      <w:bookmarkStart w:id="548" w:name="_Toc508629241"/>
      <w:bookmarkStart w:id="549" w:name="_Toc435632888"/>
      <w:bookmarkStart w:id="550" w:name="_Ref451178195"/>
      <w:bookmarkStart w:id="551" w:name="_Toc486251802"/>
      <w:bookmarkStart w:id="552" w:name="_Toc489371289"/>
      <w:bookmarkStart w:id="553" w:name="_Toc511294410"/>
      <w:bookmarkEnd w:id="352"/>
      <w:bookmarkEnd w:id="353"/>
      <w:bookmarkEnd w:id="354"/>
      <w:bookmarkEnd w:id="355"/>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commentRangeStart w:id="554"/>
      <w:r w:rsidRPr="00671C8B">
        <w:rPr>
          <w:rFonts w:hint="eastAsia"/>
        </w:rPr>
        <w:t>SSL</w:t>
      </w:r>
      <w:r w:rsidRPr="00671C8B">
        <w:t xml:space="preserve"> </w:t>
      </w:r>
      <w:r w:rsidRPr="00671C8B">
        <w:rPr>
          <w:rFonts w:hint="eastAsia"/>
        </w:rPr>
        <w:t>Certificate Manager</w:t>
      </w:r>
      <w:bookmarkEnd w:id="549"/>
      <w:commentRangeEnd w:id="554"/>
      <w:r>
        <w:rPr>
          <w:rStyle w:val="CommentReference"/>
          <w:rFonts w:ascii="Verdana" w:eastAsia="Times New Roman" w:hAnsi="Verdana" w:cs="Times New Roman"/>
          <w:b w:val="0"/>
          <w:lang w:eastAsia="en-US"/>
        </w:rPr>
        <w:commentReference w:id="554"/>
      </w:r>
      <w:bookmarkEnd w:id="550"/>
      <w:bookmarkEnd w:id="551"/>
      <w:bookmarkEnd w:id="552"/>
      <w:bookmarkEnd w:id="553"/>
    </w:p>
    <w:p w14:paraId="0E56052C" w14:textId="77777777" w:rsidR="00820682" w:rsidRPr="00671C8B" w:rsidRDefault="00820682" w:rsidP="00820682">
      <w:pPr>
        <w:pStyle w:val="Heading3"/>
      </w:pPr>
      <w:bookmarkStart w:id="555" w:name="_Toc460838625"/>
      <w:bookmarkStart w:id="556" w:name="_Toc460926294"/>
      <w:bookmarkStart w:id="557" w:name="_Toc461195400"/>
      <w:bookmarkStart w:id="558" w:name="_Toc462217264"/>
      <w:bookmarkStart w:id="559" w:name="_Toc462824432"/>
      <w:bookmarkStart w:id="560" w:name="_Toc463533825"/>
      <w:bookmarkStart w:id="561" w:name="_Toc463534172"/>
      <w:bookmarkStart w:id="562" w:name="_Toc368586217"/>
      <w:bookmarkStart w:id="563" w:name="_Toc347415780"/>
      <w:bookmarkStart w:id="564" w:name="_Ref352593754"/>
      <w:bookmarkStart w:id="565" w:name="_Ref366746964"/>
      <w:bookmarkStart w:id="566" w:name="_Ref369094386"/>
      <w:bookmarkStart w:id="567" w:name="_Toc435632889"/>
      <w:bookmarkStart w:id="568" w:name="_Toc486251803"/>
      <w:bookmarkStart w:id="569" w:name="_Ref489361912"/>
      <w:bookmarkStart w:id="570" w:name="_Ref489362351"/>
      <w:bookmarkStart w:id="571" w:name="_Toc489371290"/>
      <w:bookmarkStart w:id="572" w:name="_Toc511294411"/>
      <w:bookmarkEnd w:id="555"/>
      <w:bookmarkEnd w:id="556"/>
      <w:bookmarkEnd w:id="557"/>
      <w:bookmarkEnd w:id="558"/>
      <w:bookmarkEnd w:id="559"/>
      <w:bookmarkEnd w:id="560"/>
      <w:bookmarkEnd w:id="561"/>
      <w:r w:rsidRPr="00671C8B">
        <w:t xml:space="preserve">+KCERTSTORE Command: Store Root CA and Local Certificates to </w:t>
      </w:r>
      <w:bookmarkEnd w:id="562"/>
      <w:bookmarkEnd w:id="563"/>
      <w:bookmarkEnd w:id="564"/>
      <w:bookmarkEnd w:id="565"/>
      <w:bookmarkEnd w:id="566"/>
      <w:r>
        <w:t>Internal Storage</w:t>
      </w:r>
      <w:bookmarkEnd w:id="567"/>
      <w:bookmarkEnd w:id="568"/>
      <w:bookmarkEnd w:id="569"/>
      <w:bookmarkEnd w:id="570"/>
      <w:bookmarkEnd w:id="571"/>
      <w:bookmarkEnd w:id="572"/>
    </w:p>
    <w:tbl>
      <w:tblPr>
        <w:tblStyle w:val="TableSWIleft"/>
        <w:tblW w:w="5023" w:type="pct"/>
        <w:tblLayout w:type="fixed"/>
        <w:tblLook w:val="04A0" w:firstRow="1" w:lastRow="0" w:firstColumn="1" w:lastColumn="0" w:noHBand="0" w:noVBand="1"/>
      </w:tblPr>
      <w:tblGrid>
        <w:gridCol w:w="1688"/>
        <w:gridCol w:w="7377"/>
      </w:tblGrid>
      <w:tr w:rsidR="00820682" w:rsidRPr="00671C8B" w14:paraId="4B895788" w14:textId="77777777" w:rsidTr="00820682">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5111618" w14:textId="0BA81D20" w:rsidR="00820682" w:rsidRPr="00671C8B" w:rsidRDefault="00376626" w:rsidP="00820682">
            <w:pPr>
              <w:pStyle w:val="TableColumnHead"/>
              <w:spacing w:before="144" w:after="144"/>
            </w:pPr>
            <w:r>
              <w:t>HL78xx</w:t>
            </w:r>
          </w:p>
        </w:tc>
      </w:tr>
      <w:tr w:rsidR="00820682" w:rsidRPr="00671C8B" w14:paraId="12E6F813" w14:textId="77777777" w:rsidTr="00820682">
        <w:trPr>
          <w:trHeight w:val="1079"/>
        </w:trPr>
        <w:tc>
          <w:tcPr>
            <w:tcW w:w="931" w:type="pct"/>
          </w:tcPr>
          <w:p w14:paraId="6EEFDAD0" w14:textId="77777777" w:rsidR="00820682" w:rsidRDefault="00820682" w:rsidP="00820682">
            <w:pPr>
              <w:pStyle w:val="TableBody"/>
            </w:pPr>
            <w:r>
              <w:rPr>
                <w:i/>
              </w:rPr>
              <w:t>Test command</w:t>
            </w:r>
          </w:p>
          <w:p w14:paraId="02AA58AC" w14:textId="77777777" w:rsidR="00820682" w:rsidRDefault="00820682" w:rsidP="00820682">
            <w:pPr>
              <w:pStyle w:val="TableBody"/>
            </w:pPr>
          </w:p>
          <w:p w14:paraId="5C1882BE" w14:textId="77777777" w:rsidR="00820682" w:rsidRDefault="00820682" w:rsidP="00820682">
            <w:pPr>
              <w:pStyle w:val="TableBody"/>
            </w:pPr>
            <w:r w:rsidRPr="00CB4B23">
              <w:rPr>
                <w:u w:val="single"/>
              </w:rPr>
              <w:t>Syntax</w:t>
            </w:r>
          </w:p>
          <w:p w14:paraId="335C9F13" w14:textId="77777777" w:rsidR="00820682" w:rsidRPr="00CB4B23" w:rsidRDefault="00820682" w:rsidP="00820682">
            <w:pPr>
              <w:pStyle w:val="TableBody"/>
              <w:rPr>
                <w:b/>
              </w:rPr>
            </w:pPr>
            <w:r w:rsidRPr="00CB4B23">
              <w:rPr>
                <w:b/>
              </w:rPr>
              <w:t>AT+</w:t>
            </w:r>
            <w:r>
              <w:rPr>
                <w:b/>
              </w:rPr>
              <w:br/>
            </w:r>
            <w:r w:rsidRPr="00CB4B23">
              <w:rPr>
                <w:b/>
              </w:rPr>
              <w:t>KCERTSTORE=?</w:t>
            </w:r>
          </w:p>
        </w:tc>
        <w:tc>
          <w:tcPr>
            <w:tcW w:w="4069" w:type="pct"/>
          </w:tcPr>
          <w:p w14:paraId="034F638A" w14:textId="77777777" w:rsidR="00820682" w:rsidRDefault="00820682" w:rsidP="00820682">
            <w:pPr>
              <w:pStyle w:val="TableBody"/>
            </w:pPr>
          </w:p>
          <w:p w14:paraId="17AA4B20" w14:textId="77777777" w:rsidR="00820682" w:rsidRDefault="00820682" w:rsidP="00820682">
            <w:pPr>
              <w:pStyle w:val="TableBody"/>
            </w:pPr>
          </w:p>
          <w:p w14:paraId="7B10C19F" w14:textId="77777777" w:rsidR="00820682" w:rsidRDefault="00820682" w:rsidP="00820682">
            <w:pPr>
              <w:pStyle w:val="TableBody"/>
            </w:pPr>
            <w:r w:rsidRPr="00CB4B23">
              <w:rPr>
                <w:u w:val="single"/>
              </w:rPr>
              <w:t>Response</w:t>
            </w:r>
          </w:p>
          <w:p w14:paraId="4CE0EE0B" w14:textId="77777777" w:rsidR="00820682" w:rsidRPr="00CB4B23" w:rsidRDefault="00820682" w:rsidP="00820682">
            <w:pPr>
              <w:pStyle w:val="TableBody"/>
              <w:rPr>
                <w:b/>
              </w:rPr>
            </w:pPr>
            <w:r w:rsidRPr="00CB4B23">
              <w:rPr>
                <w:b/>
              </w:rPr>
              <w:t>+KCERTSTORE: (</w:t>
            </w:r>
            <w:r>
              <w:t xml:space="preserve">list of possible </w:t>
            </w:r>
            <w:r w:rsidRPr="00CB4B23">
              <w:rPr>
                <w:b/>
              </w:rPr>
              <w:t>&lt;</w:t>
            </w:r>
            <w:proofErr w:type="spellStart"/>
            <w:r w:rsidRPr="00CB4B23">
              <w:rPr>
                <w:b/>
              </w:rPr>
              <w:t>data_type</w:t>
            </w:r>
            <w:proofErr w:type="spellEnd"/>
            <w:r w:rsidRPr="00CB4B23">
              <w:rPr>
                <w:b/>
              </w:rPr>
              <w:t>&gt;</w:t>
            </w:r>
            <w:r>
              <w:t>s</w:t>
            </w:r>
            <w:proofErr w:type="gramStart"/>
            <w:r w:rsidRPr="00CB4B23">
              <w:rPr>
                <w:b/>
              </w:rPr>
              <w:t>),</w:t>
            </w:r>
            <w:r>
              <w:rPr>
                <w:b/>
              </w:rPr>
              <w:t>(</w:t>
            </w:r>
            <w:proofErr w:type="gramEnd"/>
            <w:r w:rsidRPr="00E0527E">
              <w:t>range of possible lengths o</w:t>
            </w:r>
            <w:r>
              <w:t>f</w:t>
            </w:r>
            <w:r w:rsidRPr="00E0527E">
              <w:t xml:space="preserve"> </w:t>
            </w:r>
            <w:r w:rsidRPr="00CB4B23">
              <w:rPr>
                <w:b/>
              </w:rPr>
              <w:t>&lt;</w:t>
            </w:r>
            <w:proofErr w:type="spellStart"/>
            <w:r w:rsidRPr="00CB4B23">
              <w:rPr>
                <w:b/>
              </w:rPr>
              <w:t>NbData</w:t>
            </w:r>
            <w:proofErr w:type="spellEnd"/>
            <w:r w:rsidRPr="00CB4B23">
              <w:rPr>
                <w:b/>
              </w:rPr>
              <w:t>&gt;</w:t>
            </w:r>
            <w:r>
              <w:rPr>
                <w:b/>
              </w:rPr>
              <w:t>)</w:t>
            </w:r>
            <w:r w:rsidRPr="00CB4B23">
              <w:rPr>
                <w:b/>
              </w:rPr>
              <w:t>, (</w:t>
            </w:r>
            <w:r>
              <w:t xml:space="preserve">list of possible </w:t>
            </w:r>
            <w:r w:rsidRPr="00CB4B23">
              <w:rPr>
                <w:b/>
              </w:rPr>
              <w:t>&lt;index&gt;</w:t>
            </w:r>
            <w:proofErr w:type="spellStart"/>
            <w:r w:rsidRPr="00E0527E">
              <w:t>e</w:t>
            </w:r>
            <w:r>
              <w:t>s</w:t>
            </w:r>
            <w:proofErr w:type="spellEnd"/>
            <w:r w:rsidRPr="00CB4B23">
              <w:rPr>
                <w:b/>
              </w:rPr>
              <w:t>)</w:t>
            </w:r>
          </w:p>
          <w:p w14:paraId="6C18EA72" w14:textId="77777777" w:rsidR="00820682" w:rsidRPr="007F637D" w:rsidRDefault="00820682" w:rsidP="00820682">
            <w:pPr>
              <w:pStyle w:val="TableBody"/>
            </w:pPr>
            <w:r w:rsidRPr="00CB4B23">
              <w:rPr>
                <w:b/>
              </w:rPr>
              <w:t>OK</w:t>
            </w:r>
          </w:p>
        </w:tc>
      </w:tr>
      <w:tr w:rsidR="00820682" w:rsidRPr="00671C8B" w14:paraId="0E76B8D9" w14:textId="77777777" w:rsidTr="00820682">
        <w:trPr>
          <w:trHeight w:val="1079"/>
        </w:trPr>
        <w:tc>
          <w:tcPr>
            <w:tcW w:w="931" w:type="pct"/>
          </w:tcPr>
          <w:p w14:paraId="41C7B0AB" w14:textId="77777777" w:rsidR="00820682" w:rsidRPr="00671C8B" w:rsidRDefault="00820682" w:rsidP="00820682">
            <w:pPr>
              <w:pStyle w:val="TableBody"/>
              <w:rPr>
                <w:rFonts w:ascii="Helvetica" w:hAnsi="Helvetica"/>
                <w:i/>
                <w:sz w:val="20"/>
              </w:rPr>
            </w:pPr>
            <w:r w:rsidRPr="00671C8B">
              <w:rPr>
                <w:i/>
              </w:rPr>
              <w:lastRenderedPageBreak/>
              <w:t>Read command</w:t>
            </w:r>
          </w:p>
          <w:p w14:paraId="24D159B4" w14:textId="77777777" w:rsidR="00820682" w:rsidRPr="00671C8B" w:rsidRDefault="00820682" w:rsidP="00820682">
            <w:pPr>
              <w:pStyle w:val="TableBody"/>
              <w:rPr>
                <w:rFonts w:ascii="Helvetica" w:hAnsi="Helvetica"/>
                <w:sz w:val="20"/>
              </w:rPr>
            </w:pPr>
          </w:p>
          <w:p w14:paraId="0E6B101B" w14:textId="77777777" w:rsidR="00820682" w:rsidRPr="00671C8B" w:rsidRDefault="00820682" w:rsidP="00820682">
            <w:pPr>
              <w:pStyle w:val="TableBody"/>
              <w:rPr>
                <w:rFonts w:ascii="Helvetica" w:hAnsi="Helvetica"/>
                <w:sz w:val="20"/>
                <w:u w:val="single"/>
              </w:rPr>
            </w:pPr>
            <w:r w:rsidRPr="00671C8B">
              <w:rPr>
                <w:u w:val="single"/>
              </w:rPr>
              <w:t>Syntax</w:t>
            </w:r>
          </w:p>
          <w:p w14:paraId="3C559AC0" w14:textId="77777777" w:rsidR="00820682" w:rsidRPr="00671C8B" w:rsidRDefault="00820682" w:rsidP="00820682">
            <w:pPr>
              <w:pStyle w:val="TableBody"/>
            </w:pPr>
            <w:r w:rsidRPr="00671C8B">
              <w:rPr>
                <w:b/>
              </w:rPr>
              <w:t>AT+</w:t>
            </w:r>
            <w:r w:rsidRPr="00671C8B">
              <w:rPr>
                <w:b/>
              </w:rPr>
              <w:br/>
              <w:t>KCERTSTORE?</w:t>
            </w:r>
          </w:p>
        </w:tc>
        <w:tc>
          <w:tcPr>
            <w:tcW w:w="4069" w:type="pct"/>
          </w:tcPr>
          <w:p w14:paraId="3B1E8168" w14:textId="77777777" w:rsidR="00820682" w:rsidRPr="00671C8B" w:rsidRDefault="00820682" w:rsidP="00820682">
            <w:pPr>
              <w:pStyle w:val="TableBody"/>
            </w:pPr>
          </w:p>
          <w:p w14:paraId="1C573B77" w14:textId="77777777" w:rsidR="00820682" w:rsidRPr="00671C8B" w:rsidRDefault="00820682" w:rsidP="00820682">
            <w:pPr>
              <w:pStyle w:val="TableBody"/>
            </w:pPr>
          </w:p>
          <w:p w14:paraId="5990FF0C" w14:textId="77777777" w:rsidR="00820682" w:rsidRPr="00671C8B" w:rsidRDefault="00820682" w:rsidP="00820682">
            <w:pPr>
              <w:pStyle w:val="TableBody"/>
              <w:rPr>
                <w:u w:val="single"/>
              </w:rPr>
            </w:pPr>
            <w:r w:rsidRPr="00671C8B">
              <w:rPr>
                <w:u w:val="single"/>
              </w:rPr>
              <w:t>Response</w:t>
            </w:r>
          </w:p>
          <w:p w14:paraId="2A955FC1" w14:textId="77777777" w:rsidR="00820682" w:rsidRPr="00671C8B" w:rsidRDefault="00820682" w:rsidP="00820682">
            <w:pPr>
              <w:pStyle w:val="TableBody"/>
              <w:rPr>
                <w:rFonts w:ascii="Helvetica" w:hAnsi="Helvetica"/>
                <w:b/>
                <w:sz w:val="20"/>
                <w:lang w:val="da-DK"/>
              </w:rPr>
            </w:pPr>
            <w:r w:rsidRPr="00671C8B">
              <w:rPr>
                <w:b/>
                <w:lang w:val="da-DK"/>
              </w:rPr>
              <w:t>+KCERTSTORE</w:t>
            </w:r>
          </w:p>
          <w:p w14:paraId="3F873446" w14:textId="77777777" w:rsidR="00820682" w:rsidRPr="00671C8B" w:rsidRDefault="00820682" w:rsidP="00820682">
            <w:pPr>
              <w:pStyle w:val="TableBody"/>
              <w:rPr>
                <w:b/>
                <w:lang w:val="da-DK"/>
              </w:rPr>
            </w:pPr>
            <w:r w:rsidRPr="00671C8B">
              <w:rPr>
                <w:b/>
                <w:lang w:val="da-DK"/>
              </w:rPr>
              <w:t>[root_cert,&lt;index&gt;,&lt;NbData&gt;&lt;CR&gt;&lt;LF&gt;</w:t>
            </w:r>
          </w:p>
          <w:p w14:paraId="40ED2E02" w14:textId="77777777" w:rsidR="00820682" w:rsidRPr="00671C8B" w:rsidRDefault="00820682" w:rsidP="00820682">
            <w:pPr>
              <w:pStyle w:val="TableBody"/>
              <w:rPr>
                <w:b/>
                <w:lang w:val="da-DK"/>
              </w:rPr>
            </w:pPr>
            <w:r w:rsidRPr="00671C8B">
              <w:rPr>
                <w:b/>
                <w:lang w:val="da-DK"/>
              </w:rPr>
              <w:t>&lt;File_data&gt;&lt;CR&gt;&lt;LF&gt;]</w:t>
            </w:r>
          </w:p>
          <w:p w14:paraId="660ACEA0" w14:textId="77777777" w:rsidR="00820682" w:rsidRPr="00671C8B" w:rsidRDefault="00820682" w:rsidP="00820682">
            <w:pPr>
              <w:pStyle w:val="TableBody"/>
              <w:rPr>
                <w:b/>
                <w:lang w:val="da-DK"/>
              </w:rPr>
            </w:pPr>
            <w:r w:rsidRPr="00671C8B">
              <w:rPr>
                <w:b/>
                <w:lang w:val="da-DK"/>
              </w:rPr>
              <w:t>[local_cert,&lt;index&gt;,&lt;NbData&gt;&lt;CR&gt;&lt;LF&gt;</w:t>
            </w:r>
          </w:p>
          <w:p w14:paraId="47A5D067" w14:textId="77777777" w:rsidR="00820682" w:rsidRPr="00671C8B" w:rsidRDefault="00820682" w:rsidP="00820682">
            <w:pPr>
              <w:pStyle w:val="TableBody"/>
              <w:rPr>
                <w:b/>
                <w:lang w:val="da-DK"/>
              </w:rPr>
            </w:pPr>
            <w:r w:rsidRPr="00671C8B">
              <w:rPr>
                <w:b/>
                <w:lang w:val="da-DK"/>
              </w:rPr>
              <w:t>&lt;File_data&gt; &lt;CR&gt;&lt;LF&gt;]</w:t>
            </w:r>
          </w:p>
          <w:p w14:paraId="3F38D80F" w14:textId="77777777" w:rsidR="00820682" w:rsidRPr="00671C8B" w:rsidRDefault="00820682" w:rsidP="00820682">
            <w:pPr>
              <w:pStyle w:val="TableBody"/>
              <w:rPr>
                <w:b/>
                <w:lang w:val="da-DK"/>
              </w:rPr>
            </w:pPr>
            <w:r w:rsidRPr="00671C8B">
              <w:rPr>
                <w:b/>
                <w:lang w:val="da-DK"/>
              </w:rPr>
              <w:t>[...]</w:t>
            </w:r>
          </w:p>
          <w:p w14:paraId="02C58CB9" w14:textId="77777777" w:rsidR="00820682" w:rsidRPr="00671C8B" w:rsidRDefault="00820682" w:rsidP="00820682">
            <w:pPr>
              <w:pStyle w:val="TableBody"/>
              <w:rPr>
                <w:rFonts w:ascii="Helvetica" w:hAnsi="Helvetica"/>
                <w:b/>
                <w:sz w:val="20"/>
                <w:lang w:val="da-DK"/>
              </w:rPr>
            </w:pPr>
            <w:r w:rsidRPr="00671C8B">
              <w:rPr>
                <w:b/>
                <w:lang w:val="da-DK"/>
              </w:rPr>
              <w:t>OK</w:t>
            </w:r>
          </w:p>
          <w:p w14:paraId="6FB43D71" w14:textId="77777777" w:rsidR="00820682" w:rsidRPr="00C318EF" w:rsidRDefault="00820682" w:rsidP="00820682">
            <w:pPr>
              <w:pStyle w:val="TableBody"/>
              <w:rPr>
                <w:rFonts w:ascii="Helvetica" w:hAnsi="Helvetica"/>
                <w:b/>
                <w:sz w:val="20"/>
                <w:lang w:val="da-DK"/>
              </w:rPr>
            </w:pPr>
          </w:p>
          <w:p w14:paraId="70A606A5" w14:textId="77777777" w:rsidR="00820682" w:rsidRPr="00C318EF" w:rsidRDefault="00820682" w:rsidP="00820682">
            <w:pPr>
              <w:pStyle w:val="TableBody"/>
              <w:rPr>
                <w:rFonts w:ascii="Helvetica" w:hAnsi="Helvetica"/>
                <w:sz w:val="20"/>
                <w:lang w:val="da-DK"/>
              </w:rPr>
            </w:pPr>
            <w:r w:rsidRPr="00C318EF">
              <w:rPr>
                <w:lang w:val="da-DK"/>
              </w:rPr>
              <w:t>or</w:t>
            </w:r>
          </w:p>
          <w:p w14:paraId="2C59DCC2" w14:textId="77777777" w:rsidR="00820682" w:rsidRPr="00671C8B" w:rsidRDefault="00820682" w:rsidP="00820682">
            <w:pPr>
              <w:pStyle w:val="TableBody"/>
            </w:pPr>
            <w:r w:rsidRPr="00671C8B">
              <w:rPr>
                <w:b/>
                <w:lang w:val="da-DK"/>
              </w:rPr>
              <w:t>+CME ERROR: &lt;err&gt;</w:t>
            </w:r>
          </w:p>
        </w:tc>
      </w:tr>
      <w:tr w:rsidR="00820682" w:rsidRPr="00671C8B" w14:paraId="4B27F989" w14:textId="77777777" w:rsidTr="00820682">
        <w:trPr>
          <w:trHeight w:val="65"/>
        </w:trPr>
        <w:tc>
          <w:tcPr>
            <w:tcW w:w="931" w:type="pct"/>
          </w:tcPr>
          <w:p w14:paraId="7B9E2369" w14:textId="77777777" w:rsidR="00820682" w:rsidRPr="00671C8B" w:rsidRDefault="00820682" w:rsidP="00820682">
            <w:pPr>
              <w:pStyle w:val="TableBody"/>
              <w:rPr>
                <w:rFonts w:ascii="Helvetica" w:hAnsi="Helvetica"/>
                <w:i/>
                <w:sz w:val="20"/>
              </w:rPr>
            </w:pPr>
            <w:r w:rsidRPr="00671C8B">
              <w:rPr>
                <w:i/>
              </w:rPr>
              <w:t>Write command</w:t>
            </w:r>
          </w:p>
          <w:p w14:paraId="7CC17764" w14:textId="77777777" w:rsidR="00820682" w:rsidRPr="00671C8B" w:rsidRDefault="00820682" w:rsidP="00820682">
            <w:pPr>
              <w:pStyle w:val="TableBody"/>
              <w:rPr>
                <w:rFonts w:ascii="Helvetica" w:hAnsi="Helvetica"/>
                <w:sz w:val="20"/>
              </w:rPr>
            </w:pPr>
          </w:p>
          <w:p w14:paraId="250E2819" w14:textId="77777777" w:rsidR="00820682" w:rsidRPr="00671C8B" w:rsidRDefault="00820682" w:rsidP="00820682">
            <w:pPr>
              <w:pStyle w:val="TableBody"/>
              <w:rPr>
                <w:rFonts w:ascii="Helvetica" w:hAnsi="Helvetica"/>
                <w:sz w:val="20"/>
                <w:u w:val="single"/>
              </w:rPr>
            </w:pPr>
            <w:r w:rsidRPr="00671C8B">
              <w:rPr>
                <w:u w:val="single"/>
              </w:rPr>
              <w:t>Syntax</w:t>
            </w:r>
          </w:p>
          <w:p w14:paraId="2B2508CC" w14:textId="77777777" w:rsidR="00820682" w:rsidRPr="00671C8B" w:rsidRDefault="00820682" w:rsidP="00820682">
            <w:pPr>
              <w:pStyle w:val="TableBody"/>
            </w:pPr>
            <w:r w:rsidRPr="00671C8B">
              <w:rPr>
                <w:b/>
                <w:lang w:val="da-DK"/>
              </w:rPr>
              <w:t>AT+</w:t>
            </w:r>
            <w:r w:rsidRPr="00671C8B">
              <w:rPr>
                <w:b/>
                <w:lang w:val="da-DK"/>
              </w:rPr>
              <w:br/>
              <w:t>KCERTSTORE=</w:t>
            </w:r>
            <w:r w:rsidRPr="00671C8B">
              <w:rPr>
                <w:b/>
                <w:lang w:val="da-DK"/>
              </w:rPr>
              <w:br/>
              <w:t>&lt;data_type&gt;</w:t>
            </w:r>
            <w:r w:rsidRPr="00671C8B">
              <w:rPr>
                <w:b/>
                <w:lang w:val="da-DK"/>
              </w:rPr>
              <w:br/>
              <w:t>[,&lt;NbData&gt;</w:t>
            </w:r>
            <w:r w:rsidRPr="00671C8B">
              <w:rPr>
                <w:b/>
                <w:lang w:val="da-DK"/>
              </w:rPr>
              <w:br/>
              <w:t>[,&lt;index&gt;]]</w:t>
            </w:r>
          </w:p>
        </w:tc>
        <w:tc>
          <w:tcPr>
            <w:tcW w:w="4069" w:type="pct"/>
          </w:tcPr>
          <w:p w14:paraId="46CF390D" w14:textId="77777777" w:rsidR="00820682" w:rsidRPr="00671C8B" w:rsidRDefault="00820682" w:rsidP="00820682">
            <w:pPr>
              <w:pStyle w:val="TableBody"/>
            </w:pPr>
          </w:p>
          <w:p w14:paraId="16CC7161" w14:textId="77777777" w:rsidR="00820682" w:rsidRPr="00671C8B" w:rsidRDefault="00820682" w:rsidP="00820682">
            <w:pPr>
              <w:pStyle w:val="TableBody"/>
            </w:pPr>
          </w:p>
          <w:p w14:paraId="3C265EEB" w14:textId="77777777" w:rsidR="00820682" w:rsidRPr="00671C8B" w:rsidRDefault="00820682" w:rsidP="00820682">
            <w:pPr>
              <w:pStyle w:val="TableBody"/>
              <w:rPr>
                <w:rFonts w:ascii="Helvetica" w:hAnsi="Helvetica"/>
                <w:sz w:val="20"/>
                <w:u w:val="single"/>
              </w:rPr>
            </w:pPr>
            <w:r w:rsidRPr="00671C8B">
              <w:rPr>
                <w:u w:val="single"/>
              </w:rPr>
              <w:t>Response</w:t>
            </w:r>
          </w:p>
          <w:p w14:paraId="27143E8E" w14:textId="77777777" w:rsidR="00820682" w:rsidRPr="00671C8B" w:rsidRDefault="00820682" w:rsidP="00820682">
            <w:pPr>
              <w:pStyle w:val="TableBody"/>
              <w:rPr>
                <w:b/>
              </w:rPr>
            </w:pPr>
            <w:r w:rsidRPr="00671C8B">
              <w:rPr>
                <w:b/>
              </w:rPr>
              <w:t>CONNECT</w:t>
            </w:r>
          </w:p>
          <w:p w14:paraId="4EB0979D" w14:textId="77777777" w:rsidR="00820682" w:rsidRPr="00671C8B" w:rsidRDefault="00820682" w:rsidP="00820682">
            <w:pPr>
              <w:pStyle w:val="TableBody"/>
              <w:rPr>
                <w:b/>
              </w:rPr>
            </w:pPr>
            <w:r w:rsidRPr="00671C8B">
              <w:rPr>
                <w:b/>
              </w:rPr>
              <w:t>OK</w:t>
            </w:r>
          </w:p>
          <w:p w14:paraId="67B54D8E" w14:textId="77777777" w:rsidR="00820682" w:rsidRPr="00C318EF" w:rsidRDefault="00820682" w:rsidP="00820682">
            <w:pPr>
              <w:pStyle w:val="TableBody"/>
              <w:rPr>
                <w:lang w:eastAsia="zh-CN"/>
              </w:rPr>
            </w:pPr>
          </w:p>
          <w:p w14:paraId="316D3387" w14:textId="77777777" w:rsidR="00820682" w:rsidRPr="00C318EF" w:rsidRDefault="00820682" w:rsidP="00820682">
            <w:pPr>
              <w:pStyle w:val="TableBody"/>
            </w:pPr>
            <w:r w:rsidRPr="00C318EF">
              <w:t>or</w:t>
            </w:r>
          </w:p>
          <w:p w14:paraId="455E8DF2" w14:textId="77777777" w:rsidR="00820682" w:rsidRPr="00671C8B" w:rsidRDefault="00820682" w:rsidP="00820682">
            <w:pPr>
              <w:pStyle w:val="TableBody"/>
              <w:rPr>
                <w:b/>
              </w:rPr>
            </w:pPr>
            <w:r w:rsidRPr="00671C8B">
              <w:rPr>
                <w:b/>
              </w:rPr>
              <w:t>+CME ERROR: &lt;err&gt;</w:t>
            </w:r>
          </w:p>
          <w:p w14:paraId="577856D4" w14:textId="77777777" w:rsidR="00820682" w:rsidRPr="00671C8B" w:rsidRDefault="00820682" w:rsidP="00820682">
            <w:pPr>
              <w:pStyle w:val="TableBody"/>
              <w:rPr>
                <w:b/>
              </w:rPr>
            </w:pPr>
          </w:p>
          <w:p w14:paraId="3EA7DBA8" w14:textId="77777777" w:rsidR="00820682" w:rsidRPr="00671C8B" w:rsidRDefault="00820682" w:rsidP="00820682">
            <w:pPr>
              <w:pStyle w:val="TableBody"/>
              <w:rPr>
                <w:color w:val="000000"/>
                <w:u w:val="single"/>
                <w:lang w:eastAsia="zh-CN"/>
              </w:rPr>
            </w:pPr>
            <w:r w:rsidRPr="00671C8B">
              <w:rPr>
                <w:u w:val="single"/>
              </w:rPr>
              <w:t>Parameters</w:t>
            </w:r>
          </w:p>
          <w:p w14:paraId="48A2914D" w14:textId="77777777" w:rsidR="00820682" w:rsidRPr="00671C8B" w:rsidRDefault="00820682" w:rsidP="00820682">
            <w:pPr>
              <w:pStyle w:val="TableBody"/>
              <w:rPr>
                <w:rFonts w:ascii="Helvetica" w:hAnsi="Helvetica"/>
                <w:sz w:val="20"/>
              </w:rPr>
            </w:pPr>
            <w:r w:rsidRPr="00671C8B">
              <w:rPr>
                <w:b/>
              </w:rPr>
              <w:t>&lt;</w:t>
            </w:r>
            <w:proofErr w:type="spellStart"/>
            <w:r w:rsidRPr="00671C8B">
              <w:rPr>
                <w:b/>
              </w:rPr>
              <w:t>data_type</w:t>
            </w:r>
            <w:proofErr w:type="spellEnd"/>
            <w:r w:rsidRPr="00671C8B">
              <w:rPr>
                <w:b/>
              </w:rPr>
              <w:t>&gt;</w:t>
            </w:r>
            <w:r w:rsidRPr="00671C8B">
              <w:rPr>
                <w:lang w:eastAsia="zh-CN"/>
              </w:rPr>
              <w:tab/>
              <w:t>0</w:t>
            </w:r>
            <w:r w:rsidRPr="00671C8B">
              <w:rPr>
                <w:lang w:eastAsia="zh-CN"/>
              </w:rPr>
              <w:tab/>
            </w:r>
            <w:r w:rsidRPr="00671C8B">
              <w:t>Root certificate</w:t>
            </w:r>
          </w:p>
          <w:p w14:paraId="1FAD0593" w14:textId="77777777" w:rsidR="00820682" w:rsidRPr="00671C8B" w:rsidRDefault="00820682" w:rsidP="00820682">
            <w:pPr>
              <w:pStyle w:val="TableBody"/>
            </w:pPr>
            <w:r w:rsidRPr="00671C8B">
              <w:rPr>
                <w:lang w:eastAsia="zh-CN"/>
              </w:rPr>
              <w:tab/>
            </w:r>
            <w:r w:rsidRPr="00671C8B">
              <w:rPr>
                <w:lang w:eastAsia="zh-CN"/>
              </w:rPr>
              <w:tab/>
              <w:t>1</w:t>
            </w:r>
            <w:r w:rsidRPr="00671C8B">
              <w:rPr>
                <w:lang w:eastAsia="zh-CN"/>
              </w:rPr>
              <w:tab/>
            </w:r>
            <w:r w:rsidRPr="00671C8B">
              <w:t>Local certificate</w:t>
            </w:r>
          </w:p>
          <w:p w14:paraId="4BBBA0A2" w14:textId="77777777" w:rsidR="00820682" w:rsidRPr="00671C8B" w:rsidRDefault="00820682" w:rsidP="00820682">
            <w:pPr>
              <w:pStyle w:val="TableBody"/>
              <w:rPr>
                <w:rFonts w:ascii="Helvetica" w:hAnsi="Helvetica"/>
                <w:sz w:val="20"/>
              </w:rPr>
            </w:pPr>
          </w:p>
          <w:p w14:paraId="780E4495" w14:textId="77777777" w:rsidR="00820682" w:rsidRPr="00671C8B" w:rsidRDefault="00820682" w:rsidP="00820682">
            <w:pPr>
              <w:pStyle w:val="TableBody"/>
            </w:pPr>
            <w:r w:rsidRPr="00671C8B">
              <w:rPr>
                <w:b/>
              </w:rPr>
              <w:t>&lt;</w:t>
            </w:r>
            <w:proofErr w:type="spellStart"/>
            <w:r w:rsidRPr="00671C8B">
              <w:rPr>
                <w:b/>
              </w:rPr>
              <w:t>NbData</w:t>
            </w:r>
            <w:proofErr w:type="spellEnd"/>
            <w:r w:rsidRPr="00671C8B">
              <w:rPr>
                <w:b/>
              </w:rPr>
              <w:t>&gt;</w:t>
            </w:r>
            <w:r w:rsidRPr="00671C8B">
              <w:rPr>
                <w:b/>
              </w:rPr>
              <w:tab/>
            </w:r>
            <w:r w:rsidRPr="00671C8B">
              <w:t>Number of bytes to read/write</w:t>
            </w:r>
            <w:r w:rsidRPr="00671C8B">
              <w:rPr>
                <w:rFonts w:hint="eastAsia"/>
              </w:rPr>
              <w:t>.</w:t>
            </w:r>
            <w:r w:rsidRPr="00671C8B">
              <w:t xml:space="preserve"> Value range: </w:t>
            </w:r>
            <w:r w:rsidRPr="00671C8B">
              <w:rPr>
                <w:rFonts w:hint="eastAsia"/>
              </w:rPr>
              <w:t>1</w:t>
            </w:r>
            <w:r w:rsidRPr="00671C8B">
              <w:t>-</w:t>
            </w:r>
            <w:r w:rsidRPr="00671C8B">
              <w:rPr>
                <w:rFonts w:hint="eastAsia"/>
              </w:rPr>
              <w:t>3000.</w:t>
            </w:r>
          </w:p>
          <w:p w14:paraId="566A113F" w14:textId="77777777" w:rsidR="00820682" w:rsidRPr="00671C8B" w:rsidRDefault="00820682" w:rsidP="00820682">
            <w:pPr>
              <w:pStyle w:val="TableBody"/>
              <w:rPr>
                <w:color w:val="000000"/>
                <w:lang w:eastAsia="zh-CN"/>
              </w:rPr>
            </w:pPr>
          </w:p>
          <w:p w14:paraId="3E248750" w14:textId="77777777" w:rsidR="00820682" w:rsidRPr="00671C8B" w:rsidRDefault="00820682" w:rsidP="00820682">
            <w:pPr>
              <w:pStyle w:val="TableBody"/>
            </w:pPr>
            <w:r w:rsidRPr="00671C8B">
              <w:rPr>
                <w:b/>
              </w:rPr>
              <w:t>&lt;index&gt;</w:t>
            </w:r>
            <w:r w:rsidRPr="00671C8B">
              <w:rPr>
                <w:b/>
                <w:lang w:eastAsia="zh-CN"/>
              </w:rPr>
              <w:tab/>
            </w:r>
            <w:r>
              <w:t>S</w:t>
            </w:r>
            <w:r w:rsidRPr="00671C8B">
              <w:t>tored root/local certificate</w:t>
            </w:r>
            <w:r>
              <w:t xml:space="preserve"> index</w:t>
            </w:r>
            <w:r w:rsidRPr="00671C8B">
              <w:t xml:space="preserve">. If a root/local certificate is already stored at the index, it will be overloaded. </w:t>
            </w:r>
            <w:r w:rsidRPr="00671C8B">
              <w:rPr>
                <w:u w:val="single"/>
              </w:rPr>
              <w:t>0</w:t>
            </w:r>
            <w:r w:rsidRPr="00671C8B">
              <w:t xml:space="preserve"> by default.</w:t>
            </w:r>
          </w:p>
          <w:p w14:paraId="1A67D158" w14:textId="77777777" w:rsidR="00820682" w:rsidRPr="00671C8B" w:rsidRDefault="00820682" w:rsidP="00820682">
            <w:pPr>
              <w:pStyle w:val="TableBody"/>
            </w:pPr>
            <w:r w:rsidRPr="00671C8B">
              <w:t>Value range:</w:t>
            </w:r>
          </w:p>
          <w:p w14:paraId="1BD6E92C" w14:textId="77777777" w:rsidR="00820682" w:rsidRPr="00671C8B" w:rsidRDefault="00820682" w:rsidP="00820682">
            <w:pPr>
              <w:pStyle w:val="TableBody"/>
            </w:pPr>
            <w:r w:rsidRPr="00671C8B">
              <w:t>0</w:t>
            </w:r>
            <w:r w:rsidRPr="00671C8B">
              <w:tab/>
              <w:t>If &lt;</w:t>
            </w:r>
            <w:proofErr w:type="spellStart"/>
            <w:r w:rsidRPr="00671C8B">
              <w:t>data_type</w:t>
            </w:r>
            <w:proofErr w:type="spellEnd"/>
            <w:r w:rsidRPr="00671C8B">
              <w:t>&gt; = 0</w:t>
            </w:r>
          </w:p>
          <w:p w14:paraId="1EBC0C69" w14:textId="77777777" w:rsidR="00820682" w:rsidRPr="00671C8B" w:rsidRDefault="00820682" w:rsidP="00820682">
            <w:pPr>
              <w:pStyle w:val="TableBody"/>
            </w:pPr>
            <w:r w:rsidRPr="00671C8B">
              <w:t>0 – 2</w:t>
            </w:r>
            <w:r w:rsidRPr="00671C8B">
              <w:tab/>
              <w:t>If &lt;</w:t>
            </w:r>
            <w:proofErr w:type="spellStart"/>
            <w:r w:rsidRPr="00671C8B">
              <w:t>data_type</w:t>
            </w:r>
            <w:proofErr w:type="spellEnd"/>
            <w:r w:rsidRPr="00671C8B">
              <w:t>&gt; = 1</w:t>
            </w:r>
          </w:p>
          <w:p w14:paraId="2F34E04D" w14:textId="77777777" w:rsidR="00820682" w:rsidRPr="00671C8B" w:rsidRDefault="00820682" w:rsidP="00820682">
            <w:pPr>
              <w:pStyle w:val="TableBody"/>
            </w:pPr>
          </w:p>
          <w:p w14:paraId="1A8DC0BE" w14:textId="77777777" w:rsidR="00820682" w:rsidRPr="00671C8B" w:rsidRDefault="00820682" w:rsidP="00820682">
            <w:pPr>
              <w:pStyle w:val="TableBody"/>
            </w:pPr>
            <w:r w:rsidRPr="00671C8B">
              <w:rPr>
                <w:rFonts w:hint="eastAsia"/>
                <w:b/>
              </w:rPr>
              <w:t>&lt;</w:t>
            </w:r>
            <w:proofErr w:type="spellStart"/>
            <w:r w:rsidRPr="00671C8B">
              <w:rPr>
                <w:rFonts w:hint="eastAsia"/>
                <w:b/>
              </w:rPr>
              <w:t>File_data</w:t>
            </w:r>
            <w:proofErr w:type="spellEnd"/>
            <w:r w:rsidRPr="00671C8B">
              <w:rPr>
                <w:rFonts w:hint="eastAsia"/>
                <w:b/>
              </w:rPr>
              <w:t>&gt;</w:t>
            </w:r>
            <w:r w:rsidRPr="00671C8B">
              <w:rPr>
                <w:b/>
                <w:lang w:eastAsia="zh-CN"/>
              </w:rPr>
              <w:tab/>
            </w:r>
            <w:r w:rsidRPr="00671C8B">
              <w:rPr>
                <w:rFonts w:hint="eastAsia"/>
              </w:rPr>
              <w:t>File data in</w:t>
            </w:r>
            <w:r>
              <w:rPr>
                <w:rFonts w:hint="eastAsia"/>
              </w:rPr>
              <w:t xml:space="preserve"> bytes</w:t>
            </w:r>
          </w:p>
        </w:tc>
      </w:tr>
      <w:tr w:rsidR="00820682" w:rsidRPr="00671C8B" w14:paraId="2956B1E6" w14:textId="77777777" w:rsidTr="00820682">
        <w:trPr>
          <w:trHeight w:val="599"/>
        </w:trPr>
        <w:tc>
          <w:tcPr>
            <w:tcW w:w="931" w:type="pct"/>
          </w:tcPr>
          <w:p w14:paraId="579CE5AB" w14:textId="77777777" w:rsidR="00820682" w:rsidRPr="00671C8B" w:rsidRDefault="00820682" w:rsidP="00820682">
            <w:pPr>
              <w:pStyle w:val="TableBody"/>
              <w:rPr>
                <w:rFonts w:ascii="Helvetica" w:hAnsi="Helvetica"/>
                <w:sz w:val="20"/>
                <w:u w:val="single"/>
              </w:rPr>
            </w:pPr>
            <w:r w:rsidRPr="00671C8B">
              <w:rPr>
                <w:u w:val="single"/>
              </w:rPr>
              <w:t>Reference</w:t>
            </w:r>
          </w:p>
          <w:p w14:paraId="3923B65A" w14:textId="77777777" w:rsidR="00820682" w:rsidRPr="00671C8B" w:rsidRDefault="00820682" w:rsidP="00820682">
            <w:pPr>
              <w:pStyle w:val="TableBody"/>
              <w:rPr>
                <w:u w:val="single"/>
              </w:rPr>
            </w:pPr>
            <w:r w:rsidRPr="00671C8B">
              <w:t xml:space="preserve">Sierra Wireless Proprietary </w:t>
            </w:r>
          </w:p>
        </w:tc>
        <w:tc>
          <w:tcPr>
            <w:tcW w:w="4069" w:type="pct"/>
          </w:tcPr>
          <w:p w14:paraId="2A175D62" w14:textId="77777777" w:rsidR="00820682" w:rsidRPr="00671C8B" w:rsidRDefault="00820682" w:rsidP="00820682">
            <w:pPr>
              <w:pStyle w:val="TableBody"/>
              <w:rPr>
                <w:u w:val="single"/>
              </w:rPr>
            </w:pPr>
            <w:r w:rsidRPr="00671C8B">
              <w:rPr>
                <w:u w:val="single"/>
              </w:rPr>
              <w:t>Notes</w:t>
            </w:r>
          </w:p>
          <w:p w14:paraId="5D664567" w14:textId="77777777" w:rsidR="00820682" w:rsidRPr="00671C8B" w:rsidRDefault="00820682" w:rsidP="00820682">
            <w:pPr>
              <w:pStyle w:val="TableBody"/>
              <w:numPr>
                <w:ilvl w:val="0"/>
                <w:numId w:val="87"/>
              </w:numPr>
            </w:pPr>
            <w:r w:rsidRPr="00671C8B">
              <w:t>The &lt;index&gt; parameter is the link between a local certificate and a private key (refer to +KPRIVKSTORE and +KCERTDELETE for more information).</w:t>
            </w:r>
          </w:p>
          <w:p w14:paraId="3781613A" w14:textId="77777777" w:rsidR="00820682" w:rsidRDefault="00820682" w:rsidP="00820682">
            <w:pPr>
              <w:pStyle w:val="TableBody"/>
              <w:numPr>
                <w:ilvl w:val="0"/>
                <w:numId w:val="87"/>
              </w:numPr>
            </w:pPr>
            <w:commentRangeStart w:id="573"/>
            <w:r>
              <w:t>The data session is automatically ended when &lt;</w:t>
            </w:r>
            <w:proofErr w:type="spellStart"/>
            <w:r>
              <w:t>ndata</w:t>
            </w:r>
            <w:proofErr w:type="spellEnd"/>
            <w:r>
              <w:t>&gt; data bytes are sent/received, and the module returns to command state and returns OK.</w:t>
            </w:r>
          </w:p>
          <w:p w14:paraId="797BBB9E" w14:textId="77777777" w:rsidR="00820682" w:rsidRDefault="00820682" w:rsidP="00820682">
            <w:pPr>
              <w:pStyle w:val="TableBody"/>
              <w:numPr>
                <w:ilvl w:val="0"/>
                <w:numId w:val="87"/>
              </w:numPr>
            </w:pPr>
            <w:r>
              <w:t xml:space="preserve">The data session can also be ended by &lt;EOF pattern&gt;, +++ or DTR. Refer to section </w:t>
            </w:r>
            <w:r>
              <w:fldChar w:fldCharType="begin"/>
            </w:r>
            <w:r>
              <w:instrText xml:space="preserve"> REF _Ref451179867 \w \h </w:instrText>
            </w:r>
            <w:r>
              <w:fldChar w:fldCharType="separate"/>
            </w:r>
            <w:r>
              <w:t>18.9</w:t>
            </w:r>
            <w:r>
              <w:fldChar w:fldCharType="end"/>
            </w:r>
            <w:r>
              <w:t xml:space="preserve"> </w:t>
            </w:r>
            <w:r>
              <w:fldChar w:fldCharType="begin"/>
            </w:r>
            <w:r>
              <w:instrText xml:space="preserve"> REF _Ref451179867 \h </w:instrText>
            </w:r>
            <w:r>
              <w:fldChar w:fldCharType="separate"/>
            </w:r>
            <w:r w:rsidRPr="00671C8B">
              <w:t>Switch Data/Command Mode DTR +++ ATO Behavior Table</w:t>
            </w:r>
            <w:r>
              <w:fldChar w:fldCharType="end"/>
            </w:r>
            <w:r>
              <w:t xml:space="preserve"> for the behavior of +++ or DTR.</w:t>
            </w:r>
          </w:p>
          <w:p w14:paraId="1AD99C87" w14:textId="77777777" w:rsidR="00820682" w:rsidRPr="00671C8B" w:rsidRDefault="00820682" w:rsidP="00820682">
            <w:pPr>
              <w:pStyle w:val="TableBody"/>
              <w:numPr>
                <w:ilvl w:val="0"/>
                <w:numId w:val="87"/>
              </w:numPr>
            </w:pPr>
            <w:r>
              <w:t>ATO is not available for this command.</w:t>
            </w:r>
            <w:commentRangeEnd w:id="573"/>
            <w:r>
              <w:rPr>
                <w:rStyle w:val="CommentReference"/>
                <w:rFonts w:ascii="Verdana" w:hAnsi="Verdana" w:cs="Times New Roman"/>
                <w:lang w:eastAsia="en-US"/>
              </w:rPr>
              <w:commentReference w:id="573"/>
            </w:r>
          </w:p>
        </w:tc>
      </w:tr>
    </w:tbl>
    <w:p w14:paraId="7DF389A3" w14:textId="77777777" w:rsidR="00820682" w:rsidRPr="00671C8B" w:rsidRDefault="00820682" w:rsidP="00820682">
      <w:pPr>
        <w:pStyle w:val="Heading3"/>
      </w:pPr>
      <w:bookmarkStart w:id="574" w:name="_Toc368586218"/>
      <w:bookmarkStart w:id="575" w:name="_Toc347415781"/>
      <w:bookmarkStart w:id="576" w:name="_Ref352593758"/>
      <w:bookmarkStart w:id="577" w:name="_Ref366746970"/>
      <w:bookmarkStart w:id="578" w:name="_Ref369094400"/>
      <w:bookmarkStart w:id="579" w:name="_Toc435632890"/>
      <w:bookmarkStart w:id="580" w:name="_Toc486251804"/>
      <w:bookmarkStart w:id="581" w:name="_Toc489371291"/>
      <w:bookmarkStart w:id="582" w:name="_Toc511294412"/>
      <w:r w:rsidRPr="00671C8B">
        <w:lastRenderedPageBreak/>
        <w:t xml:space="preserve">+KPRIVKSTORE Command: Store Private Key Associated to a </w:t>
      </w:r>
      <w:bookmarkEnd w:id="574"/>
      <w:r w:rsidRPr="00671C8B">
        <w:t xml:space="preserve">Local </w:t>
      </w:r>
      <w:bookmarkEnd w:id="575"/>
      <w:bookmarkEnd w:id="576"/>
      <w:bookmarkEnd w:id="577"/>
      <w:r w:rsidRPr="00671C8B">
        <w:t>Certificate</w:t>
      </w:r>
      <w:bookmarkEnd w:id="578"/>
      <w:bookmarkEnd w:id="579"/>
      <w:bookmarkEnd w:id="580"/>
      <w:bookmarkEnd w:id="581"/>
      <w:bookmarkEnd w:id="582"/>
    </w:p>
    <w:tbl>
      <w:tblPr>
        <w:tblStyle w:val="TableSWIleft"/>
        <w:tblW w:w="5023" w:type="pct"/>
        <w:tblLayout w:type="fixed"/>
        <w:tblLook w:val="04A0" w:firstRow="1" w:lastRow="0" w:firstColumn="1" w:lastColumn="0" w:noHBand="0" w:noVBand="1"/>
      </w:tblPr>
      <w:tblGrid>
        <w:gridCol w:w="1688"/>
        <w:gridCol w:w="7377"/>
      </w:tblGrid>
      <w:tr w:rsidR="00820682" w:rsidRPr="00671C8B" w14:paraId="6A36E789" w14:textId="77777777" w:rsidTr="00820682">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2F41E31" w14:textId="714BB800" w:rsidR="00820682" w:rsidRPr="00671C8B" w:rsidRDefault="00376626" w:rsidP="00820682">
            <w:pPr>
              <w:pStyle w:val="TableColumnHead"/>
              <w:spacing w:before="144" w:after="144"/>
            </w:pPr>
            <w:r>
              <w:t>HL78xx</w:t>
            </w:r>
          </w:p>
        </w:tc>
      </w:tr>
      <w:tr w:rsidR="00820682" w:rsidRPr="00671C8B" w14:paraId="66AF0717" w14:textId="77777777" w:rsidTr="00820682">
        <w:trPr>
          <w:trHeight w:val="1079"/>
        </w:trPr>
        <w:tc>
          <w:tcPr>
            <w:tcW w:w="931" w:type="pct"/>
          </w:tcPr>
          <w:p w14:paraId="575D5347" w14:textId="77777777" w:rsidR="00820682" w:rsidRDefault="00820682" w:rsidP="00820682">
            <w:pPr>
              <w:pStyle w:val="TableBody"/>
            </w:pPr>
            <w:r>
              <w:rPr>
                <w:i/>
              </w:rPr>
              <w:t>Test command</w:t>
            </w:r>
          </w:p>
          <w:p w14:paraId="3250B9D6" w14:textId="77777777" w:rsidR="00820682" w:rsidRDefault="00820682" w:rsidP="00820682">
            <w:pPr>
              <w:pStyle w:val="TableBody"/>
            </w:pPr>
          </w:p>
          <w:p w14:paraId="5DF627EC" w14:textId="77777777" w:rsidR="00820682" w:rsidRDefault="00820682" w:rsidP="00820682">
            <w:pPr>
              <w:pStyle w:val="TableBody"/>
            </w:pPr>
            <w:r w:rsidRPr="00CB4B23">
              <w:rPr>
                <w:u w:val="single"/>
              </w:rPr>
              <w:t>Syntax</w:t>
            </w:r>
          </w:p>
          <w:p w14:paraId="47667920" w14:textId="77777777" w:rsidR="00820682" w:rsidRPr="00CB4B23" w:rsidRDefault="00820682" w:rsidP="00820682">
            <w:pPr>
              <w:pStyle w:val="TableBody"/>
              <w:rPr>
                <w:b/>
              </w:rPr>
            </w:pPr>
            <w:r w:rsidRPr="00CB4B23">
              <w:rPr>
                <w:b/>
              </w:rPr>
              <w:t>AT+</w:t>
            </w:r>
            <w:r>
              <w:rPr>
                <w:b/>
              </w:rPr>
              <w:br/>
            </w:r>
            <w:r w:rsidRPr="00CB4B23">
              <w:rPr>
                <w:b/>
              </w:rPr>
              <w:t>KPRIVKSTORE</w:t>
            </w:r>
            <w:r>
              <w:rPr>
                <w:b/>
              </w:rPr>
              <w:br/>
            </w:r>
            <w:r w:rsidRPr="00CB4B23">
              <w:rPr>
                <w:b/>
              </w:rPr>
              <w:t>=?</w:t>
            </w:r>
          </w:p>
        </w:tc>
        <w:tc>
          <w:tcPr>
            <w:tcW w:w="4069" w:type="pct"/>
          </w:tcPr>
          <w:p w14:paraId="4141AC26" w14:textId="77777777" w:rsidR="00820682" w:rsidRDefault="00820682" w:rsidP="00820682">
            <w:pPr>
              <w:pStyle w:val="TableBody"/>
            </w:pPr>
          </w:p>
          <w:p w14:paraId="0F75FA62" w14:textId="77777777" w:rsidR="00820682" w:rsidRDefault="00820682" w:rsidP="00820682">
            <w:pPr>
              <w:pStyle w:val="TableBody"/>
            </w:pPr>
          </w:p>
          <w:p w14:paraId="3C134D81" w14:textId="77777777" w:rsidR="00820682" w:rsidRDefault="00820682" w:rsidP="00820682">
            <w:pPr>
              <w:pStyle w:val="TableBody"/>
            </w:pPr>
            <w:r w:rsidRPr="00CB4B23">
              <w:rPr>
                <w:u w:val="single"/>
              </w:rPr>
              <w:t>Response</w:t>
            </w:r>
          </w:p>
          <w:p w14:paraId="4B9127C7" w14:textId="77777777" w:rsidR="00820682" w:rsidRPr="00CB4B23" w:rsidRDefault="00820682" w:rsidP="00820682">
            <w:pPr>
              <w:pStyle w:val="TableBody"/>
              <w:rPr>
                <w:b/>
              </w:rPr>
            </w:pPr>
            <w:r w:rsidRPr="00CB4B23">
              <w:rPr>
                <w:b/>
              </w:rPr>
              <w:t>+KPRIVKSTORE: (</w:t>
            </w:r>
            <w:r>
              <w:t xml:space="preserve">list of possible </w:t>
            </w:r>
            <w:r w:rsidRPr="00CB4B23">
              <w:rPr>
                <w:b/>
              </w:rPr>
              <w:t>&lt;index&gt;</w:t>
            </w:r>
            <w:r>
              <w:t>s</w:t>
            </w:r>
            <w:proofErr w:type="gramStart"/>
            <w:r w:rsidRPr="00CB4B23">
              <w:rPr>
                <w:b/>
              </w:rPr>
              <w:t>),</w:t>
            </w:r>
            <w:r>
              <w:rPr>
                <w:b/>
              </w:rPr>
              <w:t>(</w:t>
            </w:r>
            <w:proofErr w:type="gramEnd"/>
            <w:r w:rsidRPr="00485EAB">
              <w:t xml:space="preserve"> range of possible lengths o</w:t>
            </w:r>
            <w:r>
              <w:t>f</w:t>
            </w:r>
            <w:r w:rsidRPr="00485EAB">
              <w:t xml:space="preserve"> </w:t>
            </w:r>
            <w:r w:rsidRPr="00CB4B23">
              <w:rPr>
                <w:b/>
              </w:rPr>
              <w:t>&lt;</w:t>
            </w:r>
            <w:proofErr w:type="spellStart"/>
            <w:r w:rsidRPr="00CB4B23">
              <w:rPr>
                <w:b/>
              </w:rPr>
              <w:t>NbData</w:t>
            </w:r>
            <w:proofErr w:type="spellEnd"/>
            <w:r w:rsidRPr="00CB4B23">
              <w:rPr>
                <w:b/>
              </w:rPr>
              <w:t>&gt;</w:t>
            </w:r>
            <w:r>
              <w:rPr>
                <w:b/>
              </w:rPr>
              <w:t>)</w:t>
            </w:r>
          </w:p>
          <w:p w14:paraId="1AAFD5F0" w14:textId="77777777" w:rsidR="00820682" w:rsidRPr="0027632A" w:rsidRDefault="00820682" w:rsidP="00820682">
            <w:pPr>
              <w:pStyle w:val="TableBody"/>
            </w:pPr>
            <w:r w:rsidRPr="00CB4B23">
              <w:rPr>
                <w:b/>
              </w:rPr>
              <w:t>OK</w:t>
            </w:r>
          </w:p>
        </w:tc>
      </w:tr>
      <w:tr w:rsidR="00820682" w:rsidRPr="00671C8B" w14:paraId="05D123C4" w14:textId="77777777" w:rsidTr="00820682">
        <w:trPr>
          <w:trHeight w:val="1079"/>
        </w:trPr>
        <w:tc>
          <w:tcPr>
            <w:tcW w:w="931" w:type="pct"/>
          </w:tcPr>
          <w:p w14:paraId="63AFF251" w14:textId="77777777" w:rsidR="00820682" w:rsidRPr="00671C8B" w:rsidRDefault="00820682" w:rsidP="00820682">
            <w:pPr>
              <w:pStyle w:val="TableBody"/>
              <w:rPr>
                <w:rFonts w:ascii="Helvetica" w:hAnsi="Helvetica"/>
                <w:i/>
                <w:sz w:val="20"/>
              </w:rPr>
            </w:pPr>
            <w:r w:rsidRPr="00671C8B">
              <w:rPr>
                <w:i/>
              </w:rPr>
              <w:t>Read command</w:t>
            </w:r>
          </w:p>
          <w:p w14:paraId="6FEFFC04" w14:textId="77777777" w:rsidR="00820682" w:rsidRPr="00671C8B" w:rsidRDefault="00820682" w:rsidP="00820682">
            <w:pPr>
              <w:pStyle w:val="TableBody"/>
              <w:rPr>
                <w:rFonts w:ascii="Helvetica" w:hAnsi="Helvetica"/>
                <w:sz w:val="20"/>
              </w:rPr>
            </w:pPr>
          </w:p>
          <w:p w14:paraId="64A4298D" w14:textId="77777777" w:rsidR="00820682" w:rsidRPr="00671C8B" w:rsidRDefault="00820682" w:rsidP="00820682">
            <w:pPr>
              <w:pStyle w:val="TableBody"/>
              <w:rPr>
                <w:rFonts w:ascii="Helvetica" w:hAnsi="Helvetica"/>
                <w:sz w:val="20"/>
                <w:u w:val="single"/>
              </w:rPr>
            </w:pPr>
            <w:r w:rsidRPr="00671C8B">
              <w:rPr>
                <w:u w:val="single"/>
              </w:rPr>
              <w:t>Syntax</w:t>
            </w:r>
          </w:p>
          <w:p w14:paraId="08DAE90F" w14:textId="77777777" w:rsidR="00820682" w:rsidRPr="00671C8B" w:rsidRDefault="00820682" w:rsidP="00820682">
            <w:pPr>
              <w:pStyle w:val="TableBody"/>
            </w:pPr>
            <w:r w:rsidRPr="00671C8B">
              <w:rPr>
                <w:b/>
              </w:rPr>
              <w:t>AT+</w:t>
            </w:r>
            <w:r w:rsidRPr="00671C8B">
              <w:rPr>
                <w:b/>
              </w:rPr>
              <w:br/>
              <w:t>KPRIVKSTORE?</w:t>
            </w:r>
          </w:p>
        </w:tc>
        <w:tc>
          <w:tcPr>
            <w:tcW w:w="4069" w:type="pct"/>
          </w:tcPr>
          <w:p w14:paraId="512B87F7" w14:textId="77777777" w:rsidR="00820682" w:rsidRPr="00671C8B" w:rsidRDefault="00820682" w:rsidP="00820682">
            <w:pPr>
              <w:pStyle w:val="TableBody"/>
            </w:pPr>
          </w:p>
          <w:p w14:paraId="0E0BEC52" w14:textId="77777777" w:rsidR="00820682" w:rsidRPr="00671C8B" w:rsidRDefault="00820682" w:rsidP="00820682">
            <w:pPr>
              <w:pStyle w:val="TableBody"/>
            </w:pPr>
          </w:p>
          <w:p w14:paraId="7A75B43E" w14:textId="77777777" w:rsidR="00820682" w:rsidRPr="00671C8B" w:rsidRDefault="00820682" w:rsidP="00820682">
            <w:pPr>
              <w:pStyle w:val="TableBody"/>
              <w:rPr>
                <w:u w:val="single"/>
              </w:rPr>
            </w:pPr>
            <w:r w:rsidRPr="00671C8B">
              <w:rPr>
                <w:u w:val="single"/>
              </w:rPr>
              <w:t>Response</w:t>
            </w:r>
          </w:p>
          <w:p w14:paraId="1090A00B" w14:textId="77777777" w:rsidR="00820682" w:rsidRPr="00671C8B" w:rsidRDefault="00820682" w:rsidP="00820682">
            <w:pPr>
              <w:pStyle w:val="TableBody"/>
              <w:rPr>
                <w:rFonts w:ascii="Helvetica" w:hAnsi="Helvetica"/>
                <w:b/>
                <w:sz w:val="20"/>
                <w:lang w:val="da-DK"/>
              </w:rPr>
            </w:pPr>
            <w:r w:rsidRPr="00671C8B">
              <w:rPr>
                <w:b/>
                <w:lang w:val="da-DK"/>
              </w:rPr>
              <w:t>+KPRIVKSTORE</w:t>
            </w:r>
          </w:p>
          <w:p w14:paraId="175880AB" w14:textId="77777777" w:rsidR="00820682" w:rsidRPr="00671C8B" w:rsidRDefault="00820682" w:rsidP="00820682">
            <w:pPr>
              <w:pStyle w:val="TableBody"/>
              <w:rPr>
                <w:rFonts w:ascii="Helvetica" w:hAnsi="Helvetica"/>
                <w:b/>
                <w:sz w:val="20"/>
                <w:lang w:val="da-DK"/>
              </w:rPr>
            </w:pPr>
            <w:r w:rsidRPr="00671C8B">
              <w:rPr>
                <w:b/>
                <w:lang w:val="da-DK"/>
              </w:rPr>
              <w:t>private_key</w:t>
            </w:r>
            <w:r w:rsidRPr="00671C8B">
              <w:rPr>
                <w:rFonts w:hint="eastAsia"/>
                <w:b/>
                <w:lang w:val="da-DK"/>
              </w:rPr>
              <w:t>,</w:t>
            </w:r>
            <w:r w:rsidRPr="00671C8B">
              <w:rPr>
                <w:b/>
                <w:lang w:val="da-DK"/>
              </w:rPr>
              <w:t>&lt;index</w:t>
            </w:r>
            <w:r w:rsidRPr="00671C8B">
              <w:rPr>
                <w:rFonts w:hint="eastAsia"/>
                <w:b/>
                <w:lang w:val="da-DK"/>
              </w:rPr>
              <w:t>&gt;,</w:t>
            </w:r>
            <w:r w:rsidRPr="00671C8B">
              <w:rPr>
                <w:b/>
                <w:lang w:val="da-DK"/>
              </w:rPr>
              <w:t>&lt;NbData&gt;&lt;CR&gt;&lt;LF&gt;</w:t>
            </w:r>
          </w:p>
          <w:p w14:paraId="394CDC37" w14:textId="77777777" w:rsidR="00820682" w:rsidRPr="00671C8B" w:rsidRDefault="00820682" w:rsidP="00820682">
            <w:pPr>
              <w:pStyle w:val="TableBody"/>
              <w:rPr>
                <w:rFonts w:ascii="Helvetica" w:hAnsi="Helvetica"/>
                <w:b/>
                <w:sz w:val="20"/>
                <w:lang w:val="da-DK"/>
              </w:rPr>
            </w:pPr>
            <w:r w:rsidRPr="00671C8B">
              <w:rPr>
                <w:rFonts w:hint="eastAsia"/>
                <w:b/>
                <w:lang w:val="da-DK"/>
              </w:rPr>
              <w:t>&lt;File_data&gt;</w:t>
            </w:r>
            <w:r w:rsidRPr="00671C8B">
              <w:rPr>
                <w:b/>
                <w:lang w:val="da-DK"/>
              </w:rPr>
              <w:t xml:space="preserve"> &lt;CR&gt;&lt;LF&gt;</w:t>
            </w:r>
          </w:p>
          <w:p w14:paraId="54A8F761" w14:textId="77777777" w:rsidR="00820682" w:rsidRPr="00671C8B" w:rsidRDefault="00820682" w:rsidP="00820682">
            <w:pPr>
              <w:pStyle w:val="TableBody"/>
              <w:rPr>
                <w:rFonts w:ascii="Helvetica" w:hAnsi="Helvetica"/>
                <w:b/>
                <w:sz w:val="20"/>
                <w:lang w:val="da-DK"/>
              </w:rPr>
            </w:pPr>
            <w:r w:rsidRPr="00671C8B">
              <w:rPr>
                <w:b/>
                <w:lang w:val="da-DK"/>
              </w:rPr>
              <w:t>OK</w:t>
            </w:r>
          </w:p>
          <w:p w14:paraId="7127366D" w14:textId="77777777" w:rsidR="00820682" w:rsidRPr="00C318EF" w:rsidRDefault="00820682" w:rsidP="00820682">
            <w:pPr>
              <w:pStyle w:val="TableBody"/>
              <w:rPr>
                <w:rFonts w:ascii="Helvetica" w:hAnsi="Helvetica"/>
                <w:b/>
                <w:sz w:val="20"/>
                <w:lang w:val="da-DK"/>
              </w:rPr>
            </w:pPr>
          </w:p>
          <w:p w14:paraId="085FECE9" w14:textId="77777777" w:rsidR="00820682" w:rsidRPr="00C318EF" w:rsidRDefault="00820682" w:rsidP="00820682">
            <w:pPr>
              <w:pStyle w:val="TableBody"/>
              <w:rPr>
                <w:rFonts w:ascii="Helvetica" w:hAnsi="Helvetica"/>
                <w:sz w:val="20"/>
                <w:lang w:val="da-DK"/>
              </w:rPr>
            </w:pPr>
            <w:r w:rsidRPr="00C318EF">
              <w:rPr>
                <w:lang w:val="da-DK"/>
              </w:rPr>
              <w:t>or</w:t>
            </w:r>
          </w:p>
          <w:p w14:paraId="63105D1E" w14:textId="77777777" w:rsidR="00820682" w:rsidRPr="00671C8B" w:rsidRDefault="00820682" w:rsidP="00820682">
            <w:pPr>
              <w:pStyle w:val="TableBody"/>
            </w:pPr>
            <w:r w:rsidRPr="00671C8B">
              <w:rPr>
                <w:b/>
                <w:lang w:val="da-DK"/>
              </w:rPr>
              <w:t>+CME ERROR: &lt;err&gt;</w:t>
            </w:r>
          </w:p>
        </w:tc>
      </w:tr>
      <w:tr w:rsidR="00820682" w:rsidRPr="00671C8B" w14:paraId="38BE6191" w14:textId="77777777" w:rsidTr="00820682">
        <w:trPr>
          <w:cantSplit w:val="0"/>
          <w:trHeight w:val="1316"/>
        </w:trPr>
        <w:tc>
          <w:tcPr>
            <w:tcW w:w="931" w:type="pct"/>
          </w:tcPr>
          <w:p w14:paraId="4355BDD7" w14:textId="77777777" w:rsidR="00820682" w:rsidRPr="00671C8B" w:rsidRDefault="00820682" w:rsidP="00820682">
            <w:pPr>
              <w:pStyle w:val="TableBody"/>
              <w:rPr>
                <w:rFonts w:ascii="Helvetica" w:hAnsi="Helvetica"/>
                <w:i/>
                <w:sz w:val="20"/>
              </w:rPr>
            </w:pPr>
            <w:r w:rsidRPr="00671C8B">
              <w:rPr>
                <w:i/>
              </w:rPr>
              <w:t>Write command</w:t>
            </w:r>
          </w:p>
          <w:p w14:paraId="4B60BE51" w14:textId="77777777" w:rsidR="00820682" w:rsidRPr="00671C8B" w:rsidRDefault="00820682" w:rsidP="00820682">
            <w:pPr>
              <w:pStyle w:val="TableBody"/>
              <w:rPr>
                <w:rFonts w:ascii="Helvetica" w:hAnsi="Helvetica"/>
                <w:sz w:val="20"/>
              </w:rPr>
            </w:pPr>
          </w:p>
          <w:p w14:paraId="597201C4" w14:textId="77777777" w:rsidR="00820682" w:rsidRPr="00671C8B" w:rsidRDefault="00820682" w:rsidP="00820682">
            <w:pPr>
              <w:pStyle w:val="TableBody"/>
              <w:rPr>
                <w:rFonts w:ascii="Helvetica" w:hAnsi="Helvetica"/>
                <w:sz w:val="20"/>
                <w:u w:val="single"/>
              </w:rPr>
            </w:pPr>
            <w:r w:rsidRPr="00671C8B">
              <w:rPr>
                <w:u w:val="single"/>
              </w:rPr>
              <w:t>Syntax</w:t>
            </w:r>
          </w:p>
          <w:p w14:paraId="05BA9BF7" w14:textId="77777777" w:rsidR="00820682" w:rsidRPr="00671C8B" w:rsidRDefault="00820682" w:rsidP="00820682">
            <w:pPr>
              <w:pStyle w:val="TableBody"/>
            </w:pPr>
            <w:r w:rsidRPr="00671C8B">
              <w:rPr>
                <w:b/>
                <w:lang w:val="da-DK"/>
              </w:rPr>
              <w:t>AT+</w:t>
            </w:r>
            <w:r w:rsidRPr="00671C8B">
              <w:rPr>
                <w:b/>
                <w:lang w:val="da-DK"/>
              </w:rPr>
              <w:br/>
              <w:t>KPRIVKSTORE=</w:t>
            </w:r>
            <w:r w:rsidRPr="00671C8B">
              <w:rPr>
                <w:rFonts w:hint="eastAsia"/>
                <w:b/>
                <w:lang w:val="da-DK"/>
              </w:rPr>
              <w:t xml:space="preserve"> </w:t>
            </w:r>
            <w:r w:rsidRPr="00671C8B">
              <w:rPr>
                <w:b/>
                <w:lang w:val="da-DK"/>
              </w:rPr>
              <w:t>&lt;index&gt;</w:t>
            </w:r>
            <w:r w:rsidRPr="00671C8B">
              <w:rPr>
                <w:b/>
                <w:lang w:val="da-DK"/>
              </w:rPr>
              <w:br/>
              <w:t>[,&lt;NbData&gt;]</w:t>
            </w:r>
          </w:p>
        </w:tc>
        <w:tc>
          <w:tcPr>
            <w:tcW w:w="4069" w:type="pct"/>
          </w:tcPr>
          <w:p w14:paraId="62FE0B73" w14:textId="77777777" w:rsidR="00820682" w:rsidRPr="00671C8B" w:rsidRDefault="00820682" w:rsidP="00820682">
            <w:pPr>
              <w:pStyle w:val="TableBody"/>
            </w:pPr>
          </w:p>
          <w:p w14:paraId="470A27DF" w14:textId="77777777" w:rsidR="00820682" w:rsidRPr="00671C8B" w:rsidRDefault="00820682" w:rsidP="00820682">
            <w:pPr>
              <w:pStyle w:val="TableBody"/>
            </w:pPr>
          </w:p>
          <w:p w14:paraId="6BA881D5" w14:textId="77777777" w:rsidR="00820682" w:rsidRPr="00671C8B" w:rsidRDefault="00820682" w:rsidP="00820682">
            <w:pPr>
              <w:pStyle w:val="TableBody"/>
              <w:rPr>
                <w:rFonts w:ascii="Helvetica" w:hAnsi="Helvetica"/>
                <w:sz w:val="20"/>
                <w:u w:val="single"/>
              </w:rPr>
            </w:pPr>
            <w:r w:rsidRPr="00671C8B">
              <w:rPr>
                <w:u w:val="single"/>
              </w:rPr>
              <w:t>Response</w:t>
            </w:r>
          </w:p>
          <w:p w14:paraId="3A89B0D4" w14:textId="77777777" w:rsidR="00820682" w:rsidRPr="00671C8B" w:rsidRDefault="00820682" w:rsidP="00820682">
            <w:pPr>
              <w:pStyle w:val="TableBody"/>
              <w:rPr>
                <w:b/>
              </w:rPr>
            </w:pPr>
            <w:r w:rsidRPr="00671C8B">
              <w:rPr>
                <w:b/>
              </w:rPr>
              <w:t>CONNECT</w:t>
            </w:r>
          </w:p>
          <w:p w14:paraId="4F5196F2" w14:textId="77777777" w:rsidR="00820682" w:rsidRPr="00671C8B" w:rsidRDefault="00820682" w:rsidP="00820682">
            <w:pPr>
              <w:pStyle w:val="TableBody"/>
              <w:rPr>
                <w:b/>
              </w:rPr>
            </w:pPr>
            <w:r w:rsidRPr="00671C8B">
              <w:rPr>
                <w:b/>
              </w:rPr>
              <w:t>OK</w:t>
            </w:r>
          </w:p>
          <w:p w14:paraId="0818AB44" w14:textId="77777777" w:rsidR="00820682" w:rsidRPr="00BE6DD7" w:rsidRDefault="00820682" w:rsidP="00820682">
            <w:pPr>
              <w:pStyle w:val="TableBody"/>
              <w:rPr>
                <w:lang w:eastAsia="zh-CN"/>
              </w:rPr>
            </w:pPr>
          </w:p>
          <w:p w14:paraId="356F1204" w14:textId="77777777" w:rsidR="00820682" w:rsidRPr="00D86F43" w:rsidRDefault="00820682" w:rsidP="00820682">
            <w:pPr>
              <w:pStyle w:val="TableBody"/>
            </w:pPr>
            <w:r w:rsidRPr="00D86F43">
              <w:t>or</w:t>
            </w:r>
          </w:p>
          <w:p w14:paraId="0112F3C8" w14:textId="77777777" w:rsidR="00820682" w:rsidRPr="00671C8B" w:rsidRDefault="00820682" w:rsidP="00820682">
            <w:pPr>
              <w:pStyle w:val="TableBody"/>
              <w:rPr>
                <w:b/>
              </w:rPr>
            </w:pPr>
            <w:r w:rsidRPr="00671C8B">
              <w:rPr>
                <w:b/>
              </w:rPr>
              <w:t>+CME ERROR: &lt;err&gt;</w:t>
            </w:r>
          </w:p>
          <w:p w14:paraId="4F1EE857" w14:textId="77777777" w:rsidR="00820682" w:rsidRPr="00671C8B" w:rsidRDefault="00820682" w:rsidP="00820682">
            <w:pPr>
              <w:pStyle w:val="TableBody"/>
              <w:rPr>
                <w:b/>
              </w:rPr>
            </w:pPr>
          </w:p>
          <w:p w14:paraId="6FC443A5" w14:textId="77777777" w:rsidR="00820682" w:rsidRPr="00671C8B" w:rsidRDefault="00820682" w:rsidP="00820682">
            <w:pPr>
              <w:pStyle w:val="TableBody"/>
              <w:rPr>
                <w:color w:val="000000"/>
                <w:u w:val="single"/>
                <w:lang w:eastAsia="zh-CN"/>
              </w:rPr>
            </w:pPr>
            <w:r w:rsidRPr="00671C8B">
              <w:rPr>
                <w:u w:val="single"/>
              </w:rPr>
              <w:t>Parameters</w:t>
            </w:r>
          </w:p>
          <w:p w14:paraId="576407C7" w14:textId="77777777" w:rsidR="00820682" w:rsidRPr="00671C8B" w:rsidRDefault="00820682" w:rsidP="00820682">
            <w:pPr>
              <w:pStyle w:val="TableBody"/>
            </w:pPr>
            <w:r w:rsidRPr="00671C8B">
              <w:rPr>
                <w:b/>
              </w:rPr>
              <w:t>&lt;index&gt;</w:t>
            </w:r>
            <w:r w:rsidRPr="00671C8B">
              <w:rPr>
                <w:b/>
              </w:rPr>
              <w:tab/>
            </w:r>
            <w:r w:rsidRPr="00671C8B">
              <w:t>Index of the stored local certificate associated to this private key.</w:t>
            </w:r>
          </w:p>
          <w:p w14:paraId="338B3A6E" w14:textId="77777777" w:rsidR="00820682" w:rsidRPr="00671C8B" w:rsidRDefault="00820682" w:rsidP="00820682">
            <w:pPr>
              <w:pStyle w:val="TableBody"/>
            </w:pPr>
            <w:r w:rsidRPr="00671C8B">
              <w:t>Value range: 0 – 2</w:t>
            </w:r>
          </w:p>
          <w:p w14:paraId="7F4D5F54" w14:textId="77777777" w:rsidR="00820682" w:rsidRPr="00671C8B" w:rsidRDefault="00820682" w:rsidP="00820682">
            <w:pPr>
              <w:pStyle w:val="TableBody"/>
            </w:pPr>
          </w:p>
          <w:p w14:paraId="564F23C2" w14:textId="77777777" w:rsidR="00820682" w:rsidRPr="00671C8B" w:rsidRDefault="00820682" w:rsidP="00820682">
            <w:pPr>
              <w:pStyle w:val="TableBody"/>
            </w:pPr>
            <w:r w:rsidRPr="00671C8B">
              <w:rPr>
                <w:b/>
              </w:rPr>
              <w:t>&lt;</w:t>
            </w:r>
            <w:proofErr w:type="spellStart"/>
            <w:r w:rsidRPr="00671C8B">
              <w:rPr>
                <w:b/>
              </w:rPr>
              <w:t>NbData</w:t>
            </w:r>
            <w:proofErr w:type="spellEnd"/>
            <w:r w:rsidRPr="00671C8B">
              <w:rPr>
                <w:b/>
              </w:rPr>
              <w:t>&gt;</w:t>
            </w:r>
            <w:r w:rsidRPr="00671C8B">
              <w:rPr>
                <w:b/>
                <w:color w:val="000000"/>
                <w:lang w:eastAsia="zh-CN"/>
              </w:rPr>
              <w:tab/>
            </w:r>
            <w:r w:rsidRPr="00671C8B">
              <w:t>Number of bytes to read/write (mandatory for both reading and writing)</w:t>
            </w:r>
            <w:r w:rsidRPr="00671C8B">
              <w:rPr>
                <w:rFonts w:hint="eastAsia"/>
              </w:rPr>
              <w:t>.</w:t>
            </w:r>
          </w:p>
          <w:p w14:paraId="351BA843" w14:textId="77777777" w:rsidR="00820682" w:rsidRPr="00671C8B" w:rsidRDefault="00820682" w:rsidP="00820682">
            <w:pPr>
              <w:pStyle w:val="TableBody"/>
            </w:pPr>
            <w:r w:rsidRPr="00671C8B">
              <w:t xml:space="preserve">Value range: </w:t>
            </w:r>
            <w:r w:rsidRPr="00671C8B">
              <w:rPr>
                <w:rFonts w:hint="eastAsia"/>
              </w:rPr>
              <w:t>1</w:t>
            </w:r>
            <w:r w:rsidRPr="00671C8B">
              <w:t>-</w:t>
            </w:r>
            <w:r w:rsidRPr="00671C8B">
              <w:rPr>
                <w:rFonts w:hint="eastAsia"/>
              </w:rPr>
              <w:t>3000.</w:t>
            </w:r>
          </w:p>
          <w:p w14:paraId="0112E391" w14:textId="77777777" w:rsidR="00820682" w:rsidRPr="00671C8B" w:rsidRDefault="00820682" w:rsidP="00820682">
            <w:pPr>
              <w:pStyle w:val="TableBody"/>
              <w:rPr>
                <w:color w:val="000000"/>
                <w:lang w:eastAsia="zh-CN"/>
              </w:rPr>
            </w:pPr>
          </w:p>
          <w:p w14:paraId="4CB0E141" w14:textId="77777777" w:rsidR="00820682" w:rsidRPr="00671C8B" w:rsidRDefault="00820682" w:rsidP="00820682">
            <w:pPr>
              <w:pStyle w:val="TableBody"/>
            </w:pPr>
            <w:r w:rsidRPr="00671C8B">
              <w:rPr>
                <w:rFonts w:hint="eastAsia"/>
                <w:b/>
              </w:rPr>
              <w:t>&lt;</w:t>
            </w:r>
            <w:proofErr w:type="spellStart"/>
            <w:r w:rsidRPr="00671C8B">
              <w:rPr>
                <w:rFonts w:hint="eastAsia"/>
                <w:b/>
              </w:rPr>
              <w:t>File_data</w:t>
            </w:r>
            <w:proofErr w:type="spellEnd"/>
            <w:r w:rsidRPr="00671C8B">
              <w:rPr>
                <w:rFonts w:hint="eastAsia"/>
                <w:b/>
              </w:rPr>
              <w:t>&gt;</w:t>
            </w:r>
            <w:r w:rsidRPr="00671C8B">
              <w:rPr>
                <w:b/>
                <w:lang w:eastAsia="zh-CN"/>
              </w:rPr>
              <w:tab/>
            </w:r>
            <w:r w:rsidRPr="00671C8B">
              <w:rPr>
                <w:rFonts w:hint="eastAsia"/>
              </w:rPr>
              <w:t>File data in byte</w:t>
            </w:r>
            <w:r>
              <w:rPr>
                <w:rFonts w:hint="eastAsia"/>
              </w:rPr>
              <w:t>s</w:t>
            </w:r>
          </w:p>
        </w:tc>
      </w:tr>
      <w:tr w:rsidR="00820682" w:rsidRPr="00671C8B" w14:paraId="715BCB76" w14:textId="77777777" w:rsidTr="00820682">
        <w:trPr>
          <w:trHeight w:val="65"/>
        </w:trPr>
        <w:tc>
          <w:tcPr>
            <w:tcW w:w="931" w:type="pct"/>
          </w:tcPr>
          <w:p w14:paraId="7AB1CCA4" w14:textId="77777777" w:rsidR="00820682" w:rsidRPr="00671C8B" w:rsidRDefault="00820682" w:rsidP="00820682">
            <w:pPr>
              <w:pStyle w:val="TableBody"/>
              <w:rPr>
                <w:rFonts w:ascii="Helvetica" w:hAnsi="Helvetica"/>
                <w:sz w:val="20"/>
                <w:u w:val="single"/>
              </w:rPr>
            </w:pPr>
            <w:r w:rsidRPr="00671C8B">
              <w:rPr>
                <w:u w:val="single"/>
              </w:rPr>
              <w:t>Reference</w:t>
            </w:r>
          </w:p>
          <w:p w14:paraId="1204AF09" w14:textId="77777777" w:rsidR="00820682" w:rsidRPr="00671C8B" w:rsidRDefault="00820682" w:rsidP="00820682">
            <w:pPr>
              <w:pStyle w:val="TableBody"/>
              <w:rPr>
                <w:rFonts w:ascii="Helvetica" w:hAnsi="Helvetica"/>
                <w:sz w:val="20"/>
                <w:lang w:val="en-GB"/>
              </w:rPr>
            </w:pPr>
            <w:r w:rsidRPr="00671C8B">
              <w:t xml:space="preserve">Sierra Wireless Proprietary </w:t>
            </w:r>
          </w:p>
        </w:tc>
        <w:tc>
          <w:tcPr>
            <w:tcW w:w="4069" w:type="pct"/>
          </w:tcPr>
          <w:p w14:paraId="58BB9EB2" w14:textId="77777777" w:rsidR="00820682" w:rsidRPr="00671C8B" w:rsidRDefault="00820682" w:rsidP="00820682">
            <w:pPr>
              <w:pStyle w:val="TableBody"/>
              <w:rPr>
                <w:u w:val="single"/>
              </w:rPr>
            </w:pPr>
            <w:r w:rsidRPr="00671C8B">
              <w:rPr>
                <w:u w:val="single"/>
              </w:rPr>
              <w:t>Notes</w:t>
            </w:r>
          </w:p>
          <w:p w14:paraId="30C3F5DF" w14:textId="77777777" w:rsidR="00820682" w:rsidRDefault="00820682" w:rsidP="00820682">
            <w:pPr>
              <w:pStyle w:val="TableBody"/>
              <w:numPr>
                <w:ilvl w:val="0"/>
                <w:numId w:val="87"/>
              </w:numPr>
            </w:pPr>
            <w:commentRangeStart w:id="583"/>
            <w:r>
              <w:t>The data session is automatically ended when &lt;</w:t>
            </w:r>
            <w:proofErr w:type="spellStart"/>
            <w:r>
              <w:t>ndata</w:t>
            </w:r>
            <w:proofErr w:type="spellEnd"/>
            <w:r>
              <w:t>&gt; data bytes are sent/received, and the module returns to command state and returns OK.</w:t>
            </w:r>
          </w:p>
          <w:p w14:paraId="68BC325E" w14:textId="77777777" w:rsidR="00820682" w:rsidRDefault="00820682" w:rsidP="00820682">
            <w:pPr>
              <w:pStyle w:val="TableBody"/>
              <w:numPr>
                <w:ilvl w:val="0"/>
                <w:numId w:val="87"/>
              </w:numPr>
            </w:pPr>
            <w:r>
              <w:t xml:space="preserve">The data session can also be ended by &lt;EOF pattern&gt;, +++ or DTR. Refer to section </w:t>
            </w:r>
            <w:r>
              <w:fldChar w:fldCharType="begin"/>
            </w:r>
            <w:r>
              <w:instrText xml:space="preserve"> REF _Ref451179867 \w \h </w:instrText>
            </w:r>
            <w:r>
              <w:fldChar w:fldCharType="separate"/>
            </w:r>
            <w:r>
              <w:t>18.9</w:t>
            </w:r>
            <w:r>
              <w:fldChar w:fldCharType="end"/>
            </w:r>
            <w:r>
              <w:t xml:space="preserve"> </w:t>
            </w:r>
            <w:r>
              <w:fldChar w:fldCharType="begin"/>
            </w:r>
            <w:r>
              <w:instrText xml:space="preserve"> REF _Ref451179867 \h </w:instrText>
            </w:r>
            <w:r>
              <w:fldChar w:fldCharType="separate"/>
            </w:r>
            <w:r w:rsidRPr="00671C8B">
              <w:t>Switch Data/Command Mode DTR +++ ATO Behavior Table</w:t>
            </w:r>
            <w:r>
              <w:fldChar w:fldCharType="end"/>
            </w:r>
            <w:r>
              <w:t xml:space="preserve"> for the behavior of +++ or DTR.</w:t>
            </w:r>
          </w:p>
          <w:p w14:paraId="16E52F7F" w14:textId="77777777" w:rsidR="00820682" w:rsidRPr="00671C8B" w:rsidRDefault="00820682" w:rsidP="00820682">
            <w:pPr>
              <w:pStyle w:val="TableBody"/>
              <w:numPr>
                <w:ilvl w:val="0"/>
                <w:numId w:val="87"/>
              </w:numPr>
            </w:pPr>
            <w:r>
              <w:t>ATO is not available for this command.</w:t>
            </w:r>
            <w:commentRangeEnd w:id="583"/>
            <w:r>
              <w:rPr>
                <w:rStyle w:val="CommentReference"/>
                <w:rFonts w:ascii="Verdana" w:hAnsi="Verdana" w:cs="Times New Roman"/>
                <w:lang w:eastAsia="en-US"/>
              </w:rPr>
              <w:commentReference w:id="583"/>
            </w:r>
          </w:p>
        </w:tc>
      </w:tr>
    </w:tbl>
    <w:p w14:paraId="69997423" w14:textId="77777777" w:rsidR="00820682" w:rsidRPr="00671C8B" w:rsidRDefault="00820682" w:rsidP="00820682">
      <w:pPr>
        <w:pStyle w:val="Heading3"/>
      </w:pPr>
      <w:bookmarkStart w:id="584" w:name="_Toc347415782"/>
      <w:bookmarkStart w:id="585" w:name="_Ref352593762"/>
      <w:bookmarkStart w:id="586" w:name="_Ref366746992"/>
      <w:bookmarkStart w:id="587" w:name="_Toc368586219"/>
      <w:bookmarkStart w:id="588" w:name="_Ref369094413"/>
      <w:bookmarkStart w:id="589" w:name="_Toc435632891"/>
      <w:bookmarkStart w:id="590" w:name="_Toc486251805"/>
      <w:bookmarkStart w:id="591" w:name="_Toc489371292"/>
      <w:bookmarkStart w:id="592" w:name="_Toc511294413"/>
      <w:r w:rsidRPr="00671C8B">
        <w:lastRenderedPageBreak/>
        <w:t xml:space="preserve">+KCERTDELETE Command: Delete Local Certificate from the </w:t>
      </w:r>
      <w:bookmarkEnd w:id="584"/>
      <w:bookmarkEnd w:id="585"/>
      <w:bookmarkEnd w:id="586"/>
      <w:bookmarkEnd w:id="587"/>
      <w:r w:rsidRPr="00671C8B">
        <w:t>Index</w:t>
      </w:r>
      <w:bookmarkEnd w:id="588"/>
      <w:bookmarkEnd w:id="589"/>
      <w:bookmarkEnd w:id="590"/>
      <w:bookmarkEnd w:id="591"/>
      <w:bookmarkEnd w:id="592"/>
    </w:p>
    <w:tbl>
      <w:tblPr>
        <w:tblStyle w:val="TableSWIleft"/>
        <w:tblW w:w="5023" w:type="pct"/>
        <w:tblLayout w:type="fixed"/>
        <w:tblLook w:val="04A0" w:firstRow="1" w:lastRow="0" w:firstColumn="1" w:lastColumn="0" w:noHBand="0" w:noVBand="1"/>
      </w:tblPr>
      <w:tblGrid>
        <w:gridCol w:w="1688"/>
        <w:gridCol w:w="7377"/>
      </w:tblGrid>
      <w:tr w:rsidR="00820682" w:rsidRPr="00671C8B" w14:paraId="6344C426" w14:textId="77777777" w:rsidTr="00820682">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F094FBC" w14:textId="008EEF44" w:rsidR="00820682" w:rsidRPr="00671C8B" w:rsidRDefault="00376626" w:rsidP="00820682">
            <w:pPr>
              <w:pStyle w:val="TableColumnHead"/>
              <w:spacing w:before="144" w:after="144"/>
            </w:pPr>
            <w:r>
              <w:t>HL78xx</w:t>
            </w:r>
          </w:p>
        </w:tc>
      </w:tr>
      <w:tr w:rsidR="00820682" w:rsidRPr="00671C8B" w14:paraId="321CD8EF" w14:textId="77777777" w:rsidTr="00820682">
        <w:trPr>
          <w:trHeight w:val="1079"/>
        </w:trPr>
        <w:tc>
          <w:tcPr>
            <w:tcW w:w="931" w:type="pct"/>
          </w:tcPr>
          <w:p w14:paraId="6025D260" w14:textId="77777777" w:rsidR="00820682" w:rsidRDefault="00820682" w:rsidP="00820682">
            <w:pPr>
              <w:pStyle w:val="TableBody"/>
            </w:pPr>
            <w:r>
              <w:rPr>
                <w:i/>
              </w:rPr>
              <w:t>Test command</w:t>
            </w:r>
          </w:p>
          <w:p w14:paraId="26048E49" w14:textId="77777777" w:rsidR="00820682" w:rsidRDefault="00820682" w:rsidP="00820682">
            <w:pPr>
              <w:pStyle w:val="TableBody"/>
            </w:pPr>
          </w:p>
          <w:p w14:paraId="17D33F18" w14:textId="77777777" w:rsidR="00820682" w:rsidRDefault="00820682" w:rsidP="00820682">
            <w:pPr>
              <w:pStyle w:val="TableBody"/>
            </w:pPr>
            <w:r w:rsidRPr="00CB4B23">
              <w:rPr>
                <w:u w:val="single"/>
              </w:rPr>
              <w:t>Syntax</w:t>
            </w:r>
          </w:p>
          <w:p w14:paraId="1E283484" w14:textId="77777777" w:rsidR="00820682" w:rsidRPr="00CB4B23" w:rsidRDefault="00820682" w:rsidP="00820682">
            <w:pPr>
              <w:pStyle w:val="TableBody"/>
              <w:rPr>
                <w:b/>
              </w:rPr>
            </w:pPr>
            <w:r w:rsidRPr="00CB4B23">
              <w:rPr>
                <w:b/>
              </w:rPr>
              <w:t>AT+</w:t>
            </w:r>
            <w:r>
              <w:rPr>
                <w:b/>
              </w:rPr>
              <w:br/>
            </w:r>
            <w:r w:rsidRPr="00CB4B23">
              <w:rPr>
                <w:b/>
              </w:rPr>
              <w:t>KCERTDELETE</w:t>
            </w:r>
            <w:r>
              <w:rPr>
                <w:b/>
              </w:rPr>
              <w:br/>
            </w:r>
            <w:r w:rsidRPr="00CB4B23">
              <w:rPr>
                <w:b/>
              </w:rPr>
              <w:t>=?</w:t>
            </w:r>
          </w:p>
        </w:tc>
        <w:tc>
          <w:tcPr>
            <w:tcW w:w="4069" w:type="pct"/>
          </w:tcPr>
          <w:p w14:paraId="077379A8" w14:textId="77777777" w:rsidR="00820682" w:rsidRDefault="00820682" w:rsidP="00820682">
            <w:pPr>
              <w:pStyle w:val="TableBody"/>
            </w:pPr>
          </w:p>
          <w:p w14:paraId="740EE35E" w14:textId="77777777" w:rsidR="00820682" w:rsidRDefault="00820682" w:rsidP="00820682">
            <w:pPr>
              <w:pStyle w:val="TableBody"/>
            </w:pPr>
          </w:p>
          <w:p w14:paraId="7A3575F8" w14:textId="77777777" w:rsidR="00820682" w:rsidRDefault="00820682" w:rsidP="00820682">
            <w:pPr>
              <w:pStyle w:val="TableBody"/>
            </w:pPr>
            <w:r w:rsidRPr="00CB4B23">
              <w:rPr>
                <w:u w:val="single"/>
              </w:rPr>
              <w:t>Response</w:t>
            </w:r>
          </w:p>
          <w:p w14:paraId="6FFBAFCA" w14:textId="77777777" w:rsidR="00820682" w:rsidRPr="00CB4B23" w:rsidRDefault="00820682" w:rsidP="00820682">
            <w:pPr>
              <w:pStyle w:val="TableBody"/>
              <w:rPr>
                <w:b/>
              </w:rPr>
            </w:pPr>
            <w:r w:rsidRPr="00CB4B23">
              <w:rPr>
                <w:b/>
              </w:rPr>
              <w:t>+KCERTDELETE: (</w:t>
            </w:r>
            <w:r>
              <w:t xml:space="preserve">list of possible </w:t>
            </w:r>
            <w:r w:rsidRPr="00CB4B23">
              <w:rPr>
                <w:b/>
              </w:rPr>
              <w:t>&lt;</w:t>
            </w:r>
            <w:proofErr w:type="spellStart"/>
            <w:r w:rsidRPr="00CB4B23">
              <w:rPr>
                <w:b/>
              </w:rPr>
              <w:t>data_type</w:t>
            </w:r>
            <w:proofErr w:type="spellEnd"/>
            <w:r w:rsidRPr="00CB4B23">
              <w:rPr>
                <w:b/>
              </w:rPr>
              <w:t>&gt;</w:t>
            </w:r>
            <w:r>
              <w:t>s</w:t>
            </w:r>
            <w:proofErr w:type="gramStart"/>
            <w:r w:rsidRPr="00CB4B23">
              <w:rPr>
                <w:b/>
              </w:rPr>
              <w:t>),(</w:t>
            </w:r>
            <w:proofErr w:type="gramEnd"/>
            <w:r>
              <w:t xml:space="preserve">list of possible </w:t>
            </w:r>
            <w:r w:rsidRPr="00CB4B23">
              <w:rPr>
                <w:b/>
              </w:rPr>
              <w:t>&lt;index&gt;</w:t>
            </w:r>
            <w:r>
              <w:t>s</w:t>
            </w:r>
            <w:r w:rsidRPr="00CB4B23">
              <w:rPr>
                <w:b/>
              </w:rPr>
              <w:t>)</w:t>
            </w:r>
          </w:p>
          <w:p w14:paraId="2593CC99" w14:textId="77777777" w:rsidR="00820682" w:rsidRPr="0027632A" w:rsidRDefault="00820682" w:rsidP="00820682">
            <w:pPr>
              <w:pStyle w:val="TableBody"/>
            </w:pPr>
            <w:r w:rsidRPr="00CB4B23">
              <w:rPr>
                <w:b/>
              </w:rPr>
              <w:t>OK</w:t>
            </w:r>
          </w:p>
        </w:tc>
      </w:tr>
      <w:tr w:rsidR="00820682" w:rsidRPr="00671C8B" w14:paraId="1FCB1845" w14:textId="77777777" w:rsidTr="00820682">
        <w:trPr>
          <w:trHeight w:val="1079"/>
        </w:trPr>
        <w:tc>
          <w:tcPr>
            <w:tcW w:w="931" w:type="pct"/>
          </w:tcPr>
          <w:p w14:paraId="17BB0A04" w14:textId="77777777" w:rsidR="00820682" w:rsidRPr="00671C8B" w:rsidRDefault="00820682" w:rsidP="00820682">
            <w:pPr>
              <w:pStyle w:val="TableBody"/>
              <w:rPr>
                <w:rFonts w:ascii="Helvetica" w:hAnsi="Helvetica"/>
                <w:i/>
                <w:sz w:val="20"/>
              </w:rPr>
            </w:pPr>
            <w:r w:rsidRPr="00671C8B">
              <w:rPr>
                <w:i/>
              </w:rPr>
              <w:t>Read command</w:t>
            </w:r>
          </w:p>
          <w:p w14:paraId="7D7BEFF9" w14:textId="77777777" w:rsidR="00820682" w:rsidRPr="00671C8B" w:rsidRDefault="00820682" w:rsidP="00820682">
            <w:pPr>
              <w:pStyle w:val="TableBody"/>
              <w:rPr>
                <w:rFonts w:ascii="Helvetica" w:hAnsi="Helvetica"/>
                <w:sz w:val="20"/>
              </w:rPr>
            </w:pPr>
          </w:p>
          <w:p w14:paraId="16B23053" w14:textId="77777777" w:rsidR="00820682" w:rsidRPr="00671C8B" w:rsidRDefault="00820682" w:rsidP="00820682">
            <w:pPr>
              <w:pStyle w:val="TableBody"/>
              <w:rPr>
                <w:rFonts w:ascii="Helvetica" w:hAnsi="Helvetica"/>
                <w:sz w:val="20"/>
                <w:u w:val="single"/>
              </w:rPr>
            </w:pPr>
            <w:r w:rsidRPr="00671C8B">
              <w:rPr>
                <w:u w:val="single"/>
              </w:rPr>
              <w:t>Syntax</w:t>
            </w:r>
          </w:p>
          <w:p w14:paraId="4CF4A636" w14:textId="77777777" w:rsidR="00820682" w:rsidRPr="00671C8B" w:rsidRDefault="00820682" w:rsidP="00820682">
            <w:pPr>
              <w:pStyle w:val="TableBody"/>
            </w:pPr>
            <w:r w:rsidRPr="00671C8B">
              <w:rPr>
                <w:b/>
              </w:rPr>
              <w:t>AT+</w:t>
            </w:r>
            <w:r w:rsidRPr="00671C8B">
              <w:rPr>
                <w:b/>
              </w:rPr>
              <w:br/>
              <w:t>KCERTDELETE?</w:t>
            </w:r>
          </w:p>
        </w:tc>
        <w:tc>
          <w:tcPr>
            <w:tcW w:w="4069" w:type="pct"/>
          </w:tcPr>
          <w:p w14:paraId="60993916" w14:textId="77777777" w:rsidR="00820682" w:rsidRPr="00671C8B" w:rsidRDefault="00820682" w:rsidP="00820682">
            <w:pPr>
              <w:pStyle w:val="TableBody"/>
            </w:pPr>
          </w:p>
          <w:p w14:paraId="712FE82A" w14:textId="77777777" w:rsidR="00820682" w:rsidRPr="00671C8B" w:rsidRDefault="00820682" w:rsidP="00820682">
            <w:pPr>
              <w:pStyle w:val="TableBody"/>
            </w:pPr>
          </w:p>
          <w:p w14:paraId="55EA9808" w14:textId="77777777" w:rsidR="00820682" w:rsidRPr="00671C8B" w:rsidRDefault="00820682" w:rsidP="00820682">
            <w:pPr>
              <w:pStyle w:val="TableBody"/>
              <w:rPr>
                <w:u w:val="single"/>
              </w:rPr>
            </w:pPr>
            <w:r w:rsidRPr="00671C8B">
              <w:rPr>
                <w:u w:val="single"/>
              </w:rPr>
              <w:t>Response</w:t>
            </w:r>
          </w:p>
          <w:p w14:paraId="23D73FA7" w14:textId="77777777" w:rsidR="00820682" w:rsidRPr="00671C8B" w:rsidRDefault="00820682" w:rsidP="00820682">
            <w:pPr>
              <w:pStyle w:val="TableBody"/>
              <w:rPr>
                <w:rFonts w:ascii="Helvetica" w:hAnsi="Helvetica"/>
                <w:b/>
                <w:sz w:val="20"/>
                <w:lang w:val="da-DK"/>
              </w:rPr>
            </w:pPr>
            <w:r w:rsidRPr="00671C8B">
              <w:rPr>
                <w:b/>
                <w:lang w:val="da-DK"/>
              </w:rPr>
              <w:t>+KCERTDELETE</w:t>
            </w:r>
            <w:r w:rsidRPr="00671C8B">
              <w:rPr>
                <w:rFonts w:hint="eastAsia"/>
                <w:b/>
                <w:lang w:val="da-DK"/>
              </w:rPr>
              <w:t>:</w:t>
            </w:r>
          </w:p>
          <w:p w14:paraId="13B1ADDB" w14:textId="77777777" w:rsidR="00820682" w:rsidRPr="00671C8B" w:rsidRDefault="00820682" w:rsidP="00820682">
            <w:pPr>
              <w:pStyle w:val="TableBody"/>
              <w:rPr>
                <w:rFonts w:ascii="Helvetica" w:hAnsi="Helvetica"/>
                <w:b/>
                <w:sz w:val="20"/>
                <w:lang w:val="da-DK"/>
              </w:rPr>
            </w:pPr>
            <w:r w:rsidRPr="00671C8B">
              <w:rPr>
                <w:b/>
                <w:lang w:val="da-DK"/>
              </w:rPr>
              <w:t>OK</w:t>
            </w:r>
          </w:p>
          <w:p w14:paraId="22676947" w14:textId="77777777" w:rsidR="00820682" w:rsidRPr="00C318EF" w:rsidRDefault="00820682" w:rsidP="00820682">
            <w:pPr>
              <w:pStyle w:val="TableBody"/>
              <w:rPr>
                <w:rFonts w:ascii="Helvetica" w:hAnsi="Helvetica"/>
                <w:b/>
                <w:sz w:val="20"/>
                <w:lang w:val="da-DK"/>
              </w:rPr>
            </w:pPr>
          </w:p>
          <w:p w14:paraId="743E7D8A" w14:textId="77777777" w:rsidR="00820682" w:rsidRPr="00C318EF" w:rsidRDefault="00820682" w:rsidP="00820682">
            <w:pPr>
              <w:pStyle w:val="TableBody"/>
              <w:rPr>
                <w:rFonts w:ascii="Helvetica" w:hAnsi="Helvetica"/>
                <w:sz w:val="20"/>
                <w:lang w:val="da-DK"/>
              </w:rPr>
            </w:pPr>
            <w:r w:rsidRPr="00C318EF">
              <w:rPr>
                <w:lang w:val="da-DK"/>
              </w:rPr>
              <w:t>or</w:t>
            </w:r>
          </w:p>
          <w:p w14:paraId="1C63128B" w14:textId="77777777" w:rsidR="00820682" w:rsidRPr="00671C8B" w:rsidRDefault="00820682" w:rsidP="00820682">
            <w:pPr>
              <w:pStyle w:val="TableBody"/>
            </w:pPr>
            <w:r w:rsidRPr="00671C8B">
              <w:rPr>
                <w:b/>
                <w:lang w:val="da-DK"/>
              </w:rPr>
              <w:t>+CME ERROR: &lt;err&gt;</w:t>
            </w:r>
          </w:p>
        </w:tc>
      </w:tr>
      <w:tr w:rsidR="00820682" w:rsidRPr="00671C8B" w14:paraId="6693F037" w14:textId="77777777" w:rsidTr="00820682">
        <w:trPr>
          <w:cantSplit w:val="0"/>
          <w:trHeight w:val="65"/>
        </w:trPr>
        <w:tc>
          <w:tcPr>
            <w:tcW w:w="931" w:type="pct"/>
          </w:tcPr>
          <w:p w14:paraId="4D6EC444" w14:textId="77777777" w:rsidR="00820682" w:rsidRPr="00671C8B" w:rsidRDefault="00820682" w:rsidP="00820682">
            <w:pPr>
              <w:pStyle w:val="TableBody"/>
              <w:rPr>
                <w:rFonts w:ascii="Helvetica" w:hAnsi="Helvetica"/>
                <w:i/>
                <w:sz w:val="20"/>
              </w:rPr>
            </w:pPr>
            <w:r w:rsidRPr="00671C8B">
              <w:rPr>
                <w:i/>
              </w:rPr>
              <w:t>Write command</w:t>
            </w:r>
          </w:p>
          <w:p w14:paraId="2D6C3D32" w14:textId="77777777" w:rsidR="00820682" w:rsidRPr="00671C8B" w:rsidRDefault="00820682" w:rsidP="00820682">
            <w:pPr>
              <w:pStyle w:val="TableBody"/>
              <w:rPr>
                <w:rFonts w:ascii="Helvetica" w:hAnsi="Helvetica"/>
                <w:sz w:val="20"/>
              </w:rPr>
            </w:pPr>
          </w:p>
          <w:p w14:paraId="2C746E7F" w14:textId="77777777" w:rsidR="00820682" w:rsidRPr="00671C8B" w:rsidRDefault="00820682" w:rsidP="00820682">
            <w:pPr>
              <w:pStyle w:val="TableBody"/>
              <w:rPr>
                <w:rFonts w:ascii="Helvetica" w:hAnsi="Helvetica"/>
                <w:sz w:val="20"/>
                <w:u w:val="single"/>
              </w:rPr>
            </w:pPr>
            <w:r w:rsidRPr="00671C8B">
              <w:rPr>
                <w:u w:val="single"/>
              </w:rPr>
              <w:t>Syntax</w:t>
            </w:r>
          </w:p>
          <w:p w14:paraId="09BFD4FB" w14:textId="77777777" w:rsidR="00820682" w:rsidRPr="00671C8B" w:rsidRDefault="00820682" w:rsidP="00820682">
            <w:pPr>
              <w:pStyle w:val="TableBody"/>
            </w:pPr>
            <w:r w:rsidRPr="00671C8B">
              <w:rPr>
                <w:b/>
                <w:lang w:val="da-DK"/>
              </w:rPr>
              <w:t>AT+</w:t>
            </w:r>
            <w:r w:rsidRPr="00671C8B">
              <w:rPr>
                <w:b/>
                <w:lang w:val="da-DK"/>
              </w:rPr>
              <w:br/>
              <w:t>KCERTDELETE=&lt;data_type&gt;</w:t>
            </w:r>
            <w:r w:rsidRPr="00671C8B">
              <w:rPr>
                <w:b/>
                <w:lang w:val="da-DK"/>
              </w:rPr>
              <w:br/>
              <w:t>[,&lt;index&gt;]</w:t>
            </w:r>
          </w:p>
        </w:tc>
        <w:tc>
          <w:tcPr>
            <w:tcW w:w="4069" w:type="pct"/>
          </w:tcPr>
          <w:p w14:paraId="1F5A68AB" w14:textId="77777777" w:rsidR="00820682" w:rsidRPr="00671C8B" w:rsidRDefault="00820682" w:rsidP="00820682">
            <w:pPr>
              <w:pStyle w:val="TableBody"/>
            </w:pPr>
          </w:p>
          <w:p w14:paraId="6A6E2689" w14:textId="77777777" w:rsidR="00820682" w:rsidRPr="00671C8B" w:rsidRDefault="00820682" w:rsidP="00820682">
            <w:pPr>
              <w:pStyle w:val="TableBody"/>
            </w:pPr>
          </w:p>
          <w:p w14:paraId="1EC93B60" w14:textId="77777777" w:rsidR="00820682" w:rsidRPr="00671C8B" w:rsidRDefault="00820682" w:rsidP="00820682">
            <w:pPr>
              <w:pStyle w:val="TableBody"/>
              <w:rPr>
                <w:rFonts w:ascii="Helvetica" w:hAnsi="Helvetica"/>
                <w:sz w:val="20"/>
                <w:u w:val="single"/>
              </w:rPr>
            </w:pPr>
            <w:r w:rsidRPr="00671C8B">
              <w:rPr>
                <w:u w:val="single"/>
              </w:rPr>
              <w:t>Response</w:t>
            </w:r>
          </w:p>
          <w:p w14:paraId="28F7910B" w14:textId="77777777" w:rsidR="00820682" w:rsidRPr="00671C8B" w:rsidRDefault="00820682" w:rsidP="00820682">
            <w:pPr>
              <w:pStyle w:val="TableBody"/>
              <w:rPr>
                <w:b/>
              </w:rPr>
            </w:pPr>
            <w:r w:rsidRPr="00671C8B">
              <w:rPr>
                <w:b/>
              </w:rPr>
              <w:t>OK</w:t>
            </w:r>
          </w:p>
          <w:p w14:paraId="3C840B31" w14:textId="77777777" w:rsidR="00820682" w:rsidRPr="00671C8B" w:rsidRDefault="00820682" w:rsidP="00820682">
            <w:pPr>
              <w:pStyle w:val="TableBody"/>
              <w:rPr>
                <w:lang w:eastAsia="zh-CN"/>
              </w:rPr>
            </w:pPr>
          </w:p>
          <w:p w14:paraId="30AE397C" w14:textId="77777777" w:rsidR="00820682" w:rsidRPr="00671C8B" w:rsidRDefault="00820682" w:rsidP="00820682">
            <w:pPr>
              <w:pStyle w:val="TableBody"/>
              <w:rPr>
                <w:u w:val="single"/>
              </w:rPr>
            </w:pPr>
            <w:r>
              <w:rPr>
                <w:lang w:eastAsia="zh-CN"/>
              </w:rPr>
              <w:t>or</w:t>
            </w:r>
          </w:p>
          <w:p w14:paraId="26E005FE" w14:textId="77777777" w:rsidR="00820682" w:rsidRPr="00671C8B" w:rsidRDefault="00820682" w:rsidP="00820682">
            <w:pPr>
              <w:pStyle w:val="TableBody"/>
              <w:rPr>
                <w:b/>
              </w:rPr>
            </w:pPr>
            <w:r w:rsidRPr="00671C8B">
              <w:rPr>
                <w:b/>
              </w:rPr>
              <w:t>+CME ERROR: &lt;err&gt;</w:t>
            </w:r>
          </w:p>
          <w:p w14:paraId="7B52A0BC" w14:textId="77777777" w:rsidR="00820682" w:rsidRPr="00671C8B" w:rsidRDefault="00820682" w:rsidP="00820682">
            <w:pPr>
              <w:pStyle w:val="TableBody"/>
              <w:rPr>
                <w:b/>
              </w:rPr>
            </w:pPr>
          </w:p>
          <w:p w14:paraId="2BED46BB" w14:textId="77777777" w:rsidR="00820682" w:rsidRPr="00671C8B" w:rsidRDefault="00820682" w:rsidP="00820682">
            <w:pPr>
              <w:pStyle w:val="TableBody"/>
              <w:rPr>
                <w:color w:val="000000"/>
                <w:u w:val="single"/>
                <w:lang w:eastAsia="zh-CN"/>
              </w:rPr>
            </w:pPr>
            <w:r w:rsidRPr="00671C8B">
              <w:rPr>
                <w:u w:val="single"/>
              </w:rPr>
              <w:t>Parameters</w:t>
            </w:r>
          </w:p>
          <w:p w14:paraId="48BF4648" w14:textId="77777777" w:rsidR="00820682" w:rsidRPr="00671C8B" w:rsidRDefault="00820682" w:rsidP="00820682">
            <w:pPr>
              <w:pStyle w:val="TableBody"/>
              <w:rPr>
                <w:rFonts w:ascii="Helvetica" w:hAnsi="Helvetica"/>
                <w:sz w:val="20"/>
              </w:rPr>
            </w:pPr>
            <w:r w:rsidRPr="00671C8B">
              <w:rPr>
                <w:b/>
              </w:rPr>
              <w:t>&lt;</w:t>
            </w:r>
            <w:proofErr w:type="spellStart"/>
            <w:r w:rsidRPr="00671C8B">
              <w:rPr>
                <w:b/>
              </w:rPr>
              <w:t>data_type</w:t>
            </w:r>
            <w:proofErr w:type="spellEnd"/>
            <w:r w:rsidRPr="00671C8B">
              <w:rPr>
                <w:b/>
              </w:rPr>
              <w:t>&gt;</w:t>
            </w:r>
            <w:r w:rsidRPr="00671C8B">
              <w:rPr>
                <w:lang w:eastAsia="zh-CN"/>
              </w:rPr>
              <w:tab/>
              <w:t>0</w:t>
            </w:r>
            <w:r w:rsidRPr="00671C8B">
              <w:rPr>
                <w:lang w:eastAsia="zh-CN"/>
              </w:rPr>
              <w:tab/>
            </w:r>
            <w:r w:rsidRPr="00671C8B">
              <w:t>Root certificate</w:t>
            </w:r>
          </w:p>
          <w:p w14:paraId="6CF80388" w14:textId="77777777" w:rsidR="00820682" w:rsidRPr="00671C8B" w:rsidRDefault="00820682" w:rsidP="00820682">
            <w:pPr>
              <w:pStyle w:val="TableBody"/>
            </w:pPr>
            <w:r w:rsidRPr="00671C8B">
              <w:rPr>
                <w:lang w:eastAsia="zh-CN"/>
              </w:rPr>
              <w:tab/>
            </w:r>
            <w:r w:rsidRPr="00671C8B">
              <w:rPr>
                <w:lang w:eastAsia="zh-CN"/>
              </w:rPr>
              <w:tab/>
              <w:t>1</w:t>
            </w:r>
            <w:r w:rsidRPr="00671C8B">
              <w:rPr>
                <w:lang w:eastAsia="zh-CN"/>
              </w:rPr>
              <w:tab/>
            </w:r>
            <w:r w:rsidRPr="00671C8B">
              <w:t>Local certificate</w:t>
            </w:r>
          </w:p>
          <w:p w14:paraId="01AC6E46" w14:textId="77777777" w:rsidR="00820682" w:rsidRPr="00671C8B" w:rsidRDefault="00820682" w:rsidP="00820682">
            <w:pPr>
              <w:pStyle w:val="TableBody"/>
              <w:rPr>
                <w:rFonts w:ascii="Helvetica" w:hAnsi="Helvetica"/>
                <w:sz w:val="20"/>
              </w:rPr>
            </w:pPr>
          </w:p>
          <w:p w14:paraId="4F0F1C44" w14:textId="77777777" w:rsidR="00820682" w:rsidRPr="00671C8B" w:rsidRDefault="00820682" w:rsidP="00820682">
            <w:pPr>
              <w:pStyle w:val="TableBody"/>
            </w:pPr>
            <w:r w:rsidRPr="00671C8B">
              <w:rPr>
                <w:b/>
              </w:rPr>
              <w:t>&lt;index&gt;</w:t>
            </w:r>
            <w:r w:rsidRPr="00671C8B">
              <w:tab/>
            </w:r>
            <w:r>
              <w:rPr>
                <w:lang w:eastAsia="zh-CN"/>
              </w:rPr>
              <w:t>S</w:t>
            </w:r>
            <w:r w:rsidRPr="00671C8B">
              <w:rPr>
                <w:lang w:eastAsia="zh-CN"/>
              </w:rPr>
              <w:t>tored local certificate</w:t>
            </w:r>
            <w:r>
              <w:rPr>
                <w:lang w:eastAsia="zh-CN"/>
              </w:rPr>
              <w:t xml:space="preserve"> index</w:t>
            </w:r>
            <w:r w:rsidRPr="00671C8B">
              <w:rPr>
                <w:lang w:eastAsia="zh-CN"/>
              </w:rPr>
              <w:t xml:space="preserve">. Default value = </w:t>
            </w:r>
            <w:r w:rsidRPr="00CA3F4B">
              <w:rPr>
                <w:u w:val="single"/>
                <w:lang w:eastAsia="zh-CN"/>
              </w:rPr>
              <w:t>0</w:t>
            </w:r>
            <w:r w:rsidRPr="00671C8B">
              <w:t>.</w:t>
            </w:r>
          </w:p>
          <w:p w14:paraId="11BC3653" w14:textId="77777777" w:rsidR="00820682" w:rsidRPr="00671C8B" w:rsidRDefault="00820682" w:rsidP="00820682">
            <w:pPr>
              <w:pStyle w:val="TableBody"/>
            </w:pPr>
            <w:r w:rsidRPr="00671C8B">
              <w:t>Value range:</w:t>
            </w:r>
          </w:p>
          <w:p w14:paraId="7C7CBB8E" w14:textId="77777777" w:rsidR="00820682" w:rsidRPr="00671C8B" w:rsidRDefault="00820682" w:rsidP="00820682">
            <w:pPr>
              <w:pStyle w:val="TableBody"/>
            </w:pPr>
            <w:r w:rsidRPr="00671C8B">
              <w:t>0</w:t>
            </w:r>
            <w:r w:rsidRPr="00671C8B">
              <w:tab/>
              <w:t>If &lt;</w:t>
            </w:r>
            <w:proofErr w:type="spellStart"/>
            <w:r w:rsidRPr="00671C8B">
              <w:t>data_type</w:t>
            </w:r>
            <w:proofErr w:type="spellEnd"/>
            <w:r w:rsidRPr="00671C8B">
              <w:t>&gt; = 0</w:t>
            </w:r>
          </w:p>
          <w:p w14:paraId="583439A2" w14:textId="77777777" w:rsidR="00820682" w:rsidRPr="00671C8B" w:rsidRDefault="00820682" w:rsidP="00820682">
            <w:pPr>
              <w:pStyle w:val="TableBody"/>
            </w:pPr>
            <w:r w:rsidRPr="00671C8B">
              <w:t>0 – 2</w:t>
            </w:r>
            <w:r w:rsidRPr="00671C8B">
              <w:tab/>
              <w:t>If &lt;</w:t>
            </w:r>
            <w:proofErr w:type="spellStart"/>
            <w:r w:rsidRPr="00671C8B">
              <w:t>data_type</w:t>
            </w:r>
            <w:proofErr w:type="spellEnd"/>
            <w:r w:rsidRPr="00671C8B">
              <w:t>&gt; = 1</w:t>
            </w:r>
          </w:p>
        </w:tc>
      </w:tr>
      <w:tr w:rsidR="00820682" w:rsidRPr="00671C8B" w14:paraId="2B09CBD4" w14:textId="77777777" w:rsidTr="00820682">
        <w:trPr>
          <w:trHeight w:val="599"/>
        </w:trPr>
        <w:tc>
          <w:tcPr>
            <w:tcW w:w="931" w:type="pct"/>
          </w:tcPr>
          <w:p w14:paraId="54734B31" w14:textId="77777777" w:rsidR="00820682" w:rsidRPr="00671C8B" w:rsidRDefault="00820682" w:rsidP="00820682">
            <w:pPr>
              <w:pStyle w:val="TableBody"/>
              <w:rPr>
                <w:rFonts w:ascii="Helvetica" w:hAnsi="Helvetica"/>
                <w:sz w:val="20"/>
                <w:u w:val="single"/>
              </w:rPr>
            </w:pPr>
            <w:r w:rsidRPr="00671C8B">
              <w:rPr>
                <w:u w:val="single"/>
              </w:rPr>
              <w:t>Reference</w:t>
            </w:r>
          </w:p>
          <w:p w14:paraId="66186F24" w14:textId="77777777" w:rsidR="00820682" w:rsidRPr="00671C8B" w:rsidRDefault="00820682" w:rsidP="00820682">
            <w:pPr>
              <w:pStyle w:val="TableBody"/>
              <w:rPr>
                <w:u w:val="single"/>
              </w:rPr>
            </w:pPr>
            <w:r w:rsidRPr="00671C8B">
              <w:t xml:space="preserve">Sierra Wireless Proprietary </w:t>
            </w:r>
          </w:p>
        </w:tc>
        <w:tc>
          <w:tcPr>
            <w:tcW w:w="4069" w:type="pct"/>
          </w:tcPr>
          <w:p w14:paraId="526C97D6" w14:textId="77777777" w:rsidR="00820682" w:rsidRPr="00671C8B" w:rsidRDefault="00820682" w:rsidP="00820682">
            <w:pPr>
              <w:pStyle w:val="TableBody"/>
              <w:rPr>
                <w:u w:val="single"/>
              </w:rPr>
            </w:pPr>
          </w:p>
        </w:tc>
      </w:tr>
    </w:tbl>
    <w:p w14:paraId="31DD4AC0" w14:textId="77777777" w:rsidR="00820682" w:rsidRPr="00671C8B" w:rsidRDefault="00820682" w:rsidP="00820682">
      <w:pPr>
        <w:pStyle w:val="Heading3"/>
      </w:pPr>
      <w:bookmarkStart w:id="593" w:name="_Ref358819883"/>
      <w:bookmarkStart w:id="594" w:name="_Toc368586220"/>
      <w:bookmarkStart w:id="595" w:name="_Ref369094420"/>
      <w:bookmarkStart w:id="596" w:name="_Ref372647583"/>
      <w:bookmarkStart w:id="597" w:name="_Toc435632892"/>
      <w:bookmarkStart w:id="598" w:name="_Toc486251806"/>
      <w:bookmarkStart w:id="599" w:name="_Toc489371293"/>
      <w:bookmarkStart w:id="600" w:name="_Toc511294414"/>
      <w:r w:rsidRPr="00671C8B">
        <w:t>+K</w:t>
      </w:r>
      <w:r w:rsidRPr="00671C8B">
        <w:rPr>
          <w:rFonts w:hint="eastAsia"/>
        </w:rPr>
        <w:t>PRIVK</w:t>
      </w:r>
      <w:r w:rsidRPr="00671C8B">
        <w:t>DELETE Command: Delete P</w:t>
      </w:r>
      <w:r w:rsidRPr="00671C8B">
        <w:rPr>
          <w:rFonts w:hint="eastAsia"/>
        </w:rPr>
        <w:t xml:space="preserve">rivate </w:t>
      </w:r>
      <w:r w:rsidRPr="00671C8B">
        <w:t>K</w:t>
      </w:r>
      <w:r w:rsidRPr="00671C8B">
        <w:rPr>
          <w:rFonts w:hint="eastAsia"/>
        </w:rPr>
        <w:t>ey</w:t>
      </w:r>
      <w:r w:rsidRPr="00671C8B">
        <w:t xml:space="preserve"> from the </w:t>
      </w:r>
      <w:bookmarkEnd w:id="593"/>
      <w:bookmarkEnd w:id="594"/>
      <w:r w:rsidRPr="00671C8B">
        <w:t>Index</w:t>
      </w:r>
      <w:bookmarkEnd w:id="595"/>
      <w:bookmarkEnd w:id="596"/>
      <w:bookmarkEnd w:id="597"/>
      <w:bookmarkEnd w:id="598"/>
      <w:bookmarkEnd w:id="599"/>
      <w:bookmarkEnd w:id="600"/>
    </w:p>
    <w:tbl>
      <w:tblPr>
        <w:tblStyle w:val="TableSWIleft"/>
        <w:tblW w:w="3250" w:type="pct"/>
        <w:tblLayout w:type="fixed"/>
        <w:tblLook w:val="04A0" w:firstRow="1" w:lastRow="0" w:firstColumn="1" w:lastColumn="0" w:noHBand="0" w:noVBand="1"/>
      </w:tblPr>
      <w:tblGrid>
        <w:gridCol w:w="1092"/>
        <w:gridCol w:w="4773"/>
      </w:tblGrid>
      <w:tr w:rsidR="00820682" w:rsidRPr="00671C8B" w14:paraId="602F72B4" w14:textId="77777777" w:rsidTr="006530E6">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1896D36" w14:textId="1D84F86E" w:rsidR="00820682" w:rsidRPr="00671C8B" w:rsidRDefault="00376626" w:rsidP="00820682">
            <w:pPr>
              <w:pStyle w:val="TableColumnHead"/>
              <w:spacing w:before="144" w:after="144"/>
            </w:pPr>
            <w:r>
              <w:t>HL78xx</w:t>
            </w:r>
          </w:p>
        </w:tc>
      </w:tr>
      <w:tr w:rsidR="00820682" w:rsidRPr="00671C8B" w14:paraId="3CD3FD3C" w14:textId="77777777" w:rsidTr="006530E6">
        <w:trPr>
          <w:cantSplit w:val="0"/>
          <w:trHeight w:val="63"/>
        </w:trPr>
        <w:tc>
          <w:tcPr>
            <w:tcW w:w="931" w:type="pct"/>
          </w:tcPr>
          <w:p w14:paraId="1750452D" w14:textId="77777777" w:rsidR="00820682" w:rsidRDefault="00820682" w:rsidP="00820682">
            <w:pPr>
              <w:pStyle w:val="TableBody"/>
            </w:pPr>
            <w:r>
              <w:rPr>
                <w:i/>
              </w:rPr>
              <w:t>Test command</w:t>
            </w:r>
          </w:p>
          <w:p w14:paraId="7D7A8465" w14:textId="77777777" w:rsidR="00820682" w:rsidRDefault="00820682" w:rsidP="00820682">
            <w:pPr>
              <w:pStyle w:val="TableBody"/>
            </w:pPr>
          </w:p>
          <w:p w14:paraId="6036079B" w14:textId="77777777" w:rsidR="00820682" w:rsidRDefault="00820682" w:rsidP="00820682">
            <w:pPr>
              <w:pStyle w:val="TableBody"/>
            </w:pPr>
            <w:r w:rsidRPr="00CB4B23">
              <w:rPr>
                <w:u w:val="single"/>
              </w:rPr>
              <w:t>Syntax</w:t>
            </w:r>
          </w:p>
          <w:p w14:paraId="13CEBB53" w14:textId="77777777" w:rsidR="00820682" w:rsidRPr="00CB4B23" w:rsidRDefault="00820682" w:rsidP="00820682">
            <w:pPr>
              <w:pStyle w:val="TableBody"/>
              <w:rPr>
                <w:b/>
              </w:rPr>
            </w:pPr>
            <w:r w:rsidRPr="00CB4B23">
              <w:rPr>
                <w:b/>
              </w:rPr>
              <w:t>AT+</w:t>
            </w:r>
            <w:r>
              <w:rPr>
                <w:b/>
              </w:rPr>
              <w:br/>
            </w:r>
            <w:r w:rsidRPr="00CB4B23">
              <w:rPr>
                <w:b/>
              </w:rPr>
              <w:t>KPRIVKD</w:t>
            </w:r>
            <w:r w:rsidRPr="00CB4B23">
              <w:rPr>
                <w:b/>
              </w:rPr>
              <w:lastRenderedPageBreak/>
              <w:t>ELETE</w:t>
            </w:r>
            <w:r>
              <w:rPr>
                <w:b/>
              </w:rPr>
              <w:br/>
            </w:r>
            <w:r w:rsidRPr="00CB4B23">
              <w:rPr>
                <w:b/>
              </w:rPr>
              <w:t>=?</w:t>
            </w:r>
          </w:p>
        </w:tc>
        <w:tc>
          <w:tcPr>
            <w:tcW w:w="4069" w:type="pct"/>
          </w:tcPr>
          <w:p w14:paraId="7CF515D9" w14:textId="77777777" w:rsidR="00820682" w:rsidRDefault="00820682" w:rsidP="00820682">
            <w:pPr>
              <w:pStyle w:val="TableBody"/>
              <w:rPr>
                <w:rFonts w:ascii="Helvetica" w:hAnsi="Helvetica"/>
                <w:sz w:val="20"/>
              </w:rPr>
            </w:pPr>
          </w:p>
          <w:p w14:paraId="61541699" w14:textId="77777777" w:rsidR="00820682" w:rsidRDefault="00820682" w:rsidP="00820682">
            <w:pPr>
              <w:pStyle w:val="TableBody"/>
              <w:rPr>
                <w:rFonts w:ascii="Helvetica" w:hAnsi="Helvetica"/>
                <w:sz w:val="20"/>
              </w:rPr>
            </w:pPr>
          </w:p>
          <w:p w14:paraId="71F3D3A8" w14:textId="77777777" w:rsidR="00820682" w:rsidRDefault="00820682" w:rsidP="00820682">
            <w:pPr>
              <w:pStyle w:val="TableBody"/>
              <w:rPr>
                <w:rFonts w:ascii="Helvetica" w:hAnsi="Helvetica"/>
                <w:sz w:val="20"/>
              </w:rPr>
            </w:pPr>
            <w:r w:rsidRPr="00CB4B23">
              <w:rPr>
                <w:rFonts w:ascii="Helvetica" w:hAnsi="Helvetica"/>
                <w:sz w:val="20"/>
                <w:u w:val="single"/>
              </w:rPr>
              <w:t>Response</w:t>
            </w:r>
          </w:p>
          <w:p w14:paraId="320BB956" w14:textId="77777777" w:rsidR="00820682" w:rsidRPr="00CB4B23" w:rsidRDefault="00820682" w:rsidP="00820682">
            <w:pPr>
              <w:pStyle w:val="TableBody"/>
              <w:rPr>
                <w:b/>
              </w:rPr>
            </w:pPr>
            <w:r w:rsidRPr="00CB4B23">
              <w:rPr>
                <w:b/>
              </w:rPr>
              <w:t>+KPRIVKDELETE: (</w:t>
            </w:r>
            <w:r w:rsidRPr="00CB4B23">
              <w:t xml:space="preserve">list of possible </w:t>
            </w:r>
            <w:r w:rsidRPr="00CB4B23">
              <w:rPr>
                <w:b/>
              </w:rPr>
              <w:t>&lt;index&gt;</w:t>
            </w:r>
            <w:proofErr w:type="spellStart"/>
            <w:r>
              <w:t>e</w:t>
            </w:r>
            <w:r w:rsidRPr="00CB4B23">
              <w:t>s</w:t>
            </w:r>
            <w:proofErr w:type="spellEnd"/>
            <w:r w:rsidRPr="00CB4B23">
              <w:rPr>
                <w:b/>
              </w:rPr>
              <w:t>)</w:t>
            </w:r>
          </w:p>
          <w:p w14:paraId="06D1E1E7" w14:textId="77777777" w:rsidR="00820682" w:rsidRPr="00BC42E1" w:rsidRDefault="00820682" w:rsidP="00820682">
            <w:pPr>
              <w:pStyle w:val="TableBody"/>
            </w:pPr>
            <w:r w:rsidRPr="00CB4B23">
              <w:rPr>
                <w:b/>
              </w:rPr>
              <w:t>OK</w:t>
            </w:r>
          </w:p>
        </w:tc>
      </w:tr>
      <w:tr w:rsidR="00820682" w:rsidRPr="00671C8B" w14:paraId="1A404719" w14:textId="77777777" w:rsidTr="006530E6">
        <w:trPr>
          <w:cantSplit w:val="0"/>
          <w:trHeight w:val="1316"/>
        </w:trPr>
        <w:tc>
          <w:tcPr>
            <w:tcW w:w="931" w:type="pct"/>
          </w:tcPr>
          <w:p w14:paraId="2BA6C7FB" w14:textId="77777777" w:rsidR="00820682" w:rsidRPr="00671C8B" w:rsidRDefault="00820682" w:rsidP="00820682">
            <w:pPr>
              <w:pStyle w:val="TableBody"/>
              <w:rPr>
                <w:rFonts w:ascii="Helvetica" w:hAnsi="Helvetica"/>
                <w:b/>
                <w:i/>
                <w:sz w:val="20"/>
              </w:rPr>
            </w:pPr>
            <w:r w:rsidRPr="00671C8B">
              <w:rPr>
                <w:i/>
              </w:rPr>
              <w:t>Write command</w:t>
            </w:r>
          </w:p>
          <w:p w14:paraId="3852B237" w14:textId="77777777" w:rsidR="00820682" w:rsidRPr="00671C8B" w:rsidRDefault="00820682" w:rsidP="00820682">
            <w:pPr>
              <w:pStyle w:val="TableBody"/>
              <w:rPr>
                <w:rFonts w:ascii="Helvetica" w:hAnsi="Helvetica"/>
                <w:sz w:val="20"/>
              </w:rPr>
            </w:pPr>
          </w:p>
          <w:p w14:paraId="578BAD23" w14:textId="77777777" w:rsidR="00820682" w:rsidRPr="00671C8B" w:rsidRDefault="00820682" w:rsidP="00820682">
            <w:pPr>
              <w:pStyle w:val="TableBody"/>
              <w:rPr>
                <w:rFonts w:ascii="Helvetica" w:hAnsi="Helvetica"/>
                <w:sz w:val="20"/>
                <w:u w:val="single"/>
              </w:rPr>
            </w:pPr>
            <w:r w:rsidRPr="00671C8B">
              <w:rPr>
                <w:u w:val="single"/>
              </w:rPr>
              <w:t>Syntax</w:t>
            </w:r>
          </w:p>
          <w:p w14:paraId="247E0AA8" w14:textId="77777777" w:rsidR="00820682" w:rsidRPr="00671C8B" w:rsidRDefault="00820682" w:rsidP="00820682">
            <w:pPr>
              <w:pStyle w:val="TableBody"/>
              <w:rPr>
                <w:rFonts w:ascii="Helvetica" w:hAnsi="Helvetica"/>
                <w:sz w:val="20"/>
              </w:rPr>
            </w:pPr>
            <w:r w:rsidRPr="00671C8B">
              <w:rPr>
                <w:b/>
                <w:lang w:val="da-DK"/>
              </w:rPr>
              <w:t>AT+</w:t>
            </w:r>
            <w:r w:rsidRPr="00671C8B">
              <w:rPr>
                <w:b/>
                <w:lang w:val="da-DK"/>
              </w:rPr>
              <w:br/>
              <w:t>K</w:t>
            </w:r>
            <w:r w:rsidRPr="00671C8B">
              <w:rPr>
                <w:rFonts w:hint="eastAsia"/>
                <w:b/>
                <w:lang w:val="da-DK"/>
              </w:rPr>
              <w:t>PRIVK</w:t>
            </w:r>
            <w:r w:rsidRPr="00671C8B">
              <w:rPr>
                <w:b/>
                <w:lang w:val="da-DK"/>
              </w:rPr>
              <w:t>DELETE=</w:t>
            </w:r>
            <w:r w:rsidRPr="00671C8B">
              <w:rPr>
                <w:rFonts w:hint="eastAsia"/>
                <w:b/>
                <w:lang w:val="da-DK"/>
              </w:rPr>
              <w:t>&lt;</w:t>
            </w:r>
            <w:r w:rsidRPr="00671C8B">
              <w:rPr>
                <w:b/>
                <w:lang w:val="da-DK"/>
              </w:rPr>
              <w:t>index&gt;</w:t>
            </w:r>
          </w:p>
        </w:tc>
        <w:tc>
          <w:tcPr>
            <w:tcW w:w="4069" w:type="pct"/>
          </w:tcPr>
          <w:p w14:paraId="126B9AF0" w14:textId="77777777" w:rsidR="00820682" w:rsidRPr="00671C8B" w:rsidRDefault="00820682" w:rsidP="00820682">
            <w:pPr>
              <w:pStyle w:val="TableBody"/>
              <w:rPr>
                <w:rFonts w:ascii="Helvetica" w:hAnsi="Helvetica"/>
                <w:sz w:val="20"/>
              </w:rPr>
            </w:pPr>
          </w:p>
          <w:p w14:paraId="45239CBD" w14:textId="77777777" w:rsidR="00820682" w:rsidRPr="00671C8B" w:rsidRDefault="00820682" w:rsidP="00820682">
            <w:pPr>
              <w:pStyle w:val="TableBody"/>
              <w:rPr>
                <w:rFonts w:ascii="Helvetica" w:hAnsi="Helvetica"/>
                <w:sz w:val="20"/>
              </w:rPr>
            </w:pPr>
          </w:p>
          <w:p w14:paraId="0240D74E" w14:textId="77777777" w:rsidR="00820682" w:rsidRPr="00671C8B" w:rsidRDefault="00820682" w:rsidP="00820682">
            <w:pPr>
              <w:pStyle w:val="TableBody"/>
              <w:rPr>
                <w:rFonts w:ascii="Helvetica" w:hAnsi="Helvetica"/>
                <w:sz w:val="20"/>
                <w:u w:val="single"/>
              </w:rPr>
            </w:pPr>
            <w:r w:rsidRPr="00671C8B">
              <w:rPr>
                <w:u w:val="single"/>
              </w:rPr>
              <w:t>Response</w:t>
            </w:r>
          </w:p>
          <w:p w14:paraId="0C907A3F" w14:textId="77777777" w:rsidR="00820682" w:rsidRPr="00671C8B" w:rsidRDefault="00820682" w:rsidP="00820682">
            <w:pPr>
              <w:pStyle w:val="TableBody"/>
              <w:rPr>
                <w:rFonts w:ascii="Helvetica" w:hAnsi="Helvetica"/>
                <w:b/>
                <w:sz w:val="20"/>
              </w:rPr>
            </w:pPr>
            <w:r w:rsidRPr="00671C8B">
              <w:rPr>
                <w:b/>
              </w:rPr>
              <w:t>OK</w:t>
            </w:r>
          </w:p>
          <w:p w14:paraId="1DAE6B21" w14:textId="77777777" w:rsidR="00820682" w:rsidRPr="00C318EF" w:rsidRDefault="00820682" w:rsidP="00820682">
            <w:pPr>
              <w:pStyle w:val="TableBody"/>
              <w:rPr>
                <w:lang w:eastAsia="zh-CN"/>
              </w:rPr>
            </w:pPr>
          </w:p>
          <w:p w14:paraId="475089D9" w14:textId="77777777" w:rsidR="00820682" w:rsidRPr="00C318EF" w:rsidRDefault="00820682" w:rsidP="00820682">
            <w:pPr>
              <w:pStyle w:val="TableBody"/>
            </w:pPr>
            <w:r w:rsidRPr="00C318EF">
              <w:t>or</w:t>
            </w:r>
          </w:p>
          <w:p w14:paraId="77C5359D" w14:textId="77777777" w:rsidR="00820682" w:rsidRPr="00671C8B" w:rsidRDefault="00820682" w:rsidP="00820682">
            <w:pPr>
              <w:pStyle w:val="TableBody"/>
              <w:rPr>
                <w:b/>
              </w:rPr>
            </w:pPr>
            <w:r w:rsidRPr="00671C8B">
              <w:rPr>
                <w:b/>
              </w:rPr>
              <w:t>+CME ERROR: &lt;err&gt;</w:t>
            </w:r>
          </w:p>
          <w:p w14:paraId="63A6C038" w14:textId="77777777" w:rsidR="00820682" w:rsidRPr="00671C8B" w:rsidRDefault="00820682" w:rsidP="00820682">
            <w:pPr>
              <w:pStyle w:val="TableBody"/>
              <w:rPr>
                <w:b/>
              </w:rPr>
            </w:pPr>
          </w:p>
          <w:p w14:paraId="0F290BAC" w14:textId="77777777" w:rsidR="00820682" w:rsidRPr="00671C8B" w:rsidRDefault="00820682" w:rsidP="00820682">
            <w:pPr>
              <w:pStyle w:val="TableBody"/>
              <w:rPr>
                <w:color w:val="000000"/>
                <w:u w:val="single"/>
                <w:lang w:eastAsia="zh-CN"/>
              </w:rPr>
            </w:pPr>
            <w:r w:rsidRPr="00671C8B">
              <w:rPr>
                <w:u w:val="single"/>
              </w:rPr>
              <w:t>Parameter</w:t>
            </w:r>
          </w:p>
          <w:p w14:paraId="34B18B78" w14:textId="77777777" w:rsidR="00820682" w:rsidRPr="00671C8B" w:rsidRDefault="00820682" w:rsidP="00820682">
            <w:pPr>
              <w:pStyle w:val="TableBody"/>
            </w:pPr>
            <w:r w:rsidRPr="00671C8B">
              <w:rPr>
                <w:b/>
              </w:rPr>
              <w:t>&lt;index&gt;</w:t>
            </w:r>
            <w:r w:rsidRPr="00671C8B">
              <w:rPr>
                <w:b/>
              </w:rPr>
              <w:tab/>
            </w:r>
            <w:r>
              <w:rPr>
                <w:lang w:eastAsia="zh-CN"/>
              </w:rPr>
              <w:t>S</w:t>
            </w:r>
            <w:r w:rsidRPr="00671C8B">
              <w:rPr>
                <w:lang w:eastAsia="zh-CN"/>
              </w:rPr>
              <w:t xml:space="preserve">tored </w:t>
            </w:r>
            <w:r w:rsidRPr="00671C8B">
              <w:rPr>
                <w:rFonts w:hint="eastAsia"/>
                <w:lang w:eastAsia="zh-CN"/>
              </w:rPr>
              <w:t>private key</w:t>
            </w:r>
            <w:r>
              <w:rPr>
                <w:lang w:eastAsia="zh-CN"/>
              </w:rPr>
              <w:t xml:space="preserve"> index</w:t>
            </w:r>
            <w:r w:rsidRPr="00671C8B">
              <w:rPr>
                <w:lang w:eastAsia="zh-CN"/>
              </w:rPr>
              <w:t xml:space="preserve">. </w:t>
            </w:r>
            <w:r w:rsidRPr="00671C8B">
              <w:t>Value range: 0 – 2</w:t>
            </w:r>
          </w:p>
        </w:tc>
      </w:tr>
      <w:tr w:rsidR="00820682" w:rsidRPr="00671C8B" w14:paraId="025C26CB" w14:textId="77777777" w:rsidTr="006530E6">
        <w:trPr>
          <w:trHeight w:val="599"/>
        </w:trPr>
        <w:tc>
          <w:tcPr>
            <w:tcW w:w="931" w:type="pct"/>
          </w:tcPr>
          <w:p w14:paraId="2EF44F04" w14:textId="77777777" w:rsidR="00820682" w:rsidRPr="00671C8B" w:rsidRDefault="00820682" w:rsidP="00820682">
            <w:pPr>
              <w:pStyle w:val="TableBody"/>
              <w:rPr>
                <w:rFonts w:ascii="Helvetica" w:hAnsi="Helvetica"/>
                <w:b/>
                <w:sz w:val="20"/>
                <w:u w:val="single"/>
              </w:rPr>
            </w:pPr>
            <w:r w:rsidRPr="00671C8B">
              <w:rPr>
                <w:u w:val="single"/>
              </w:rPr>
              <w:t>Reference</w:t>
            </w:r>
          </w:p>
          <w:p w14:paraId="6D882A7C" w14:textId="77777777" w:rsidR="00820682" w:rsidRPr="00671C8B" w:rsidRDefault="00820682" w:rsidP="00820682">
            <w:pPr>
              <w:pStyle w:val="TableBody"/>
              <w:rPr>
                <w:u w:val="single"/>
              </w:rPr>
            </w:pPr>
            <w:r w:rsidRPr="00671C8B">
              <w:t xml:space="preserve">Sierra Wireless Proprietary </w:t>
            </w:r>
          </w:p>
        </w:tc>
        <w:tc>
          <w:tcPr>
            <w:tcW w:w="4069" w:type="pct"/>
          </w:tcPr>
          <w:p w14:paraId="1BD2D5AE" w14:textId="77777777" w:rsidR="00820682" w:rsidRPr="00671C8B" w:rsidRDefault="00820682" w:rsidP="00820682">
            <w:pPr>
              <w:pStyle w:val="TableBody"/>
              <w:rPr>
                <w:u w:val="single"/>
              </w:rPr>
            </w:pPr>
          </w:p>
        </w:tc>
      </w:tr>
    </w:tbl>
    <w:p w14:paraId="0CE327AF" w14:textId="77777777" w:rsidR="006530E6" w:rsidRDefault="006530E6" w:rsidP="006530E6">
      <w:pPr>
        <w:pStyle w:val="Heading1"/>
        <w:ind w:left="360" w:hanging="360"/>
        <w:sectPr w:rsidR="006530E6" w:rsidSect="00E67EFB">
          <w:headerReference w:type="even" r:id="rId25"/>
          <w:headerReference w:type="default" r:id="rId26"/>
          <w:footerReference w:type="default" r:id="rId27"/>
          <w:headerReference w:type="first" r:id="rId28"/>
          <w:footerReference w:type="first" r:id="rId29"/>
          <w:pgSz w:w="11909" w:h="16834" w:code="9"/>
          <w:pgMar w:top="1440" w:right="1440" w:bottom="1440" w:left="1440" w:header="691" w:footer="800" w:gutter="0"/>
          <w:cols w:space="720"/>
          <w:titlePg/>
          <w:docGrid w:linePitch="360"/>
        </w:sectPr>
      </w:pPr>
      <w:bookmarkStart w:id="601" w:name="_Toc464721921"/>
      <w:bookmarkStart w:id="602" w:name="_Toc345081579"/>
      <w:bookmarkStart w:id="603" w:name="_Toc349753307"/>
      <w:bookmarkStart w:id="604" w:name="_Toc349754211"/>
      <w:bookmarkStart w:id="605" w:name="_Toc368586261"/>
      <w:bookmarkStart w:id="606" w:name="_Toc464721935"/>
      <w:bookmarkEnd w:id="4"/>
      <w:bookmarkEnd w:id="5"/>
      <w:bookmarkEnd w:id="6"/>
      <w:bookmarkEnd w:id="7"/>
      <w:bookmarkEnd w:id="8"/>
    </w:p>
    <w:p w14:paraId="36C43829" w14:textId="4D31DC74" w:rsidR="006530E6" w:rsidRPr="00AE67EA" w:rsidRDefault="006530E6" w:rsidP="006530E6">
      <w:pPr>
        <w:pStyle w:val="Heading1"/>
        <w:ind w:left="360" w:hanging="360"/>
      </w:pPr>
      <w:bookmarkStart w:id="607" w:name="_Toc511294415"/>
      <w:r w:rsidRPr="00D1049C">
        <w:lastRenderedPageBreak/>
        <w:t>Appendix</w:t>
      </w:r>
      <w:bookmarkEnd w:id="601"/>
      <w:bookmarkEnd w:id="607"/>
    </w:p>
    <w:p w14:paraId="54D24780" w14:textId="2319A0A2" w:rsidR="006530E6" w:rsidRPr="00AE67EA" w:rsidRDefault="006530E6" w:rsidP="006530E6">
      <w:pPr>
        <w:pStyle w:val="Heading2"/>
      </w:pPr>
      <w:bookmarkStart w:id="608" w:name="_Toc511294416"/>
      <w:r w:rsidRPr="00AE67EA">
        <w:t xml:space="preserve">How to Use TCP </w:t>
      </w:r>
      <w:bookmarkEnd w:id="602"/>
      <w:r w:rsidRPr="00AE67EA">
        <w:t>Commands</w:t>
      </w:r>
      <w:bookmarkEnd w:id="603"/>
      <w:bookmarkEnd w:id="604"/>
      <w:bookmarkEnd w:id="605"/>
      <w:bookmarkEnd w:id="606"/>
      <w:bookmarkEnd w:id="608"/>
    </w:p>
    <w:p w14:paraId="220DE686" w14:textId="77777777" w:rsidR="006530E6" w:rsidRDefault="006530E6" w:rsidP="006530E6">
      <w:pPr>
        <w:pStyle w:val="Heading3"/>
      </w:pPr>
      <w:bookmarkStart w:id="609" w:name="_Toc196107265"/>
      <w:bookmarkStart w:id="610" w:name="_Toc345081580"/>
      <w:bookmarkStart w:id="611" w:name="_Toc349753308"/>
      <w:bookmarkStart w:id="612" w:name="_Toc349754212"/>
      <w:bookmarkStart w:id="613" w:name="_Toc368586262"/>
      <w:bookmarkStart w:id="614" w:name="_Toc464721936"/>
      <w:bookmarkStart w:id="615" w:name="_Toc511294417"/>
      <w:r w:rsidRPr="00AE67EA">
        <w:t xml:space="preserve">Client </w:t>
      </w:r>
      <w:bookmarkEnd w:id="609"/>
      <w:bookmarkEnd w:id="610"/>
      <w:bookmarkEnd w:id="611"/>
      <w:bookmarkEnd w:id="612"/>
      <w:bookmarkEnd w:id="613"/>
      <w:r>
        <w:t>M</w:t>
      </w:r>
      <w:r w:rsidRPr="00AE67EA">
        <w:t>ode</w:t>
      </w:r>
      <w:bookmarkEnd w:id="614"/>
      <w:bookmarkEnd w:id="615"/>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6530E6" w:rsidRPr="00C357AB" w14:paraId="5E938835" w14:textId="77777777" w:rsidTr="00F523A7">
        <w:tc>
          <w:tcPr>
            <w:tcW w:w="5418" w:type="dxa"/>
          </w:tcPr>
          <w:p w14:paraId="0A51612C" w14:textId="77777777" w:rsidR="006530E6" w:rsidRPr="008D2416" w:rsidRDefault="006530E6" w:rsidP="00F523A7">
            <w:pPr>
              <w:pStyle w:val="TableBody"/>
              <w:rPr>
                <w:b/>
                <w:snapToGrid w:val="0"/>
              </w:rPr>
            </w:pPr>
            <w:r w:rsidRPr="008D2416">
              <w:rPr>
                <w:b/>
                <w:snapToGrid w:val="0"/>
              </w:rPr>
              <w:t>AT&amp;K3</w:t>
            </w:r>
          </w:p>
        </w:tc>
        <w:tc>
          <w:tcPr>
            <w:tcW w:w="3577" w:type="dxa"/>
          </w:tcPr>
          <w:p w14:paraId="6F099B31" w14:textId="77777777" w:rsidR="006530E6" w:rsidRPr="008D2416" w:rsidRDefault="006530E6" w:rsidP="00F523A7">
            <w:pPr>
              <w:pStyle w:val="TableBody"/>
              <w:rPr>
                <w:snapToGrid w:val="0"/>
              </w:rPr>
            </w:pPr>
            <w:r w:rsidRPr="008D2416">
              <w:rPr>
                <w:snapToGrid w:val="0"/>
              </w:rPr>
              <w:t>Hardware flow control activation</w:t>
            </w:r>
          </w:p>
        </w:tc>
      </w:tr>
      <w:tr w:rsidR="006530E6" w:rsidRPr="00C357AB" w14:paraId="137748DC" w14:textId="77777777" w:rsidTr="00F523A7">
        <w:tc>
          <w:tcPr>
            <w:tcW w:w="5418" w:type="dxa"/>
          </w:tcPr>
          <w:p w14:paraId="5CDD3830" w14:textId="77777777" w:rsidR="006530E6" w:rsidRDefault="006530E6" w:rsidP="00F523A7">
            <w:pPr>
              <w:pStyle w:val="TableBody"/>
              <w:rPr>
                <w:b/>
                <w:snapToGrid w:val="0"/>
              </w:rPr>
            </w:pPr>
            <w:r w:rsidRPr="008D2416">
              <w:rPr>
                <w:b/>
                <w:snapToGrid w:val="0"/>
              </w:rPr>
              <w:t>OK</w:t>
            </w:r>
          </w:p>
          <w:p w14:paraId="2DC16899" w14:textId="77777777" w:rsidR="006530E6" w:rsidRPr="008D2416" w:rsidRDefault="006530E6" w:rsidP="00F523A7">
            <w:pPr>
              <w:pStyle w:val="TableBody"/>
              <w:rPr>
                <w:b/>
                <w:snapToGrid w:val="0"/>
              </w:rPr>
            </w:pPr>
          </w:p>
        </w:tc>
        <w:tc>
          <w:tcPr>
            <w:tcW w:w="3577" w:type="dxa"/>
          </w:tcPr>
          <w:p w14:paraId="6FD68348" w14:textId="77777777" w:rsidR="006530E6" w:rsidRPr="00C357AB" w:rsidRDefault="006530E6" w:rsidP="00F523A7">
            <w:pPr>
              <w:pStyle w:val="TableBody"/>
            </w:pPr>
          </w:p>
        </w:tc>
      </w:tr>
      <w:tr w:rsidR="006530E6" w:rsidRPr="00C357AB" w14:paraId="53EB9017" w14:textId="77777777" w:rsidTr="00F523A7">
        <w:tc>
          <w:tcPr>
            <w:tcW w:w="5418" w:type="dxa"/>
          </w:tcPr>
          <w:p w14:paraId="6232E262" w14:textId="77777777" w:rsidR="006530E6" w:rsidRPr="008D2416" w:rsidRDefault="006530E6" w:rsidP="00F523A7">
            <w:pPr>
              <w:pStyle w:val="TableBody"/>
              <w:rPr>
                <w:b/>
                <w:snapToGrid w:val="0"/>
              </w:rPr>
            </w:pPr>
            <w:r w:rsidRPr="008D2416">
              <w:rPr>
                <w:b/>
                <w:snapToGrid w:val="0"/>
              </w:rPr>
              <w:t>AT+KCNXCFG=1,"GPRS","APN","log","password","0.0.0.0","0.0.0.0","0.0.0.0"</w:t>
            </w:r>
          </w:p>
        </w:tc>
        <w:tc>
          <w:tcPr>
            <w:tcW w:w="3577" w:type="dxa"/>
          </w:tcPr>
          <w:p w14:paraId="5523A7DC" w14:textId="77777777" w:rsidR="006530E6" w:rsidRPr="008D2416" w:rsidRDefault="006530E6" w:rsidP="00F523A7">
            <w:pPr>
              <w:pStyle w:val="TableBody"/>
              <w:rPr>
                <w:snapToGrid w:val="0"/>
              </w:rPr>
            </w:pPr>
            <w:r w:rsidRPr="008D2416">
              <w:rPr>
                <w:snapToGrid w:val="0"/>
              </w:rPr>
              <w:t>Set GPRS parameters (APN, login, password)</w:t>
            </w:r>
          </w:p>
        </w:tc>
      </w:tr>
      <w:tr w:rsidR="006530E6" w:rsidRPr="00C357AB" w14:paraId="52C0AC19" w14:textId="77777777" w:rsidTr="00F523A7">
        <w:tc>
          <w:tcPr>
            <w:tcW w:w="5418" w:type="dxa"/>
          </w:tcPr>
          <w:p w14:paraId="0F03B526" w14:textId="77777777" w:rsidR="006530E6" w:rsidRDefault="006530E6" w:rsidP="00F523A7">
            <w:pPr>
              <w:pStyle w:val="TableBody"/>
              <w:rPr>
                <w:b/>
                <w:snapToGrid w:val="0"/>
              </w:rPr>
            </w:pPr>
            <w:r w:rsidRPr="008D2416">
              <w:rPr>
                <w:b/>
                <w:snapToGrid w:val="0"/>
              </w:rPr>
              <w:t>OK</w:t>
            </w:r>
          </w:p>
          <w:p w14:paraId="1C4930C6" w14:textId="77777777" w:rsidR="006530E6" w:rsidRPr="008D2416" w:rsidRDefault="006530E6" w:rsidP="00F523A7">
            <w:pPr>
              <w:pStyle w:val="TableBody"/>
              <w:rPr>
                <w:b/>
                <w:snapToGrid w:val="0"/>
              </w:rPr>
            </w:pPr>
          </w:p>
        </w:tc>
        <w:tc>
          <w:tcPr>
            <w:tcW w:w="3577" w:type="dxa"/>
          </w:tcPr>
          <w:p w14:paraId="3EE0D7B9" w14:textId="77777777" w:rsidR="006530E6" w:rsidRPr="00C357AB" w:rsidRDefault="006530E6" w:rsidP="00F523A7">
            <w:pPr>
              <w:pStyle w:val="TableBody"/>
            </w:pPr>
          </w:p>
        </w:tc>
      </w:tr>
      <w:tr w:rsidR="006530E6" w:rsidRPr="00C357AB" w14:paraId="2A0DDC90" w14:textId="77777777" w:rsidTr="00F523A7">
        <w:tc>
          <w:tcPr>
            <w:tcW w:w="5418" w:type="dxa"/>
          </w:tcPr>
          <w:p w14:paraId="44971765" w14:textId="77777777" w:rsidR="006530E6" w:rsidRPr="008D2416" w:rsidRDefault="006530E6" w:rsidP="00F523A7">
            <w:pPr>
              <w:pStyle w:val="TableBody"/>
              <w:rPr>
                <w:b/>
                <w:snapToGrid w:val="0"/>
              </w:rPr>
            </w:pPr>
            <w:commentRangeStart w:id="616"/>
            <w:r w:rsidRPr="008D2416">
              <w:rPr>
                <w:b/>
                <w:snapToGrid w:val="0"/>
              </w:rPr>
              <w:t xml:space="preserve">AT+KTCPCFG=1,0,"www.google.com",80 </w:t>
            </w:r>
            <w:commentRangeEnd w:id="616"/>
            <w:r w:rsidRPr="00C357AB">
              <w:rPr>
                <w:rStyle w:val="CommentReference"/>
                <w:rFonts w:ascii="Verdana" w:hAnsi="Verdana" w:cs="Times New Roman"/>
                <w:lang w:eastAsia="en-US"/>
              </w:rPr>
              <w:commentReference w:id="616"/>
            </w:r>
          </w:p>
        </w:tc>
        <w:tc>
          <w:tcPr>
            <w:tcW w:w="3577" w:type="dxa"/>
          </w:tcPr>
          <w:p w14:paraId="73694F23" w14:textId="77777777" w:rsidR="006530E6" w:rsidRPr="00C357AB" w:rsidRDefault="006530E6" w:rsidP="00F523A7">
            <w:pPr>
              <w:pStyle w:val="TableBody"/>
            </w:pPr>
            <w:r w:rsidRPr="008D2416">
              <w:rPr>
                <w:snapToGrid w:val="0"/>
              </w:rPr>
              <w:t>Set IP address and port number</w:t>
            </w:r>
          </w:p>
        </w:tc>
      </w:tr>
      <w:tr w:rsidR="006530E6" w:rsidRPr="00C357AB" w14:paraId="26BB1756" w14:textId="77777777" w:rsidTr="00F523A7">
        <w:tc>
          <w:tcPr>
            <w:tcW w:w="5418" w:type="dxa"/>
          </w:tcPr>
          <w:p w14:paraId="70D35B0C" w14:textId="77777777" w:rsidR="006530E6" w:rsidRPr="008D2416" w:rsidRDefault="006530E6" w:rsidP="00F523A7">
            <w:pPr>
              <w:pStyle w:val="TableBody"/>
              <w:rPr>
                <w:b/>
                <w:snapToGrid w:val="0"/>
              </w:rPr>
            </w:pPr>
            <w:r w:rsidRPr="008D2416">
              <w:rPr>
                <w:b/>
                <w:snapToGrid w:val="0"/>
              </w:rPr>
              <w:t>+KTCPCFG: 1</w:t>
            </w:r>
          </w:p>
        </w:tc>
        <w:tc>
          <w:tcPr>
            <w:tcW w:w="3577" w:type="dxa"/>
          </w:tcPr>
          <w:p w14:paraId="7758DA49" w14:textId="77777777" w:rsidR="006530E6" w:rsidRPr="00C357AB" w:rsidRDefault="006530E6" w:rsidP="00F523A7">
            <w:pPr>
              <w:pStyle w:val="TableBody"/>
            </w:pPr>
            <w:r w:rsidRPr="00C357AB">
              <w:t>Returns session ID</w:t>
            </w:r>
          </w:p>
        </w:tc>
      </w:tr>
      <w:tr w:rsidR="006530E6" w:rsidRPr="00C357AB" w14:paraId="298646AB" w14:textId="77777777" w:rsidTr="00F523A7">
        <w:tc>
          <w:tcPr>
            <w:tcW w:w="5418" w:type="dxa"/>
          </w:tcPr>
          <w:p w14:paraId="727AF89C" w14:textId="77777777" w:rsidR="006530E6" w:rsidRDefault="006530E6" w:rsidP="00F523A7">
            <w:pPr>
              <w:pStyle w:val="TableBody"/>
              <w:rPr>
                <w:b/>
                <w:snapToGrid w:val="0"/>
              </w:rPr>
            </w:pPr>
            <w:r w:rsidRPr="008D2416">
              <w:rPr>
                <w:b/>
                <w:snapToGrid w:val="0"/>
              </w:rPr>
              <w:t>OK</w:t>
            </w:r>
          </w:p>
          <w:p w14:paraId="72A0659D" w14:textId="77777777" w:rsidR="006530E6" w:rsidRPr="008D2416" w:rsidRDefault="006530E6" w:rsidP="00F523A7">
            <w:pPr>
              <w:pStyle w:val="TableBody"/>
              <w:rPr>
                <w:b/>
                <w:snapToGrid w:val="0"/>
              </w:rPr>
            </w:pPr>
          </w:p>
        </w:tc>
        <w:tc>
          <w:tcPr>
            <w:tcW w:w="3577" w:type="dxa"/>
          </w:tcPr>
          <w:p w14:paraId="0E673C70" w14:textId="77777777" w:rsidR="006530E6" w:rsidRPr="00C357AB" w:rsidRDefault="006530E6" w:rsidP="00F523A7">
            <w:pPr>
              <w:pStyle w:val="TableBody"/>
            </w:pPr>
          </w:p>
        </w:tc>
      </w:tr>
      <w:tr w:rsidR="006530E6" w:rsidRPr="00C357AB" w14:paraId="3ED5305E" w14:textId="77777777" w:rsidTr="00F523A7">
        <w:tc>
          <w:tcPr>
            <w:tcW w:w="5418" w:type="dxa"/>
          </w:tcPr>
          <w:p w14:paraId="1F51C785" w14:textId="77777777" w:rsidR="006530E6" w:rsidRPr="008D2416" w:rsidRDefault="006530E6" w:rsidP="00F523A7">
            <w:pPr>
              <w:pStyle w:val="TableBody"/>
              <w:rPr>
                <w:b/>
                <w:snapToGrid w:val="0"/>
              </w:rPr>
            </w:pPr>
            <w:r w:rsidRPr="008D2416">
              <w:rPr>
                <w:b/>
                <w:snapToGrid w:val="0"/>
              </w:rPr>
              <w:t>AT+KTCPCNX=1</w:t>
            </w:r>
          </w:p>
        </w:tc>
        <w:tc>
          <w:tcPr>
            <w:tcW w:w="3577" w:type="dxa"/>
          </w:tcPr>
          <w:p w14:paraId="1F5FF20A" w14:textId="77777777" w:rsidR="006530E6" w:rsidRPr="008D2416" w:rsidRDefault="006530E6" w:rsidP="00F523A7">
            <w:pPr>
              <w:pStyle w:val="TableBody"/>
              <w:rPr>
                <w:snapToGrid w:val="0"/>
              </w:rPr>
            </w:pPr>
            <w:r w:rsidRPr="008D2416">
              <w:rPr>
                <w:snapToGrid w:val="0"/>
              </w:rPr>
              <w:t>Initiate the connection</w:t>
            </w:r>
          </w:p>
        </w:tc>
      </w:tr>
      <w:tr w:rsidR="006530E6" w:rsidRPr="00C357AB" w14:paraId="23FF8C77" w14:textId="77777777" w:rsidTr="00F523A7">
        <w:tc>
          <w:tcPr>
            <w:tcW w:w="5418" w:type="dxa"/>
          </w:tcPr>
          <w:p w14:paraId="13AD4B9C" w14:textId="77777777" w:rsidR="006530E6" w:rsidRDefault="006530E6" w:rsidP="00F523A7">
            <w:pPr>
              <w:pStyle w:val="TableBody"/>
              <w:rPr>
                <w:b/>
                <w:snapToGrid w:val="0"/>
              </w:rPr>
            </w:pPr>
            <w:r w:rsidRPr="008D2416">
              <w:rPr>
                <w:b/>
                <w:snapToGrid w:val="0"/>
              </w:rPr>
              <w:t>OK</w:t>
            </w:r>
          </w:p>
          <w:p w14:paraId="7A3A61C1" w14:textId="77777777" w:rsidR="006530E6" w:rsidRPr="008D2416" w:rsidRDefault="006530E6" w:rsidP="00F523A7">
            <w:pPr>
              <w:pStyle w:val="TableBody"/>
              <w:rPr>
                <w:b/>
                <w:snapToGrid w:val="0"/>
              </w:rPr>
            </w:pPr>
          </w:p>
        </w:tc>
        <w:tc>
          <w:tcPr>
            <w:tcW w:w="3577" w:type="dxa"/>
          </w:tcPr>
          <w:p w14:paraId="2CC53142" w14:textId="77777777" w:rsidR="006530E6" w:rsidRPr="00C357AB" w:rsidRDefault="006530E6" w:rsidP="00F523A7">
            <w:pPr>
              <w:pStyle w:val="TableBody"/>
            </w:pPr>
          </w:p>
        </w:tc>
      </w:tr>
      <w:tr w:rsidR="006530E6" w:rsidRPr="00C357AB" w14:paraId="2D701E25" w14:textId="77777777" w:rsidTr="00F523A7">
        <w:tc>
          <w:tcPr>
            <w:tcW w:w="5418" w:type="dxa"/>
          </w:tcPr>
          <w:p w14:paraId="1DBC82C1" w14:textId="77777777" w:rsidR="006530E6" w:rsidRPr="008D2416" w:rsidRDefault="006530E6" w:rsidP="00F523A7">
            <w:pPr>
              <w:pStyle w:val="TableBody"/>
              <w:rPr>
                <w:b/>
                <w:snapToGrid w:val="0"/>
              </w:rPr>
            </w:pPr>
            <w:r w:rsidRPr="008D2416">
              <w:rPr>
                <w:b/>
                <w:snapToGrid w:val="0"/>
              </w:rPr>
              <w:t>AT+KTCPSND=1,18</w:t>
            </w:r>
          </w:p>
        </w:tc>
        <w:tc>
          <w:tcPr>
            <w:tcW w:w="3577" w:type="dxa"/>
          </w:tcPr>
          <w:p w14:paraId="63F0F190" w14:textId="77777777" w:rsidR="006530E6" w:rsidRPr="008D2416" w:rsidRDefault="006530E6" w:rsidP="00F523A7">
            <w:pPr>
              <w:pStyle w:val="TableBody"/>
              <w:rPr>
                <w:snapToGrid w:val="0"/>
              </w:rPr>
            </w:pPr>
            <w:r w:rsidRPr="008D2416">
              <w:rPr>
                <w:snapToGrid w:val="0"/>
              </w:rPr>
              <w:t>Send data with KPATTERN string at the end. e.g. “GET / HTTP/1.0</w:t>
            </w:r>
          </w:p>
        </w:tc>
      </w:tr>
      <w:tr w:rsidR="006530E6" w:rsidRPr="00C357AB" w14:paraId="0EEEEA0F" w14:textId="77777777" w:rsidTr="00F523A7">
        <w:tc>
          <w:tcPr>
            <w:tcW w:w="5418" w:type="dxa"/>
          </w:tcPr>
          <w:p w14:paraId="41413C72" w14:textId="77777777" w:rsidR="006530E6" w:rsidRPr="008D2416" w:rsidRDefault="006530E6" w:rsidP="00F523A7">
            <w:pPr>
              <w:pStyle w:val="TableBody"/>
              <w:rPr>
                <w:b/>
                <w:snapToGrid w:val="0"/>
              </w:rPr>
            </w:pPr>
            <w:r w:rsidRPr="008D2416">
              <w:rPr>
                <w:b/>
                <w:snapToGrid w:val="0"/>
              </w:rPr>
              <w:t>CONNECT</w:t>
            </w:r>
          </w:p>
        </w:tc>
        <w:tc>
          <w:tcPr>
            <w:tcW w:w="3577" w:type="dxa"/>
          </w:tcPr>
          <w:p w14:paraId="7EB8B46E" w14:textId="77777777" w:rsidR="006530E6" w:rsidRPr="00C357AB" w:rsidRDefault="006530E6" w:rsidP="00F523A7">
            <w:pPr>
              <w:pStyle w:val="TableBody"/>
            </w:pPr>
          </w:p>
        </w:tc>
      </w:tr>
      <w:tr w:rsidR="006530E6" w:rsidRPr="00C357AB" w14:paraId="1C36313B" w14:textId="77777777" w:rsidTr="00F523A7">
        <w:tc>
          <w:tcPr>
            <w:tcW w:w="5418" w:type="dxa"/>
          </w:tcPr>
          <w:p w14:paraId="7E95EBEE" w14:textId="77777777" w:rsidR="006530E6" w:rsidRPr="008D2416" w:rsidRDefault="006530E6" w:rsidP="00F523A7">
            <w:pPr>
              <w:pStyle w:val="TableBody"/>
              <w:rPr>
                <w:b/>
                <w:snapToGrid w:val="0"/>
              </w:rPr>
            </w:pPr>
            <w:r w:rsidRPr="008D2416">
              <w:rPr>
                <w:b/>
                <w:snapToGrid w:val="0"/>
              </w:rPr>
              <w:t>…Data send…</w:t>
            </w:r>
          </w:p>
        </w:tc>
        <w:tc>
          <w:tcPr>
            <w:tcW w:w="3577" w:type="dxa"/>
          </w:tcPr>
          <w:p w14:paraId="5889094A" w14:textId="77777777" w:rsidR="006530E6" w:rsidRPr="00C357AB" w:rsidRDefault="006530E6" w:rsidP="00F523A7">
            <w:pPr>
              <w:pStyle w:val="TableBody"/>
            </w:pPr>
          </w:p>
        </w:tc>
      </w:tr>
      <w:tr w:rsidR="006530E6" w:rsidRPr="00C357AB" w14:paraId="6ACD040C" w14:textId="77777777" w:rsidTr="00F523A7">
        <w:tc>
          <w:tcPr>
            <w:tcW w:w="5418" w:type="dxa"/>
          </w:tcPr>
          <w:p w14:paraId="660B53A3" w14:textId="77777777" w:rsidR="006530E6" w:rsidRPr="008D2416" w:rsidRDefault="006530E6" w:rsidP="00F523A7">
            <w:pPr>
              <w:pStyle w:val="TableBody"/>
              <w:rPr>
                <w:b/>
                <w:snapToGrid w:val="0"/>
              </w:rPr>
            </w:pPr>
            <w:r w:rsidRPr="008D2416">
              <w:rPr>
                <w:b/>
                <w:snapToGrid w:val="0"/>
              </w:rPr>
              <w:t>OK</w:t>
            </w:r>
          </w:p>
        </w:tc>
        <w:tc>
          <w:tcPr>
            <w:tcW w:w="3577" w:type="dxa"/>
          </w:tcPr>
          <w:p w14:paraId="5B947EB0" w14:textId="77777777" w:rsidR="006530E6" w:rsidRPr="008D2416" w:rsidRDefault="006530E6" w:rsidP="00F523A7">
            <w:pPr>
              <w:pStyle w:val="TableBody"/>
              <w:rPr>
                <w:snapToGrid w:val="0"/>
              </w:rPr>
            </w:pPr>
            <w:r w:rsidRPr="008D2416">
              <w:rPr>
                <w:snapToGrid w:val="0"/>
              </w:rPr>
              <w:t>--EOF--Pattern--"</w:t>
            </w:r>
          </w:p>
        </w:tc>
      </w:tr>
      <w:tr w:rsidR="006530E6" w:rsidRPr="00C357AB" w14:paraId="39108F16" w14:textId="77777777" w:rsidTr="00F523A7">
        <w:tc>
          <w:tcPr>
            <w:tcW w:w="5418" w:type="dxa"/>
          </w:tcPr>
          <w:p w14:paraId="56211F98" w14:textId="77777777" w:rsidR="006530E6" w:rsidRDefault="006530E6" w:rsidP="00F523A7">
            <w:pPr>
              <w:pStyle w:val="TableBody"/>
              <w:rPr>
                <w:b/>
                <w:snapToGrid w:val="0"/>
              </w:rPr>
            </w:pPr>
            <w:r w:rsidRPr="008D2416">
              <w:rPr>
                <w:b/>
                <w:snapToGrid w:val="0"/>
              </w:rPr>
              <w:t>+KTCP_DATA: 1,1380</w:t>
            </w:r>
          </w:p>
          <w:p w14:paraId="4FC5DEF6" w14:textId="77777777" w:rsidR="006530E6" w:rsidRPr="008D2416" w:rsidRDefault="006530E6" w:rsidP="00F523A7">
            <w:pPr>
              <w:pStyle w:val="TableBody"/>
              <w:rPr>
                <w:b/>
                <w:snapToGrid w:val="0"/>
              </w:rPr>
            </w:pPr>
          </w:p>
        </w:tc>
        <w:tc>
          <w:tcPr>
            <w:tcW w:w="3577" w:type="dxa"/>
          </w:tcPr>
          <w:p w14:paraId="75076DEA" w14:textId="77777777" w:rsidR="006530E6" w:rsidRPr="00C357AB" w:rsidRDefault="006530E6" w:rsidP="00F523A7">
            <w:pPr>
              <w:pStyle w:val="TableBody"/>
            </w:pPr>
          </w:p>
        </w:tc>
      </w:tr>
      <w:tr w:rsidR="006530E6" w:rsidRPr="00C357AB" w14:paraId="0F59BF26" w14:textId="77777777" w:rsidTr="00F523A7">
        <w:tc>
          <w:tcPr>
            <w:tcW w:w="5418" w:type="dxa"/>
          </w:tcPr>
          <w:p w14:paraId="4B4E1A2E" w14:textId="77777777" w:rsidR="006530E6" w:rsidRPr="008D2416" w:rsidRDefault="006530E6" w:rsidP="00F523A7">
            <w:pPr>
              <w:pStyle w:val="TableBody"/>
              <w:rPr>
                <w:b/>
                <w:snapToGrid w:val="0"/>
              </w:rPr>
            </w:pPr>
            <w:r w:rsidRPr="008D2416">
              <w:rPr>
                <w:b/>
                <w:snapToGrid w:val="0"/>
              </w:rPr>
              <w:t>AT+KTCPRCV=1, 1380</w:t>
            </w:r>
          </w:p>
        </w:tc>
        <w:tc>
          <w:tcPr>
            <w:tcW w:w="3577" w:type="dxa"/>
          </w:tcPr>
          <w:p w14:paraId="0E4F32BA" w14:textId="77777777" w:rsidR="006530E6" w:rsidRPr="00C357AB" w:rsidRDefault="006530E6" w:rsidP="00F523A7">
            <w:pPr>
              <w:pStyle w:val="TableBody"/>
            </w:pPr>
          </w:p>
        </w:tc>
      </w:tr>
      <w:tr w:rsidR="006530E6" w:rsidRPr="00C357AB" w14:paraId="7BDC1283" w14:textId="77777777" w:rsidTr="00F523A7">
        <w:tc>
          <w:tcPr>
            <w:tcW w:w="5418" w:type="dxa"/>
          </w:tcPr>
          <w:p w14:paraId="0106C36A" w14:textId="77777777" w:rsidR="006530E6" w:rsidRPr="008D2416" w:rsidRDefault="006530E6" w:rsidP="00F523A7">
            <w:pPr>
              <w:pStyle w:val="TableBody"/>
              <w:rPr>
                <w:b/>
                <w:snapToGrid w:val="0"/>
              </w:rPr>
            </w:pPr>
            <w:r w:rsidRPr="008D2416">
              <w:rPr>
                <w:b/>
                <w:snapToGrid w:val="0"/>
              </w:rPr>
              <w:t>CONNECT</w:t>
            </w:r>
          </w:p>
        </w:tc>
        <w:tc>
          <w:tcPr>
            <w:tcW w:w="3577" w:type="dxa"/>
          </w:tcPr>
          <w:p w14:paraId="7B836C3B" w14:textId="77777777" w:rsidR="006530E6" w:rsidRPr="00C357AB" w:rsidRDefault="006530E6" w:rsidP="00F523A7">
            <w:pPr>
              <w:pStyle w:val="TableBody"/>
            </w:pPr>
          </w:p>
        </w:tc>
      </w:tr>
      <w:tr w:rsidR="006530E6" w:rsidRPr="00C357AB" w14:paraId="290FD5C7" w14:textId="77777777" w:rsidTr="00F523A7">
        <w:tc>
          <w:tcPr>
            <w:tcW w:w="5418" w:type="dxa"/>
          </w:tcPr>
          <w:p w14:paraId="44BF135E" w14:textId="77777777" w:rsidR="006530E6" w:rsidRPr="008D2416" w:rsidRDefault="006530E6" w:rsidP="00F523A7">
            <w:pPr>
              <w:pStyle w:val="TableBody"/>
              <w:rPr>
                <w:b/>
                <w:snapToGrid w:val="0"/>
              </w:rPr>
            </w:pPr>
            <w:r w:rsidRPr="008D2416">
              <w:rPr>
                <w:b/>
                <w:snapToGrid w:val="0"/>
              </w:rPr>
              <w:t>HTTP/1.0 200 OK</w:t>
            </w:r>
          </w:p>
        </w:tc>
        <w:tc>
          <w:tcPr>
            <w:tcW w:w="3577" w:type="dxa"/>
          </w:tcPr>
          <w:p w14:paraId="7156C6A7" w14:textId="77777777" w:rsidR="006530E6" w:rsidRPr="00C357AB" w:rsidRDefault="006530E6" w:rsidP="00F523A7">
            <w:pPr>
              <w:pStyle w:val="TableBody"/>
            </w:pPr>
          </w:p>
        </w:tc>
      </w:tr>
      <w:tr w:rsidR="006530E6" w:rsidRPr="00C357AB" w14:paraId="09E237D0" w14:textId="77777777" w:rsidTr="00F523A7">
        <w:tc>
          <w:tcPr>
            <w:tcW w:w="5418" w:type="dxa"/>
          </w:tcPr>
          <w:p w14:paraId="5F88F65A" w14:textId="77777777" w:rsidR="006530E6" w:rsidRPr="008D2416" w:rsidRDefault="006530E6" w:rsidP="00F523A7">
            <w:pPr>
              <w:pStyle w:val="TableBody"/>
              <w:rPr>
                <w:b/>
                <w:snapToGrid w:val="0"/>
              </w:rPr>
            </w:pPr>
            <w:r w:rsidRPr="008D2416">
              <w:rPr>
                <w:b/>
                <w:snapToGrid w:val="0"/>
              </w:rPr>
              <w:t>Cache-Control: private, max-age=0</w:t>
            </w:r>
          </w:p>
        </w:tc>
        <w:tc>
          <w:tcPr>
            <w:tcW w:w="3577" w:type="dxa"/>
          </w:tcPr>
          <w:p w14:paraId="245FCA57" w14:textId="77777777" w:rsidR="006530E6" w:rsidRPr="008D2416" w:rsidRDefault="006530E6" w:rsidP="00F523A7">
            <w:pPr>
              <w:pStyle w:val="TableBody"/>
              <w:rPr>
                <w:snapToGrid w:val="0"/>
              </w:rPr>
            </w:pPr>
            <w:r w:rsidRPr="008D2416">
              <w:rPr>
                <w:snapToGrid w:val="0"/>
              </w:rPr>
              <w:t>DATA read</w:t>
            </w:r>
          </w:p>
        </w:tc>
      </w:tr>
      <w:tr w:rsidR="006530E6" w:rsidRPr="00C357AB" w14:paraId="0A8EA1ED" w14:textId="77777777" w:rsidTr="00F523A7">
        <w:tc>
          <w:tcPr>
            <w:tcW w:w="5418" w:type="dxa"/>
          </w:tcPr>
          <w:p w14:paraId="4683CFA0" w14:textId="77777777" w:rsidR="006530E6" w:rsidRPr="008D2416" w:rsidRDefault="006530E6" w:rsidP="00F523A7">
            <w:pPr>
              <w:pStyle w:val="TableBody"/>
              <w:rPr>
                <w:b/>
                <w:snapToGrid w:val="0"/>
              </w:rPr>
            </w:pPr>
            <w:r w:rsidRPr="008D2416">
              <w:rPr>
                <w:b/>
                <w:snapToGrid w:val="0"/>
              </w:rPr>
              <w:t>… a lot of data…</w:t>
            </w:r>
          </w:p>
        </w:tc>
        <w:tc>
          <w:tcPr>
            <w:tcW w:w="3577" w:type="dxa"/>
          </w:tcPr>
          <w:p w14:paraId="49C0F548" w14:textId="77777777" w:rsidR="006530E6" w:rsidRPr="00C357AB" w:rsidRDefault="006530E6" w:rsidP="00F523A7">
            <w:pPr>
              <w:pStyle w:val="TableBody"/>
            </w:pPr>
          </w:p>
        </w:tc>
      </w:tr>
      <w:tr w:rsidR="006530E6" w:rsidRPr="00C357AB" w14:paraId="66D1D444" w14:textId="77777777" w:rsidTr="00F523A7">
        <w:tc>
          <w:tcPr>
            <w:tcW w:w="5418" w:type="dxa"/>
          </w:tcPr>
          <w:p w14:paraId="1CE6C19D" w14:textId="77777777" w:rsidR="006530E6" w:rsidRPr="008D2416" w:rsidRDefault="006530E6" w:rsidP="00F523A7">
            <w:pPr>
              <w:pStyle w:val="TableBody"/>
              <w:rPr>
                <w:b/>
                <w:snapToGrid w:val="0"/>
              </w:rPr>
            </w:pPr>
            <w:r w:rsidRPr="008D2416">
              <w:rPr>
                <w:b/>
                <w:snapToGrid w:val="0"/>
              </w:rPr>
              <w:t>--EOF--Pattern--</w:t>
            </w:r>
          </w:p>
        </w:tc>
        <w:tc>
          <w:tcPr>
            <w:tcW w:w="3577" w:type="dxa"/>
          </w:tcPr>
          <w:p w14:paraId="5B9E6692" w14:textId="77777777" w:rsidR="006530E6" w:rsidRPr="00C357AB" w:rsidRDefault="006530E6" w:rsidP="00F523A7">
            <w:pPr>
              <w:pStyle w:val="TableBody"/>
            </w:pPr>
          </w:p>
        </w:tc>
      </w:tr>
      <w:tr w:rsidR="006530E6" w:rsidRPr="00C357AB" w14:paraId="4FF88ED1" w14:textId="77777777" w:rsidTr="00F523A7">
        <w:tc>
          <w:tcPr>
            <w:tcW w:w="5418" w:type="dxa"/>
          </w:tcPr>
          <w:p w14:paraId="1AC91DC1" w14:textId="77777777" w:rsidR="006530E6" w:rsidRPr="008D2416" w:rsidRDefault="006530E6" w:rsidP="00F523A7">
            <w:pPr>
              <w:pStyle w:val="TableBody"/>
              <w:rPr>
                <w:b/>
                <w:snapToGrid w:val="0"/>
              </w:rPr>
            </w:pPr>
            <w:r w:rsidRPr="008D2416">
              <w:rPr>
                <w:b/>
                <w:snapToGrid w:val="0"/>
              </w:rPr>
              <w:t>OK</w:t>
            </w:r>
          </w:p>
        </w:tc>
        <w:tc>
          <w:tcPr>
            <w:tcW w:w="3577" w:type="dxa"/>
          </w:tcPr>
          <w:p w14:paraId="308741EB" w14:textId="77777777" w:rsidR="006530E6" w:rsidRPr="00C357AB" w:rsidRDefault="006530E6" w:rsidP="00F523A7">
            <w:pPr>
              <w:pStyle w:val="TableBody"/>
            </w:pPr>
          </w:p>
        </w:tc>
      </w:tr>
      <w:tr w:rsidR="006530E6" w:rsidRPr="00C357AB" w14:paraId="10F1C32E" w14:textId="77777777" w:rsidTr="00F523A7">
        <w:tc>
          <w:tcPr>
            <w:tcW w:w="5418" w:type="dxa"/>
          </w:tcPr>
          <w:p w14:paraId="0D8BB57B" w14:textId="77777777" w:rsidR="006530E6" w:rsidRDefault="006530E6" w:rsidP="00F523A7">
            <w:pPr>
              <w:pStyle w:val="TableBody"/>
              <w:rPr>
                <w:b/>
                <w:snapToGrid w:val="0"/>
              </w:rPr>
            </w:pPr>
            <w:r w:rsidRPr="008D2416">
              <w:rPr>
                <w:b/>
                <w:snapToGrid w:val="0"/>
              </w:rPr>
              <w:t>+KTCP_DATA: 1,1380</w:t>
            </w:r>
          </w:p>
          <w:p w14:paraId="43BDE316" w14:textId="77777777" w:rsidR="006530E6" w:rsidRPr="008D2416" w:rsidRDefault="006530E6" w:rsidP="00F523A7">
            <w:pPr>
              <w:pStyle w:val="TableBody"/>
              <w:rPr>
                <w:b/>
                <w:snapToGrid w:val="0"/>
              </w:rPr>
            </w:pPr>
          </w:p>
        </w:tc>
        <w:tc>
          <w:tcPr>
            <w:tcW w:w="3577" w:type="dxa"/>
          </w:tcPr>
          <w:p w14:paraId="66BD8DB2" w14:textId="77777777" w:rsidR="006530E6" w:rsidRPr="008D2416" w:rsidRDefault="006530E6" w:rsidP="00F523A7">
            <w:pPr>
              <w:pStyle w:val="TableBody"/>
              <w:rPr>
                <w:snapToGrid w:val="0"/>
              </w:rPr>
            </w:pPr>
            <w:r w:rsidRPr="008D2416">
              <w:rPr>
                <w:snapToGrid w:val="0"/>
              </w:rPr>
              <w:t xml:space="preserve">+KTCP_DATA notification </w:t>
            </w:r>
          </w:p>
        </w:tc>
      </w:tr>
      <w:tr w:rsidR="006530E6" w:rsidRPr="00C357AB" w14:paraId="0D711B0F" w14:textId="77777777" w:rsidTr="00F523A7">
        <w:tc>
          <w:tcPr>
            <w:tcW w:w="5418" w:type="dxa"/>
          </w:tcPr>
          <w:p w14:paraId="25D96333" w14:textId="77777777" w:rsidR="006530E6" w:rsidRPr="008D2416" w:rsidRDefault="006530E6" w:rsidP="00F523A7">
            <w:pPr>
              <w:pStyle w:val="TableBody"/>
              <w:rPr>
                <w:b/>
                <w:snapToGrid w:val="0"/>
              </w:rPr>
            </w:pPr>
            <w:r w:rsidRPr="008D2416">
              <w:rPr>
                <w:b/>
                <w:snapToGrid w:val="0"/>
              </w:rPr>
              <w:t>AT+KTCPRCV=1,1380</w:t>
            </w:r>
          </w:p>
        </w:tc>
        <w:tc>
          <w:tcPr>
            <w:tcW w:w="3577" w:type="dxa"/>
          </w:tcPr>
          <w:p w14:paraId="1FBF6ACE" w14:textId="77777777" w:rsidR="006530E6" w:rsidRPr="00C357AB" w:rsidRDefault="006530E6" w:rsidP="00F523A7">
            <w:pPr>
              <w:pStyle w:val="TableBody"/>
            </w:pPr>
          </w:p>
        </w:tc>
      </w:tr>
      <w:tr w:rsidR="006530E6" w:rsidRPr="00C357AB" w14:paraId="1805536A" w14:textId="77777777" w:rsidTr="00F523A7">
        <w:tc>
          <w:tcPr>
            <w:tcW w:w="5418" w:type="dxa"/>
          </w:tcPr>
          <w:p w14:paraId="4727C718" w14:textId="77777777" w:rsidR="006530E6" w:rsidRPr="008D2416" w:rsidRDefault="006530E6" w:rsidP="00F523A7">
            <w:pPr>
              <w:pStyle w:val="TableBody"/>
              <w:rPr>
                <w:b/>
                <w:snapToGrid w:val="0"/>
              </w:rPr>
            </w:pPr>
            <w:r w:rsidRPr="008D2416">
              <w:rPr>
                <w:b/>
                <w:snapToGrid w:val="0"/>
              </w:rPr>
              <w:t>CONNECT</w:t>
            </w:r>
          </w:p>
        </w:tc>
        <w:tc>
          <w:tcPr>
            <w:tcW w:w="3577" w:type="dxa"/>
          </w:tcPr>
          <w:p w14:paraId="5C0DC9D8" w14:textId="77777777" w:rsidR="006530E6" w:rsidRPr="00C357AB" w:rsidRDefault="006530E6" w:rsidP="00F523A7">
            <w:pPr>
              <w:pStyle w:val="TableBody"/>
            </w:pPr>
          </w:p>
        </w:tc>
      </w:tr>
      <w:tr w:rsidR="006530E6" w:rsidRPr="00C357AB" w14:paraId="6F3A91F5" w14:textId="77777777" w:rsidTr="00F523A7">
        <w:tc>
          <w:tcPr>
            <w:tcW w:w="5418" w:type="dxa"/>
          </w:tcPr>
          <w:p w14:paraId="1F5DCB39" w14:textId="77777777" w:rsidR="006530E6" w:rsidRPr="008D2416" w:rsidRDefault="006530E6" w:rsidP="00F523A7">
            <w:pPr>
              <w:pStyle w:val="TableBody"/>
              <w:ind w:right="-398"/>
              <w:rPr>
                <w:b/>
                <w:snapToGrid w:val="0"/>
              </w:rPr>
            </w:pPr>
            <w:proofErr w:type="spellStart"/>
            <w:proofErr w:type="gramStart"/>
            <w:r w:rsidRPr="008D2416">
              <w:rPr>
                <w:b/>
                <w:snapToGrid w:val="0"/>
              </w:rPr>
              <w:t>er</w:t>
            </w:r>
            <w:proofErr w:type="spellEnd"/>
            <w:r w:rsidRPr="008D2416">
              <w:rPr>
                <w:b/>
                <w:snapToGrid w:val="0"/>
              </w:rPr>
              <w:t>{</w:t>
            </w:r>
            <w:proofErr w:type="gramEnd"/>
            <w:r w:rsidRPr="008D2416">
              <w:rPr>
                <w:b/>
                <w:snapToGrid w:val="0"/>
              </w:rPr>
              <w:t>padding-bottom:7px !important}#</w:t>
            </w:r>
            <w:proofErr w:type="spellStart"/>
            <w:r w:rsidRPr="008D2416">
              <w:rPr>
                <w:b/>
                <w:snapToGrid w:val="0"/>
              </w:rPr>
              <w:t>gbar</w:t>
            </w:r>
            <w:proofErr w:type="spellEnd"/>
            <w:r w:rsidRPr="008D2416">
              <w:rPr>
                <w:b/>
                <w:snapToGrid w:val="0"/>
              </w:rPr>
              <w:t>,#</w:t>
            </w:r>
            <w:proofErr w:type="spellStart"/>
            <w:r w:rsidRPr="008D2416">
              <w:rPr>
                <w:b/>
                <w:snapToGrid w:val="0"/>
              </w:rPr>
              <w:t>guser</w:t>
            </w:r>
            <w:proofErr w:type="spellEnd"/>
            <w:r w:rsidRPr="008D2416">
              <w:rPr>
                <w:b/>
                <w:snapToGrid w:val="0"/>
              </w:rPr>
              <w:t>{font-</w:t>
            </w:r>
          </w:p>
        </w:tc>
        <w:tc>
          <w:tcPr>
            <w:tcW w:w="3577" w:type="dxa"/>
          </w:tcPr>
          <w:p w14:paraId="6C4A08A5" w14:textId="77777777" w:rsidR="006530E6" w:rsidRPr="008D2416" w:rsidRDefault="006530E6" w:rsidP="00F523A7">
            <w:pPr>
              <w:pStyle w:val="TableBody"/>
              <w:rPr>
                <w:snapToGrid w:val="0"/>
              </w:rPr>
            </w:pPr>
            <w:r w:rsidRPr="008D2416">
              <w:rPr>
                <w:snapToGrid w:val="0"/>
              </w:rPr>
              <w:t>DATA read</w:t>
            </w:r>
          </w:p>
        </w:tc>
      </w:tr>
      <w:tr w:rsidR="006530E6" w:rsidRPr="00C357AB" w14:paraId="5763EC49" w14:textId="77777777" w:rsidTr="00F523A7">
        <w:tc>
          <w:tcPr>
            <w:tcW w:w="5418" w:type="dxa"/>
          </w:tcPr>
          <w:p w14:paraId="34FE5320" w14:textId="77777777" w:rsidR="006530E6" w:rsidRPr="008D2416" w:rsidRDefault="006530E6" w:rsidP="00F523A7">
            <w:pPr>
              <w:pStyle w:val="TableBody"/>
              <w:rPr>
                <w:b/>
                <w:snapToGrid w:val="0"/>
              </w:rPr>
            </w:pPr>
            <w:r w:rsidRPr="008D2416">
              <w:rPr>
                <w:b/>
                <w:snapToGrid w:val="0"/>
              </w:rPr>
              <w:t>… a lot of data…</w:t>
            </w:r>
          </w:p>
        </w:tc>
        <w:tc>
          <w:tcPr>
            <w:tcW w:w="3577" w:type="dxa"/>
          </w:tcPr>
          <w:p w14:paraId="1BC7B47D" w14:textId="77777777" w:rsidR="006530E6" w:rsidRPr="00C357AB" w:rsidRDefault="006530E6" w:rsidP="00F523A7">
            <w:pPr>
              <w:pStyle w:val="TableBody"/>
            </w:pPr>
          </w:p>
        </w:tc>
      </w:tr>
      <w:tr w:rsidR="006530E6" w:rsidRPr="00C357AB" w14:paraId="5B08E6C5" w14:textId="77777777" w:rsidTr="00F523A7">
        <w:tc>
          <w:tcPr>
            <w:tcW w:w="5418" w:type="dxa"/>
          </w:tcPr>
          <w:p w14:paraId="2F6C944C" w14:textId="77777777" w:rsidR="006530E6" w:rsidRPr="008D2416" w:rsidRDefault="006530E6" w:rsidP="00F523A7">
            <w:pPr>
              <w:pStyle w:val="TableBody"/>
              <w:rPr>
                <w:b/>
                <w:snapToGrid w:val="0"/>
              </w:rPr>
            </w:pPr>
            <w:r w:rsidRPr="008D2416">
              <w:rPr>
                <w:b/>
                <w:snapToGrid w:val="0"/>
              </w:rPr>
              <w:t>--EOF--Pattern--</w:t>
            </w:r>
          </w:p>
        </w:tc>
        <w:tc>
          <w:tcPr>
            <w:tcW w:w="3577" w:type="dxa"/>
          </w:tcPr>
          <w:p w14:paraId="7381F109" w14:textId="77777777" w:rsidR="006530E6" w:rsidRPr="00C357AB" w:rsidRDefault="006530E6" w:rsidP="00F523A7">
            <w:pPr>
              <w:pStyle w:val="TableBody"/>
            </w:pPr>
          </w:p>
        </w:tc>
      </w:tr>
      <w:tr w:rsidR="006530E6" w:rsidRPr="00C357AB" w14:paraId="2E9AEED1" w14:textId="77777777" w:rsidTr="00F523A7">
        <w:tc>
          <w:tcPr>
            <w:tcW w:w="5418" w:type="dxa"/>
          </w:tcPr>
          <w:p w14:paraId="7F8A012F" w14:textId="77777777" w:rsidR="006530E6" w:rsidRPr="008D2416" w:rsidRDefault="006530E6" w:rsidP="00F523A7">
            <w:pPr>
              <w:pStyle w:val="TableBody"/>
              <w:rPr>
                <w:b/>
                <w:snapToGrid w:val="0"/>
              </w:rPr>
            </w:pPr>
            <w:r w:rsidRPr="008D2416">
              <w:rPr>
                <w:b/>
                <w:snapToGrid w:val="0"/>
              </w:rPr>
              <w:t>OK</w:t>
            </w:r>
          </w:p>
        </w:tc>
        <w:tc>
          <w:tcPr>
            <w:tcW w:w="3577" w:type="dxa"/>
          </w:tcPr>
          <w:p w14:paraId="6C5C5E4F" w14:textId="77777777" w:rsidR="006530E6" w:rsidRPr="00C357AB" w:rsidRDefault="006530E6" w:rsidP="00F523A7">
            <w:pPr>
              <w:pStyle w:val="TableBody"/>
            </w:pPr>
          </w:p>
        </w:tc>
      </w:tr>
      <w:tr w:rsidR="006530E6" w:rsidRPr="00C357AB" w14:paraId="1D6927E3" w14:textId="77777777" w:rsidTr="00F523A7">
        <w:tc>
          <w:tcPr>
            <w:tcW w:w="5418" w:type="dxa"/>
          </w:tcPr>
          <w:p w14:paraId="08C893FB" w14:textId="77777777" w:rsidR="006530E6" w:rsidRPr="008D2416" w:rsidRDefault="006530E6" w:rsidP="00F523A7">
            <w:pPr>
              <w:pStyle w:val="TableBody"/>
              <w:rPr>
                <w:b/>
                <w:snapToGrid w:val="0"/>
              </w:rPr>
            </w:pPr>
            <w:r w:rsidRPr="008D2416">
              <w:rPr>
                <w:b/>
                <w:snapToGrid w:val="0"/>
              </w:rPr>
              <w:t>+KTCP_DATA: 1,1380</w:t>
            </w:r>
          </w:p>
        </w:tc>
        <w:tc>
          <w:tcPr>
            <w:tcW w:w="3577" w:type="dxa"/>
          </w:tcPr>
          <w:p w14:paraId="11E1C5AD" w14:textId="77777777" w:rsidR="006530E6" w:rsidRPr="00C357AB" w:rsidRDefault="006530E6" w:rsidP="00F523A7">
            <w:pPr>
              <w:pStyle w:val="TableBody"/>
            </w:pPr>
          </w:p>
        </w:tc>
      </w:tr>
      <w:tr w:rsidR="006530E6" w:rsidRPr="00C357AB" w14:paraId="039D90AD" w14:textId="77777777" w:rsidTr="00F523A7">
        <w:tc>
          <w:tcPr>
            <w:tcW w:w="5418" w:type="dxa"/>
          </w:tcPr>
          <w:p w14:paraId="662BDF1E" w14:textId="77777777" w:rsidR="006530E6" w:rsidRPr="008D2416" w:rsidRDefault="006530E6" w:rsidP="00F523A7">
            <w:pPr>
              <w:pStyle w:val="TableBody"/>
              <w:rPr>
                <w:b/>
                <w:snapToGrid w:val="0"/>
              </w:rPr>
            </w:pPr>
            <w:r w:rsidRPr="008D2416">
              <w:rPr>
                <w:b/>
                <w:snapToGrid w:val="0"/>
              </w:rPr>
              <w:t>AT+KTCPCLOSE=1,1</w:t>
            </w:r>
          </w:p>
        </w:tc>
        <w:tc>
          <w:tcPr>
            <w:tcW w:w="3577" w:type="dxa"/>
          </w:tcPr>
          <w:p w14:paraId="3C1B6FD2" w14:textId="77777777" w:rsidR="006530E6" w:rsidRPr="00C357AB" w:rsidRDefault="006530E6" w:rsidP="00F523A7">
            <w:pPr>
              <w:pStyle w:val="TableBody"/>
            </w:pPr>
            <w:r w:rsidRPr="00C357AB">
              <w:rPr>
                <w:snapToGrid w:val="0"/>
              </w:rPr>
              <w:t>Close session 1</w:t>
            </w:r>
          </w:p>
        </w:tc>
      </w:tr>
      <w:tr w:rsidR="006530E6" w:rsidRPr="00C357AB" w14:paraId="3C92B9E7" w14:textId="77777777" w:rsidTr="00F523A7">
        <w:tc>
          <w:tcPr>
            <w:tcW w:w="5418" w:type="dxa"/>
          </w:tcPr>
          <w:p w14:paraId="4EC3F7F7" w14:textId="77777777" w:rsidR="006530E6" w:rsidRDefault="006530E6" w:rsidP="00F523A7">
            <w:pPr>
              <w:pStyle w:val="TableBody"/>
              <w:rPr>
                <w:b/>
                <w:snapToGrid w:val="0"/>
              </w:rPr>
            </w:pPr>
            <w:r w:rsidRPr="008D2416">
              <w:rPr>
                <w:b/>
                <w:snapToGrid w:val="0"/>
              </w:rPr>
              <w:t>OK</w:t>
            </w:r>
          </w:p>
          <w:p w14:paraId="4F0CA4A2" w14:textId="77777777" w:rsidR="006530E6" w:rsidRPr="008D2416" w:rsidRDefault="006530E6" w:rsidP="00F523A7">
            <w:pPr>
              <w:pStyle w:val="TableBody"/>
              <w:rPr>
                <w:b/>
                <w:snapToGrid w:val="0"/>
              </w:rPr>
            </w:pPr>
          </w:p>
        </w:tc>
        <w:tc>
          <w:tcPr>
            <w:tcW w:w="3577" w:type="dxa"/>
          </w:tcPr>
          <w:p w14:paraId="3314B5E4" w14:textId="77777777" w:rsidR="006530E6" w:rsidRPr="00C357AB" w:rsidRDefault="006530E6" w:rsidP="00F523A7">
            <w:pPr>
              <w:pStyle w:val="TableBody"/>
            </w:pPr>
          </w:p>
        </w:tc>
      </w:tr>
      <w:tr w:rsidR="006530E6" w:rsidRPr="00C357AB" w14:paraId="199C801C" w14:textId="77777777" w:rsidTr="00F523A7">
        <w:tc>
          <w:tcPr>
            <w:tcW w:w="5418" w:type="dxa"/>
          </w:tcPr>
          <w:p w14:paraId="63F2B718" w14:textId="77777777" w:rsidR="006530E6" w:rsidRPr="008D2416" w:rsidRDefault="006530E6" w:rsidP="00F523A7">
            <w:pPr>
              <w:pStyle w:val="TableBody"/>
              <w:rPr>
                <w:b/>
                <w:snapToGrid w:val="0"/>
              </w:rPr>
            </w:pPr>
            <w:r w:rsidRPr="008D2416">
              <w:rPr>
                <w:b/>
                <w:snapToGrid w:val="0"/>
              </w:rPr>
              <w:t>AT+KTCPDEL=1</w:t>
            </w:r>
          </w:p>
        </w:tc>
        <w:tc>
          <w:tcPr>
            <w:tcW w:w="3577" w:type="dxa"/>
          </w:tcPr>
          <w:p w14:paraId="71670E4C" w14:textId="77777777" w:rsidR="006530E6" w:rsidRPr="00C357AB" w:rsidRDefault="006530E6" w:rsidP="00F523A7">
            <w:pPr>
              <w:pStyle w:val="TableBody"/>
            </w:pPr>
            <w:r w:rsidRPr="00C357AB">
              <w:rPr>
                <w:snapToGrid w:val="0"/>
              </w:rPr>
              <w:t>Delete session 1</w:t>
            </w:r>
          </w:p>
        </w:tc>
      </w:tr>
      <w:tr w:rsidR="006530E6" w:rsidRPr="00C357AB" w14:paraId="50296CB5" w14:textId="77777777" w:rsidTr="00F523A7">
        <w:tc>
          <w:tcPr>
            <w:tcW w:w="5418" w:type="dxa"/>
          </w:tcPr>
          <w:p w14:paraId="23EB6773" w14:textId="77777777" w:rsidR="006530E6" w:rsidRDefault="006530E6" w:rsidP="00F523A7">
            <w:pPr>
              <w:pStyle w:val="TableBody"/>
              <w:rPr>
                <w:b/>
                <w:snapToGrid w:val="0"/>
              </w:rPr>
            </w:pPr>
            <w:r w:rsidRPr="008D2416">
              <w:rPr>
                <w:b/>
                <w:snapToGrid w:val="0"/>
              </w:rPr>
              <w:t>OK</w:t>
            </w:r>
          </w:p>
          <w:p w14:paraId="18EC5FE0" w14:textId="77777777" w:rsidR="006530E6" w:rsidRPr="008D2416" w:rsidRDefault="006530E6" w:rsidP="00F523A7">
            <w:pPr>
              <w:pStyle w:val="TableBody"/>
              <w:rPr>
                <w:b/>
                <w:snapToGrid w:val="0"/>
              </w:rPr>
            </w:pPr>
          </w:p>
        </w:tc>
        <w:tc>
          <w:tcPr>
            <w:tcW w:w="3577" w:type="dxa"/>
          </w:tcPr>
          <w:p w14:paraId="3F26D796" w14:textId="77777777" w:rsidR="006530E6" w:rsidRPr="00C357AB" w:rsidRDefault="006530E6" w:rsidP="00F523A7">
            <w:pPr>
              <w:pStyle w:val="TableBody"/>
            </w:pPr>
          </w:p>
        </w:tc>
      </w:tr>
      <w:tr w:rsidR="006530E6" w:rsidRPr="00C357AB" w14:paraId="1196D92B" w14:textId="77777777" w:rsidTr="00F523A7">
        <w:tc>
          <w:tcPr>
            <w:tcW w:w="5418" w:type="dxa"/>
          </w:tcPr>
          <w:p w14:paraId="603C4613" w14:textId="77777777" w:rsidR="006530E6" w:rsidRPr="008D2416" w:rsidRDefault="006530E6" w:rsidP="00F523A7">
            <w:pPr>
              <w:pStyle w:val="TableBody"/>
              <w:rPr>
                <w:b/>
                <w:snapToGrid w:val="0"/>
              </w:rPr>
            </w:pPr>
            <w:r w:rsidRPr="008D2416">
              <w:rPr>
                <w:b/>
                <w:snapToGrid w:val="0"/>
              </w:rPr>
              <w:t>AT+KTCPCFG?</w:t>
            </w:r>
          </w:p>
        </w:tc>
        <w:tc>
          <w:tcPr>
            <w:tcW w:w="3577" w:type="dxa"/>
          </w:tcPr>
          <w:p w14:paraId="03593D71" w14:textId="77777777" w:rsidR="006530E6" w:rsidRPr="00C357AB" w:rsidRDefault="006530E6" w:rsidP="00F523A7">
            <w:pPr>
              <w:pStyle w:val="TableBody"/>
            </w:pPr>
            <w:r w:rsidRPr="00C357AB">
              <w:rPr>
                <w:snapToGrid w:val="0"/>
              </w:rPr>
              <w:t>No session is available</w:t>
            </w:r>
          </w:p>
        </w:tc>
      </w:tr>
      <w:tr w:rsidR="006530E6" w:rsidRPr="00C357AB" w14:paraId="69A6B223" w14:textId="77777777" w:rsidTr="00F523A7">
        <w:tc>
          <w:tcPr>
            <w:tcW w:w="5418" w:type="dxa"/>
          </w:tcPr>
          <w:p w14:paraId="6315F42D" w14:textId="77777777" w:rsidR="006530E6" w:rsidRPr="008D2416" w:rsidRDefault="006530E6" w:rsidP="00F523A7">
            <w:pPr>
              <w:pStyle w:val="TableBody"/>
              <w:rPr>
                <w:b/>
                <w:snapToGrid w:val="0"/>
              </w:rPr>
            </w:pPr>
            <w:r w:rsidRPr="008D2416">
              <w:rPr>
                <w:b/>
                <w:snapToGrid w:val="0"/>
              </w:rPr>
              <w:t>OK</w:t>
            </w:r>
          </w:p>
        </w:tc>
        <w:tc>
          <w:tcPr>
            <w:tcW w:w="3577" w:type="dxa"/>
          </w:tcPr>
          <w:p w14:paraId="5C454CF8" w14:textId="77777777" w:rsidR="006530E6" w:rsidRPr="00C357AB" w:rsidRDefault="006530E6" w:rsidP="00F523A7">
            <w:pPr>
              <w:pStyle w:val="TableBody"/>
            </w:pPr>
          </w:p>
        </w:tc>
      </w:tr>
    </w:tbl>
    <w:p w14:paraId="1903410D" w14:textId="77777777" w:rsidR="004F0B66" w:rsidRPr="00671C8B" w:rsidRDefault="004F0B66" w:rsidP="004F0B66">
      <w:pPr>
        <w:pStyle w:val="Heading3"/>
      </w:pPr>
      <w:bookmarkStart w:id="617" w:name="_Toc378087779"/>
      <w:bookmarkStart w:id="618" w:name="_Toc378173745"/>
      <w:bookmarkStart w:id="619" w:name="_Toc378176740"/>
      <w:bookmarkStart w:id="620" w:name="_Toc378179385"/>
      <w:bookmarkStart w:id="621" w:name="_Toc378182041"/>
      <w:bookmarkStart w:id="622" w:name="_Toc380053343"/>
      <w:bookmarkStart w:id="623" w:name="_Toc380055948"/>
      <w:bookmarkStart w:id="624" w:name="_Toc380058432"/>
      <w:bookmarkStart w:id="625" w:name="_Toc380061035"/>
      <w:bookmarkStart w:id="626" w:name="_Toc380406546"/>
      <w:bookmarkStart w:id="627" w:name="_Toc196107266"/>
      <w:bookmarkStart w:id="628" w:name="_Toc345081581"/>
      <w:bookmarkStart w:id="629" w:name="_Toc349753309"/>
      <w:bookmarkStart w:id="630" w:name="_Toc349754213"/>
      <w:bookmarkStart w:id="631" w:name="_Toc368586263"/>
      <w:bookmarkStart w:id="632" w:name="_Toc448912402"/>
      <w:bookmarkStart w:id="633" w:name="_Toc486251851"/>
      <w:bookmarkStart w:id="634" w:name="_Toc489371344"/>
      <w:bookmarkStart w:id="635" w:name="_Toc511294418"/>
      <w:bookmarkStart w:id="636" w:name="_Toc345081582"/>
      <w:bookmarkStart w:id="637" w:name="_Toc349753310"/>
      <w:bookmarkStart w:id="638" w:name="_Toc349754214"/>
      <w:bookmarkStart w:id="639" w:name="_Toc368586264"/>
      <w:bookmarkStart w:id="640" w:name="_Toc464721938"/>
      <w:bookmarkEnd w:id="617"/>
      <w:bookmarkEnd w:id="618"/>
      <w:bookmarkEnd w:id="619"/>
      <w:bookmarkEnd w:id="620"/>
      <w:bookmarkEnd w:id="621"/>
      <w:bookmarkEnd w:id="622"/>
      <w:bookmarkEnd w:id="623"/>
      <w:bookmarkEnd w:id="624"/>
      <w:bookmarkEnd w:id="625"/>
      <w:bookmarkEnd w:id="626"/>
      <w:r w:rsidRPr="00671C8B">
        <w:t xml:space="preserve">Server </w:t>
      </w:r>
      <w:bookmarkEnd w:id="627"/>
      <w:bookmarkEnd w:id="628"/>
      <w:bookmarkEnd w:id="629"/>
      <w:bookmarkEnd w:id="630"/>
      <w:bookmarkEnd w:id="631"/>
      <w:r w:rsidRPr="00671C8B">
        <w:t>Mode</w:t>
      </w:r>
      <w:bookmarkEnd w:id="632"/>
      <w:bookmarkEnd w:id="633"/>
      <w:bookmarkEnd w:id="634"/>
      <w:bookmarkEnd w:id="635"/>
    </w:p>
    <w:p w14:paraId="2CE33CC2" w14:textId="77777777" w:rsidR="004F0B66" w:rsidRPr="00671C8B" w:rsidRDefault="004F0B66" w:rsidP="004F0B66">
      <w:r w:rsidRPr="00671C8B">
        <w:t>In this simple example we emulate a daytime server. This server listens to port 13 and for each connection it returns the date.</w:t>
      </w:r>
    </w:p>
    <w:tbl>
      <w:tblPr>
        <w:tblStyle w:val="TableGrid"/>
        <w:tblW w:w="9245" w:type="dxa"/>
        <w:tblBorders>
          <w:insideH w:val="none" w:sz="0" w:space="0" w:color="auto"/>
        </w:tblBorders>
        <w:tblLayout w:type="fixed"/>
        <w:tblLook w:val="04A0" w:firstRow="1" w:lastRow="0" w:firstColumn="1" w:lastColumn="0" w:noHBand="0" w:noVBand="1"/>
      </w:tblPr>
      <w:tblGrid>
        <w:gridCol w:w="5418"/>
        <w:gridCol w:w="3827"/>
      </w:tblGrid>
      <w:tr w:rsidR="004F0B66" w:rsidRPr="004B121B" w14:paraId="6E837228" w14:textId="77777777" w:rsidTr="0036097E">
        <w:tc>
          <w:tcPr>
            <w:tcW w:w="5418" w:type="dxa"/>
          </w:tcPr>
          <w:p w14:paraId="249E9853" w14:textId="77777777" w:rsidR="004F0B66" w:rsidRPr="002B78B6" w:rsidRDefault="004F0B66" w:rsidP="00F523A7">
            <w:pPr>
              <w:pStyle w:val="TableBody"/>
              <w:rPr>
                <w:b/>
                <w:snapToGrid w:val="0"/>
              </w:rPr>
            </w:pPr>
            <w:r w:rsidRPr="002B78B6">
              <w:rPr>
                <w:b/>
                <w:snapToGrid w:val="0"/>
              </w:rPr>
              <w:t>AT&amp;K3</w:t>
            </w:r>
          </w:p>
        </w:tc>
        <w:tc>
          <w:tcPr>
            <w:tcW w:w="3827" w:type="dxa"/>
          </w:tcPr>
          <w:p w14:paraId="73466451" w14:textId="77777777" w:rsidR="004F0B66" w:rsidRPr="002B78B6" w:rsidRDefault="004F0B66" w:rsidP="00F523A7">
            <w:pPr>
              <w:pStyle w:val="TableBody"/>
              <w:rPr>
                <w:snapToGrid w:val="0"/>
              </w:rPr>
            </w:pPr>
            <w:r w:rsidRPr="002B78B6">
              <w:rPr>
                <w:snapToGrid w:val="0"/>
              </w:rPr>
              <w:t>Hardware flow control activation</w:t>
            </w:r>
          </w:p>
        </w:tc>
      </w:tr>
      <w:tr w:rsidR="004F0B66" w:rsidRPr="004B121B" w14:paraId="45B42E98" w14:textId="77777777" w:rsidTr="0036097E">
        <w:tc>
          <w:tcPr>
            <w:tcW w:w="5418" w:type="dxa"/>
          </w:tcPr>
          <w:p w14:paraId="43BF56C0" w14:textId="77777777" w:rsidR="004F0B66" w:rsidRPr="002B78B6" w:rsidRDefault="004F0B66" w:rsidP="00F523A7">
            <w:pPr>
              <w:pStyle w:val="TableBody"/>
              <w:rPr>
                <w:b/>
                <w:snapToGrid w:val="0"/>
              </w:rPr>
            </w:pPr>
            <w:r w:rsidRPr="002B78B6">
              <w:rPr>
                <w:b/>
                <w:snapToGrid w:val="0"/>
              </w:rPr>
              <w:t>OK</w:t>
            </w:r>
          </w:p>
        </w:tc>
        <w:tc>
          <w:tcPr>
            <w:tcW w:w="3827" w:type="dxa"/>
          </w:tcPr>
          <w:p w14:paraId="1E6FE516" w14:textId="77777777" w:rsidR="004F0B66" w:rsidRPr="002B78B6" w:rsidRDefault="004F0B66" w:rsidP="00F523A7">
            <w:pPr>
              <w:pStyle w:val="TableBody"/>
              <w:rPr>
                <w:snapToGrid w:val="0"/>
              </w:rPr>
            </w:pPr>
          </w:p>
        </w:tc>
      </w:tr>
      <w:tr w:rsidR="004F0B66" w:rsidRPr="004B121B" w14:paraId="390418E0" w14:textId="77777777" w:rsidTr="0036097E">
        <w:tc>
          <w:tcPr>
            <w:tcW w:w="5418" w:type="dxa"/>
          </w:tcPr>
          <w:p w14:paraId="2C6C6080" w14:textId="77777777" w:rsidR="004F0B66" w:rsidRPr="002B78B6" w:rsidRDefault="004F0B66" w:rsidP="00F523A7">
            <w:pPr>
              <w:pStyle w:val="TableBody"/>
              <w:rPr>
                <w:b/>
                <w:snapToGrid w:val="0"/>
              </w:rPr>
            </w:pPr>
          </w:p>
        </w:tc>
        <w:tc>
          <w:tcPr>
            <w:tcW w:w="3827" w:type="dxa"/>
          </w:tcPr>
          <w:p w14:paraId="54BEDBD3" w14:textId="77777777" w:rsidR="004F0B66" w:rsidRPr="002B78B6" w:rsidRDefault="004F0B66" w:rsidP="00F523A7">
            <w:pPr>
              <w:pStyle w:val="TableBody"/>
              <w:rPr>
                <w:snapToGrid w:val="0"/>
              </w:rPr>
            </w:pPr>
          </w:p>
        </w:tc>
      </w:tr>
      <w:tr w:rsidR="004F0B66" w:rsidRPr="004B121B" w14:paraId="2B1E802E" w14:textId="77777777" w:rsidTr="0036097E">
        <w:tc>
          <w:tcPr>
            <w:tcW w:w="5418" w:type="dxa"/>
          </w:tcPr>
          <w:p w14:paraId="6D3B2070" w14:textId="77777777" w:rsidR="004F0B66" w:rsidRPr="002B78B6" w:rsidRDefault="004F0B66" w:rsidP="00F523A7">
            <w:pPr>
              <w:pStyle w:val="TableBody"/>
              <w:rPr>
                <w:b/>
                <w:snapToGrid w:val="0"/>
              </w:rPr>
            </w:pPr>
            <w:r w:rsidRPr="002B78B6">
              <w:rPr>
                <w:b/>
                <w:snapToGrid w:val="0"/>
              </w:rPr>
              <w:t>AT+KCNXCFG=1,"GPRS","APN","log","password","0.0.0.0","0.0.0.0","0.0.0.0"</w:t>
            </w:r>
          </w:p>
        </w:tc>
        <w:tc>
          <w:tcPr>
            <w:tcW w:w="3827" w:type="dxa"/>
          </w:tcPr>
          <w:p w14:paraId="10586B71" w14:textId="77777777" w:rsidR="004F0B66" w:rsidRPr="002B78B6" w:rsidRDefault="004F0B66" w:rsidP="00F523A7">
            <w:pPr>
              <w:pStyle w:val="TableBody"/>
              <w:rPr>
                <w:snapToGrid w:val="0"/>
              </w:rPr>
            </w:pPr>
            <w:r w:rsidRPr="002B78B6">
              <w:rPr>
                <w:snapToGrid w:val="0"/>
              </w:rPr>
              <w:t>Set GPRS parameters (APN, login, password)</w:t>
            </w:r>
          </w:p>
        </w:tc>
      </w:tr>
      <w:tr w:rsidR="004F0B66" w:rsidRPr="004B121B" w14:paraId="3F6A3A45" w14:textId="77777777" w:rsidTr="0036097E">
        <w:tc>
          <w:tcPr>
            <w:tcW w:w="5418" w:type="dxa"/>
          </w:tcPr>
          <w:p w14:paraId="4C282C0B" w14:textId="77777777" w:rsidR="004F0B66" w:rsidRPr="002B78B6" w:rsidRDefault="004F0B66" w:rsidP="00F523A7">
            <w:pPr>
              <w:pStyle w:val="TableBody"/>
              <w:rPr>
                <w:b/>
                <w:snapToGrid w:val="0"/>
              </w:rPr>
            </w:pPr>
            <w:r w:rsidRPr="002B78B6">
              <w:rPr>
                <w:b/>
                <w:snapToGrid w:val="0"/>
              </w:rPr>
              <w:t>OK</w:t>
            </w:r>
          </w:p>
          <w:p w14:paraId="3C2E78D7" w14:textId="77777777" w:rsidR="004F0B66" w:rsidRPr="00BD7394" w:rsidRDefault="004F0B66" w:rsidP="00F523A7">
            <w:pPr>
              <w:pStyle w:val="TableBody"/>
              <w:rPr>
                <w:b/>
                <w:snapToGrid w:val="0"/>
              </w:rPr>
            </w:pPr>
          </w:p>
        </w:tc>
        <w:tc>
          <w:tcPr>
            <w:tcW w:w="3827" w:type="dxa"/>
          </w:tcPr>
          <w:p w14:paraId="5DDE9796" w14:textId="77777777" w:rsidR="004F0B66" w:rsidRPr="004B121B" w:rsidRDefault="004F0B66" w:rsidP="00F523A7">
            <w:pPr>
              <w:pStyle w:val="TableBody"/>
            </w:pPr>
          </w:p>
        </w:tc>
      </w:tr>
      <w:tr w:rsidR="004F0B66" w:rsidRPr="004B121B" w14:paraId="68CF4DDD" w14:textId="77777777" w:rsidTr="0036097E">
        <w:tc>
          <w:tcPr>
            <w:tcW w:w="5418" w:type="dxa"/>
          </w:tcPr>
          <w:p w14:paraId="694A4EAB" w14:textId="77777777" w:rsidR="004F0B66" w:rsidRPr="00BD7394" w:rsidRDefault="004F0B66" w:rsidP="00F523A7">
            <w:pPr>
              <w:pStyle w:val="TableBody"/>
              <w:rPr>
                <w:b/>
                <w:snapToGrid w:val="0"/>
              </w:rPr>
            </w:pPr>
            <w:r w:rsidRPr="002B78B6">
              <w:rPr>
                <w:b/>
                <w:snapToGrid w:val="0"/>
              </w:rPr>
              <w:t>AT+KTCPCFG=</w:t>
            </w:r>
            <w:proofErr w:type="gramStart"/>
            <w:r w:rsidRPr="002B78B6">
              <w:rPr>
                <w:b/>
                <w:snapToGrid w:val="0"/>
              </w:rPr>
              <w:t>1,1,,</w:t>
            </w:r>
            <w:proofErr w:type="gramEnd"/>
            <w:r w:rsidRPr="002B78B6">
              <w:rPr>
                <w:b/>
                <w:snapToGrid w:val="0"/>
              </w:rPr>
              <w:t>13</w:t>
            </w:r>
          </w:p>
        </w:tc>
        <w:tc>
          <w:tcPr>
            <w:tcW w:w="3827" w:type="dxa"/>
          </w:tcPr>
          <w:p w14:paraId="62B8DBA6" w14:textId="77777777" w:rsidR="004F0B66" w:rsidRPr="00BD7394" w:rsidRDefault="004F0B66" w:rsidP="00F523A7">
            <w:pPr>
              <w:pStyle w:val="TableBody"/>
              <w:rPr>
                <w:snapToGrid w:val="0"/>
              </w:rPr>
            </w:pPr>
            <w:r w:rsidRPr="00BD7394">
              <w:rPr>
                <w:snapToGrid w:val="0"/>
              </w:rPr>
              <w:t>Set TCP listener and port number</w:t>
            </w:r>
          </w:p>
        </w:tc>
      </w:tr>
      <w:tr w:rsidR="004F0B66" w:rsidRPr="004B121B" w14:paraId="28A54E19" w14:textId="77777777" w:rsidTr="0036097E">
        <w:tc>
          <w:tcPr>
            <w:tcW w:w="5418" w:type="dxa"/>
          </w:tcPr>
          <w:p w14:paraId="73EAF9F6" w14:textId="77777777" w:rsidR="004F0B66" w:rsidRPr="002B78B6" w:rsidRDefault="004F0B66" w:rsidP="00F523A7">
            <w:pPr>
              <w:pStyle w:val="TableBody"/>
              <w:rPr>
                <w:b/>
                <w:snapToGrid w:val="0"/>
              </w:rPr>
            </w:pPr>
            <w:r w:rsidRPr="002B78B6">
              <w:rPr>
                <w:b/>
                <w:snapToGrid w:val="0"/>
              </w:rPr>
              <w:t xml:space="preserve">+KTCPCFG: </w:t>
            </w:r>
            <w:r w:rsidRPr="004F0B66">
              <w:rPr>
                <w:b/>
                <w:snapToGrid w:val="0"/>
                <w:highlight w:val="green"/>
              </w:rPr>
              <w:t>1</w:t>
            </w:r>
          </w:p>
        </w:tc>
        <w:tc>
          <w:tcPr>
            <w:tcW w:w="3827" w:type="dxa"/>
          </w:tcPr>
          <w:p w14:paraId="18845B0A" w14:textId="5953152C" w:rsidR="004F0B66" w:rsidRPr="004B121B" w:rsidRDefault="004F0B66" w:rsidP="00F523A7">
            <w:pPr>
              <w:pStyle w:val="TableBody"/>
            </w:pPr>
            <w:r w:rsidRPr="004B121B">
              <w:t xml:space="preserve">Returns session </w:t>
            </w:r>
            <w:r w:rsidRPr="004F0B66">
              <w:rPr>
                <w:highlight w:val="green"/>
              </w:rPr>
              <w:t>1</w:t>
            </w:r>
          </w:p>
        </w:tc>
      </w:tr>
      <w:tr w:rsidR="004F0B66" w:rsidRPr="004B121B" w14:paraId="62DF2698" w14:textId="77777777" w:rsidTr="0036097E">
        <w:tc>
          <w:tcPr>
            <w:tcW w:w="5418" w:type="dxa"/>
          </w:tcPr>
          <w:p w14:paraId="68B1E926" w14:textId="77777777" w:rsidR="004F0B66" w:rsidRPr="002B78B6" w:rsidRDefault="004F0B66" w:rsidP="00F523A7">
            <w:pPr>
              <w:pStyle w:val="TableBody"/>
              <w:rPr>
                <w:b/>
                <w:snapToGrid w:val="0"/>
              </w:rPr>
            </w:pPr>
            <w:r w:rsidRPr="002B78B6">
              <w:rPr>
                <w:b/>
                <w:snapToGrid w:val="0"/>
              </w:rPr>
              <w:t>OK</w:t>
            </w:r>
          </w:p>
          <w:p w14:paraId="0C4A4F5E" w14:textId="77777777" w:rsidR="004F0B66" w:rsidRPr="002B78B6" w:rsidRDefault="004F0B66" w:rsidP="00F523A7">
            <w:pPr>
              <w:pStyle w:val="TableBody"/>
              <w:rPr>
                <w:b/>
                <w:snapToGrid w:val="0"/>
              </w:rPr>
            </w:pPr>
          </w:p>
        </w:tc>
        <w:tc>
          <w:tcPr>
            <w:tcW w:w="3827" w:type="dxa"/>
          </w:tcPr>
          <w:p w14:paraId="19D38698" w14:textId="77777777" w:rsidR="004F0B66" w:rsidRPr="004B121B" w:rsidRDefault="004F0B66" w:rsidP="00F523A7">
            <w:pPr>
              <w:pStyle w:val="TableBody"/>
            </w:pPr>
          </w:p>
        </w:tc>
      </w:tr>
      <w:tr w:rsidR="004F0B66" w:rsidRPr="004B121B" w14:paraId="22B15167" w14:textId="77777777" w:rsidTr="0036097E">
        <w:tc>
          <w:tcPr>
            <w:tcW w:w="5418" w:type="dxa"/>
          </w:tcPr>
          <w:p w14:paraId="25D889F5" w14:textId="77777777" w:rsidR="004F0B66" w:rsidRPr="00BD7394" w:rsidRDefault="004F0B66" w:rsidP="00F523A7">
            <w:pPr>
              <w:pStyle w:val="TableBody"/>
              <w:rPr>
                <w:b/>
                <w:snapToGrid w:val="0"/>
              </w:rPr>
            </w:pPr>
            <w:r w:rsidRPr="002B78B6">
              <w:rPr>
                <w:b/>
                <w:snapToGrid w:val="0"/>
              </w:rPr>
              <w:t>AT+KTCPCNX=</w:t>
            </w:r>
            <w:r w:rsidRPr="004F0B66">
              <w:rPr>
                <w:b/>
                <w:snapToGrid w:val="0"/>
                <w:highlight w:val="green"/>
              </w:rPr>
              <w:t>1</w:t>
            </w:r>
          </w:p>
        </w:tc>
        <w:tc>
          <w:tcPr>
            <w:tcW w:w="3827" w:type="dxa"/>
          </w:tcPr>
          <w:p w14:paraId="7F3155B1" w14:textId="77777777" w:rsidR="004F0B66" w:rsidRPr="00BD7394" w:rsidRDefault="004F0B66" w:rsidP="00F523A7">
            <w:pPr>
              <w:pStyle w:val="TableBody"/>
              <w:rPr>
                <w:snapToGrid w:val="0"/>
              </w:rPr>
            </w:pPr>
            <w:r w:rsidRPr="00BD7394">
              <w:rPr>
                <w:snapToGrid w:val="0"/>
              </w:rPr>
              <w:t>Initiate the server</w:t>
            </w:r>
          </w:p>
        </w:tc>
      </w:tr>
      <w:tr w:rsidR="004F0B66" w:rsidRPr="004B121B" w14:paraId="79168828" w14:textId="77777777" w:rsidTr="0036097E">
        <w:tc>
          <w:tcPr>
            <w:tcW w:w="5418" w:type="dxa"/>
          </w:tcPr>
          <w:p w14:paraId="078C97B1" w14:textId="77777777" w:rsidR="004F0B66" w:rsidRPr="002B78B6" w:rsidRDefault="004F0B66" w:rsidP="00F523A7">
            <w:pPr>
              <w:pStyle w:val="TableBody"/>
              <w:rPr>
                <w:b/>
                <w:snapToGrid w:val="0"/>
              </w:rPr>
            </w:pPr>
            <w:r w:rsidRPr="002B78B6">
              <w:rPr>
                <w:b/>
                <w:snapToGrid w:val="0"/>
              </w:rPr>
              <w:t>OK</w:t>
            </w:r>
          </w:p>
          <w:p w14:paraId="37A4086A" w14:textId="77777777" w:rsidR="004F0B66" w:rsidRPr="002B78B6" w:rsidRDefault="004F0B66" w:rsidP="00F523A7">
            <w:pPr>
              <w:pStyle w:val="TableBody"/>
              <w:rPr>
                <w:b/>
                <w:snapToGrid w:val="0"/>
              </w:rPr>
            </w:pPr>
          </w:p>
        </w:tc>
        <w:tc>
          <w:tcPr>
            <w:tcW w:w="3827" w:type="dxa"/>
          </w:tcPr>
          <w:p w14:paraId="2AE39D4E" w14:textId="77777777" w:rsidR="004F0B66" w:rsidRPr="004B121B" w:rsidRDefault="004F0B66" w:rsidP="00F523A7">
            <w:pPr>
              <w:pStyle w:val="TableBody"/>
            </w:pPr>
          </w:p>
        </w:tc>
      </w:tr>
      <w:tr w:rsidR="004F0B66" w:rsidRPr="004B121B" w14:paraId="65073007" w14:textId="77777777" w:rsidTr="0036097E">
        <w:tc>
          <w:tcPr>
            <w:tcW w:w="5418" w:type="dxa"/>
          </w:tcPr>
          <w:p w14:paraId="70726A07" w14:textId="77777777" w:rsidR="004F0B66" w:rsidRPr="002B78B6" w:rsidRDefault="004F0B66" w:rsidP="00F523A7">
            <w:pPr>
              <w:pStyle w:val="TableBody"/>
              <w:rPr>
                <w:b/>
                <w:snapToGrid w:val="0"/>
              </w:rPr>
            </w:pPr>
            <w:r w:rsidRPr="002B78B6">
              <w:rPr>
                <w:b/>
                <w:snapToGrid w:val="0"/>
              </w:rPr>
              <w:t>AT+KCGPADDR</w:t>
            </w:r>
          </w:p>
          <w:p w14:paraId="705A865A" w14:textId="77777777" w:rsidR="004F0B66" w:rsidRPr="002B78B6" w:rsidRDefault="004F0B66" w:rsidP="00F523A7">
            <w:pPr>
              <w:pStyle w:val="TableBody"/>
              <w:rPr>
                <w:b/>
                <w:snapToGrid w:val="0"/>
              </w:rPr>
            </w:pPr>
            <w:r w:rsidRPr="002B78B6">
              <w:rPr>
                <w:b/>
                <w:snapToGrid w:val="0"/>
              </w:rPr>
              <w:t>+KCGPADDR: 0,"10.35.125.89"</w:t>
            </w:r>
          </w:p>
        </w:tc>
        <w:tc>
          <w:tcPr>
            <w:tcW w:w="3827" w:type="dxa"/>
          </w:tcPr>
          <w:p w14:paraId="5BE1159E" w14:textId="77777777" w:rsidR="004F0B66" w:rsidRPr="002B78B6" w:rsidRDefault="004F0B66" w:rsidP="00F523A7">
            <w:pPr>
              <w:pStyle w:val="TableBody"/>
              <w:rPr>
                <w:snapToGrid w:val="0"/>
              </w:rPr>
            </w:pPr>
            <w:r w:rsidRPr="002B78B6">
              <w:rPr>
                <w:snapToGrid w:val="0"/>
              </w:rPr>
              <w:t>Get the IP address to initiate a connection request with a client</w:t>
            </w:r>
          </w:p>
        </w:tc>
      </w:tr>
      <w:tr w:rsidR="004F0B66" w:rsidRPr="004B121B" w14:paraId="0BD431E1" w14:textId="77777777" w:rsidTr="0036097E">
        <w:tc>
          <w:tcPr>
            <w:tcW w:w="5418" w:type="dxa"/>
          </w:tcPr>
          <w:p w14:paraId="5FCA7061" w14:textId="77777777" w:rsidR="004F0B66" w:rsidRPr="002B78B6" w:rsidRDefault="004F0B66" w:rsidP="00F523A7">
            <w:pPr>
              <w:pStyle w:val="TableBody"/>
              <w:rPr>
                <w:b/>
                <w:snapToGrid w:val="0"/>
              </w:rPr>
            </w:pPr>
            <w:r w:rsidRPr="002B78B6">
              <w:rPr>
                <w:b/>
                <w:snapToGrid w:val="0"/>
              </w:rPr>
              <w:t>OK</w:t>
            </w:r>
          </w:p>
          <w:p w14:paraId="74463265" w14:textId="77777777" w:rsidR="004F0B66" w:rsidRPr="00BD7394" w:rsidRDefault="004F0B66" w:rsidP="00F523A7">
            <w:pPr>
              <w:pStyle w:val="TableBody"/>
              <w:rPr>
                <w:b/>
                <w:snapToGrid w:val="0"/>
              </w:rPr>
            </w:pPr>
          </w:p>
        </w:tc>
        <w:tc>
          <w:tcPr>
            <w:tcW w:w="3827" w:type="dxa"/>
          </w:tcPr>
          <w:p w14:paraId="440841E1" w14:textId="77777777" w:rsidR="004F0B66" w:rsidRPr="004B121B" w:rsidRDefault="004F0B66" w:rsidP="00F523A7">
            <w:pPr>
              <w:pStyle w:val="TableBody"/>
            </w:pPr>
          </w:p>
        </w:tc>
      </w:tr>
      <w:tr w:rsidR="004F0B66" w:rsidRPr="004B121B" w14:paraId="4770E5C3" w14:textId="77777777" w:rsidTr="0036097E">
        <w:tc>
          <w:tcPr>
            <w:tcW w:w="5418" w:type="dxa"/>
          </w:tcPr>
          <w:p w14:paraId="668A2FBF" w14:textId="77777777" w:rsidR="004F0B66" w:rsidRPr="002B78B6" w:rsidRDefault="004F0B66" w:rsidP="00F523A7">
            <w:pPr>
              <w:pStyle w:val="TableBody"/>
              <w:rPr>
                <w:b/>
                <w:snapToGrid w:val="0"/>
              </w:rPr>
            </w:pPr>
            <w:r w:rsidRPr="002B78B6">
              <w:rPr>
                <w:b/>
                <w:snapToGrid w:val="0"/>
              </w:rPr>
              <w:t xml:space="preserve">+KTCP_SRVREQ: </w:t>
            </w:r>
            <w:r w:rsidRPr="004F0B66">
              <w:rPr>
                <w:b/>
                <w:snapToGrid w:val="0"/>
                <w:highlight w:val="green"/>
              </w:rPr>
              <w:t>1</w:t>
            </w:r>
            <w:r w:rsidRPr="002B78B6">
              <w:rPr>
                <w:b/>
                <w:snapToGrid w:val="0"/>
              </w:rPr>
              <w:t>,</w:t>
            </w:r>
            <w:r w:rsidRPr="004F0B66">
              <w:rPr>
                <w:b/>
                <w:snapToGrid w:val="0"/>
                <w:highlight w:val="yellow"/>
              </w:rPr>
              <w:t>2</w:t>
            </w:r>
          </w:p>
          <w:p w14:paraId="5E569644" w14:textId="77777777" w:rsidR="004F0B66" w:rsidRPr="002B78B6" w:rsidRDefault="004F0B66" w:rsidP="00F523A7">
            <w:pPr>
              <w:pStyle w:val="TableBody"/>
              <w:rPr>
                <w:b/>
                <w:snapToGrid w:val="0"/>
              </w:rPr>
            </w:pPr>
          </w:p>
        </w:tc>
        <w:tc>
          <w:tcPr>
            <w:tcW w:w="3827" w:type="dxa"/>
          </w:tcPr>
          <w:p w14:paraId="3ACF8D6A" w14:textId="7BD13637" w:rsidR="004F0B66" w:rsidRPr="002B78B6" w:rsidRDefault="004F0B66" w:rsidP="00F523A7">
            <w:pPr>
              <w:pStyle w:val="TableBody"/>
              <w:rPr>
                <w:snapToGrid w:val="0"/>
              </w:rPr>
            </w:pPr>
            <w:r w:rsidRPr="002B78B6">
              <w:rPr>
                <w:snapToGrid w:val="0"/>
              </w:rPr>
              <w:t>A client requests a connection (</w:t>
            </w:r>
            <w:proofErr w:type="spellStart"/>
            <w:r>
              <w:rPr>
                <w:snapToGrid w:val="0"/>
              </w:rPr>
              <w:t>sub</w:t>
            </w:r>
            <w:r w:rsidRPr="002B78B6">
              <w:rPr>
                <w:snapToGrid w:val="0"/>
              </w:rPr>
              <w:t>session</w:t>
            </w:r>
            <w:proofErr w:type="spellEnd"/>
            <w:r w:rsidRPr="002B78B6">
              <w:rPr>
                <w:snapToGrid w:val="0"/>
              </w:rPr>
              <w:t xml:space="preserve"> </w:t>
            </w:r>
            <w:r w:rsidRPr="004F0B66">
              <w:rPr>
                <w:snapToGrid w:val="0"/>
                <w:highlight w:val="yellow"/>
              </w:rPr>
              <w:t>2</w:t>
            </w:r>
            <w:r w:rsidRPr="002B78B6">
              <w:rPr>
                <w:snapToGrid w:val="0"/>
              </w:rPr>
              <w:t xml:space="preserve">) </w:t>
            </w:r>
          </w:p>
        </w:tc>
      </w:tr>
      <w:tr w:rsidR="004F0B66" w:rsidRPr="004B121B" w14:paraId="3169642A" w14:textId="77777777" w:rsidTr="0036097E">
        <w:tc>
          <w:tcPr>
            <w:tcW w:w="5418" w:type="dxa"/>
          </w:tcPr>
          <w:p w14:paraId="512B43E7" w14:textId="77777777" w:rsidR="004F0B66" w:rsidRPr="002B78B6" w:rsidRDefault="004F0B66" w:rsidP="00F523A7">
            <w:pPr>
              <w:pStyle w:val="TableBody"/>
              <w:rPr>
                <w:b/>
                <w:snapToGrid w:val="0"/>
              </w:rPr>
            </w:pPr>
            <w:r w:rsidRPr="002B78B6">
              <w:rPr>
                <w:b/>
                <w:snapToGrid w:val="0"/>
              </w:rPr>
              <w:t>AT+KTCPSND=</w:t>
            </w:r>
            <w:r w:rsidRPr="004F0B66">
              <w:rPr>
                <w:b/>
                <w:snapToGrid w:val="0"/>
                <w:highlight w:val="yellow"/>
              </w:rPr>
              <w:t>2</w:t>
            </w:r>
            <w:r w:rsidRPr="002B78B6">
              <w:rPr>
                <w:b/>
                <w:snapToGrid w:val="0"/>
              </w:rPr>
              <w:t>,15</w:t>
            </w:r>
          </w:p>
        </w:tc>
        <w:tc>
          <w:tcPr>
            <w:tcW w:w="3827" w:type="dxa"/>
          </w:tcPr>
          <w:p w14:paraId="03D8DB80" w14:textId="77777777" w:rsidR="004F0B66" w:rsidRPr="004B121B" w:rsidRDefault="004F0B66" w:rsidP="00F523A7">
            <w:pPr>
              <w:pStyle w:val="TableBody"/>
            </w:pPr>
          </w:p>
        </w:tc>
      </w:tr>
      <w:tr w:rsidR="004F0B66" w:rsidRPr="004B121B" w14:paraId="4F942DCF" w14:textId="77777777" w:rsidTr="0036097E">
        <w:tc>
          <w:tcPr>
            <w:tcW w:w="5418" w:type="dxa"/>
          </w:tcPr>
          <w:p w14:paraId="33346E9C" w14:textId="77777777" w:rsidR="004F0B66" w:rsidRPr="00BD7394" w:rsidRDefault="004F0B66" w:rsidP="00F523A7">
            <w:pPr>
              <w:pStyle w:val="TableBody"/>
              <w:rPr>
                <w:b/>
                <w:snapToGrid w:val="0"/>
              </w:rPr>
            </w:pPr>
            <w:r w:rsidRPr="002B78B6">
              <w:rPr>
                <w:b/>
                <w:snapToGrid w:val="0"/>
              </w:rPr>
              <w:t>CONNECT</w:t>
            </w:r>
          </w:p>
        </w:tc>
        <w:tc>
          <w:tcPr>
            <w:tcW w:w="3827" w:type="dxa"/>
          </w:tcPr>
          <w:p w14:paraId="7D8417DB" w14:textId="77777777" w:rsidR="004F0B66" w:rsidRPr="004B121B" w:rsidRDefault="004F0B66" w:rsidP="00F523A7">
            <w:pPr>
              <w:pStyle w:val="TableBody"/>
            </w:pPr>
          </w:p>
        </w:tc>
      </w:tr>
      <w:tr w:rsidR="004F0B66" w:rsidRPr="004B121B" w14:paraId="4C364024" w14:textId="77777777" w:rsidTr="0036097E">
        <w:tc>
          <w:tcPr>
            <w:tcW w:w="5418" w:type="dxa"/>
          </w:tcPr>
          <w:p w14:paraId="02AE44C8" w14:textId="77777777" w:rsidR="004F0B66" w:rsidRPr="002B78B6" w:rsidRDefault="004F0B66" w:rsidP="00F523A7">
            <w:pPr>
              <w:pStyle w:val="TableBody"/>
              <w:rPr>
                <w:b/>
                <w:snapToGrid w:val="0"/>
              </w:rPr>
            </w:pPr>
            <w:r w:rsidRPr="002B78B6">
              <w:rPr>
                <w:b/>
                <w:snapToGrid w:val="0"/>
              </w:rPr>
              <w:t>…Date and time…</w:t>
            </w:r>
          </w:p>
        </w:tc>
        <w:tc>
          <w:tcPr>
            <w:tcW w:w="3827" w:type="dxa"/>
          </w:tcPr>
          <w:p w14:paraId="72915351" w14:textId="6C597BD1" w:rsidR="004F0B66" w:rsidRPr="004B121B" w:rsidRDefault="004F0B66" w:rsidP="00F523A7">
            <w:pPr>
              <w:pStyle w:val="TableBody"/>
            </w:pPr>
            <w:r w:rsidRPr="002B78B6">
              <w:rPr>
                <w:snapToGrid w:val="0"/>
              </w:rPr>
              <w:t>Data is sent to the client read</w:t>
            </w:r>
            <w:r>
              <w:rPr>
                <w:snapToGrid w:val="0"/>
              </w:rPr>
              <w:t xml:space="preserve"> (based on </w:t>
            </w:r>
            <w:proofErr w:type="spellStart"/>
            <w:r>
              <w:rPr>
                <w:snapToGrid w:val="0"/>
              </w:rPr>
              <w:t>subsession</w:t>
            </w:r>
            <w:proofErr w:type="spellEnd"/>
            <w:r>
              <w:rPr>
                <w:snapToGrid w:val="0"/>
              </w:rPr>
              <w:t xml:space="preserve"> </w:t>
            </w:r>
            <w:r w:rsidRPr="004F0B66">
              <w:rPr>
                <w:snapToGrid w:val="0"/>
                <w:highlight w:val="yellow"/>
              </w:rPr>
              <w:t>2</w:t>
            </w:r>
            <w:r>
              <w:rPr>
                <w:snapToGrid w:val="0"/>
              </w:rPr>
              <w:t>)</w:t>
            </w:r>
          </w:p>
        </w:tc>
      </w:tr>
      <w:tr w:rsidR="004F0B66" w:rsidRPr="004B121B" w14:paraId="41DC69BB" w14:textId="77777777" w:rsidTr="0036097E">
        <w:tc>
          <w:tcPr>
            <w:tcW w:w="5418" w:type="dxa"/>
          </w:tcPr>
          <w:p w14:paraId="58477D44" w14:textId="77777777" w:rsidR="004F0B66" w:rsidRPr="002B78B6" w:rsidRDefault="004F0B66" w:rsidP="00F523A7">
            <w:pPr>
              <w:pStyle w:val="TableBody"/>
              <w:rPr>
                <w:b/>
                <w:snapToGrid w:val="0"/>
              </w:rPr>
            </w:pPr>
            <w:r w:rsidRPr="002B78B6">
              <w:rPr>
                <w:b/>
                <w:snapToGrid w:val="0"/>
              </w:rPr>
              <w:t>OK</w:t>
            </w:r>
          </w:p>
          <w:p w14:paraId="499D91E3" w14:textId="77777777" w:rsidR="004F0B66" w:rsidRPr="002B78B6" w:rsidRDefault="004F0B66" w:rsidP="00F523A7">
            <w:pPr>
              <w:pStyle w:val="TableBody"/>
              <w:rPr>
                <w:b/>
                <w:snapToGrid w:val="0"/>
              </w:rPr>
            </w:pPr>
          </w:p>
        </w:tc>
        <w:tc>
          <w:tcPr>
            <w:tcW w:w="3827" w:type="dxa"/>
          </w:tcPr>
          <w:p w14:paraId="3CF298CB" w14:textId="77777777" w:rsidR="004F0B66" w:rsidRPr="004B121B" w:rsidRDefault="004F0B66" w:rsidP="00F523A7">
            <w:pPr>
              <w:pStyle w:val="TableBody"/>
            </w:pPr>
          </w:p>
        </w:tc>
      </w:tr>
      <w:tr w:rsidR="004F0B66" w:rsidRPr="004B121B" w14:paraId="023BD9CD" w14:textId="77777777" w:rsidTr="0036097E">
        <w:tc>
          <w:tcPr>
            <w:tcW w:w="5418" w:type="dxa"/>
          </w:tcPr>
          <w:p w14:paraId="3FD0F770" w14:textId="77777777" w:rsidR="004F0B66" w:rsidRPr="002B78B6" w:rsidRDefault="004F0B66" w:rsidP="00F523A7">
            <w:pPr>
              <w:pStyle w:val="TableBody"/>
              <w:rPr>
                <w:b/>
                <w:snapToGrid w:val="0"/>
              </w:rPr>
            </w:pPr>
            <w:r w:rsidRPr="002B78B6">
              <w:rPr>
                <w:b/>
                <w:snapToGrid w:val="0"/>
              </w:rPr>
              <w:t xml:space="preserve">+KTCP_SRVREQ: </w:t>
            </w:r>
            <w:r w:rsidRPr="004F0B66">
              <w:rPr>
                <w:b/>
                <w:snapToGrid w:val="0"/>
                <w:highlight w:val="green"/>
              </w:rPr>
              <w:t>1</w:t>
            </w:r>
            <w:r w:rsidRPr="002B78B6">
              <w:rPr>
                <w:b/>
                <w:snapToGrid w:val="0"/>
              </w:rPr>
              <w:t>,</w:t>
            </w:r>
            <w:r w:rsidRPr="004F0B66">
              <w:rPr>
                <w:b/>
                <w:snapToGrid w:val="0"/>
                <w:highlight w:val="cyan"/>
              </w:rPr>
              <w:t>3</w:t>
            </w:r>
          </w:p>
        </w:tc>
        <w:tc>
          <w:tcPr>
            <w:tcW w:w="3827" w:type="dxa"/>
          </w:tcPr>
          <w:p w14:paraId="4EB1489F" w14:textId="7B7C5D8F" w:rsidR="004F0B66" w:rsidRPr="002B78B6" w:rsidRDefault="004F0B66" w:rsidP="00F523A7">
            <w:pPr>
              <w:pStyle w:val="TableBody"/>
              <w:rPr>
                <w:snapToGrid w:val="0"/>
              </w:rPr>
            </w:pPr>
            <w:r w:rsidRPr="002B78B6">
              <w:rPr>
                <w:snapToGrid w:val="0"/>
              </w:rPr>
              <w:t>Another client requests a connection (</w:t>
            </w:r>
            <w:proofErr w:type="spellStart"/>
            <w:r>
              <w:rPr>
                <w:snapToGrid w:val="0"/>
              </w:rPr>
              <w:t>sub</w:t>
            </w:r>
            <w:r w:rsidRPr="002B78B6">
              <w:rPr>
                <w:snapToGrid w:val="0"/>
              </w:rPr>
              <w:t>session</w:t>
            </w:r>
            <w:proofErr w:type="spellEnd"/>
            <w:r w:rsidRPr="002B78B6">
              <w:rPr>
                <w:snapToGrid w:val="0"/>
              </w:rPr>
              <w:t xml:space="preserve"> </w:t>
            </w:r>
            <w:r w:rsidRPr="004F0B66">
              <w:rPr>
                <w:snapToGrid w:val="0"/>
                <w:highlight w:val="cyan"/>
              </w:rPr>
              <w:t>3</w:t>
            </w:r>
            <w:r w:rsidRPr="002B78B6">
              <w:rPr>
                <w:snapToGrid w:val="0"/>
              </w:rPr>
              <w:t xml:space="preserve">); child mode for session 3 </w:t>
            </w:r>
          </w:p>
        </w:tc>
      </w:tr>
      <w:tr w:rsidR="004F0B66" w:rsidRPr="004B121B" w14:paraId="6D003C62" w14:textId="77777777" w:rsidTr="0036097E">
        <w:tc>
          <w:tcPr>
            <w:tcW w:w="5418" w:type="dxa"/>
          </w:tcPr>
          <w:p w14:paraId="4D1F3F60" w14:textId="77777777" w:rsidR="004F0B66" w:rsidRPr="002B78B6" w:rsidRDefault="004F0B66" w:rsidP="00F523A7">
            <w:pPr>
              <w:pStyle w:val="TableBody"/>
              <w:rPr>
                <w:b/>
              </w:rPr>
            </w:pPr>
            <w:r w:rsidRPr="002B78B6">
              <w:rPr>
                <w:b/>
              </w:rPr>
              <w:t xml:space="preserve">+KTCP_NOTIF: </w:t>
            </w:r>
            <w:r w:rsidRPr="004F0B66">
              <w:rPr>
                <w:b/>
                <w:snapToGrid w:val="0"/>
                <w:highlight w:val="yellow"/>
              </w:rPr>
              <w:t>2</w:t>
            </w:r>
            <w:r w:rsidRPr="002B78B6">
              <w:rPr>
                <w:b/>
              </w:rPr>
              <w:t>, 4</w:t>
            </w:r>
          </w:p>
          <w:p w14:paraId="42CF1EAB" w14:textId="77777777" w:rsidR="004F0B66" w:rsidRPr="002B78B6" w:rsidRDefault="004F0B66" w:rsidP="00F523A7">
            <w:pPr>
              <w:pStyle w:val="TableBody"/>
              <w:rPr>
                <w:b/>
                <w:snapToGrid w:val="0"/>
              </w:rPr>
            </w:pPr>
          </w:p>
        </w:tc>
        <w:tc>
          <w:tcPr>
            <w:tcW w:w="3827" w:type="dxa"/>
          </w:tcPr>
          <w:p w14:paraId="1ED859F8" w14:textId="40A6DC7E" w:rsidR="004F0B66" w:rsidRPr="002B78B6" w:rsidRDefault="004F0B66" w:rsidP="00F523A7">
            <w:pPr>
              <w:pStyle w:val="TableBody"/>
            </w:pPr>
            <w:r w:rsidRPr="002B78B6">
              <w:rPr>
                <w:snapToGrid w:val="0"/>
              </w:rPr>
              <w:t>Client (</w:t>
            </w:r>
            <w:proofErr w:type="spellStart"/>
            <w:r>
              <w:rPr>
                <w:snapToGrid w:val="0"/>
              </w:rPr>
              <w:t>sub</w:t>
            </w:r>
            <w:r w:rsidRPr="002B78B6">
              <w:rPr>
                <w:snapToGrid w:val="0"/>
              </w:rPr>
              <w:t>session</w:t>
            </w:r>
            <w:proofErr w:type="spellEnd"/>
            <w:r w:rsidRPr="002B78B6">
              <w:rPr>
                <w:snapToGrid w:val="0"/>
              </w:rPr>
              <w:t xml:space="preserve"> </w:t>
            </w:r>
            <w:r w:rsidRPr="004F0B66">
              <w:rPr>
                <w:snapToGrid w:val="0"/>
                <w:highlight w:val="yellow"/>
              </w:rPr>
              <w:t>2</w:t>
            </w:r>
            <w:r w:rsidRPr="002B78B6">
              <w:rPr>
                <w:snapToGrid w:val="0"/>
              </w:rPr>
              <w:t>) closes the connection</w:t>
            </w:r>
          </w:p>
        </w:tc>
      </w:tr>
      <w:tr w:rsidR="004F0B66" w:rsidRPr="004B121B" w14:paraId="551632E2" w14:textId="77777777" w:rsidTr="0036097E">
        <w:tc>
          <w:tcPr>
            <w:tcW w:w="5418" w:type="dxa"/>
          </w:tcPr>
          <w:p w14:paraId="3D196BC5" w14:textId="77777777" w:rsidR="004F0B66" w:rsidRPr="00BD7394" w:rsidRDefault="004F0B66" w:rsidP="00F523A7">
            <w:pPr>
              <w:pStyle w:val="TableBody"/>
              <w:rPr>
                <w:b/>
                <w:snapToGrid w:val="0"/>
              </w:rPr>
            </w:pPr>
            <w:r w:rsidRPr="002B78B6">
              <w:rPr>
                <w:b/>
                <w:snapToGrid w:val="0"/>
              </w:rPr>
              <w:t>AT+KTCPSND=</w:t>
            </w:r>
            <w:r w:rsidRPr="004F0B66">
              <w:rPr>
                <w:b/>
                <w:snapToGrid w:val="0"/>
                <w:highlight w:val="cyan"/>
              </w:rPr>
              <w:t>3</w:t>
            </w:r>
            <w:r w:rsidRPr="002B78B6">
              <w:rPr>
                <w:b/>
                <w:snapToGrid w:val="0"/>
              </w:rPr>
              <w:t>,15</w:t>
            </w:r>
          </w:p>
        </w:tc>
        <w:tc>
          <w:tcPr>
            <w:tcW w:w="3827" w:type="dxa"/>
          </w:tcPr>
          <w:p w14:paraId="13483B43" w14:textId="77777777" w:rsidR="004F0B66" w:rsidRPr="004B121B" w:rsidRDefault="004F0B66" w:rsidP="00F523A7">
            <w:pPr>
              <w:pStyle w:val="TableBody"/>
            </w:pPr>
          </w:p>
        </w:tc>
      </w:tr>
      <w:tr w:rsidR="004F0B66" w:rsidRPr="004B121B" w14:paraId="1A07C41C" w14:textId="77777777" w:rsidTr="0036097E">
        <w:tc>
          <w:tcPr>
            <w:tcW w:w="5418" w:type="dxa"/>
          </w:tcPr>
          <w:p w14:paraId="4FAAF51F" w14:textId="77777777" w:rsidR="004F0B66" w:rsidRPr="00BD7394" w:rsidRDefault="004F0B66" w:rsidP="00F523A7">
            <w:pPr>
              <w:pStyle w:val="TableBody"/>
              <w:rPr>
                <w:b/>
                <w:snapToGrid w:val="0"/>
              </w:rPr>
            </w:pPr>
            <w:r w:rsidRPr="002B78B6">
              <w:rPr>
                <w:b/>
                <w:snapToGrid w:val="0"/>
              </w:rPr>
              <w:t>CONNECT</w:t>
            </w:r>
          </w:p>
        </w:tc>
        <w:tc>
          <w:tcPr>
            <w:tcW w:w="3827" w:type="dxa"/>
          </w:tcPr>
          <w:p w14:paraId="6C8A8B1D" w14:textId="77777777" w:rsidR="004F0B66" w:rsidRPr="004B121B" w:rsidRDefault="004F0B66" w:rsidP="00F523A7">
            <w:pPr>
              <w:pStyle w:val="TableBody"/>
            </w:pPr>
          </w:p>
        </w:tc>
      </w:tr>
      <w:tr w:rsidR="004F0B66" w:rsidRPr="004B121B" w14:paraId="33D36F0F" w14:textId="77777777" w:rsidTr="0036097E">
        <w:tc>
          <w:tcPr>
            <w:tcW w:w="5418" w:type="dxa"/>
          </w:tcPr>
          <w:p w14:paraId="77EC7023" w14:textId="77777777" w:rsidR="004F0B66" w:rsidRDefault="004F0B66" w:rsidP="00F523A7">
            <w:pPr>
              <w:pStyle w:val="TableBody"/>
              <w:rPr>
                <w:b/>
                <w:snapToGrid w:val="0"/>
              </w:rPr>
            </w:pPr>
            <w:r w:rsidRPr="002B78B6">
              <w:rPr>
                <w:b/>
                <w:snapToGrid w:val="0"/>
              </w:rPr>
              <w:t>…Date and time…</w:t>
            </w:r>
          </w:p>
          <w:p w14:paraId="7A4FC533" w14:textId="6DCA2065" w:rsidR="0036097E" w:rsidRDefault="0036097E" w:rsidP="00F523A7">
            <w:pPr>
              <w:pStyle w:val="TableBody"/>
              <w:rPr>
                <w:b/>
                <w:snapToGrid w:val="0"/>
              </w:rPr>
            </w:pPr>
            <w:r>
              <w:rPr>
                <w:b/>
                <w:snapToGrid w:val="0"/>
              </w:rPr>
              <w:t>OK</w:t>
            </w:r>
          </w:p>
          <w:p w14:paraId="36FB214B" w14:textId="1140B440" w:rsidR="0036097E" w:rsidRPr="00BD7394" w:rsidRDefault="0036097E" w:rsidP="00F523A7">
            <w:pPr>
              <w:pStyle w:val="TableBody"/>
              <w:rPr>
                <w:b/>
                <w:snapToGrid w:val="0"/>
              </w:rPr>
            </w:pPr>
          </w:p>
        </w:tc>
        <w:tc>
          <w:tcPr>
            <w:tcW w:w="3827" w:type="dxa"/>
          </w:tcPr>
          <w:p w14:paraId="5B38F9C9" w14:textId="77777777" w:rsidR="004F0B66" w:rsidRPr="00BD7394" w:rsidRDefault="004F0B66" w:rsidP="00F523A7">
            <w:pPr>
              <w:pStyle w:val="TableBody"/>
              <w:rPr>
                <w:snapToGrid w:val="0"/>
              </w:rPr>
            </w:pPr>
            <w:r w:rsidRPr="00BD7394">
              <w:rPr>
                <w:snapToGrid w:val="0"/>
              </w:rPr>
              <w:t xml:space="preserve">Data is sent to the client </w:t>
            </w:r>
          </w:p>
        </w:tc>
      </w:tr>
      <w:tr w:rsidR="0036097E" w:rsidRPr="004B121B" w14:paraId="34B1F936" w14:textId="77777777" w:rsidTr="0036097E">
        <w:tc>
          <w:tcPr>
            <w:tcW w:w="5418" w:type="dxa"/>
          </w:tcPr>
          <w:p w14:paraId="467BD8DC" w14:textId="58E35A93" w:rsidR="0036097E" w:rsidRPr="002B78B6" w:rsidRDefault="0036097E" w:rsidP="0036097E">
            <w:pPr>
              <w:pStyle w:val="TableBody"/>
              <w:rPr>
                <w:b/>
                <w:snapToGrid w:val="0"/>
              </w:rPr>
            </w:pPr>
            <w:r>
              <w:rPr>
                <w:b/>
                <w:snapToGrid w:val="0"/>
              </w:rPr>
              <w:t xml:space="preserve">+KTCP_DATA: </w:t>
            </w:r>
            <w:r w:rsidRPr="0000147B">
              <w:rPr>
                <w:b/>
                <w:snapToGrid w:val="0"/>
                <w:highlight w:val="cyan"/>
              </w:rPr>
              <w:t>3</w:t>
            </w:r>
            <w:r>
              <w:rPr>
                <w:b/>
                <w:snapToGrid w:val="0"/>
              </w:rPr>
              <w:t>,6</w:t>
            </w:r>
          </w:p>
        </w:tc>
        <w:tc>
          <w:tcPr>
            <w:tcW w:w="3827" w:type="dxa"/>
          </w:tcPr>
          <w:p w14:paraId="183B4425" w14:textId="14EE375E" w:rsidR="0036097E" w:rsidRPr="004B121B" w:rsidRDefault="0036097E" w:rsidP="0036097E">
            <w:pPr>
              <w:pStyle w:val="TableBody"/>
            </w:pPr>
            <w:r>
              <w:t>Data received from client (</w:t>
            </w:r>
            <w:proofErr w:type="spellStart"/>
            <w:r>
              <w:t>subsession</w:t>
            </w:r>
            <w:proofErr w:type="spellEnd"/>
            <w:r>
              <w:t xml:space="preserve"> </w:t>
            </w:r>
            <w:r w:rsidRPr="004F0B66">
              <w:rPr>
                <w:snapToGrid w:val="0"/>
                <w:highlight w:val="cyan"/>
              </w:rPr>
              <w:t>3</w:t>
            </w:r>
            <w:r>
              <w:t>)</w:t>
            </w:r>
          </w:p>
        </w:tc>
      </w:tr>
      <w:tr w:rsidR="0036097E" w:rsidRPr="004B121B" w14:paraId="45FED88D" w14:textId="77777777" w:rsidTr="0036097E">
        <w:tc>
          <w:tcPr>
            <w:tcW w:w="5418" w:type="dxa"/>
          </w:tcPr>
          <w:p w14:paraId="19538534" w14:textId="251694AB" w:rsidR="0036097E" w:rsidRPr="002B78B6" w:rsidRDefault="0036097E" w:rsidP="0036097E">
            <w:pPr>
              <w:pStyle w:val="TableBody"/>
              <w:rPr>
                <w:b/>
                <w:snapToGrid w:val="0"/>
              </w:rPr>
            </w:pPr>
          </w:p>
        </w:tc>
        <w:tc>
          <w:tcPr>
            <w:tcW w:w="3827" w:type="dxa"/>
          </w:tcPr>
          <w:p w14:paraId="3429E339" w14:textId="6D2E5E1A" w:rsidR="0036097E" w:rsidRPr="002B78B6" w:rsidRDefault="0036097E" w:rsidP="0036097E">
            <w:pPr>
              <w:pStyle w:val="TableBody"/>
              <w:rPr>
                <w:snapToGrid w:val="0"/>
              </w:rPr>
            </w:pPr>
          </w:p>
        </w:tc>
      </w:tr>
      <w:tr w:rsidR="0036097E" w:rsidRPr="004B121B" w14:paraId="50245D39" w14:textId="77777777" w:rsidTr="0036097E">
        <w:tc>
          <w:tcPr>
            <w:tcW w:w="5418" w:type="dxa"/>
          </w:tcPr>
          <w:p w14:paraId="5CC660B4" w14:textId="702EAFF9" w:rsidR="0036097E" w:rsidRPr="002B78B6" w:rsidRDefault="0036097E" w:rsidP="0036097E">
            <w:pPr>
              <w:pStyle w:val="TableBody"/>
              <w:rPr>
                <w:b/>
                <w:snapToGrid w:val="0"/>
              </w:rPr>
            </w:pPr>
          </w:p>
        </w:tc>
        <w:tc>
          <w:tcPr>
            <w:tcW w:w="3827" w:type="dxa"/>
          </w:tcPr>
          <w:p w14:paraId="4178BE2B" w14:textId="26DD050E" w:rsidR="0036097E" w:rsidRPr="002B78B6" w:rsidRDefault="0036097E" w:rsidP="0036097E">
            <w:pPr>
              <w:pStyle w:val="TableBody"/>
              <w:rPr>
                <w:snapToGrid w:val="0"/>
              </w:rPr>
            </w:pPr>
          </w:p>
        </w:tc>
      </w:tr>
      <w:tr w:rsidR="0036097E" w:rsidRPr="004B121B" w14:paraId="35255EF8" w14:textId="77777777" w:rsidTr="0036097E">
        <w:tc>
          <w:tcPr>
            <w:tcW w:w="5418" w:type="dxa"/>
          </w:tcPr>
          <w:p w14:paraId="48B5915B" w14:textId="734D2F91" w:rsidR="0036097E" w:rsidRPr="00BD7394" w:rsidRDefault="0036097E" w:rsidP="0036097E">
            <w:pPr>
              <w:pStyle w:val="TableBody"/>
              <w:rPr>
                <w:b/>
                <w:snapToGrid w:val="0"/>
              </w:rPr>
            </w:pPr>
            <w:r>
              <w:rPr>
                <w:b/>
                <w:snapToGrid w:val="0"/>
              </w:rPr>
              <w:lastRenderedPageBreak/>
              <w:t>AT+KTCPRCV=</w:t>
            </w:r>
            <w:r w:rsidRPr="0000147B">
              <w:rPr>
                <w:b/>
                <w:snapToGrid w:val="0"/>
                <w:highlight w:val="cyan"/>
              </w:rPr>
              <w:t>3</w:t>
            </w:r>
            <w:r>
              <w:rPr>
                <w:b/>
                <w:snapToGrid w:val="0"/>
              </w:rPr>
              <w:t>,6</w:t>
            </w:r>
          </w:p>
        </w:tc>
        <w:tc>
          <w:tcPr>
            <w:tcW w:w="3827" w:type="dxa"/>
          </w:tcPr>
          <w:p w14:paraId="789632BC" w14:textId="7326D3A5" w:rsidR="0036097E" w:rsidRPr="004B121B" w:rsidRDefault="0036097E" w:rsidP="0036097E">
            <w:pPr>
              <w:pStyle w:val="TableBody"/>
            </w:pPr>
            <w:r>
              <w:t>Read data received from client</w:t>
            </w:r>
          </w:p>
        </w:tc>
      </w:tr>
      <w:tr w:rsidR="0036097E" w:rsidRPr="004B121B" w14:paraId="4BAB532A" w14:textId="77777777" w:rsidTr="0036097E">
        <w:tc>
          <w:tcPr>
            <w:tcW w:w="5418" w:type="dxa"/>
          </w:tcPr>
          <w:p w14:paraId="75B90F8E" w14:textId="33925874" w:rsidR="0036097E" w:rsidRPr="002B78B6" w:rsidRDefault="0036097E" w:rsidP="0036097E">
            <w:pPr>
              <w:pStyle w:val="TableBody"/>
              <w:rPr>
                <w:b/>
                <w:snapToGrid w:val="0"/>
              </w:rPr>
            </w:pPr>
            <w:r>
              <w:rPr>
                <w:b/>
                <w:snapToGrid w:val="0"/>
              </w:rPr>
              <w:t>CONNECT</w:t>
            </w:r>
          </w:p>
        </w:tc>
        <w:tc>
          <w:tcPr>
            <w:tcW w:w="3827" w:type="dxa"/>
          </w:tcPr>
          <w:p w14:paraId="5796B505" w14:textId="0817BC70" w:rsidR="0036097E" w:rsidRPr="002B78B6" w:rsidRDefault="0036097E" w:rsidP="0036097E">
            <w:pPr>
              <w:pStyle w:val="TableBody"/>
              <w:rPr>
                <w:snapToGrid w:val="0"/>
              </w:rPr>
            </w:pPr>
          </w:p>
        </w:tc>
      </w:tr>
      <w:tr w:rsidR="0036097E" w:rsidRPr="004B121B" w14:paraId="7E01EC9A" w14:textId="77777777" w:rsidTr="0036097E">
        <w:tc>
          <w:tcPr>
            <w:tcW w:w="5418" w:type="dxa"/>
          </w:tcPr>
          <w:p w14:paraId="06A23DA4" w14:textId="10582931" w:rsidR="0036097E" w:rsidRPr="002B78B6" w:rsidRDefault="0036097E" w:rsidP="0036097E">
            <w:pPr>
              <w:pStyle w:val="TableBody"/>
              <w:rPr>
                <w:b/>
                <w:snapToGrid w:val="0"/>
              </w:rPr>
            </w:pPr>
            <w:r>
              <w:rPr>
                <w:b/>
                <w:snapToGrid w:val="0"/>
              </w:rPr>
              <w:t>… Data… --EOF--Pattern--</w:t>
            </w:r>
          </w:p>
        </w:tc>
        <w:tc>
          <w:tcPr>
            <w:tcW w:w="3827" w:type="dxa"/>
          </w:tcPr>
          <w:p w14:paraId="192365B7" w14:textId="77777777" w:rsidR="0036097E" w:rsidRPr="004B121B" w:rsidRDefault="0036097E" w:rsidP="0036097E">
            <w:pPr>
              <w:pStyle w:val="TableBody"/>
            </w:pPr>
          </w:p>
        </w:tc>
      </w:tr>
      <w:tr w:rsidR="0036097E" w:rsidRPr="004B121B" w14:paraId="1B44C5DA" w14:textId="77777777" w:rsidTr="0036097E">
        <w:tc>
          <w:tcPr>
            <w:tcW w:w="5418" w:type="dxa"/>
          </w:tcPr>
          <w:p w14:paraId="51763A4E" w14:textId="3866F584" w:rsidR="0036097E" w:rsidRDefault="0036097E" w:rsidP="0036097E">
            <w:pPr>
              <w:pStyle w:val="TableBody"/>
              <w:rPr>
                <w:b/>
                <w:snapToGrid w:val="0"/>
              </w:rPr>
            </w:pPr>
            <w:r>
              <w:rPr>
                <w:b/>
                <w:snapToGrid w:val="0"/>
              </w:rPr>
              <w:t>OK</w:t>
            </w:r>
          </w:p>
        </w:tc>
        <w:tc>
          <w:tcPr>
            <w:tcW w:w="3827" w:type="dxa"/>
          </w:tcPr>
          <w:p w14:paraId="3FA7967B" w14:textId="77777777" w:rsidR="0036097E" w:rsidRPr="004B121B" w:rsidRDefault="0036097E" w:rsidP="0036097E">
            <w:pPr>
              <w:pStyle w:val="TableBody"/>
            </w:pPr>
          </w:p>
        </w:tc>
      </w:tr>
      <w:tr w:rsidR="0036097E" w:rsidRPr="004B121B" w14:paraId="4EBA8A04" w14:textId="77777777" w:rsidTr="0036097E">
        <w:tc>
          <w:tcPr>
            <w:tcW w:w="5418" w:type="dxa"/>
          </w:tcPr>
          <w:p w14:paraId="7772B9C6" w14:textId="77777777" w:rsidR="0036097E" w:rsidRDefault="0036097E" w:rsidP="0036097E">
            <w:pPr>
              <w:pStyle w:val="TableBody"/>
              <w:rPr>
                <w:b/>
                <w:snapToGrid w:val="0"/>
              </w:rPr>
            </w:pPr>
          </w:p>
        </w:tc>
        <w:tc>
          <w:tcPr>
            <w:tcW w:w="3827" w:type="dxa"/>
          </w:tcPr>
          <w:p w14:paraId="074DCCE8" w14:textId="77777777" w:rsidR="0036097E" w:rsidRPr="004B121B" w:rsidRDefault="0036097E" w:rsidP="0036097E">
            <w:pPr>
              <w:pStyle w:val="TableBody"/>
            </w:pPr>
          </w:p>
        </w:tc>
      </w:tr>
      <w:tr w:rsidR="0036097E" w:rsidRPr="004B121B" w14:paraId="308CFD83" w14:textId="77777777" w:rsidTr="0036097E">
        <w:tc>
          <w:tcPr>
            <w:tcW w:w="5418" w:type="dxa"/>
          </w:tcPr>
          <w:p w14:paraId="2BE655E5" w14:textId="77777777" w:rsidR="0036097E" w:rsidRPr="002B78B6" w:rsidRDefault="0036097E" w:rsidP="0036097E">
            <w:pPr>
              <w:pStyle w:val="TableBody"/>
              <w:rPr>
                <w:b/>
                <w:snapToGrid w:val="0"/>
              </w:rPr>
            </w:pPr>
            <w:r w:rsidRPr="002B78B6">
              <w:rPr>
                <w:b/>
                <w:snapToGrid w:val="0"/>
              </w:rPr>
              <w:t>AT+KTCPCLOSE=</w:t>
            </w:r>
            <w:r w:rsidRPr="004F0B66">
              <w:rPr>
                <w:b/>
                <w:snapToGrid w:val="0"/>
                <w:highlight w:val="cyan"/>
              </w:rPr>
              <w:t>3</w:t>
            </w:r>
            <w:r w:rsidRPr="002B78B6">
              <w:rPr>
                <w:b/>
                <w:snapToGrid w:val="0"/>
              </w:rPr>
              <w:t>,1</w:t>
            </w:r>
          </w:p>
          <w:p w14:paraId="5766F407" w14:textId="3E79FAB9" w:rsidR="0036097E" w:rsidRDefault="0036097E" w:rsidP="0036097E">
            <w:pPr>
              <w:pStyle w:val="TableBody"/>
              <w:rPr>
                <w:b/>
                <w:snapToGrid w:val="0"/>
              </w:rPr>
            </w:pPr>
            <w:r w:rsidRPr="002B78B6">
              <w:rPr>
                <w:b/>
                <w:snapToGrid w:val="0"/>
              </w:rPr>
              <w:t>OK</w:t>
            </w:r>
          </w:p>
        </w:tc>
        <w:tc>
          <w:tcPr>
            <w:tcW w:w="3827" w:type="dxa"/>
          </w:tcPr>
          <w:p w14:paraId="23ACA043" w14:textId="68945E73" w:rsidR="0036097E" w:rsidRPr="004B121B" w:rsidRDefault="0036097E" w:rsidP="0036097E">
            <w:pPr>
              <w:pStyle w:val="TableBody"/>
            </w:pPr>
            <w:r w:rsidRPr="002B78B6">
              <w:rPr>
                <w:snapToGrid w:val="0"/>
              </w:rPr>
              <w:t xml:space="preserve">Close client </w:t>
            </w:r>
            <w:proofErr w:type="spellStart"/>
            <w:r>
              <w:rPr>
                <w:snapToGrid w:val="0"/>
              </w:rPr>
              <w:t>sub</w:t>
            </w:r>
            <w:r w:rsidRPr="002B78B6">
              <w:rPr>
                <w:snapToGrid w:val="0"/>
              </w:rPr>
              <w:t>session</w:t>
            </w:r>
            <w:proofErr w:type="spellEnd"/>
            <w:r w:rsidRPr="002B78B6">
              <w:rPr>
                <w:snapToGrid w:val="0"/>
              </w:rPr>
              <w:t xml:space="preserve"> </w:t>
            </w:r>
            <w:r w:rsidRPr="004F0B66">
              <w:rPr>
                <w:snapToGrid w:val="0"/>
                <w:highlight w:val="cyan"/>
              </w:rPr>
              <w:t>3</w:t>
            </w:r>
            <w:r w:rsidRPr="002B78B6">
              <w:rPr>
                <w:snapToGrid w:val="0"/>
              </w:rPr>
              <w:t xml:space="preserve"> and then </w:t>
            </w:r>
            <w:proofErr w:type="spellStart"/>
            <w:r>
              <w:rPr>
                <w:snapToGrid w:val="0"/>
              </w:rPr>
              <w:t>sub</w:t>
            </w:r>
            <w:r w:rsidRPr="002B78B6">
              <w:rPr>
                <w:snapToGrid w:val="0"/>
              </w:rPr>
              <w:t>session</w:t>
            </w:r>
            <w:proofErr w:type="spellEnd"/>
            <w:r w:rsidRPr="002B78B6">
              <w:rPr>
                <w:snapToGrid w:val="0"/>
              </w:rPr>
              <w:t xml:space="preserve"> </w:t>
            </w:r>
            <w:r w:rsidRPr="004F0B66">
              <w:rPr>
                <w:snapToGrid w:val="0"/>
                <w:highlight w:val="cyan"/>
              </w:rPr>
              <w:t>3</w:t>
            </w:r>
            <w:r w:rsidRPr="002B78B6">
              <w:rPr>
                <w:snapToGrid w:val="0"/>
              </w:rPr>
              <w:t xml:space="preserve"> is deleted automatically</w:t>
            </w:r>
          </w:p>
        </w:tc>
      </w:tr>
      <w:tr w:rsidR="0036097E" w:rsidRPr="004B121B" w14:paraId="7FF35158" w14:textId="77777777" w:rsidTr="0036097E">
        <w:tc>
          <w:tcPr>
            <w:tcW w:w="5418" w:type="dxa"/>
          </w:tcPr>
          <w:p w14:paraId="06AD02FF" w14:textId="348498D4" w:rsidR="0036097E" w:rsidRPr="002B78B6" w:rsidRDefault="0036097E" w:rsidP="0036097E">
            <w:pPr>
              <w:rPr>
                <w:b/>
                <w:snapToGrid w:val="0"/>
              </w:rPr>
            </w:pPr>
            <w:r w:rsidRPr="002B78B6">
              <w:rPr>
                <w:b/>
                <w:snapToGrid w:val="0"/>
              </w:rPr>
              <w:t>AT+KTCPCLOSE=</w:t>
            </w:r>
            <w:r w:rsidRPr="004F0B66">
              <w:rPr>
                <w:b/>
                <w:snapToGrid w:val="0"/>
                <w:highlight w:val="green"/>
              </w:rPr>
              <w:t>1</w:t>
            </w:r>
            <w:r w:rsidRPr="002B78B6">
              <w:rPr>
                <w:b/>
                <w:snapToGrid w:val="0"/>
              </w:rPr>
              <w:t>,1</w:t>
            </w:r>
          </w:p>
        </w:tc>
        <w:tc>
          <w:tcPr>
            <w:tcW w:w="3827" w:type="dxa"/>
          </w:tcPr>
          <w:p w14:paraId="36589906" w14:textId="5DE7BA3B" w:rsidR="0036097E" w:rsidRPr="002B78B6" w:rsidRDefault="0036097E" w:rsidP="0036097E">
            <w:pPr>
              <w:pStyle w:val="TableBody"/>
              <w:rPr>
                <w:snapToGrid w:val="0"/>
              </w:rPr>
            </w:pPr>
            <w:r w:rsidRPr="002B78B6">
              <w:rPr>
                <w:snapToGrid w:val="0"/>
              </w:rPr>
              <w:t xml:space="preserve">Close server session </w:t>
            </w:r>
            <w:r w:rsidRPr="004F0B66">
              <w:rPr>
                <w:snapToGrid w:val="0"/>
                <w:highlight w:val="green"/>
              </w:rPr>
              <w:t>1</w:t>
            </w:r>
          </w:p>
        </w:tc>
      </w:tr>
      <w:tr w:rsidR="0036097E" w:rsidRPr="004B121B" w14:paraId="2A08DB7E" w14:textId="77777777" w:rsidTr="0036097E">
        <w:tc>
          <w:tcPr>
            <w:tcW w:w="5418" w:type="dxa"/>
          </w:tcPr>
          <w:p w14:paraId="30D938A2" w14:textId="77777777" w:rsidR="0036097E" w:rsidRPr="002B78B6" w:rsidRDefault="0036097E" w:rsidP="0036097E">
            <w:pPr>
              <w:pStyle w:val="TableBody"/>
              <w:rPr>
                <w:b/>
                <w:snapToGrid w:val="0"/>
              </w:rPr>
            </w:pPr>
            <w:r w:rsidRPr="002B78B6">
              <w:rPr>
                <w:b/>
                <w:snapToGrid w:val="0"/>
              </w:rPr>
              <w:t>OK</w:t>
            </w:r>
          </w:p>
          <w:p w14:paraId="3A30D86C" w14:textId="77777777" w:rsidR="0036097E" w:rsidRPr="002B78B6" w:rsidRDefault="0036097E" w:rsidP="0036097E">
            <w:pPr>
              <w:rPr>
                <w:b/>
                <w:snapToGrid w:val="0"/>
              </w:rPr>
            </w:pPr>
          </w:p>
        </w:tc>
        <w:tc>
          <w:tcPr>
            <w:tcW w:w="3827" w:type="dxa"/>
          </w:tcPr>
          <w:p w14:paraId="7EEB7588" w14:textId="77777777" w:rsidR="0036097E" w:rsidRPr="002B78B6" w:rsidRDefault="0036097E" w:rsidP="0036097E">
            <w:pPr>
              <w:pStyle w:val="TableBody"/>
              <w:rPr>
                <w:snapToGrid w:val="0"/>
              </w:rPr>
            </w:pPr>
          </w:p>
        </w:tc>
      </w:tr>
      <w:tr w:rsidR="0036097E" w:rsidRPr="004B121B" w14:paraId="5D289ACE" w14:textId="77777777" w:rsidTr="0036097E">
        <w:tc>
          <w:tcPr>
            <w:tcW w:w="5418" w:type="dxa"/>
          </w:tcPr>
          <w:p w14:paraId="50922800" w14:textId="79C7BC81" w:rsidR="0036097E" w:rsidRPr="002B78B6" w:rsidRDefault="0036097E" w:rsidP="0036097E">
            <w:pPr>
              <w:rPr>
                <w:b/>
                <w:snapToGrid w:val="0"/>
              </w:rPr>
            </w:pPr>
            <w:r w:rsidRPr="002B78B6">
              <w:rPr>
                <w:b/>
                <w:snapToGrid w:val="0"/>
              </w:rPr>
              <w:t>AT+KTCPDEL=</w:t>
            </w:r>
            <w:r w:rsidRPr="004F0B66">
              <w:rPr>
                <w:b/>
                <w:snapToGrid w:val="0"/>
                <w:highlight w:val="green"/>
              </w:rPr>
              <w:t>1</w:t>
            </w:r>
          </w:p>
        </w:tc>
        <w:tc>
          <w:tcPr>
            <w:tcW w:w="3827" w:type="dxa"/>
          </w:tcPr>
          <w:p w14:paraId="12157B51" w14:textId="7E97A1BD" w:rsidR="0036097E" w:rsidRPr="002B78B6" w:rsidRDefault="0036097E" w:rsidP="0036097E">
            <w:pPr>
              <w:pStyle w:val="TableBody"/>
              <w:rPr>
                <w:snapToGrid w:val="0"/>
              </w:rPr>
            </w:pPr>
            <w:r w:rsidRPr="002B78B6">
              <w:rPr>
                <w:snapToGrid w:val="0"/>
              </w:rPr>
              <w:t xml:space="preserve">Delete session </w:t>
            </w:r>
            <w:r w:rsidRPr="004F0B66">
              <w:rPr>
                <w:snapToGrid w:val="0"/>
                <w:highlight w:val="green"/>
              </w:rPr>
              <w:t>1</w:t>
            </w:r>
          </w:p>
        </w:tc>
      </w:tr>
      <w:tr w:rsidR="0036097E" w:rsidRPr="004B121B" w14:paraId="4377382E" w14:textId="77777777" w:rsidTr="0036097E">
        <w:tc>
          <w:tcPr>
            <w:tcW w:w="5418" w:type="dxa"/>
          </w:tcPr>
          <w:p w14:paraId="6FAD5AA0" w14:textId="4FB30B89" w:rsidR="0036097E" w:rsidRPr="002B78B6" w:rsidRDefault="0036097E" w:rsidP="0036097E">
            <w:pPr>
              <w:rPr>
                <w:b/>
                <w:snapToGrid w:val="0"/>
              </w:rPr>
            </w:pPr>
            <w:r w:rsidRPr="002B78B6">
              <w:rPr>
                <w:b/>
                <w:snapToGrid w:val="0"/>
              </w:rPr>
              <w:t>OK</w:t>
            </w:r>
          </w:p>
        </w:tc>
        <w:tc>
          <w:tcPr>
            <w:tcW w:w="3827" w:type="dxa"/>
          </w:tcPr>
          <w:p w14:paraId="687AA0C9" w14:textId="77777777" w:rsidR="0036097E" w:rsidRPr="002B78B6" w:rsidRDefault="0036097E" w:rsidP="0036097E">
            <w:pPr>
              <w:pStyle w:val="TableBody"/>
              <w:rPr>
                <w:snapToGrid w:val="0"/>
              </w:rPr>
            </w:pPr>
          </w:p>
        </w:tc>
      </w:tr>
    </w:tbl>
    <w:p w14:paraId="6B5C9D3D" w14:textId="2D03ACB0" w:rsidR="006530E6" w:rsidRDefault="006530E6" w:rsidP="006530E6">
      <w:pPr>
        <w:pStyle w:val="Heading3"/>
      </w:pPr>
      <w:bookmarkStart w:id="641" w:name="_Toc511294419"/>
      <w:r w:rsidRPr="00AE67EA">
        <w:t xml:space="preserve">Polling for the </w:t>
      </w:r>
      <w:r>
        <w:t>S</w:t>
      </w:r>
      <w:r w:rsidRPr="00AE67EA">
        <w:t xml:space="preserve">tatus of a </w:t>
      </w:r>
      <w:bookmarkEnd w:id="636"/>
      <w:bookmarkEnd w:id="637"/>
      <w:bookmarkEnd w:id="638"/>
      <w:bookmarkEnd w:id="639"/>
      <w:r>
        <w:t>S</w:t>
      </w:r>
      <w:r w:rsidRPr="00AE67EA">
        <w:t>ocket</w:t>
      </w:r>
      <w:bookmarkEnd w:id="640"/>
      <w:bookmarkEnd w:id="641"/>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6530E6" w:rsidRPr="00C357AB" w14:paraId="55F3664C" w14:textId="77777777" w:rsidTr="00F523A7">
        <w:tc>
          <w:tcPr>
            <w:tcW w:w="5418" w:type="dxa"/>
          </w:tcPr>
          <w:p w14:paraId="5B091F33" w14:textId="77777777" w:rsidR="006530E6" w:rsidRPr="008D2416" w:rsidRDefault="006530E6" w:rsidP="00F523A7">
            <w:pPr>
              <w:pStyle w:val="TableBody"/>
              <w:spacing w:before="30" w:after="30"/>
              <w:rPr>
                <w:b/>
                <w:snapToGrid w:val="0"/>
                <w:szCs w:val="18"/>
              </w:rPr>
            </w:pPr>
            <w:r w:rsidRPr="008D2416">
              <w:rPr>
                <w:b/>
                <w:snapToGrid w:val="0"/>
                <w:szCs w:val="18"/>
              </w:rPr>
              <w:t>AT&amp;K3</w:t>
            </w:r>
          </w:p>
        </w:tc>
        <w:tc>
          <w:tcPr>
            <w:tcW w:w="3577" w:type="dxa"/>
          </w:tcPr>
          <w:p w14:paraId="07FED30E" w14:textId="77777777" w:rsidR="006530E6" w:rsidRPr="008D2416" w:rsidRDefault="006530E6" w:rsidP="00F523A7">
            <w:pPr>
              <w:pStyle w:val="TableBody"/>
              <w:spacing w:before="30" w:after="30"/>
              <w:rPr>
                <w:snapToGrid w:val="0"/>
                <w:szCs w:val="18"/>
              </w:rPr>
            </w:pPr>
            <w:r w:rsidRPr="008D2416">
              <w:rPr>
                <w:snapToGrid w:val="0"/>
                <w:szCs w:val="18"/>
              </w:rPr>
              <w:t>Hardware flow control activation</w:t>
            </w:r>
          </w:p>
        </w:tc>
      </w:tr>
      <w:tr w:rsidR="006530E6" w:rsidRPr="00C357AB" w14:paraId="645FAEF2" w14:textId="77777777" w:rsidTr="00F523A7">
        <w:tc>
          <w:tcPr>
            <w:tcW w:w="5418" w:type="dxa"/>
          </w:tcPr>
          <w:p w14:paraId="75A863DF" w14:textId="77777777" w:rsidR="006530E6" w:rsidRDefault="006530E6" w:rsidP="00F523A7">
            <w:pPr>
              <w:pStyle w:val="TableBody"/>
              <w:spacing w:before="30" w:after="30"/>
              <w:rPr>
                <w:b/>
                <w:snapToGrid w:val="0"/>
                <w:szCs w:val="18"/>
              </w:rPr>
            </w:pPr>
            <w:r w:rsidRPr="008D2416">
              <w:rPr>
                <w:b/>
                <w:snapToGrid w:val="0"/>
                <w:szCs w:val="18"/>
              </w:rPr>
              <w:t>OK</w:t>
            </w:r>
          </w:p>
          <w:p w14:paraId="580C624A" w14:textId="77777777" w:rsidR="006530E6" w:rsidRPr="008D2416" w:rsidRDefault="006530E6" w:rsidP="00F523A7">
            <w:pPr>
              <w:pStyle w:val="TableBody"/>
              <w:spacing w:before="30" w:after="30"/>
              <w:rPr>
                <w:b/>
                <w:snapToGrid w:val="0"/>
                <w:szCs w:val="18"/>
              </w:rPr>
            </w:pPr>
          </w:p>
        </w:tc>
        <w:tc>
          <w:tcPr>
            <w:tcW w:w="3577" w:type="dxa"/>
          </w:tcPr>
          <w:p w14:paraId="6E238985" w14:textId="77777777" w:rsidR="006530E6" w:rsidRPr="00C357AB" w:rsidRDefault="006530E6" w:rsidP="00F523A7">
            <w:pPr>
              <w:pStyle w:val="TableBody"/>
            </w:pPr>
          </w:p>
        </w:tc>
      </w:tr>
      <w:tr w:rsidR="006530E6" w:rsidRPr="00C357AB" w14:paraId="56485C9C" w14:textId="77777777" w:rsidTr="00F523A7">
        <w:tc>
          <w:tcPr>
            <w:tcW w:w="5418" w:type="dxa"/>
          </w:tcPr>
          <w:p w14:paraId="45C76F07" w14:textId="77777777" w:rsidR="006530E6" w:rsidRPr="008D2416" w:rsidRDefault="006530E6" w:rsidP="00F523A7">
            <w:pPr>
              <w:pStyle w:val="TableBody"/>
              <w:spacing w:before="30" w:after="30"/>
              <w:rPr>
                <w:b/>
                <w:snapToGrid w:val="0"/>
                <w:szCs w:val="18"/>
              </w:rPr>
            </w:pPr>
            <w:r w:rsidRPr="008D2416">
              <w:rPr>
                <w:b/>
                <w:snapToGrid w:val="0"/>
                <w:szCs w:val="18"/>
              </w:rPr>
              <w:t>AT+KCNXCFG=1,"GPRS","APN","log","password","0.0.0.0","0.0.0.0","0.0.0.0"</w:t>
            </w:r>
          </w:p>
        </w:tc>
        <w:tc>
          <w:tcPr>
            <w:tcW w:w="3577" w:type="dxa"/>
          </w:tcPr>
          <w:p w14:paraId="0EFB35B7" w14:textId="77777777" w:rsidR="006530E6" w:rsidRPr="008D2416" w:rsidRDefault="006530E6" w:rsidP="00F523A7">
            <w:pPr>
              <w:pStyle w:val="TableBody"/>
              <w:spacing w:before="30" w:after="30"/>
              <w:rPr>
                <w:snapToGrid w:val="0"/>
                <w:szCs w:val="18"/>
              </w:rPr>
            </w:pPr>
            <w:r w:rsidRPr="008D2416">
              <w:rPr>
                <w:snapToGrid w:val="0"/>
                <w:szCs w:val="18"/>
              </w:rPr>
              <w:t>Set GPRS parameters (APN, login, password)</w:t>
            </w:r>
          </w:p>
        </w:tc>
      </w:tr>
      <w:tr w:rsidR="006530E6" w:rsidRPr="00C357AB" w14:paraId="411D3E51" w14:textId="77777777" w:rsidTr="00F523A7">
        <w:tc>
          <w:tcPr>
            <w:tcW w:w="5418" w:type="dxa"/>
          </w:tcPr>
          <w:p w14:paraId="3115B02E" w14:textId="77777777" w:rsidR="006530E6" w:rsidRDefault="006530E6" w:rsidP="00F523A7">
            <w:pPr>
              <w:pStyle w:val="TableBody"/>
              <w:spacing w:before="30" w:after="30"/>
              <w:rPr>
                <w:b/>
                <w:snapToGrid w:val="0"/>
                <w:szCs w:val="18"/>
              </w:rPr>
            </w:pPr>
            <w:r w:rsidRPr="008D2416">
              <w:rPr>
                <w:b/>
                <w:snapToGrid w:val="0"/>
                <w:szCs w:val="18"/>
              </w:rPr>
              <w:t>OK</w:t>
            </w:r>
          </w:p>
          <w:p w14:paraId="28149095" w14:textId="77777777" w:rsidR="006530E6" w:rsidRPr="008D2416" w:rsidRDefault="006530E6" w:rsidP="00F523A7">
            <w:pPr>
              <w:pStyle w:val="TableBody"/>
              <w:spacing w:before="30" w:after="30"/>
              <w:rPr>
                <w:b/>
                <w:snapToGrid w:val="0"/>
                <w:szCs w:val="18"/>
              </w:rPr>
            </w:pPr>
          </w:p>
        </w:tc>
        <w:tc>
          <w:tcPr>
            <w:tcW w:w="3577" w:type="dxa"/>
          </w:tcPr>
          <w:p w14:paraId="37FB5CA0" w14:textId="77777777" w:rsidR="006530E6" w:rsidRPr="00C357AB" w:rsidRDefault="006530E6" w:rsidP="00F523A7">
            <w:pPr>
              <w:pStyle w:val="TableBody"/>
            </w:pPr>
          </w:p>
        </w:tc>
      </w:tr>
      <w:tr w:rsidR="006530E6" w:rsidRPr="00C357AB" w14:paraId="1E7F663C" w14:textId="77777777" w:rsidTr="00F523A7">
        <w:tc>
          <w:tcPr>
            <w:tcW w:w="5418" w:type="dxa"/>
          </w:tcPr>
          <w:p w14:paraId="19EC7B40" w14:textId="77777777" w:rsidR="006530E6" w:rsidRPr="00C357AB" w:rsidRDefault="006530E6" w:rsidP="00F523A7">
            <w:pPr>
              <w:pStyle w:val="TableBody"/>
              <w:rPr>
                <w:b/>
              </w:rPr>
            </w:pPr>
            <w:r w:rsidRPr="008D2416">
              <w:rPr>
                <w:b/>
                <w:snapToGrid w:val="0"/>
                <w:szCs w:val="18"/>
              </w:rPr>
              <w:t xml:space="preserve">AT+KTCPCFG=1,0,"www.google.com",80   </w:t>
            </w:r>
          </w:p>
        </w:tc>
        <w:tc>
          <w:tcPr>
            <w:tcW w:w="3577" w:type="dxa"/>
          </w:tcPr>
          <w:p w14:paraId="20410737" w14:textId="77777777" w:rsidR="006530E6" w:rsidRPr="008D2416" w:rsidRDefault="006530E6" w:rsidP="00F523A7">
            <w:pPr>
              <w:pStyle w:val="TableBody"/>
              <w:spacing w:before="30" w:after="30"/>
              <w:rPr>
                <w:snapToGrid w:val="0"/>
                <w:szCs w:val="18"/>
              </w:rPr>
            </w:pPr>
            <w:r w:rsidRPr="008D2416">
              <w:rPr>
                <w:snapToGrid w:val="0"/>
                <w:szCs w:val="18"/>
              </w:rPr>
              <w:t>Set TCP Server address and port number</w:t>
            </w:r>
          </w:p>
          <w:p w14:paraId="79BE8EF6" w14:textId="77777777" w:rsidR="006530E6" w:rsidRPr="008D2416" w:rsidRDefault="006530E6" w:rsidP="00F523A7">
            <w:pPr>
              <w:pStyle w:val="TableBody"/>
              <w:spacing w:before="30" w:after="30"/>
              <w:rPr>
                <w:snapToGrid w:val="0"/>
                <w:szCs w:val="18"/>
              </w:rPr>
            </w:pPr>
            <w:r w:rsidRPr="008D2416">
              <w:rPr>
                <w:snapToGrid w:val="0"/>
                <w:szCs w:val="18"/>
              </w:rPr>
              <w:t>Returns the session ID</w:t>
            </w:r>
          </w:p>
        </w:tc>
      </w:tr>
      <w:tr w:rsidR="006530E6" w:rsidRPr="00C357AB" w14:paraId="3D813340" w14:textId="77777777" w:rsidTr="00F523A7">
        <w:tc>
          <w:tcPr>
            <w:tcW w:w="5418" w:type="dxa"/>
          </w:tcPr>
          <w:p w14:paraId="1881D0CF" w14:textId="77777777" w:rsidR="006530E6" w:rsidRPr="008D2416" w:rsidRDefault="006530E6" w:rsidP="00F523A7">
            <w:pPr>
              <w:pStyle w:val="TableBody"/>
              <w:spacing w:before="30" w:after="30"/>
              <w:rPr>
                <w:b/>
                <w:snapToGrid w:val="0"/>
                <w:szCs w:val="18"/>
              </w:rPr>
            </w:pPr>
            <w:r w:rsidRPr="008D2416">
              <w:rPr>
                <w:b/>
                <w:snapToGrid w:val="0"/>
                <w:szCs w:val="18"/>
              </w:rPr>
              <w:t>+KTCPCFG: 1</w:t>
            </w:r>
          </w:p>
        </w:tc>
        <w:tc>
          <w:tcPr>
            <w:tcW w:w="3577" w:type="dxa"/>
          </w:tcPr>
          <w:p w14:paraId="473453D7" w14:textId="77777777" w:rsidR="006530E6" w:rsidRPr="00C357AB" w:rsidRDefault="006530E6" w:rsidP="00F523A7">
            <w:pPr>
              <w:pStyle w:val="TableBody"/>
            </w:pPr>
          </w:p>
        </w:tc>
      </w:tr>
      <w:tr w:rsidR="006530E6" w:rsidRPr="00C357AB" w14:paraId="243D3A3A" w14:textId="77777777" w:rsidTr="00F523A7">
        <w:tc>
          <w:tcPr>
            <w:tcW w:w="5418" w:type="dxa"/>
          </w:tcPr>
          <w:p w14:paraId="2097F76B" w14:textId="77777777" w:rsidR="006530E6" w:rsidRDefault="006530E6" w:rsidP="00F523A7">
            <w:pPr>
              <w:pStyle w:val="TableBody"/>
              <w:spacing w:before="30" w:after="30"/>
              <w:rPr>
                <w:b/>
                <w:snapToGrid w:val="0"/>
                <w:szCs w:val="18"/>
              </w:rPr>
            </w:pPr>
            <w:r w:rsidRPr="008D2416">
              <w:rPr>
                <w:b/>
                <w:snapToGrid w:val="0"/>
                <w:szCs w:val="18"/>
              </w:rPr>
              <w:t>OK</w:t>
            </w:r>
          </w:p>
          <w:p w14:paraId="00FB7D32" w14:textId="77777777" w:rsidR="006530E6" w:rsidRPr="008D2416" w:rsidRDefault="006530E6" w:rsidP="00F523A7">
            <w:pPr>
              <w:pStyle w:val="TableBody"/>
              <w:spacing w:before="30" w:after="30"/>
              <w:rPr>
                <w:b/>
                <w:snapToGrid w:val="0"/>
                <w:szCs w:val="18"/>
              </w:rPr>
            </w:pPr>
          </w:p>
        </w:tc>
        <w:tc>
          <w:tcPr>
            <w:tcW w:w="3577" w:type="dxa"/>
          </w:tcPr>
          <w:p w14:paraId="4AFE98EB" w14:textId="77777777" w:rsidR="006530E6" w:rsidRPr="00C357AB" w:rsidRDefault="006530E6" w:rsidP="00F523A7">
            <w:pPr>
              <w:pStyle w:val="TableBody"/>
            </w:pPr>
          </w:p>
        </w:tc>
      </w:tr>
      <w:tr w:rsidR="006530E6" w:rsidRPr="00C357AB" w14:paraId="208A7A60" w14:textId="77777777" w:rsidTr="00F523A7">
        <w:tc>
          <w:tcPr>
            <w:tcW w:w="5418" w:type="dxa"/>
          </w:tcPr>
          <w:p w14:paraId="5BEF939E" w14:textId="77777777" w:rsidR="006530E6" w:rsidRPr="008D2416" w:rsidRDefault="006530E6" w:rsidP="00F523A7">
            <w:pPr>
              <w:pStyle w:val="TableBody"/>
              <w:spacing w:before="30" w:after="30"/>
              <w:rPr>
                <w:b/>
                <w:snapToGrid w:val="0"/>
                <w:szCs w:val="18"/>
              </w:rPr>
            </w:pPr>
            <w:r w:rsidRPr="008D2416">
              <w:rPr>
                <w:b/>
                <w:snapToGrid w:val="0"/>
                <w:szCs w:val="18"/>
              </w:rPr>
              <w:t>AT+KURCCFG="TCP",0</w:t>
            </w:r>
          </w:p>
        </w:tc>
        <w:tc>
          <w:tcPr>
            <w:tcW w:w="3577" w:type="dxa"/>
          </w:tcPr>
          <w:p w14:paraId="10FEF85B" w14:textId="77777777" w:rsidR="006530E6" w:rsidRPr="008D2416" w:rsidRDefault="006530E6" w:rsidP="00F523A7">
            <w:pPr>
              <w:pStyle w:val="TableBody"/>
              <w:spacing w:before="30" w:after="30"/>
              <w:rPr>
                <w:snapToGrid w:val="0"/>
                <w:szCs w:val="18"/>
              </w:rPr>
            </w:pPr>
            <w:r w:rsidRPr="008D2416">
              <w:rPr>
                <w:snapToGrid w:val="0"/>
                <w:szCs w:val="18"/>
              </w:rPr>
              <w:t>Disable TCP unsolicited messages</w:t>
            </w:r>
          </w:p>
        </w:tc>
      </w:tr>
      <w:tr w:rsidR="006530E6" w:rsidRPr="00C357AB" w14:paraId="68B977B7" w14:textId="77777777" w:rsidTr="00F523A7">
        <w:tc>
          <w:tcPr>
            <w:tcW w:w="5418" w:type="dxa"/>
          </w:tcPr>
          <w:p w14:paraId="7B857B01" w14:textId="77777777" w:rsidR="006530E6" w:rsidRDefault="006530E6" w:rsidP="00F523A7">
            <w:pPr>
              <w:pStyle w:val="TableBody"/>
              <w:spacing w:before="30" w:after="30"/>
              <w:rPr>
                <w:b/>
                <w:snapToGrid w:val="0"/>
                <w:szCs w:val="18"/>
              </w:rPr>
            </w:pPr>
            <w:r w:rsidRPr="008D2416">
              <w:rPr>
                <w:b/>
                <w:snapToGrid w:val="0"/>
                <w:szCs w:val="18"/>
              </w:rPr>
              <w:t>OK</w:t>
            </w:r>
          </w:p>
          <w:p w14:paraId="4ACCD62A" w14:textId="77777777" w:rsidR="006530E6" w:rsidRPr="008D2416" w:rsidRDefault="006530E6" w:rsidP="00F523A7">
            <w:pPr>
              <w:pStyle w:val="TableBody"/>
              <w:spacing w:before="30" w:after="30"/>
              <w:rPr>
                <w:b/>
                <w:snapToGrid w:val="0"/>
                <w:szCs w:val="18"/>
              </w:rPr>
            </w:pPr>
          </w:p>
        </w:tc>
        <w:tc>
          <w:tcPr>
            <w:tcW w:w="3577" w:type="dxa"/>
          </w:tcPr>
          <w:p w14:paraId="2F40EC64" w14:textId="77777777" w:rsidR="006530E6" w:rsidRPr="00C357AB" w:rsidRDefault="006530E6" w:rsidP="00F523A7">
            <w:pPr>
              <w:pStyle w:val="TableBody"/>
            </w:pPr>
          </w:p>
        </w:tc>
      </w:tr>
      <w:tr w:rsidR="006530E6" w:rsidRPr="00C357AB" w14:paraId="4D3516DD" w14:textId="77777777" w:rsidTr="00F523A7">
        <w:tc>
          <w:tcPr>
            <w:tcW w:w="5418" w:type="dxa"/>
          </w:tcPr>
          <w:p w14:paraId="2E329AF2" w14:textId="77777777" w:rsidR="006530E6" w:rsidRPr="008D2416" w:rsidRDefault="006530E6" w:rsidP="00F523A7">
            <w:pPr>
              <w:pStyle w:val="TableBody"/>
              <w:spacing w:before="30" w:after="30"/>
              <w:rPr>
                <w:b/>
                <w:snapToGrid w:val="0"/>
                <w:szCs w:val="18"/>
              </w:rPr>
            </w:pPr>
            <w:r w:rsidRPr="008D2416">
              <w:rPr>
                <w:b/>
                <w:snapToGrid w:val="0"/>
                <w:szCs w:val="18"/>
              </w:rPr>
              <w:t>AT+KTCPCNX=1</w:t>
            </w:r>
          </w:p>
        </w:tc>
        <w:tc>
          <w:tcPr>
            <w:tcW w:w="3577" w:type="dxa"/>
          </w:tcPr>
          <w:p w14:paraId="666F0C3B" w14:textId="77777777" w:rsidR="006530E6" w:rsidRPr="008D2416" w:rsidRDefault="006530E6" w:rsidP="00F523A7">
            <w:pPr>
              <w:pStyle w:val="TableBody"/>
              <w:spacing w:before="30" w:after="30"/>
              <w:rPr>
                <w:snapToGrid w:val="0"/>
                <w:szCs w:val="18"/>
              </w:rPr>
            </w:pPr>
            <w:r w:rsidRPr="008D2416">
              <w:rPr>
                <w:snapToGrid w:val="0"/>
                <w:szCs w:val="18"/>
              </w:rPr>
              <w:t>Initiate the connection, use session 1</w:t>
            </w:r>
          </w:p>
        </w:tc>
      </w:tr>
      <w:tr w:rsidR="006530E6" w:rsidRPr="00C357AB" w14:paraId="2D26FE14" w14:textId="77777777" w:rsidTr="00F523A7">
        <w:tc>
          <w:tcPr>
            <w:tcW w:w="5418" w:type="dxa"/>
          </w:tcPr>
          <w:p w14:paraId="08BAF78D" w14:textId="77777777" w:rsidR="006530E6" w:rsidRDefault="006530E6" w:rsidP="00F523A7">
            <w:pPr>
              <w:pStyle w:val="TableBody"/>
              <w:spacing w:before="30" w:after="30"/>
              <w:rPr>
                <w:b/>
                <w:snapToGrid w:val="0"/>
                <w:szCs w:val="18"/>
              </w:rPr>
            </w:pPr>
            <w:r w:rsidRPr="008D2416">
              <w:rPr>
                <w:b/>
                <w:snapToGrid w:val="0"/>
                <w:szCs w:val="18"/>
              </w:rPr>
              <w:t>OK</w:t>
            </w:r>
          </w:p>
          <w:p w14:paraId="07B798D8" w14:textId="77777777" w:rsidR="006530E6" w:rsidRPr="008D2416" w:rsidRDefault="006530E6" w:rsidP="00F523A7">
            <w:pPr>
              <w:pStyle w:val="TableBody"/>
              <w:spacing w:before="30" w:after="30"/>
              <w:rPr>
                <w:b/>
                <w:snapToGrid w:val="0"/>
                <w:szCs w:val="18"/>
              </w:rPr>
            </w:pPr>
          </w:p>
        </w:tc>
        <w:tc>
          <w:tcPr>
            <w:tcW w:w="3577" w:type="dxa"/>
          </w:tcPr>
          <w:p w14:paraId="296F47EC" w14:textId="77777777" w:rsidR="006530E6" w:rsidRPr="00C357AB" w:rsidRDefault="006530E6" w:rsidP="00F523A7">
            <w:pPr>
              <w:pStyle w:val="TableBody"/>
            </w:pPr>
          </w:p>
        </w:tc>
      </w:tr>
      <w:tr w:rsidR="006530E6" w:rsidRPr="00C357AB" w14:paraId="6F39544D" w14:textId="77777777" w:rsidTr="00F523A7">
        <w:tc>
          <w:tcPr>
            <w:tcW w:w="5418" w:type="dxa"/>
          </w:tcPr>
          <w:p w14:paraId="4BEE1AD5" w14:textId="77777777" w:rsidR="006530E6" w:rsidRPr="008D2416" w:rsidRDefault="006530E6" w:rsidP="00F523A7">
            <w:pPr>
              <w:pStyle w:val="TableBody"/>
              <w:spacing w:before="30" w:after="30"/>
              <w:rPr>
                <w:b/>
                <w:snapToGrid w:val="0"/>
                <w:szCs w:val="18"/>
              </w:rPr>
            </w:pPr>
            <w:r w:rsidRPr="008D2416">
              <w:rPr>
                <w:b/>
                <w:snapToGrid w:val="0"/>
                <w:szCs w:val="18"/>
              </w:rPr>
              <w:t>AT+KTCPSTAT=1</w:t>
            </w:r>
          </w:p>
        </w:tc>
        <w:tc>
          <w:tcPr>
            <w:tcW w:w="3577" w:type="dxa"/>
          </w:tcPr>
          <w:p w14:paraId="088847DB" w14:textId="77777777" w:rsidR="006530E6" w:rsidRPr="008D2416" w:rsidRDefault="006530E6" w:rsidP="00F523A7">
            <w:pPr>
              <w:pStyle w:val="TableBody"/>
              <w:spacing w:before="30" w:after="30"/>
              <w:rPr>
                <w:snapToGrid w:val="0"/>
                <w:szCs w:val="18"/>
              </w:rPr>
            </w:pPr>
            <w:r w:rsidRPr="008D2416">
              <w:rPr>
                <w:snapToGrid w:val="0"/>
                <w:szCs w:val="18"/>
              </w:rPr>
              <w:t xml:space="preserve">Poll the </w:t>
            </w:r>
            <w:proofErr w:type="gramStart"/>
            <w:r w:rsidRPr="008D2416">
              <w:rPr>
                <w:snapToGrid w:val="0"/>
                <w:szCs w:val="18"/>
              </w:rPr>
              <w:t>connection  status</w:t>
            </w:r>
            <w:proofErr w:type="gramEnd"/>
          </w:p>
        </w:tc>
      </w:tr>
      <w:tr w:rsidR="006530E6" w:rsidRPr="00C357AB" w14:paraId="683E8F34" w14:textId="77777777" w:rsidTr="00F523A7">
        <w:tc>
          <w:tcPr>
            <w:tcW w:w="5418" w:type="dxa"/>
          </w:tcPr>
          <w:p w14:paraId="05641393" w14:textId="77777777" w:rsidR="006530E6" w:rsidRPr="008D2416" w:rsidRDefault="006530E6" w:rsidP="00F523A7">
            <w:pPr>
              <w:pStyle w:val="TableBody"/>
              <w:spacing w:before="30" w:after="30"/>
              <w:rPr>
                <w:b/>
                <w:szCs w:val="18"/>
              </w:rPr>
            </w:pPr>
            <w:r w:rsidRPr="008D2416">
              <w:rPr>
                <w:b/>
                <w:szCs w:val="18"/>
              </w:rPr>
              <w:t>+</w:t>
            </w:r>
            <w:proofErr w:type="gramStart"/>
            <w:r w:rsidRPr="008D2416">
              <w:rPr>
                <w:b/>
                <w:szCs w:val="18"/>
              </w:rPr>
              <w:t>KTCPSTAT :</w:t>
            </w:r>
            <w:proofErr w:type="gramEnd"/>
            <w:r w:rsidRPr="008D2416">
              <w:rPr>
                <w:b/>
                <w:szCs w:val="18"/>
              </w:rPr>
              <w:t xml:space="preserve"> 3,-1,0,0</w:t>
            </w:r>
          </w:p>
        </w:tc>
        <w:tc>
          <w:tcPr>
            <w:tcW w:w="3577" w:type="dxa"/>
          </w:tcPr>
          <w:p w14:paraId="6B4F9CC8" w14:textId="77777777" w:rsidR="006530E6" w:rsidRPr="008D2416" w:rsidRDefault="006530E6" w:rsidP="00F523A7">
            <w:pPr>
              <w:pStyle w:val="TableBody"/>
              <w:spacing w:before="30" w:after="30"/>
              <w:rPr>
                <w:snapToGrid w:val="0"/>
                <w:szCs w:val="18"/>
              </w:rPr>
            </w:pPr>
            <w:r w:rsidRPr="008D2416">
              <w:rPr>
                <w:snapToGrid w:val="0"/>
                <w:szCs w:val="18"/>
              </w:rPr>
              <w:t>Connection is UP</w:t>
            </w:r>
          </w:p>
        </w:tc>
      </w:tr>
      <w:tr w:rsidR="006530E6" w:rsidRPr="00C357AB" w14:paraId="2452E913" w14:textId="77777777" w:rsidTr="00F523A7">
        <w:tc>
          <w:tcPr>
            <w:tcW w:w="5418" w:type="dxa"/>
          </w:tcPr>
          <w:p w14:paraId="4308A31E" w14:textId="77777777" w:rsidR="006530E6" w:rsidRDefault="006530E6" w:rsidP="00F523A7">
            <w:pPr>
              <w:pStyle w:val="TableBody"/>
              <w:spacing w:before="30" w:after="30"/>
              <w:rPr>
                <w:b/>
                <w:szCs w:val="18"/>
              </w:rPr>
            </w:pPr>
            <w:r w:rsidRPr="008D2416">
              <w:rPr>
                <w:b/>
                <w:szCs w:val="18"/>
              </w:rPr>
              <w:t>OK</w:t>
            </w:r>
          </w:p>
          <w:p w14:paraId="3D669EF3" w14:textId="77777777" w:rsidR="006530E6" w:rsidRPr="008D2416" w:rsidRDefault="006530E6" w:rsidP="00F523A7">
            <w:pPr>
              <w:pStyle w:val="TableBody"/>
              <w:spacing w:before="30" w:after="30"/>
              <w:rPr>
                <w:b/>
                <w:snapToGrid w:val="0"/>
                <w:szCs w:val="18"/>
              </w:rPr>
            </w:pPr>
          </w:p>
        </w:tc>
        <w:tc>
          <w:tcPr>
            <w:tcW w:w="3577" w:type="dxa"/>
          </w:tcPr>
          <w:p w14:paraId="24EC9D15" w14:textId="77777777" w:rsidR="006530E6" w:rsidRPr="00C357AB" w:rsidRDefault="006530E6" w:rsidP="00F523A7">
            <w:pPr>
              <w:pStyle w:val="TableBody"/>
            </w:pPr>
          </w:p>
        </w:tc>
      </w:tr>
      <w:tr w:rsidR="006530E6" w:rsidRPr="00C357AB" w14:paraId="1F6AE0FD" w14:textId="77777777" w:rsidTr="00F523A7">
        <w:tc>
          <w:tcPr>
            <w:tcW w:w="5418" w:type="dxa"/>
          </w:tcPr>
          <w:p w14:paraId="1BC44B75" w14:textId="77777777" w:rsidR="006530E6" w:rsidRPr="008D2416" w:rsidRDefault="006530E6" w:rsidP="00F523A7">
            <w:pPr>
              <w:pStyle w:val="TableBody"/>
              <w:spacing w:before="30" w:after="30"/>
              <w:rPr>
                <w:b/>
                <w:snapToGrid w:val="0"/>
                <w:szCs w:val="18"/>
              </w:rPr>
            </w:pPr>
            <w:r w:rsidRPr="008D2416">
              <w:rPr>
                <w:b/>
                <w:snapToGrid w:val="0"/>
                <w:szCs w:val="18"/>
              </w:rPr>
              <w:t>AT+KTCPSND=1,3000</w:t>
            </w:r>
          </w:p>
        </w:tc>
        <w:tc>
          <w:tcPr>
            <w:tcW w:w="3577" w:type="dxa"/>
          </w:tcPr>
          <w:p w14:paraId="548F7AE7" w14:textId="77777777" w:rsidR="006530E6" w:rsidRPr="008D2416" w:rsidRDefault="006530E6" w:rsidP="00F523A7">
            <w:pPr>
              <w:pStyle w:val="TableBody"/>
              <w:spacing w:before="30" w:after="30"/>
              <w:rPr>
                <w:snapToGrid w:val="0"/>
                <w:szCs w:val="18"/>
              </w:rPr>
            </w:pPr>
            <w:r w:rsidRPr="008D2416">
              <w:rPr>
                <w:snapToGrid w:val="0"/>
                <w:szCs w:val="18"/>
              </w:rPr>
              <w:t xml:space="preserve">Send data on socket 1, we expect to send 3000 </w:t>
            </w:r>
            <w:proofErr w:type="gramStart"/>
            <w:r w:rsidRPr="008D2416">
              <w:rPr>
                <w:snapToGrid w:val="0"/>
                <w:szCs w:val="18"/>
              </w:rPr>
              <w:t>bytes</w:t>
            </w:r>
            <w:proofErr w:type="gramEnd"/>
            <w:r w:rsidRPr="008D2416">
              <w:rPr>
                <w:snapToGrid w:val="0"/>
                <w:szCs w:val="18"/>
              </w:rPr>
              <w:t xml:space="preserve"> but you can send less.</w:t>
            </w:r>
          </w:p>
        </w:tc>
      </w:tr>
      <w:tr w:rsidR="006530E6" w:rsidRPr="00C357AB" w14:paraId="4231DB3F" w14:textId="77777777" w:rsidTr="00F523A7">
        <w:tc>
          <w:tcPr>
            <w:tcW w:w="5418" w:type="dxa"/>
          </w:tcPr>
          <w:p w14:paraId="6246010E" w14:textId="77777777" w:rsidR="006530E6" w:rsidRPr="008D2416" w:rsidRDefault="006530E6" w:rsidP="00F523A7">
            <w:pPr>
              <w:pStyle w:val="TableBody"/>
              <w:spacing w:before="30" w:after="30"/>
              <w:rPr>
                <w:b/>
                <w:snapToGrid w:val="0"/>
                <w:szCs w:val="18"/>
              </w:rPr>
            </w:pPr>
            <w:r w:rsidRPr="008D2416">
              <w:rPr>
                <w:b/>
                <w:snapToGrid w:val="0"/>
                <w:szCs w:val="18"/>
              </w:rPr>
              <w:t>CONNECT</w:t>
            </w:r>
          </w:p>
        </w:tc>
        <w:tc>
          <w:tcPr>
            <w:tcW w:w="3577" w:type="dxa"/>
          </w:tcPr>
          <w:p w14:paraId="32A36A4D" w14:textId="77777777" w:rsidR="006530E6" w:rsidRPr="008D2416" w:rsidRDefault="006530E6" w:rsidP="00F523A7">
            <w:pPr>
              <w:pStyle w:val="TableBody"/>
              <w:spacing w:before="30" w:after="30"/>
              <w:rPr>
                <w:snapToGrid w:val="0"/>
                <w:szCs w:val="18"/>
              </w:rPr>
            </w:pPr>
            <w:r w:rsidRPr="008D2416">
              <w:rPr>
                <w:snapToGrid w:val="0"/>
                <w:szCs w:val="18"/>
              </w:rPr>
              <w:t>You can send data after CONNECT</w:t>
            </w:r>
          </w:p>
        </w:tc>
      </w:tr>
      <w:tr w:rsidR="006530E6" w:rsidRPr="00C357AB" w14:paraId="76190C12" w14:textId="77777777" w:rsidTr="00F523A7">
        <w:tc>
          <w:tcPr>
            <w:tcW w:w="5418" w:type="dxa"/>
          </w:tcPr>
          <w:p w14:paraId="0DB4E079" w14:textId="77777777" w:rsidR="006530E6" w:rsidRPr="008D2416" w:rsidRDefault="006530E6" w:rsidP="00F523A7">
            <w:pPr>
              <w:pStyle w:val="TableBody"/>
              <w:spacing w:before="30" w:after="30"/>
              <w:rPr>
                <w:b/>
                <w:snapToGrid w:val="0"/>
                <w:szCs w:val="18"/>
              </w:rPr>
            </w:pPr>
            <w:r w:rsidRPr="008D2416">
              <w:rPr>
                <w:b/>
                <w:snapToGrid w:val="0"/>
                <w:szCs w:val="18"/>
              </w:rPr>
              <w:t>…Data send…</w:t>
            </w:r>
          </w:p>
        </w:tc>
        <w:tc>
          <w:tcPr>
            <w:tcW w:w="3577" w:type="dxa"/>
          </w:tcPr>
          <w:p w14:paraId="6F143A9A" w14:textId="77777777" w:rsidR="006530E6" w:rsidRPr="008D2416" w:rsidRDefault="006530E6" w:rsidP="00F523A7">
            <w:pPr>
              <w:pStyle w:val="TableBody"/>
              <w:spacing w:before="30" w:after="30"/>
              <w:rPr>
                <w:snapToGrid w:val="0"/>
                <w:szCs w:val="18"/>
              </w:rPr>
            </w:pPr>
            <w:r w:rsidRPr="008D2416">
              <w:rPr>
                <w:snapToGrid w:val="0"/>
                <w:szCs w:val="18"/>
              </w:rPr>
              <w:t>To finish send the KPATTERN (EOF), you can define this with +KPATTERN command.</w:t>
            </w:r>
          </w:p>
        </w:tc>
      </w:tr>
      <w:tr w:rsidR="006530E6" w:rsidRPr="00C357AB" w14:paraId="7FE3B38D" w14:textId="77777777" w:rsidTr="00F523A7">
        <w:tc>
          <w:tcPr>
            <w:tcW w:w="5418" w:type="dxa"/>
          </w:tcPr>
          <w:p w14:paraId="39F0FE8F" w14:textId="77777777" w:rsidR="006530E6" w:rsidRDefault="006530E6" w:rsidP="00F523A7">
            <w:pPr>
              <w:pStyle w:val="TableBody"/>
              <w:spacing w:before="30" w:after="30"/>
              <w:rPr>
                <w:b/>
                <w:snapToGrid w:val="0"/>
                <w:szCs w:val="18"/>
              </w:rPr>
            </w:pPr>
            <w:r w:rsidRPr="008D2416">
              <w:rPr>
                <w:b/>
                <w:snapToGrid w:val="0"/>
                <w:szCs w:val="18"/>
              </w:rPr>
              <w:t>OK</w:t>
            </w:r>
          </w:p>
          <w:p w14:paraId="6D627CB4" w14:textId="77777777" w:rsidR="006530E6" w:rsidRPr="008D2416" w:rsidRDefault="006530E6" w:rsidP="00F523A7">
            <w:pPr>
              <w:pStyle w:val="TableBody"/>
              <w:spacing w:before="30" w:after="30"/>
              <w:rPr>
                <w:b/>
                <w:snapToGrid w:val="0"/>
                <w:szCs w:val="18"/>
              </w:rPr>
            </w:pPr>
          </w:p>
        </w:tc>
        <w:tc>
          <w:tcPr>
            <w:tcW w:w="3577" w:type="dxa"/>
          </w:tcPr>
          <w:p w14:paraId="7656ED8A" w14:textId="77777777" w:rsidR="006530E6" w:rsidRPr="00C357AB" w:rsidRDefault="006530E6" w:rsidP="00F523A7">
            <w:pPr>
              <w:pStyle w:val="TableBody"/>
              <w:spacing w:before="30" w:after="30"/>
            </w:pPr>
          </w:p>
        </w:tc>
      </w:tr>
      <w:tr w:rsidR="006530E6" w:rsidRPr="00C357AB" w14:paraId="24D3E483" w14:textId="77777777" w:rsidTr="00F523A7">
        <w:tc>
          <w:tcPr>
            <w:tcW w:w="5418" w:type="dxa"/>
          </w:tcPr>
          <w:p w14:paraId="5D6C2221" w14:textId="77777777" w:rsidR="006530E6" w:rsidRPr="008D2416" w:rsidRDefault="006530E6" w:rsidP="00F523A7">
            <w:pPr>
              <w:pStyle w:val="TableBody"/>
              <w:spacing w:before="30" w:after="30"/>
              <w:rPr>
                <w:b/>
                <w:snapToGrid w:val="0"/>
                <w:szCs w:val="18"/>
              </w:rPr>
            </w:pPr>
            <w:r w:rsidRPr="008D2416">
              <w:rPr>
                <w:b/>
                <w:snapToGrid w:val="0"/>
                <w:szCs w:val="18"/>
              </w:rPr>
              <w:t>AT+KTCPSTAT=1</w:t>
            </w:r>
          </w:p>
        </w:tc>
        <w:tc>
          <w:tcPr>
            <w:tcW w:w="3577" w:type="dxa"/>
          </w:tcPr>
          <w:p w14:paraId="18663A36" w14:textId="77777777" w:rsidR="006530E6" w:rsidRPr="008D2416" w:rsidRDefault="006530E6" w:rsidP="00F523A7">
            <w:pPr>
              <w:pStyle w:val="TableBody"/>
              <w:spacing w:before="30" w:after="30"/>
              <w:rPr>
                <w:snapToGrid w:val="0"/>
                <w:szCs w:val="18"/>
              </w:rPr>
            </w:pPr>
            <w:r w:rsidRPr="008D2416">
              <w:rPr>
                <w:snapToGrid w:val="0"/>
                <w:szCs w:val="18"/>
              </w:rPr>
              <w:t xml:space="preserve">Poll the </w:t>
            </w:r>
            <w:proofErr w:type="gramStart"/>
            <w:r w:rsidRPr="008D2416">
              <w:rPr>
                <w:snapToGrid w:val="0"/>
                <w:szCs w:val="18"/>
              </w:rPr>
              <w:t>connection  status</w:t>
            </w:r>
            <w:proofErr w:type="gramEnd"/>
          </w:p>
        </w:tc>
      </w:tr>
      <w:tr w:rsidR="006530E6" w:rsidRPr="00C357AB" w14:paraId="34565125" w14:textId="77777777" w:rsidTr="00F523A7">
        <w:tc>
          <w:tcPr>
            <w:tcW w:w="5418" w:type="dxa"/>
          </w:tcPr>
          <w:p w14:paraId="6FF24696" w14:textId="77777777" w:rsidR="006530E6" w:rsidRPr="008D2416" w:rsidRDefault="006530E6" w:rsidP="00F523A7">
            <w:pPr>
              <w:pStyle w:val="TableBody"/>
              <w:spacing w:before="30" w:after="30"/>
              <w:rPr>
                <w:b/>
                <w:szCs w:val="18"/>
              </w:rPr>
            </w:pPr>
            <w:r w:rsidRPr="008D2416">
              <w:rPr>
                <w:b/>
                <w:szCs w:val="18"/>
              </w:rPr>
              <w:t>+</w:t>
            </w:r>
            <w:proofErr w:type="gramStart"/>
            <w:r w:rsidRPr="008D2416">
              <w:rPr>
                <w:b/>
                <w:szCs w:val="18"/>
              </w:rPr>
              <w:t>KTCPSTAT :</w:t>
            </w:r>
            <w:proofErr w:type="gramEnd"/>
            <w:r w:rsidRPr="008D2416">
              <w:rPr>
                <w:b/>
                <w:szCs w:val="18"/>
              </w:rPr>
              <w:t xml:space="preserve"> 3,-1,1234,0</w:t>
            </w:r>
          </w:p>
        </w:tc>
        <w:tc>
          <w:tcPr>
            <w:tcW w:w="3577" w:type="dxa"/>
          </w:tcPr>
          <w:p w14:paraId="3C8ACFE5" w14:textId="77777777" w:rsidR="006530E6" w:rsidRPr="00C357AB" w:rsidRDefault="006530E6" w:rsidP="00F523A7">
            <w:pPr>
              <w:pStyle w:val="TableBody"/>
            </w:pPr>
            <w:r w:rsidRPr="008D2416">
              <w:rPr>
                <w:snapToGrid w:val="0"/>
                <w:szCs w:val="18"/>
              </w:rPr>
              <w:t>Connection is UP, there are 1234 bytes not yet sent</w:t>
            </w:r>
          </w:p>
        </w:tc>
      </w:tr>
      <w:tr w:rsidR="006530E6" w:rsidRPr="00C357AB" w14:paraId="2B9E77A2" w14:textId="77777777" w:rsidTr="00F523A7">
        <w:tc>
          <w:tcPr>
            <w:tcW w:w="5418" w:type="dxa"/>
          </w:tcPr>
          <w:p w14:paraId="6E73C0D2" w14:textId="77777777" w:rsidR="006530E6" w:rsidRDefault="006530E6" w:rsidP="00F523A7">
            <w:pPr>
              <w:pStyle w:val="TableBody"/>
              <w:spacing w:before="30" w:after="30"/>
              <w:rPr>
                <w:b/>
                <w:szCs w:val="18"/>
              </w:rPr>
            </w:pPr>
            <w:r w:rsidRPr="008D2416">
              <w:rPr>
                <w:b/>
                <w:szCs w:val="18"/>
              </w:rPr>
              <w:lastRenderedPageBreak/>
              <w:t>OK</w:t>
            </w:r>
          </w:p>
          <w:p w14:paraId="69B923F5" w14:textId="77777777" w:rsidR="006530E6" w:rsidRPr="008D2416" w:rsidRDefault="006530E6" w:rsidP="00F523A7">
            <w:pPr>
              <w:pStyle w:val="TableBody"/>
              <w:spacing w:before="30" w:after="30"/>
              <w:rPr>
                <w:b/>
                <w:szCs w:val="18"/>
              </w:rPr>
            </w:pPr>
          </w:p>
        </w:tc>
        <w:tc>
          <w:tcPr>
            <w:tcW w:w="3577" w:type="dxa"/>
          </w:tcPr>
          <w:p w14:paraId="7EA56EF4" w14:textId="77777777" w:rsidR="006530E6" w:rsidRPr="00C357AB" w:rsidRDefault="006530E6" w:rsidP="00F523A7">
            <w:pPr>
              <w:pStyle w:val="TableBody"/>
            </w:pPr>
          </w:p>
        </w:tc>
      </w:tr>
      <w:tr w:rsidR="006530E6" w:rsidRPr="00C357AB" w14:paraId="302304CF" w14:textId="77777777" w:rsidTr="00F523A7">
        <w:tc>
          <w:tcPr>
            <w:tcW w:w="5418" w:type="dxa"/>
          </w:tcPr>
          <w:p w14:paraId="79605864" w14:textId="77777777" w:rsidR="006530E6" w:rsidRPr="008D2416" w:rsidRDefault="006530E6" w:rsidP="00F523A7">
            <w:pPr>
              <w:pStyle w:val="TableBody"/>
              <w:spacing w:before="30" w:after="30"/>
              <w:rPr>
                <w:b/>
                <w:snapToGrid w:val="0"/>
                <w:szCs w:val="18"/>
              </w:rPr>
            </w:pPr>
            <w:r w:rsidRPr="008D2416">
              <w:rPr>
                <w:b/>
                <w:snapToGrid w:val="0"/>
                <w:szCs w:val="18"/>
              </w:rPr>
              <w:t>AT+KTCPSTAT=1</w:t>
            </w:r>
          </w:p>
        </w:tc>
        <w:tc>
          <w:tcPr>
            <w:tcW w:w="3577" w:type="dxa"/>
          </w:tcPr>
          <w:p w14:paraId="002BECAB" w14:textId="77777777" w:rsidR="006530E6" w:rsidRPr="008D2416" w:rsidRDefault="006530E6" w:rsidP="00F523A7">
            <w:pPr>
              <w:pStyle w:val="TableBody"/>
              <w:spacing w:before="30" w:after="30"/>
              <w:rPr>
                <w:snapToGrid w:val="0"/>
                <w:szCs w:val="18"/>
              </w:rPr>
            </w:pPr>
            <w:r w:rsidRPr="008D2416">
              <w:rPr>
                <w:snapToGrid w:val="0"/>
                <w:szCs w:val="18"/>
              </w:rPr>
              <w:t xml:space="preserve">Poll the </w:t>
            </w:r>
            <w:proofErr w:type="gramStart"/>
            <w:r w:rsidRPr="008D2416">
              <w:rPr>
                <w:snapToGrid w:val="0"/>
                <w:szCs w:val="18"/>
              </w:rPr>
              <w:t>connection  status</w:t>
            </w:r>
            <w:proofErr w:type="gramEnd"/>
          </w:p>
        </w:tc>
      </w:tr>
      <w:tr w:rsidR="006530E6" w:rsidRPr="00C357AB" w14:paraId="5961DB8F" w14:textId="77777777" w:rsidTr="00F523A7">
        <w:tc>
          <w:tcPr>
            <w:tcW w:w="5418" w:type="dxa"/>
          </w:tcPr>
          <w:p w14:paraId="4A7C44E1" w14:textId="77777777" w:rsidR="006530E6" w:rsidRPr="008D2416" w:rsidRDefault="006530E6" w:rsidP="00F523A7">
            <w:pPr>
              <w:pStyle w:val="TableBody"/>
              <w:spacing w:before="30" w:after="30"/>
              <w:rPr>
                <w:b/>
                <w:szCs w:val="18"/>
              </w:rPr>
            </w:pPr>
            <w:r w:rsidRPr="008D2416">
              <w:rPr>
                <w:b/>
                <w:szCs w:val="18"/>
              </w:rPr>
              <w:t>+</w:t>
            </w:r>
            <w:proofErr w:type="gramStart"/>
            <w:r w:rsidRPr="008D2416">
              <w:rPr>
                <w:b/>
                <w:szCs w:val="18"/>
              </w:rPr>
              <w:t>KTCPSTAT :</w:t>
            </w:r>
            <w:proofErr w:type="gramEnd"/>
            <w:r w:rsidRPr="008D2416">
              <w:rPr>
                <w:b/>
                <w:szCs w:val="18"/>
              </w:rPr>
              <w:t xml:space="preserve"> 3,-1,100,0</w:t>
            </w:r>
          </w:p>
        </w:tc>
        <w:tc>
          <w:tcPr>
            <w:tcW w:w="3577" w:type="dxa"/>
          </w:tcPr>
          <w:p w14:paraId="1C6B3F23" w14:textId="77777777" w:rsidR="006530E6" w:rsidRPr="008D2416" w:rsidRDefault="006530E6" w:rsidP="00F523A7">
            <w:pPr>
              <w:pStyle w:val="TableBody"/>
              <w:spacing w:before="30" w:after="30"/>
              <w:rPr>
                <w:snapToGrid w:val="0"/>
                <w:szCs w:val="18"/>
              </w:rPr>
            </w:pPr>
            <w:r w:rsidRPr="008D2416">
              <w:rPr>
                <w:snapToGrid w:val="0"/>
                <w:szCs w:val="18"/>
              </w:rPr>
              <w:t>Connection is UP, there are 100 bytes not yet sent</w:t>
            </w:r>
          </w:p>
        </w:tc>
      </w:tr>
      <w:tr w:rsidR="006530E6" w:rsidRPr="00C357AB" w14:paraId="00019512" w14:textId="77777777" w:rsidTr="00F523A7">
        <w:tc>
          <w:tcPr>
            <w:tcW w:w="5418" w:type="dxa"/>
          </w:tcPr>
          <w:p w14:paraId="1A30DF7C" w14:textId="77777777" w:rsidR="006530E6" w:rsidRDefault="006530E6" w:rsidP="00F523A7">
            <w:pPr>
              <w:pStyle w:val="TableBody"/>
              <w:spacing w:before="30" w:after="30"/>
              <w:rPr>
                <w:b/>
                <w:szCs w:val="18"/>
              </w:rPr>
            </w:pPr>
            <w:r w:rsidRPr="008D2416">
              <w:rPr>
                <w:b/>
                <w:szCs w:val="18"/>
              </w:rPr>
              <w:t>OK</w:t>
            </w:r>
          </w:p>
          <w:p w14:paraId="5FFA460D" w14:textId="77777777" w:rsidR="006530E6" w:rsidRPr="008D2416" w:rsidRDefault="006530E6" w:rsidP="00F523A7">
            <w:pPr>
              <w:pStyle w:val="TableBody"/>
              <w:spacing w:before="30" w:after="30"/>
              <w:rPr>
                <w:b/>
                <w:snapToGrid w:val="0"/>
                <w:szCs w:val="18"/>
              </w:rPr>
            </w:pPr>
          </w:p>
        </w:tc>
        <w:tc>
          <w:tcPr>
            <w:tcW w:w="3577" w:type="dxa"/>
          </w:tcPr>
          <w:p w14:paraId="1F5E4ECB" w14:textId="77777777" w:rsidR="006530E6" w:rsidRPr="00C357AB" w:rsidRDefault="006530E6" w:rsidP="00F523A7">
            <w:pPr>
              <w:pStyle w:val="TableBody"/>
            </w:pPr>
          </w:p>
        </w:tc>
      </w:tr>
      <w:tr w:rsidR="006530E6" w:rsidRPr="00C357AB" w14:paraId="3D7541C0" w14:textId="77777777" w:rsidTr="00F523A7">
        <w:tc>
          <w:tcPr>
            <w:tcW w:w="5418" w:type="dxa"/>
          </w:tcPr>
          <w:p w14:paraId="57C0866A" w14:textId="77777777" w:rsidR="006530E6" w:rsidRPr="008D2416" w:rsidRDefault="006530E6" w:rsidP="00F523A7">
            <w:pPr>
              <w:pStyle w:val="TableBody"/>
              <w:spacing w:before="30" w:after="30"/>
              <w:rPr>
                <w:b/>
                <w:snapToGrid w:val="0"/>
                <w:szCs w:val="18"/>
              </w:rPr>
            </w:pPr>
            <w:r w:rsidRPr="008D2416">
              <w:rPr>
                <w:b/>
                <w:snapToGrid w:val="0"/>
                <w:szCs w:val="18"/>
              </w:rPr>
              <w:t>AT+KTCPSTAT=1</w:t>
            </w:r>
          </w:p>
        </w:tc>
        <w:tc>
          <w:tcPr>
            <w:tcW w:w="3577" w:type="dxa"/>
          </w:tcPr>
          <w:p w14:paraId="0FF1772A" w14:textId="77777777" w:rsidR="006530E6" w:rsidRPr="008D2416" w:rsidRDefault="006530E6" w:rsidP="00F523A7">
            <w:pPr>
              <w:pStyle w:val="TableBody"/>
              <w:spacing w:before="30" w:after="30"/>
              <w:rPr>
                <w:snapToGrid w:val="0"/>
                <w:szCs w:val="18"/>
              </w:rPr>
            </w:pPr>
            <w:r w:rsidRPr="008D2416">
              <w:rPr>
                <w:snapToGrid w:val="0"/>
                <w:szCs w:val="18"/>
              </w:rPr>
              <w:t xml:space="preserve">Poll the </w:t>
            </w:r>
            <w:proofErr w:type="gramStart"/>
            <w:r w:rsidRPr="008D2416">
              <w:rPr>
                <w:snapToGrid w:val="0"/>
                <w:szCs w:val="18"/>
              </w:rPr>
              <w:t>connection  status</w:t>
            </w:r>
            <w:proofErr w:type="gramEnd"/>
          </w:p>
        </w:tc>
      </w:tr>
      <w:tr w:rsidR="006530E6" w:rsidRPr="00C357AB" w14:paraId="656BC1F7" w14:textId="77777777" w:rsidTr="00F523A7">
        <w:tc>
          <w:tcPr>
            <w:tcW w:w="5418" w:type="dxa"/>
          </w:tcPr>
          <w:p w14:paraId="56684521" w14:textId="77777777" w:rsidR="006530E6" w:rsidRPr="008D2416" w:rsidRDefault="006530E6" w:rsidP="00F523A7">
            <w:pPr>
              <w:pStyle w:val="TableBody"/>
              <w:spacing w:before="30" w:after="30"/>
              <w:rPr>
                <w:b/>
                <w:szCs w:val="18"/>
              </w:rPr>
            </w:pPr>
            <w:r w:rsidRPr="008D2416">
              <w:rPr>
                <w:b/>
                <w:szCs w:val="18"/>
              </w:rPr>
              <w:t>+</w:t>
            </w:r>
            <w:proofErr w:type="gramStart"/>
            <w:r w:rsidRPr="008D2416">
              <w:rPr>
                <w:b/>
                <w:szCs w:val="18"/>
              </w:rPr>
              <w:t>KTCPSTAT :</w:t>
            </w:r>
            <w:proofErr w:type="gramEnd"/>
            <w:r w:rsidRPr="008D2416">
              <w:rPr>
                <w:b/>
                <w:szCs w:val="18"/>
              </w:rPr>
              <w:t xml:space="preserve"> 3,-1,0,0</w:t>
            </w:r>
          </w:p>
        </w:tc>
        <w:tc>
          <w:tcPr>
            <w:tcW w:w="3577" w:type="dxa"/>
          </w:tcPr>
          <w:p w14:paraId="7930EFC8" w14:textId="77777777" w:rsidR="006530E6" w:rsidRPr="008D2416" w:rsidRDefault="006530E6" w:rsidP="00F523A7">
            <w:pPr>
              <w:pStyle w:val="TableBody"/>
              <w:spacing w:before="30" w:after="30"/>
              <w:rPr>
                <w:snapToGrid w:val="0"/>
                <w:szCs w:val="18"/>
              </w:rPr>
            </w:pPr>
            <w:r w:rsidRPr="008D2416">
              <w:rPr>
                <w:snapToGrid w:val="0"/>
                <w:szCs w:val="18"/>
              </w:rPr>
              <w:t>Connection is UP, all bytes have been sent</w:t>
            </w:r>
          </w:p>
        </w:tc>
      </w:tr>
      <w:tr w:rsidR="006530E6" w:rsidRPr="00C357AB" w14:paraId="6E3E448B" w14:textId="77777777" w:rsidTr="00F523A7">
        <w:tc>
          <w:tcPr>
            <w:tcW w:w="5418" w:type="dxa"/>
          </w:tcPr>
          <w:p w14:paraId="71FD19BD" w14:textId="77777777" w:rsidR="006530E6" w:rsidRDefault="006530E6" w:rsidP="00F523A7">
            <w:pPr>
              <w:pStyle w:val="TableBody"/>
              <w:spacing w:before="30" w:after="30"/>
              <w:rPr>
                <w:b/>
                <w:szCs w:val="18"/>
              </w:rPr>
            </w:pPr>
            <w:r w:rsidRPr="008D2416">
              <w:rPr>
                <w:b/>
                <w:szCs w:val="18"/>
              </w:rPr>
              <w:t>OK</w:t>
            </w:r>
          </w:p>
          <w:p w14:paraId="15D14EEA" w14:textId="77777777" w:rsidR="006530E6" w:rsidRPr="008D2416" w:rsidRDefault="006530E6" w:rsidP="00F523A7">
            <w:pPr>
              <w:pStyle w:val="TableBody"/>
              <w:spacing w:before="30" w:after="30"/>
              <w:rPr>
                <w:b/>
                <w:snapToGrid w:val="0"/>
                <w:szCs w:val="18"/>
              </w:rPr>
            </w:pPr>
          </w:p>
        </w:tc>
        <w:tc>
          <w:tcPr>
            <w:tcW w:w="3577" w:type="dxa"/>
          </w:tcPr>
          <w:p w14:paraId="19CD262D" w14:textId="77777777" w:rsidR="006530E6" w:rsidRPr="00C357AB" w:rsidRDefault="006530E6" w:rsidP="00F523A7">
            <w:pPr>
              <w:pStyle w:val="TableBody"/>
            </w:pPr>
          </w:p>
        </w:tc>
      </w:tr>
      <w:tr w:rsidR="006530E6" w:rsidRPr="00C357AB" w14:paraId="6DF4EF5D" w14:textId="77777777" w:rsidTr="00F523A7">
        <w:tc>
          <w:tcPr>
            <w:tcW w:w="5418" w:type="dxa"/>
          </w:tcPr>
          <w:p w14:paraId="65D86B2D" w14:textId="77777777" w:rsidR="006530E6" w:rsidRPr="008D2416" w:rsidRDefault="006530E6" w:rsidP="00F523A7">
            <w:pPr>
              <w:pStyle w:val="TableBody"/>
              <w:spacing w:before="30" w:after="30"/>
              <w:rPr>
                <w:b/>
                <w:snapToGrid w:val="0"/>
                <w:szCs w:val="18"/>
              </w:rPr>
            </w:pPr>
            <w:r w:rsidRPr="008D2416">
              <w:rPr>
                <w:b/>
                <w:snapToGrid w:val="0"/>
                <w:szCs w:val="18"/>
              </w:rPr>
              <w:t>AT+KTCPSTAT=1</w:t>
            </w:r>
          </w:p>
        </w:tc>
        <w:tc>
          <w:tcPr>
            <w:tcW w:w="3577" w:type="dxa"/>
          </w:tcPr>
          <w:p w14:paraId="3A947FBB" w14:textId="77777777" w:rsidR="006530E6" w:rsidRPr="008D2416" w:rsidRDefault="006530E6" w:rsidP="00F523A7">
            <w:pPr>
              <w:pStyle w:val="TableBody"/>
              <w:spacing w:before="30" w:after="30"/>
              <w:rPr>
                <w:snapToGrid w:val="0"/>
                <w:szCs w:val="18"/>
              </w:rPr>
            </w:pPr>
            <w:r w:rsidRPr="008D2416">
              <w:rPr>
                <w:snapToGrid w:val="0"/>
                <w:szCs w:val="18"/>
              </w:rPr>
              <w:t xml:space="preserve">Poll the </w:t>
            </w:r>
            <w:proofErr w:type="gramStart"/>
            <w:r w:rsidRPr="008D2416">
              <w:rPr>
                <w:snapToGrid w:val="0"/>
                <w:szCs w:val="18"/>
              </w:rPr>
              <w:t>connection  status</w:t>
            </w:r>
            <w:proofErr w:type="gramEnd"/>
          </w:p>
        </w:tc>
      </w:tr>
      <w:tr w:rsidR="006530E6" w:rsidRPr="00C357AB" w14:paraId="2120B4D3" w14:textId="77777777" w:rsidTr="00F523A7">
        <w:tc>
          <w:tcPr>
            <w:tcW w:w="5418" w:type="dxa"/>
          </w:tcPr>
          <w:p w14:paraId="688FB918" w14:textId="77777777" w:rsidR="006530E6" w:rsidRPr="008D2416" w:rsidRDefault="006530E6" w:rsidP="00F523A7">
            <w:pPr>
              <w:pStyle w:val="TableBody"/>
              <w:spacing w:before="30" w:after="30"/>
              <w:rPr>
                <w:b/>
                <w:szCs w:val="18"/>
              </w:rPr>
            </w:pPr>
            <w:r w:rsidRPr="008D2416">
              <w:rPr>
                <w:b/>
                <w:szCs w:val="18"/>
              </w:rPr>
              <w:t>+</w:t>
            </w:r>
            <w:proofErr w:type="gramStart"/>
            <w:r w:rsidRPr="008D2416">
              <w:rPr>
                <w:b/>
                <w:szCs w:val="18"/>
              </w:rPr>
              <w:t>KTCPSTAT :</w:t>
            </w:r>
            <w:proofErr w:type="gramEnd"/>
            <w:r w:rsidRPr="008D2416">
              <w:rPr>
                <w:b/>
                <w:szCs w:val="18"/>
              </w:rPr>
              <w:t xml:space="preserve"> 3,-1,0,320</w:t>
            </w:r>
          </w:p>
        </w:tc>
        <w:tc>
          <w:tcPr>
            <w:tcW w:w="3577" w:type="dxa"/>
          </w:tcPr>
          <w:p w14:paraId="6CBCC6BA" w14:textId="77777777" w:rsidR="006530E6" w:rsidRPr="008D2416" w:rsidRDefault="006530E6" w:rsidP="00F523A7">
            <w:pPr>
              <w:pStyle w:val="TableBody"/>
              <w:spacing w:before="30" w:after="30"/>
              <w:rPr>
                <w:snapToGrid w:val="0"/>
                <w:szCs w:val="18"/>
              </w:rPr>
            </w:pPr>
            <w:r w:rsidRPr="008D2416">
              <w:rPr>
                <w:snapToGrid w:val="0"/>
                <w:szCs w:val="18"/>
              </w:rPr>
              <w:t>Connection is UP, 320 bytes are available for reading</w:t>
            </w:r>
          </w:p>
        </w:tc>
      </w:tr>
      <w:tr w:rsidR="006530E6" w:rsidRPr="00C357AB" w14:paraId="720D319D" w14:textId="77777777" w:rsidTr="00F523A7">
        <w:tc>
          <w:tcPr>
            <w:tcW w:w="5418" w:type="dxa"/>
          </w:tcPr>
          <w:p w14:paraId="7EC5C1D0" w14:textId="77777777" w:rsidR="006530E6" w:rsidRDefault="006530E6" w:rsidP="00F523A7">
            <w:pPr>
              <w:pStyle w:val="TableBody"/>
              <w:spacing w:before="30" w:after="30"/>
              <w:rPr>
                <w:b/>
                <w:szCs w:val="18"/>
              </w:rPr>
            </w:pPr>
            <w:r w:rsidRPr="008D2416">
              <w:rPr>
                <w:b/>
                <w:szCs w:val="18"/>
              </w:rPr>
              <w:t>OK</w:t>
            </w:r>
          </w:p>
          <w:p w14:paraId="03A94D7D" w14:textId="77777777" w:rsidR="006530E6" w:rsidRPr="008D2416" w:rsidRDefault="006530E6" w:rsidP="00F523A7">
            <w:pPr>
              <w:pStyle w:val="TableBody"/>
              <w:spacing w:before="30" w:after="30"/>
              <w:rPr>
                <w:b/>
                <w:snapToGrid w:val="0"/>
                <w:szCs w:val="18"/>
              </w:rPr>
            </w:pPr>
          </w:p>
        </w:tc>
        <w:tc>
          <w:tcPr>
            <w:tcW w:w="3577" w:type="dxa"/>
          </w:tcPr>
          <w:p w14:paraId="110E70E1" w14:textId="77777777" w:rsidR="006530E6" w:rsidRPr="00C357AB" w:rsidRDefault="006530E6" w:rsidP="00F523A7">
            <w:pPr>
              <w:pStyle w:val="TableBody"/>
            </w:pPr>
          </w:p>
        </w:tc>
      </w:tr>
      <w:tr w:rsidR="006530E6" w:rsidRPr="00C357AB" w14:paraId="2A2B4840" w14:textId="77777777" w:rsidTr="00F523A7">
        <w:tc>
          <w:tcPr>
            <w:tcW w:w="5418" w:type="dxa"/>
          </w:tcPr>
          <w:p w14:paraId="7F3557FB" w14:textId="77777777" w:rsidR="006530E6" w:rsidRPr="008D2416" w:rsidRDefault="006530E6" w:rsidP="00F523A7">
            <w:pPr>
              <w:pStyle w:val="TableBody"/>
              <w:spacing w:before="30" w:after="30"/>
              <w:rPr>
                <w:b/>
                <w:snapToGrid w:val="0"/>
                <w:szCs w:val="18"/>
              </w:rPr>
            </w:pPr>
            <w:r w:rsidRPr="008D2416">
              <w:rPr>
                <w:b/>
                <w:snapToGrid w:val="0"/>
                <w:szCs w:val="18"/>
              </w:rPr>
              <w:t>AT+KTCPRCV=1,320</w:t>
            </w:r>
          </w:p>
        </w:tc>
        <w:tc>
          <w:tcPr>
            <w:tcW w:w="3577" w:type="dxa"/>
          </w:tcPr>
          <w:p w14:paraId="3C7D3371" w14:textId="77777777" w:rsidR="006530E6" w:rsidRPr="008D2416" w:rsidRDefault="006530E6" w:rsidP="00F523A7">
            <w:pPr>
              <w:pStyle w:val="TableBody"/>
              <w:spacing w:before="30" w:after="30"/>
              <w:rPr>
                <w:snapToGrid w:val="0"/>
                <w:szCs w:val="18"/>
              </w:rPr>
            </w:pPr>
            <w:r w:rsidRPr="008D2416">
              <w:rPr>
                <w:snapToGrid w:val="0"/>
                <w:szCs w:val="18"/>
              </w:rPr>
              <w:t>Read 320 bytes on socket 1</w:t>
            </w:r>
          </w:p>
        </w:tc>
      </w:tr>
      <w:tr w:rsidR="006530E6" w:rsidRPr="00C357AB" w14:paraId="37F3F65F" w14:textId="77777777" w:rsidTr="00F523A7">
        <w:tc>
          <w:tcPr>
            <w:tcW w:w="5418" w:type="dxa"/>
          </w:tcPr>
          <w:p w14:paraId="597F7CB1" w14:textId="77777777" w:rsidR="006530E6" w:rsidRPr="008D2416" w:rsidRDefault="006530E6" w:rsidP="00F523A7">
            <w:pPr>
              <w:pStyle w:val="TableBody"/>
              <w:spacing w:before="30" w:after="30"/>
              <w:rPr>
                <w:b/>
                <w:snapToGrid w:val="0"/>
                <w:szCs w:val="18"/>
              </w:rPr>
            </w:pPr>
            <w:r w:rsidRPr="008D2416">
              <w:rPr>
                <w:b/>
                <w:snapToGrid w:val="0"/>
                <w:szCs w:val="18"/>
              </w:rPr>
              <w:t>CONNECT</w:t>
            </w:r>
          </w:p>
        </w:tc>
        <w:tc>
          <w:tcPr>
            <w:tcW w:w="3577" w:type="dxa"/>
          </w:tcPr>
          <w:p w14:paraId="0ADF6A0C" w14:textId="77777777" w:rsidR="006530E6" w:rsidRPr="00C357AB" w:rsidRDefault="006530E6" w:rsidP="00F523A7">
            <w:pPr>
              <w:pStyle w:val="TableBody"/>
            </w:pPr>
          </w:p>
        </w:tc>
      </w:tr>
      <w:tr w:rsidR="006530E6" w:rsidRPr="00C357AB" w14:paraId="222685C2" w14:textId="77777777" w:rsidTr="00F523A7">
        <w:tc>
          <w:tcPr>
            <w:tcW w:w="5418" w:type="dxa"/>
          </w:tcPr>
          <w:p w14:paraId="253F7434" w14:textId="77777777" w:rsidR="006530E6" w:rsidRPr="008D2416" w:rsidRDefault="006530E6" w:rsidP="00F523A7">
            <w:pPr>
              <w:pStyle w:val="TableBody"/>
              <w:spacing w:before="30" w:after="30"/>
              <w:rPr>
                <w:b/>
                <w:snapToGrid w:val="0"/>
                <w:szCs w:val="18"/>
              </w:rPr>
            </w:pPr>
            <w:r w:rsidRPr="008D2416">
              <w:rPr>
                <w:b/>
                <w:snapToGrid w:val="0"/>
                <w:szCs w:val="18"/>
              </w:rPr>
              <w:t>… a lot of data…</w:t>
            </w:r>
          </w:p>
        </w:tc>
        <w:tc>
          <w:tcPr>
            <w:tcW w:w="3577" w:type="dxa"/>
          </w:tcPr>
          <w:p w14:paraId="0E59B2A1" w14:textId="77777777" w:rsidR="006530E6" w:rsidRPr="008D2416" w:rsidRDefault="006530E6" w:rsidP="00F523A7">
            <w:pPr>
              <w:pStyle w:val="TableBody"/>
              <w:spacing w:before="30" w:after="30"/>
              <w:rPr>
                <w:snapToGrid w:val="0"/>
                <w:szCs w:val="18"/>
              </w:rPr>
            </w:pPr>
            <w:r w:rsidRPr="008D2416">
              <w:rPr>
                <w:snapToGrid w:val="0"/>
                <w:szCs w:val="18"/>
              </w:rPr>
              <w:t>Data are sent after CONNECT</w:t>
            </w:r>
          </w:p>
        </w:tc>
      </w:tr>
      <w:tr w:rsidR="006530E6" w:rsidRPr="00C357AB" w14:paraId="50EC3E83" w14:textId="77777777" w:rsidTr="00F523A7">
        <w:tc>
          <w:tcPr>
            <w:tcW w:w="5418" w:type="dxa"/>
          </w:tcPr>
          <w:p w14:paraId="3AE630F4" w14:textId="77777777" w:rsidR="006530E6" w:rsidRPr="008D2416" w:rsidRDefault="006530E6" w:rsidP="00F523A7">
            <w:pPr>
              <w:pStyle w:val="TableBody"/>
              <w:spacing w:before="30" w:after="30"/>
              <w:rPr>
                <w:b/>
                <w:snapToGrid w:val="0"/>
                <w:szCs w:val="18"/>
              </w:rPr>
            </w:pPr>
            <w:r w:rsidRPr="008D2416">
              <w:rPr>
                <w:b/>
                <w:snapToGrid w:val="0"/>
                <w:szCs w:val="18"/>
              </w:rPr>
              <w:t>--EOF--Pattern--</w:t>
            </w:r>
          </w:p>
        </w:tc>
        <w:tc>
          <w:tcPr>
            <w:tcW w:w="3577" w:type="dxa"/>
          </w:tcPr>
          <w:p w14:paraId="2BF0D370" w14:textId="77777777" w:rsidR="006530E6" w:rsidRPr="008D2416" w:rsidRDefault="006530E6" w:rsidP="00F523A7">
            <w:pPr>
              <w:pStyle w:val="TableBody"/>
              <w:spacing w:before="30" w:after="30"/>
              <w:rPr>
                <w:snapToGrid w:val="0"/>
                <w:szCs w:val="18"/>
              </w:rPr>
            </w:pPr>
            <w:r w:rsidRPr="008D2416">
              <w:rPr>
                <w:snapToGrid w:val="0"/>
                <w:szCs w:val="18"/>
              </w:rPr>
              <w:t>Receive KPATTERN</w:t>
            </w:r>
          </w:p>
        </w:tc>
      </w:tr>
      <w:tr w:rsidR="006530E6" w:rsidRPr="00C357AB" w14:paraId="10D5FBC0" w14:textId="77777777" w:rsidTr="00F523A7">
        <w:tc>
          <w:tcPr>
            <w:tcW w:w="5418" w:type="dxa"/>
          </w:tcPr>
          <w:p w14:paraId="122704BB" w14:textId="77777777" w:rsidR="006530E6" w:rsidRDefault="006530E6" w:rsidP="00F523A7">
            <w:pPr>
              <w:pStyle w:val="TableBody"/>
              <w:spacing w:before="30" w:after="30"/>
              <w:rPr>
                <w:b/>
                <w:snapToGrid w:val="0"/>
                <w:szCs w:val="18"/>
              </w:rPr>
            </w:pPr>
            <w:r w:rsidRPr="008D2416">
              <w:rPr>
                <w:b/>
                <w:snapToGrid w:val="0"/>
                <w:szCs w:val="18"/>
              </w:rPr>
              <w:t>OK</w:t>
            </w:r>
          </w:p>
          <w:p w14:paraId="7DED24F0" w14:textId="77777777" w:rsidR="006530E6" w:rsidRPr="008D2416" w:rsidRDefault="006530E6" w:rsidP="00F523A7">
            <w:pPr>
              <w:pStyle w:val="TableBody"/>
              <w:spacing w:before="30" w:after="30"/>
              <w:rPr>
                <w:b/>
                <w:snapToGrid w:val="0"/>
                <w:szCs w:val="18"/>
              </w:rPr>
            </w:pPr>
          </w:p>
        </w:tc>
        <w:tc>
          <w:tcPr>
            <w:tcW w:w="3577" w:type="dxa"/>
          </w:tcPr>
          <w:p w14:paraId="0DAF156F" w14:textId="77777777" w:rsidR="006530E6" w:rsidRPr="00C357AB" w:rsidRDefault="006530E6" w:rsidP="00F523A7">
            <w:pPr>
              <w:pStyle w:val="TableBody"/>
            </w:pPr>
          </w:p>
        </w:tc>
      </w:tr>
      <w:tr w:rsidR="006530E6" w:rsidRPr="00C357AB" w14:paraId="33CEE310" w14:textId="77777777" w:rsidTr="00F523A7">
        <w:tc>
          <w:tcPr>
            <w:tcW w:w="5418" w:type="dxa"/>
          </w:tcPr>
          <w:p w14:paraId="7C279F9B" w14:textId="77777777" w:rsidR="006530E6" w:rsidRPr="008D2416" w:rsidRDefault="006530E6" w:rsidP="00F523A7">
            <w:pPr>
              <w:pStyle w:val="TableBody"/>
              <w:spacing w:before="30" w:after="30"/>
              <w:rPr>
                <w:b/>
                <w:snapToGrid w:val="0"/>
                <w:szCs w:val="18"/>
              </w:rPr>
            </w:pPr>
            <w:r w:rsidRPr="008D2416">
              <w:rPr>
                <w:b/>
                <w:snapToGrid w:val="0"/>
                <w:szCs w:val="18"/>
              </w:rPr>
              <w:t>AT+KTCPCLOSE=1,1</w:t>
            </w:r>
          </w:p>
        </w:tc>
        <w:tc>
          <w:tcPr>
            <w:tcW w:w="3577" w:type="dxa"/>
          </w:tcPr>
          <w:p w14:paraId="1722F99E" w14:textId="77777777" w:rsidR="006530E6" w:rsidRPr="008D2416" w:rsidRDefault="006530E6" w:rsidP="00F523A7">
            <w:pPr>
              <w:pStyle w:val="TableBody"/>
              <w:spacing w:before="30" w:after="30"/>
              <w:rPr>
                <w:snapToGrid w:val="0"/>
                <w:szCs w:val="18"/>
              </w:rPr>
            </w:pPr>
            <w:r w:rsidRPr="008D2416">
              <w:rPr>
                <w:snapToGrid w:val="0"/>
                <w:szCs w:val="18"/>
              </w:rPr>
              <w:t>Close session 1</w:t>
            </w:r>
          </w:p>
        </w:tc>
      </w:tr>
      <w:tr w:rsidR="006530E6" w:rsidRPr="00C357AB" w14:paraId="5ED21B84" w14:textId="77777777" w:rsidTr="00F523A7">
        <w:tc>
          <w:tcPr>
            <w:tcW w:w="5418" w:type="dxa"/>
          </w:tcPr>
          <w:p w14:paraId="22E9AD4A" w14:textId="77777777" w:rsidR="006530E6" w:rsidRDefault="006530E6" w:rsidP="00F523A7">
            <w:pPr>
              <w:pStyle w:val="TableBody"/>
              <w:spacing w:before="30" w:after="30"/>
              <w:rPr>
                <w:b/>
                <w:snapToGrid w:val="0"/>
                <w:szCs w:val="18"/>
              </w:rPr>
            </w:pPr>
            <w:r w:rsidRPr="008D2416">
              <w:rPr>
                <w:b/>
                <w:snapToGrid w:val="0"/>
                <w:szCs w:val="18"/>
              </w:rPr>
              <w:t>OK</w:t>
            </w:r>
          </w:p>
          <w:p w14:paraId="79A9A681" w14:textId="77777777" w:rsidR="006530E6" w:rsidRPr="008D2416" w:rsidRDefault="006530E6" w:rsidP="00F523A7">
            <w:pPr>
              <w:pStyle w:val="TableBody"/>
              <w:spacing w:before="30" w:after="30"/>
              <w:rPr>
                <w:b/>
                <w:snapToGrid w:val="0"/>
                <w:szCs w:val="18"/>
              </w:rPr>
            </w:pPr>
          </w:p>
        </w:tc>
        <w:tc>
          <w:tcPr>
            <w:tcW w:w="3577" w:type="dxa"/>
          </w:tcPr>
          <w:p w14:paraId="7C658CA9" w14:textId="77777777" w:rsidR="006530E6" w:rsidRPr="00C357AB" w:rsidRDefault="006530E6" w:rsidP="00F523A7">
            <w:pPr>
              <w:pStyle w:val="TableBody"/>
            </w:pPr>
          </w:p>
        </w:tc>
      </w:tr>
      <w:tr w:rsidR="006530E6" w:rsidRPr="00C357AB" w14:paraId="46F52523" w14:textId="77777777" w:rsidTr="00F523A7">
        <w:tc>
          <w:tcPr>
            <w:tcW w:w="5418" w:type="dxa"/>
          </w:tcPr>
          <w:p w14:paraId="3D7674FD" w14:textId="77777777" w:rsidR="006530E6" w:rsidRPr="008D2416" w:rsidRDefault="006530E6" w:rsidP="00F523A7">
            <w:pPr>
              <w:pStyle w:val="TableBody"/>
              <w:spacing w:before="30" w:after="30"/>
              <w:rPr>
                <w:b/>
                <w:snapToGrid w:val="0"/>
                <w:szCs w:val="18"/>
              </w:rPr>
            </w:pPr>
            <w:r w:rsidRPr="008D2416">
              <w:rPr>
                <w:b/>
                <w:snapToGrid w:val="0"/>
                <w:szCs w:val="18"/>
              </w:rPr>
              <w:t>AT+KTCPDEL=1</w:t>
            </w:r>
          </w:p>
        </w:tc>
        <w:tc>
          <w:tcPr>
            <w:tcW w:w="3577" w:type="dxa"/>
          </w:tcPr>
          <w:p w14:paraId="0472E62E" w14:textId="77777777" w:rsidR="006530E6" w:rsidRPr="00C357AB" w:rsidRDefault="006530E6" w:rsidP="00F523A7">
            <w:pPr>
              <w:pStyle w:val="TableBody"/>
            </w:pPr>
            <w:r w:rsidRPr="008D2416">
              <w:rPr>
                <w:snapToGrid w:val="0"/>
                <w:szCs w:val="18"/>
              </w:rPr>
              <w:t>Delete session 1</w:t>
            </w:r>
          </w:p>
        </w:tc>
      </w:tr>
      <w:tr w:rsidR="006530E6" w:rsidRPr="00C357AB" w14:paraId="4A3017B3" w14:textId="77777777" w:rsidTr="00F523A7">
        <w:tc>
          <w:tcPr>
            <w:tcW w:w="5418" w:type="dxa"/>
          </w:tcPr>
          <w:p w14:paraId="459E92EB" w14:textId="77777777" w:rsidR="006530E6" w:rsidRPr="008D2416" w:rsidRDefault="006530E6" w:rsidP="00F523A7">
            <w:pPr>
              <w:pStyle w:val="TableBody"/>
              <w:spacing w:before="30" w:after="30"/>
              <w:rPr>
                <w:b/>
                <w:szCs w:val="18"/>
              </w:rPr>
            </w:pPr>
            <w:r w:rsidRPr="008D2416">
              <w:rPr>
                <w:b/>
                <w:snapToGrid w:val="0"/>
                <w:szCs w:val="18"/>
              </w:rPr>
              <w:t>OK</w:t>
            </w:r>
          </w:p>
        </w:tc>
        <w:tc>
          <w:tcPr>
            <w:tcW w:w="3577" w:type="dxa"/>
          </w:tcPr>
          <w:p w14:paraId="6F772E17" w14:textId="77777777" w:rsidR="006530E6" w:rsidRPr="00C357AB" w:rsidRDefault="006530E6" w:rsidP="00F523A7">
            <w:pPr>
              <w:pStyle w:val="TableBody"/>
            </w:pPr>
          </w:p>
        </w:tc>
      </w:tr>
    </w:tbl>
    <w:p w14:paraId="320A04DF" w14:textId="77777777" w:rsidR="006530E6" w:rsidRDefault="006530E6" w:rsidP="006530E6">
      <w:pPr>
        <w:pStyle w:val="Heading3"/>
        <w:keepNext w:val="0"/>
      </w:pPr>
      <w:bookmarkStart w:id="642" w:name="_Toc378087962"/>
      <w:bookmarkStart w:id="643" w:name="_Toc378173928"/>
      <w:bookmarkStart w:id="644" w:name="_Toc378176923"/>
      <w:bookmarkStart w:id="645" w:name="_Toc378179568"/>
      <w:bookmarkStart w:id="646" w:name="_Toc378182224"/>
      <w:bookmarkStart w:id="647" w:name="_Toc380053526"/>
      <w:bookmarkStart w:id="648" w:name="_Toc380056131"/>
      <w:bookmarkStart w:id="649" w:name="_Toc380058615"/>
      <w:bookmarkStart w:id="650" w:name="_Toc380061218"/>
      <w:bookmarkStart w:id="651" w:name="_Toc380406729"/>
      <w:bookmarkStart w:id="652" w:name="_Toc345081583"/>
      <w:bookmarkStart w:id="653" w:name="_Toc349753311"/>
      <w:bookmarkStart w:id="654" w:name="_Toc349754215"/>
      <w:bookmarkStart w:id="655" w:name="_Toc368586265"/>
      <w:bookmarkStart w:id="656" w:name="_Toc464721939"/>
      <w:bookmarkStart w:id="657" w:name="_Toc511294420"/>
      <w:bookmarkEnd w:id="642"/>
      <w:bookmarkEnd w:id="643"/>
      <w:bookmarkEnd w:id="644"/>
      <w:bookmarkEnd w:id="645"/>
      <w:bookmarkEnd w:id="646"/>
      <w:bookmarkEnd w:id="647"/>
      <w:bookmarkEnd w:id="648"/>
      <w:bookmarkEnd w:id="649"/>
      <w:bookmarkEnd w:id="650"/>
      <w:bookmarkEnd w:id="651"/>
      <w:r w:rsidRPr="00AE67EA">
        <w:t xml:space="preserve">End to End TCP </w:t>
      </w:r>
      <w:bookmarkEnd w:id="652"/>
      <w:bookmarkEnd w:id="653"/>
      <w:bookmarkEnd w:id="654"/>
      <w:bookmarkEnd w:id="655"/>
      <w:r>
        <w:t>C</w:t>
      </w:r>
      <w:r w:rsidRPr="00AE67EA">
        <w:t>onnection</w:t>
      </w:r>
      <w:bookmarkEnd w:id="656"/>
      <w:bookmarkEnd w:id="657"/>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6530E6" w:rsidRPr="00C357AB" w14:paraId="06924AD4" w14:textId="77777777" w:rsidTr="00F523A7">
        <w:tc>
          <w:tcPr>
            <w:tcW w:w="5418" w:type="dxa"/>
          </w:tcPr>
          <w:p w14:paraId="4569A67E" w14:textId="77777777" w:rsidR="006530E6" w:rsidRPr="008D2416" w:rsidRDefault="006530E6" w:rsidP="00F523A7">
            <w:pPr>
              <w:pStyle w:val="TableBody"/>
              <w:rPr>
                <w:b/>
                <w:snapToGrid w:val="0"/>
              </w:rPr>
            </w:pPr>
            <w:r w:rsidRPr="008D2416">
              <w:rPr>
                <w:b/>
                <w:snapToGrid w:val="0"/>
              </w:rPr>
              <w:t>AT&amp;K3</w:t>
            </w:r>
          </w:p>
        </w:tc>
        <w:tc>
          <w:tcPr>
            <w:tcW w:w="3577" w:type="dxa"/>
          </w:tcPr>
          <w:p w14:paraId="0125148E" w14:textId="77777777" w:rsidR="006530E6" w:rsidRPr="008D2416" w:rsidRDefault="006530E6" w:rsidP="00F523A7">
            <w:pPr>
              <w:pStyle w:val="TableBody"/>
              <w:rPr>
                <w:snapToGrid w:val="0"/>
              </w:rPr>
            </w:pPr>
            <w:r w:rsidRPr="008D2416">
              <w:rPr>
                <w:snapToGrid w:val="0"/>
              </w:rPr>
              <w:t>Hardware flow control activation</w:t>
            </w:r>
          </w:p>
        </w:tc>
      </w:tr>
      <w:tr w:rsidR="006530E6" w:rsidRPr="00C357AB" w14:paraId="6810DD6D" w14:textId="77777777" w:rsidTr="00F523A7">
        <w:tc>
          <w:tcPr>
            <w:tcW w:w="5418" w:type="dxa"/>
          </w:tcPr>
          <w:p w14:paraId="354D662F" w14:textId="77777777" w:rsidR="006530E6" w:rsidRDefault="006530E6" w:rsidP="00F523A7">
            <w:pPr>
              <w:pStyle w:val="TableBody"/>
              <w:rPr>
                <w:b/>
                <w:snapToGrid w:val="0"/>
              </w:rPr>
            </w:pPr>
            <w:r w:rsidRPr="008D2416">
              <w:rPr>
                <w:b/>
                <w:snapToGrid w:val="0"/>
              </w:rPr>
              <w:t>OK</w:t>
            </w:r>
          </w:p>
          <w:p w14:paraId="7555DCC4" w14:textId="77777777" w:rsidR="006530E6" w:rsidRPr="008D2416" w:rsidRDefault="006530E6" w:rsidP="00F523A7">
            <w:pPr>
              <w:pStyle w:val="TableBody"/>
              <w:rPr>
                <w:b/>
                <w:snapToGrid w:val="0"/>
              </w:rPr>
            </w:pPr>
          </w:p>
        </w:tc>
        <w:tc>
          <w:tcPr>
            <w:tcW w:w="3577" w:type="dxa"/>
          </w:tcPr>
          <w:p w14:paraId="7A0334E3" w14:textId="77777777" w:rsidR="006530E6" w:rsidRPr="00C357AB" w:rsidRDefault="006530E6" w:rsidP="00F523A7">
            <w:pPr>
              <w:pStyle w:val="TableBody"/>
            </w:pPr>
          </w:p>
        </w:tc>
      </w:tr>
      <w:tr w:rsidR="006530E6" w:rsidRPr="00C357AB" w14:paraId="5CC7CA6A" w14:textId="77777777" w:rsidTr="00F523A7">
        <w:tc>
          <w:tcPr>
            <w:tcW w:w="5418" w:type="dxa"/>
          </w:tcPr>
          <w:p w14:paraId="6A0B8D44" w14:textId="77777777" w:rsidR="006530E6" w:rsidRPr="008D2416" w:rsidRDefault="006530E6" w:rsidP="00F523A7">
            <w:pPr>
              <w:pStyle w:val="TableBody"/>
              <w:rPr>
                <w:b/>
                <w:snapToGrid w:val="0"/>
              </w:rPr>
            </w:pPr>
            <w:r w:rsidRPr="008D2416">
              <w:rPr>
                <w:b/>
                <w:snapToGrid w:val="0"/>
              </w:rPr>
              <w:t>AT+KCNXCFG=1,"GPRS","APN","log","password","0.0.0.0","0.0.0.0","0.0.0.0"</w:t>
            </w:r>
          </w:p>
        </w:tc>
        <w:tc>
          <w:tcPr>
            <w:tcW w:w="3577" w:type="dxa"/>
          </w:tcPr>
          <w:p w14:paraId="58374E68" w14:textId="77777777" w:rsidR="006530E6" w:rsidRPr="008D2416" w:rsidRDefault="006530E6" w:rsidP="00F523A7">
            <w:pPr>
              <w:pStyle w:val="TableBody"/>
              <w:rPr>
                <w:snapToGrid w:val="0"/>
              </w:rPr>
            </w:pPr>
            <w:r w:rsidRPr="008D2416">
              <w:rPr>
                <w:snapToGrid w:val="0"/>
              </w:rPr>
              <w:t>Set GPRS parameters (APN, login, password)</w:t>
            </w:r>
          </w:p>
        </w:tc>
      </w:tr>
      <w:tr w:rsidR="006530E6" w:rsidRPr="00C357AB" w14:paraId="538855FE" w14:textId="77777777" w:rsidTr="00F523A7">
        <w:tc>
          <w:tcPr>
            <w:tcW w:w="5418" w:type="dxa"/>
          </w:tcPr>
          <w:p w14:paraId="77AD2E27" w14:textId="77777777" w:rsidR="006530E6" w:rsidRDefault="006530E6" w:rsidP="00F523A7">
            <w:pPr>
              <w:pStyle w:val="TableBody"/>
              <w:rPr>
                <w:b/>
                <w:snapToGrid w:val="0"/>
              </w:rPr>
            </w:pPr>
            <w:r w:rsidRPr="008D2416">
              <w:rPr>
                <w:b/>
                <w:snapToGrid w:val="0"/>
              </w:rPr>
              <w:t>OK</w:t>
            </w:r>
          </w:p>
          <w:p w14:paraId="49D092B7" w14:textId="77777777" w:rsidR="006530E6" w:rsidRPr="008D2416" w:rsidRDefault="006530E6" w:rsidP="00F523A7">
            <w:pPr>
              <w:pStyle w:val="TableBody"/>
              <w:rPr>
                <w:b/>
                <w:snapToGrid w:val="0"/>
              </w:rPr>
            </w:pPr>
          </w:p>
        </w:tc>
        <w:tc>
          <w:tcPr>
            <w:tcW w:w="3577" w:type="dxa"/>
          </w:tcPr>
          <w:p w14:paraId="61995CC2" w14:textId="77777777" w:rsidR="006530E6" w:rsidRPr="00C357AB" w:rsidRDefault="006530E6" w:rsidP="00F523A7">
            <w:pPr>
              <w:pStyle w:val="TableBody"/>
            </w:pPr>
          </w:p>
        </w:tc>
      </w:tr>
      <w:tr w:rsidR="006530E6" w:rsidRPr="00C357AB" w14:paraId="2B52EB64" w14:textId="77777777" w:rsidTr="00F523A7">
        <w:tc>
          <w:tcPr>
            <w:tcW w:w="5418" w:type="dxa"/>
          </w:tcPr>
          <w:p w14:paraId="3057D11C" w14:textId="77777777" w:rsidR="006530E6" w:rsidRPr="00C357AB" w:rsidRDefault="006530E6" w:rsidP="00F523A7">
            <w:pPr>
              <w:pStyle w:val="TableBody"/>
              <w:rPr>
                <w:b/>
              </w:rPr>
            </w:pPr>
            <w:r w:rsidRPr="008D2416">
              <w:rPr>
                <w:b/>
                <w:snapToGrid w:val="0"/>
              </w:rPr>
              <w:t xml:space="preserve">AT+KTCPCFG=1,0,"www.google.com",80   </w:t>
            </w:r>
          </w:p>
        </w:tc>
        <w:tc>
          <w:tcPr>
            <w:tcW w:w="3577" w:type="dxa"/>
          </w:tcPr>
          <w:p w14:paraId="33FDDEDD" w14:textId="77777777" w:rsidR="006530E6" w:rsidRPr="008D2416" w:rsidRDefault="006530E6" w:rsidP="00F523A7">
            <w:pPr>
              <w:pStyle w:val="TableBody"/>
              <w:rPr>
                <w:snapToGrid w:val="0"/>
              </w:rPr>
            </w:pPr>
            <w:r w:rsidRPr="008D2416">
              <w:rPr>
                <w:snapToGrid w:val="0"/>
              </w:rPr>
              <w:t>Set TCP Server address and port number</w:t>
            </w:r>
          </w:p>
          <w:p w14:paraId="2D5B86E6" w14:textId="77777777" w:rsidR="006530E6" w:rsidRPr="008D2416" w:rsidRDefault="006530E6" w:rsidP="00F523A7">
            <w:pPr>
              <w:pStyle w:val="TableBody"/>
              <w:rPr>
                <w:snapToGrid w:val="0"/>
              </w:rPr>
            </w:pPr>
            <w:r w:rsidRPr="008D2416">
              <w:rPr>
                <w:snapToGrid w:val="0"/>
              </w:rPr>
              <w:t>Returns session ID</w:t>
            </w:r>
          </w:p>
        </w:tc>
      </w:tr>
      <w:tr w:rsidR="006530E6" w:rsidRPr="00C357AB" w14:paraId="51FA7A6F" w14:textId="77777777" w:rsidTr="00F523A7">
        <w:tc>
          <w:tcPr>
            <w:tcW w:w="5418" w:type="dxa"/>
          </w:tcPr>
          <w:p w14:paraId="271D19E5" w14:textId="77777777" w:rsidR="006530E6" w:rsidRPr="008D2416" w:rsidRDefault="006530E6" w:rsidP="00F523A7">
            <w:pPr>
              <w:pStyle w:val="TableBody"/>
              <w:rPr>
                <w:b/>
                <w:snapToGrid w:val="0"/>
              </w:rPr>
            </w:pPr>
            <w:r w:rsidRPr="008D2416">
              <w:rPr>
                <w:b/>
                <w:snapToGrid w:val="0"/>
              </w:rPr>
              <w:t>+KTCPCFG: 1</w:t>
            </w:r>
          </w:p>
        </w:tc>
        <w:tc>
          <w:tcPr>
            <w:tcW w:w="3577" w:type="dxa"/>
          </w:tcPr>
          <w:p w14:paraId="2277335F" w14:textId="77777777" w:rsidR="006530E6" w:rsidRPr="00C357AB" w:rsidRDefault="006530E6" w:rsidP="00F523A7">
            <w:pPr>
              <w:pStyle w:val="TableBody"/>
            </w:pPr>
          </w:p>
        </w:tc>
      </w:tr>
      <w:tr w:rsidR="006530E6" w:rsidRPr="00C357AB" w14:paraId="1AB5F13A" w14:textId="77777777" w:rsidTr="00F523A7">
        <w:tc>
          <w:tcPr>
            <w:tcW w:w="5418" w:type="dxa"/>
          </w:tcPr>
          <w:p w14:paraId="1137D3A3" w14:textId="77777777" w:rsidR="006530E6" w:rsidRDefault="006530E6" w:rsidP="00F523A7">
            <w:pPr>
              <w:pStyle w:val="TableBody"/>
              <w:rPr>
                <w:b/>
                <w:snapToGrid w:val="0"/>
              </w:rPr>
            </w:pPr>
            <w:r w:rsidRPr="008D2416">
              <w:rPr>
                <w:b/>
                <w:snapToGrid w:val="0"/>
              </w:rPr>
              <w:t>OK</w:t>
            </w:r>
          </w:p>
          <w:p w14:paraId="25BEC97E" w14:textId="77777777" w:rsidR="006530E6" w:rsidRPr="008D2416" w:rsidRDefault="006530E6" w:rsidP="00F523A7">
            <w:pPr>
              <w:pStyle w:val="TableBody"/>
              <w:rPr>
                <w:b/>
                <w:snapToGrid w:val="0"/>
              </w:rPr>
            </w:pPr>
          </w:p>
        </w:tc>
        <w:tc>
          <w:tcPr>
            <w:tcW w:w="3577" w:type="dxa"/>
          </w:tcPr>
          <w:p w14:paraId="23449FDF" w14:textId="77777777" w:rsidR="006530E6" w:rsidRPr="00C357AB" w:rsidRDefault="006530E6" w:rsidP="00F523A7">
            <w:pPr>
              <w:pStyle w:val="TableBody"/>
            </w:pPr>
          </w:p>
        </w:tc>
      </w:tr>
      <w:tr w:rsidR="006530E6" w:rsidRPr="00C357AB" w14:paraId="5E85159F" w14:textId="77777777" w:rsidTr="00F523A7">
        <w:tc>
          <w:tcPr>
            <w:tcW w:w="5418" w:type="dxa"/>
          </w:tcPr>
          <w:p w14:paraId="50F3EEEC" w14:textId="77777777" w:rsidR="006530E6" w:rsidRPr="008D2416" w:rsidRDefault="006530E6" w:rsidP="00F523A7">
            <w:pPr>
              <w:pStyle w:val="TableBody"/>
              <w:rPr>
                <w:b/>
                <w:snapToGrid w:val="0"/>
              </w:rPr>
            </w:pPr>
            <w:r w:rsidRPr="008D2416">
              <w:rPr>
                <w:b/>
                <w:snapToGrid w:val="0"/>
              </w:rPr>
              <w:t>AT+KTCPSTART=1</w:t>
            </w:r>
          </w:p>
        </w:tc>
        <w:tc>
          <w:tcPr>
            <w:tcW w:w="3577" w:type="dxa"/>
          </w:tcPr>
          <w:p w14:paraId="3921BE0F" w14:textId="77777777" w:rsidR="006530E6" w:rsidRPr="008D2416" w:rsidRDefault="006530E6" w:rsidP="00F523A7">
            <w:pPr>
              <w:pStyle w:val="TableBody"/>
              <w:rPr>
                <w:snapToGrid w:val="0"/>
              </w:rPr>
            </w:pPr>
            <w:r w:rsidRPr="008D2416">
              <w:rPr>
                <w:snapToGrid w:val="0"/>
              </w:rPr>
              <w:t>Initiate the connection, use session 1</w:t>
            </w:r>
          </w:p>
        </w:tc>
      </w:tr>
      <w:tr w:rsidR="006530E6" w:rsidRPr="00C357AB" w14:paraId="47C23DE3" w14:textId="77777777" w:rsidTr="00F523A7">
        <w:tc>
          <w:tcPr>
            <w:tcW w:w="5418" w:type="dxa"/>
          </w:tcPr>
          <w:p w14:paraId="329B5C3D" w14:textId="77777777" w:rsidR="006530E6" w:rsidRPr="008D2416" w:rsidRDefault="006530E6" w:rsidP="00F523A7">
            <w:pPr>
              <w:pStyle w:val="TableBody"/>
              <w:rPr>
                <w:b/>
                <w:snapToGrid w:val="0"/>
              </w:rPr>
            </w:pPr>
            <w:r w:rsidRPr="008D2416">
              <w:rPr>
                <w:b/>
                <w:snapToGrid w:val="0"/>
              </w:rPr>
              <w:t>CONNECT</w:t>
            </w:r>
          </w:p>
        </w:tc>
        <w:tc>
          <w:tcPr>
            <w:tcW w:w="3577" w:type="dxa"/>
          </w:tcPr>
          <w:p w14:paraId="0D2E6415" w14:textId="77777777" w:rsidR="006530E6" w:rsidRPr="008D2416" w:rsidRDefault="006530E6" w:rsidP="00F523A7">
            <w:pPr>
              <w:pStyle w:val="TableBody"/>
              <w:rPr>
                <w:snapToGrid w:val="0"/>
              </w:rPr>
            </w:pPr>
            <w:r w:rsidRPr="008D2416">
              <w:rPr>
                <w:snapToGrid w:val="0"/>
              </w:rPr>
              <w:t xml:space="preserve">Message </w:t>
            </w:r>
            <w:proofErr w:type="gramStart"/>
            <w:r w:rsidRPr="008D2416">
              <w:rPr>
                <w:snapToGrid w:val="0"/>
              </w:rPr>
              <w:t>CONNECT :</w:t>
            </w:r>
            <w:proofErr w:type="gramEnd"/>
            <w:r w:rsidRPr="008D2416">
              <w:rPr>
                <w:snapToGrid w:val="0"/>
              </w:rPr>
              <w:t xml:space="preserve"> connection to server is established, you can send data</w:t>
            </w:r>
          </w:p>
        </w:tc>
      </w:tr>
      <w:tr w:rsidR="006530E6" w:rsidRPr="00C357AB" w14:paraId="443C628D" w14:textId="77777777" w:rsidTr="00F523A7">
        <w:tc>
          <w:tcPr>
            <w:tcW w:w="5418" w:type="dxa"/>
          </w:tcPr>
          <w:p w14:paraId="01CD1984" w14:textId="77777777" w:rsidR="006530E6" w:rsidRPr="008D2416" w:rsidRDefault="006530E6" w:rsidP="00F523A7">
            <w:pPr>
              <w:pStyle w:val="TableBody"/>
              <w:rPr>
                <w:b/>
                <w:snapToGrid w:val="0"/>
              </w:rPr>
            </w:pPr>
            <w:r w:rsidRPr="008D2416">
              <w:rPr>
                <w:b/>
                <w:snapToGrid w:val="0"/>
              </w:rPr>
              <w:t>…Data sent……Data received……Data sent…</w:t>
            </w:r>
          </w:p>
        </w:tc>
        <w:tc>
          <w:tcPr>
            <w:tcW w:w="3577" w:type="dxa"/>
          </w:tcPr>
          <w:p w14:paraId="34588D95" w14:textId="77777777" w:rsidR="006530E6" w:rsidRPr="00C357AB" w:rsidRDefault="006530E6" w:rsidP="00F523A7">
            <w:pPr>
              <w:pStyle w:val="TableBody"/>
            </w:pPr>
          </w:p>
        </w:tc>
      </w:tr>
      <w:tr w:rsidR="006530E6" w:rsidRPr="00C357AB" w14:paraId="560F7EEA" w14:textId="77777777" w:rsidTr="00F523A7">
        <w:tc>
          <w:tcPr>
            <w:tcW w:w="5418" w:type="dxa"/>
          </w:tcPr>
          <w:p w14:paraId="5B9D8866" w14:textId="77777777" w:rsidR="006530E6" w:rsidRPr="008D2416" w:rsidRDefault="006530E6" w:rsidP="00F523A7">
            <w:pPr>
              <w:pStyle w:val="TableBody"/>
              <w:rPr>
                <w:b/>
                <w:snapToGrid w:val="0"/>
              </w:rPr>
            </w:pPr>
            <w:r w:rsidRPr="008D2416">
              <w:rPr>
                <w:b/>
                <w:snapToGrid w:val="0"/>
              </w:rPr>
              <w:t>…Data sent……Data received……Data sent…</w:t>
            </w:r>
          </w:p>
        </w:tc>
        <w:tc>
          <w:tcPr>
            <w:tcW w:w="3577" w:type="dxa"/>
          </w:tcPr>
          <w:p w14:paraId="45868E57" w14:textId="77777777" w:rsidR="006530E6" w:rsidRPr="00C357AB" w:rsidRDefault="006530E6" w:rsidP="00F523A7">
            <w:pPr>
              <w:pStyle w:val="TableBody"/>
            </w:pPr>
          </w:p>
        </w:tc>
      </w:tr>
      <w:tr w:rsidR="006530E6" w:rsidRPr="00C357AB" w14:paraId="7D1489A0" w14:textId="77777777" w:rsidTr="00F523A7">
        <w:tc>
          <w:tcPr>
            <w:tcW w:w="5418" w:type="dxa"/>
          </w:tcPr>
          <w:p w14:paraId="2B84B2A6" w14:textId="77777777" w:rsidR="006530E6" w:rsidRPr="008D2416" w:rsidRDefault="006530E6" w:rsidP="00F523A7">
            <w:pPr>
              <w:pStyle w:val="TableBody"/>
              <w:rPr>
                <w:b/>
                <w:snapToGrid w:val="0"/>
              </w:rPr>
            </w:pPr>
            <w:r w:rsidRPr="008D2416">
              <w:rPr>
                <w:b/>
                <w:snapToGrid w:val="0"/>
              </w:rPr>
              <w:t>+++</w:t>
            </w:r>
          </w:p>
        </w:tc>
        <w:tc>
          <w:tcPr>
            <w:tcW w:w="3577" w:type="dxa"/>
          </w:tcPr>
          <w:p w14:paraId="1CC64367" w14:textId="77777777" w:rsidR="006530E6" w:rsidRPr="008D2416" w:rsidRDefault="006530E6" w:rsidP="00F523A7">
            <w:pPr>
              <w:pStyle w:val="TableBody"/>
              <w:rPr>
                <w:snapToGrid w:val="0"/>
              </w:rPr>
            </w:pPr>
            <w:r w:rsidRPr="008D2416">
              <w:rPr>
                <w:snapToGrid w:val="0"/>
              </w:rPr>
              <w:t>Use +++ to enter in command mode</w:t>
            </w:r>
          </w:p>
        </w:tc>
      </w:tr>
      <w:tr w:rsidR="006530E6" w:rsidRPr="00C357AB" w14:paraId="1227A126" w14:textId="77777777" w:rsidTr="00F523A7">
        <w:tc>
          <w:tcPr>
            <w:tcW w:w="5418" w:type="dxa"/>
          </w:tcPr>
          <w:p w14:paraId="17F0BCB5" w14:textId="77777777" w:rsidR="006530E6" w:rsidRDefault="006530E6" w:rsidP="00F523A7">
            <w:pPr>
              <w:pStyle w:val="TableBody"/>
              <w:rPr>
                <w:b/>
                <w:snapToGrid w:val="0"/>
              </w:rPr>
            </w:pPr>
            <w:r w:rsidRPr="008D2416">
              <w:rPr>
                <w:b/>
                <w:snapToGrid w:val="0"/>
              </w:rPr>
              <w:t>OK</w:t>
            </w:r>
          </w:p>
          <w:p w14:paraId="09842FB8" w14:textId="77777777" w:rsidR="006530E6" w:rsidRPr="008D2416" w:rsidRDefault="006530E6" w:rsidP="00F523A7">
            <w:pPr>
              <w:pStyle w:val="TableBody"/>
              <w:rPr>
                <w:b/>
                <w:snapToGrid w:val="0"/>
              </w:rPr>
            </w:pPr>
          </w:p>
        </w:tc>
        <w:tc>
          <w:tcPr>
            <w:tcW w:w="3577" w:type="dxa"/>
          </w:tcPr>
          <w:p w14:paraId="2F274FA8" w14:textId="77777777" w:rsidR="006530E6" w:rsidRPr="00C357AB" w:rsidRDefault="006530E6" w:rsidP="00F523A7">
            <w:pPr>
              <w:pStyle w:val="TableBody"/>
            </w:pPr>
          </w:p>
        </w:tc>
      </w:tr>
      <w:tr w:rsidR="006530E6" w:rsidRPr="00C357AB" w14:paraId="2097B20C" w14:textId="77777777" w:rsidTr="00F523A7">
        <w:tc>
          <w:tcPr>
            <w:tcW w:w="5418" w:type="dxa"/>
          </w:tcPr>
          <w:p w14:paraId="155DDC5D" w14:textId="77777777" w:rsidR="006530E6" w:rsidRPr="008D2416" w:rsidRDefault="006530E6" w:rsidP="00F523A7">
            <w:pPr>
              <w:pStyle w:val="TableBody"/>
              <w:rPr>
                <w:b/>
                <w:snapToGrid w:val="0"/>
              </w:rPr>
            </w:pPr>
            <w:r w:rsidRPr="008D2416">
              <w:rPr>
                <w:b/>
                <w:snapToGrid w:val="0"/>
              </w:rPr>
              <w:lastRenderedPageBreak/>
              <w:t>ATO1</w:t>
            </w:r>
          </w:p>
        </w:tc>
        <w:tc>
          <w:tcPr>
            <w:tcW w:w="3577" w:type="dxa"/>
          </w:tcPr>
          <w:p w14:paraId="4CDBA00B" w14:textId="77777777" w:rsidR="006530E6" w:rsidRPr="008D2416" w:rsidRDefault="006530E6" w:rsidP="00F523A7">
            <w:pPr>
              <w:pStyle w:val="TableBody"/>
              <w:rPr>
                <w:snapToGrid w:val="0"/>
              </w:rPr>
            </w:pPr>
            <w:r w:rsidRPr="008D2416">
              <w:rPr>
                <w:snapToGrid w:val="0"/>
              </w:rPr>
              <w:t>Use ATO&lt;</w:t>
            </w:r>
            <w:proofErr w:type="spellStart"/>
            <w:r w:rsidRPr="008D2416">
              <w:rPr>
                <w:snapToGrid w:val="0"/>
              </w:rPr>
              <w:t>session_id</w:t>
            </w:r>
            <w:proofErr w:type="spellEnd"/>
            <w:r w:rsidRPr="008D2416">
              <w:rPr>
                <w:snapToGrid w:val="0"/>
              </w:rPr>
              <w:t>&gt; to switch back in data mode</w:t>
            </w:r>
          </w:p>
        </w:tc>
      </w:tr>
      <w:tr w:rsidR="006530E6" w:rsidRPr="00C357AB" w14:paraId="54D4AC0D" w14:textId="77777777" w:rsidTr="00F523A7">
        <w:tc>
          <w:tcPr>
            <w:tcW w:w="5418" w:type="dxa"/>
          </w:tcPr>
          <w:p w14:paraId="769626FC" w14:textId="77777777" w:rsidR="006530E6" w:rsidRPr="008D2416" w:rsidRDefault="006530E6" w:rsidP="00F523A7">
            <w:pPr>
              <w:pStyle w:val="TableBody"/>
              <w:rPr>
                <w:b/>
                <w:snapToGrid w:val="0"/>
              </w:rPr>
            </w:pPr>
            <w:r w:rsidRPr="008D2416">
              <w:rPr>
                <w:b/>
                <w:snapToGrid w:val="0"/>
              </w:rPr>
              <w:t>CONNECT</w:t>
            </w:r>
          </w:p>
        </w:tc>
        <w:tc>
          <w:tcPr>
            <w:tcW w:w="3577" w:type="dxa"/>
          </w:tcPr>
          <w:p w14:paraId="79628D53" w14:textId="77777777" w:rsidR="006530E6" w:rsidRPr="00C357AB" w:rsidRDefault="006530E6" w:rsidP="00F523A7">
            <w:pPr>
              <w:pStyle w:val="TableBody"/>
            </w:pPr>
          </w:p>
        </w:tc>
      </w:tr>
      <w:tr w:rsidR="006530E6" w:rsidRPr="00C357AB" w14:paraId="61A653B7" w14:textId="77777777" w:rsidTr="00F523A7">
        <w:tc>
          <w:tcPr>
            <w:tcW w:w="5418" w:type="dxa"/>
          </w:tcPr>
          <w:p w14:paraId="7DD95525" w14:textId="77777777" w:rsidR="006530E6" w:rsidRPr="008D2416" w:rsidRDefault="006530E6" w:rsidP="00F523A7">
            <w:pPr>
              <w:pStyle w:val="TableBody"/>
              <w:rPr>
                <w:b/>
                <w:snapToGrid w:val="0"/>
              </w:rPr>
            </w:pPr>
            <w:r w:rsidRPr="008D2416">
              <w:rPr>
                <w:b/>
                <w:snapToGrid w:val="0"/>
              </w:rPr>
              <w:t>…Data sent……Data received……Data sent…</w:t>
            </w:r>
          </w:p>
        </w:tc>
        <w:tc>
          <w:tcPr>
            <w:tcW w:w="3577" w:type="dxa"/>
          </w:tcPr>
          <w:p w14:paraId="15A47843" w14:textId="77777777" w:rsidR="006530E6" w:rsidRPr="00C357AB" w:rsidRDefault="006530E6" w:rsidP="00F523A7">
            <w:pPr>
              <w:pStyle w:val="TableBody"/>
            </w:pPr>
          </w:p>
        </w:tc>
      </w:tr>
      <w:tr w:rsidR="006530E6" w:rsidRPr="00C357AB" w14:paraId="5C626B01" w14:textId="77777777" w:rsidTr="00F523A7">
        <w:tc>
          <w:tcPr>
            <w:tcW w:w="5418" w:type="dxa"/>
          </w:tcPr>
          <w:p w14:paraId="44E68838" w14:textId="77777777" w:rsidR="006530E6" w:rsidRPr="008D2416" w:rsidRDefault="006530E6" w:rsidP="00F523A7">
            <w:pPr>
              <w:pStyle w:val="TableBody"/>
              <w:rPr>
                <w:b/>
                <w:snapToGrid w:val="0"/>
              </w:rPr>
            </w:pPr>
            <w:r w:rsidRPr="008D2416">
              <w:rPr>
                <w:b/>
                <w:snapToGrid w:val="0"/>
              </w:rPr>
              <w:t>…Data sent……Data received……Data sent…</w:t>
            </w:r>
          </w:p>
        </w:tc>
        <w:tc>
          <w:tcPr>
            <w:tcW w:w="3577" w:type="dxa"/>
          </w:tcPr>
          <w:p w14:paraId="5B04A608" w14:textId="77777777" w:rsidR="006530E6" w:rsidRPr="00C357AB" w:rsidRDefault="006530E6" w:rsidP="00F523A7">
            <w:pPr>
              <w:pStyle w:val="TableBody"/>
            </w:pPr>
          </w:p>
        </w:tc>
      </w:tr>
      <w:tr w:rsidR="006530E6" w:rsidRPr="00C357AB" w14:paraId="061B3556" w14:textId="77777777" w:rsidTr="00F523A7">
        <w:tc>
          <w:tcPr>
            <w:tcW w:w="5418" w:type="dxa"/>
          </w:tcPr>
          <w:p w14:paraId="46AFE6FF" w14:textId="77777777" w:rsidR="006530E6" w:rsidRPr="008D2416" w:rsidRDefault="006530E6" w:rsidP="00F523A7">
            <w:pPr>
              <w:pStyle w:val="TableBody"/>
              <w:rPr>
                <w:b/>
                <w:snapToGrid w:val="0"/>
              </w:rPr>
            </w:pPr>
            <w:r w:rsidRPr="008D2416">
              <w:rPr>
                <w:b/>
                <w:snapToGrid w:val="0"/>
              </w:rPr>
              <w:t>OK</w:t>
            </w:r>
          </w:p>
        </w:tc>
        <w:tc>
          <w:tcPr>
            <w:tcW w:w="3577" w:type="dxa"/>
          </w:tcPr>
          <w:p w14:paraId="653D921C" w14:textId="77777777" w:rsidR="006530E6" w:rsidRPr="008D2416" w:rsidRDefault="006530E6" w:rsidP="00F523A7">
            <w:pPr>
              <w:pStyle w:val="TableBody"/>
              <w:rPr>
                <w:snapToGrid w:val="0"/>
              </w:rPr>
            </w:pPr>
            <w:r w:rsidRPr="008D2416">
              <w:rPr>
                <w:snapToGrid w:val="0"/>
              </w:rPr>
              <w:t>Toggle DTR (if AT&amp;D1 or AT&amp;D2 configuration) to enter in command mode</w:t>
            </w:r>
          </w:p>
        </w:tc>
      </w:tr>
      <w:tr w:rsidR="006530E6" w:rsidRPr="00C357AB" w14:paraId="48FAF66A" w14:textId="77777777" w:rsidTr="00F523A7">
        <w:tc>
          <w:tcPr>
            <w:tcW w:w="5418" w:type="dxa"/>
          </w:tcPr>
          <w:p w14:paraId="5CD9CCB4" w14:textId="77777777" w:rsidR="006530E6" w:rsidRPr="008D2416" w:rsidRDefault="006530E6" w:rsidP="00F523A7">
            <w:pPr>
              <w:pStyle w:val="TableBody"/>
              <w:rPr>
                <w:b/>
                <w:snapToGrid w:val="0"/>
              </w:rPr>
            </w:pPr>
            <w:r w:rsidRPr="008D2416">
              <w:rPr>
                <w:b/>
                <w:snapToGrid w:val="0"/>
              </w:rPr>
              <w:t>AT+KTCPCLOSE=1,1</w:t>
            </w:r>
          </w:p>
        </w:tc>
        <w:tc>
          <w:tcPr>
            <w:tcW w:w="3577" w:type="dxa"/>
          </w:tcPr>
          <w:p w14:paraId="2A8EF287" w14:textId="77777777" w:rsidR="006530E6" w:rsidRPr="008D2416" w:rsidRDefault="006530E6" w:rsidP="00F523A7">
            <w:pPr>
              <w:pStyle w:val="TableBody"/>
              <w:rPr>
                <w:snapToGrid w:val="0"/>
              </w:rPr>
            </w:pPr>
            <w:r w:rsidRPr="008D2416">
              <w:rPr>
                <w:snapToGrid w:val="0"/>
              </w:rPr>
              <w:t>Use KTCPCLOSE to close the session</w:t>
            </w:r>
          </w:p>
        </w:tc>
      </w:tr>
      <w:tr w:rsidR="006530E6" w:rsidRPr="00C357AB" w14:paraId="420C4282" w14:textId="77777777" w:rsidTr="00F523A7">
        <w:tc>
          <w:tcPr>
            <w:tcW w:w="5418" w:type="dxa"/>
          </w:tcPr>
          <w:p w14:paraId="5ECC2463" w14:textId="77777777" w:rsidR="006530E6" w:rsidRDefault="006530E6" w:rsidP="00F523A7">
            <w:pPr>
              <w:pStyle w:val="TableBody"/>
              <w:rPr>
                <w:b/>
                <w:snapToGrid w:val="0"/>
              </w:rPr>
            </w:pPr>
            <w:r w:rsidRPr="008D2416">
              <w:rPr>
                <w:b/>
                <w:snapToGrid w:val="0"/>
              </w:rPr>
              <w:t>OK</w:t>
            </w:r>
          </w:p>
          <w:p w14:paraId="589CC8AC" w14:textId="77777777" w:rsidR="006530E6" w:rsidRPr="008D2416" w:rsidRDefault="006530E6" w:rsidP="00F523A7">
            <w:pPr>
              <w:pStyle w:val="TableBody"/>
              <w:rPr>
                <w:b/>
                <w:snapToGrid w:val="0"/>
              </w:rPr>
            </w:pPr>
          </w:p>
        </w:tc>
        <w:tc>
          <w:tcPr>
            <w:tcW w:w="3577" w:type="dxa"/>
          </w:tcPr>
          <w:p w14:paraId="11CB5F1B" w14:textId="77777777" w:rsidR="006530E6" w:rsidRPr="00C357AB" w:rsidRDefault="006530E6" w:rsidP="00F523A7">
            <w:pPr>
              <w:pStyle w:val="TableBody"/>
            </w:pPr>
          </w:p>
        </w:tc>
      </w:tr>
      <w:tr w:rsidR="006530E6" w:rsidRPr="00C357AB" w14:paraId="4C437FA2" w14:textId="77777777" w:rsidTr="00F523A7">
        <w:tc>
          <w:tcPr>
            <w:tcW w:w="5418" w:type="dxa"/>
          </w:tcPr>
          <w:p w14:paraId="6B605BCD" w14:textId="77777777" w:rsidR="006530E6" w:rsidRPr="008D2416" w:rsidRDefault="006530E6" w:rsidP="00F523A7">
            <w:pPr>
              <w:pStyle w:val="TableBody"/>
              <w:tabs>
                <w:tab w:val="center" w:pos="2251"/>
              </w:tabs>
              <w:rPr>
                <w:b/>
                <w:snapToGrid w:val="0"/>
              </w:rPr>
            </w:pPr>
            <w:r w:rsidRPr="008D2416">
              <w:rPr>
                <w:b/>
                <w:snapToGrid w:val="0"/>
              </w:rPr>
              <w:t>AT+KTCPDEL=1</w:t>
            </w:r>
          </w:p>
        </w:tc>
        <w:tc>
          <w:tcPr>
            <w:tcW w:w="3577" w:type="dxa"/>
          </w:tcPr>
          <w:p w14:paraId="6AAEBADC" w14:textId="77777777" w:rsidR="006530E6" w:rsidRPr="008D2416" w:rsidRDefault="006530E6" w:rsidP="00F523A7">
            <w:pPr>
              <w:pStyle w:val="TableBody"/>
              <w:rPr>
                <w:snapToGrid w:val="0"/>
              </w:rPr>
            </w:pPr>
            <w:r w:rsidRPr="008D2416">
              <w:rPr>
                <w:snapToGrid w:val="0"/>
              </w:rPr>
              <w:t>Delete the configured session</w:t>
            </w:r>
          </w:p>
        </w:tc>
      </w:tr>
      <w:tr w:rsidR="006530E6" w:rsidRPr="00C357AB" w14:paraId="220C11D7" w14:textId="77777777" w:rsidTr="00F523A7">
        <w:tc>
          <w:tcPr>
            <w:tcW w:w="5418" w:type="dxa"/>
          </w:tcPr>
          <w:p w14:paraId="54845167" w14:textId="77777777" w:rsidR="006530E6" w:rsidRPr="008D2416" w:rsidRDefault="006530E6" w:rsidP="00F523A7">
            <w:pPr>
              <w:pStyle w:val="TableBody"/>
              <w:rPr>
                <w:b/>
                <w:snapToGrid w:val="0"/>
              </w:rPr>
            </w:pPr>
            <w:r w:rsidRPr="008D2416">
              <w:rPr>
                <w:b/>
                <w:snapToGrid w:val="0"/>
              </w:rPr>
              <w:t>OK</w:t>
            </w:r>
          </w:p>
        </w:tc>
        <w:tc>
          <w:tcPr>
            <w:tcW w:w="3577" w:type="dxa"/>
          </w:tcPr>
          <w:p w14:paraId="7333B74E" w14:textId="77777777" w:rsidR="006530E6" w:rsidRPr="00C357AB" w:rsidRDefault="006530E6" w:rsidP="00F523A7">
            <w:pPr>
              <w:pStyle w:val="TableBody"/>
            </w:pPr>
          </w:p>
        </w:tc>
      </w:tr>
    </w:tbl>
    <w:p w14:paraId="44152B2A" w14:textId="77777777" w:rsidR="006530E6" w:rsidRDefault="006530E6" w:rsidP="006530E6">
      <w:pPr>
        <w:pStyle w:val="Heading3"/>
      </w:pPr>
      <w:bookmarkStart w:id="658" w:name="_Toc378088067"/>
      <w:bookmarkStart w:id="659" w:name="_Toc378174033"/>
      <w:bookmarkStart w:id="660" w:name="_Toc378177028"/>
      <w:bookmarkStart w:id="661" w:name="_Toc378179673"/>
      <w:bookmarkStart w:id="662" w:name="_Toc378182329"/>
      <w:bookmarkStart w:id="663" w:name="_Toc380053631"/>
      <w:bookmarkStart w:id="664" w:name="_Toc380056236"/>
      <w:bookmarkStart w:id="665" w:name="_Toc380058720"/>
      <w:bookmarkStart w:id="666" w:name="_Toc380061323"/>
      <w:bookmarkStart w:id="667" w:name="_Toc380406834"/>
      <w:bookmarkStart w:id="668" w:name="_Toc345081584"/>
      <w:bookmarkStart w:id="669" w:name="_Toc349753312"/>
      <w:bookmarkStart w:id="670" w:name="_Toc349754216"/>
      <w:bookmarkStart w:id="671" w:name="_Toc368586266"/>
      <w:bookmarkStart w:id="672" w:name="_Toc464721940"/>
      <w:bookmarkStart w:id="673" w:name="_Toc511294421"/>
      <w:bookmarkEnd w:id="658"/>
      <w:bookmarkEnd w:id="659"/>
      <w:bookmarkEnd w:id="660"/>
      <w:bookmarkEnd w:id="661"/>
      <w:bookmarkEnd w:id="662"/>
      <w:bookmarkEnd w:id="663"/>
      <w:bookmarkEnd w:id="664"/>
      <w:bookmarkEnd w:id="665"/>
      <w:bookmarkEnd w:id="666"/>
      <w:bookmarkEnd w:id="667"/>
      <w:r w:rsidRPr="00AE67EA">
        <w:t xml:space="preserve">Error Case </w:t>
      </w:r>
      <w:r>
        <w:t>f</w:t>
      </w:r>
      <w:r w:rsidRPr="00AE67EA">
        <w:t xml:space="preserve">or End to End TCP </w:t>
      </w:r>
      <w:bookmarkEnd w:id="668"/>
      <w:bookmarkEnd w:id="669"/>
      <w:bookmarkEnd w:id="670"/>
      <w:bookmarkEnd w:id="671"/>
      <w:r>
        <w:t>C</w:t>
      </w:r>
      <w:r w:rsidRPr="00AE67EA">
        <w:t>onnection</w:t>
      </w:r>
      <w:bookmarkEnd w:id="672"/>
      <w:bookmarkEnd w:id="673"/>
    </w:p>
    <w:tbl>
      <w:tblPr>
        <w:tblStyle w:val="TableGrid"/>
        <w:tblW w:w="0" w:type="auto"/>
        <w:tblBorders>
          <w:insideH w:val="none" w:sz="0" w:space="0" w:color="auto"/>
        </w:tblBorders>
        <w:tblLook w:val="04A0" w:firstRow="1" w:lastRow="0" w:firstColumn="1" w:lastColumn="0" w:noHBand="0" w:noVBand="1"/>
      </w:tblPr>
      <w:tblGrid>
        <w:gridCol w:w="5289"/>
        <w:gridCol w:w="3730"/>
      </w:tblGrid>
      <w:tr w:rsidR="006530E6" w:rsidRPr="00E53DCE" w14:paraId="1687D0E0" w14:textId="77777777" w:rsidTr="00F523A7">
        <w:tc>
          <w:tcPr>
            <w:tcW w:w="5418" w:type="dxa"/>
          </w:tcPr>
          <w:p w14:paraId="7B25BDBA" w14:textId="77777777" w:rsidR="006530E6" w:rsidRPr="008D2416" w:rsidRDefault="006530E6" w:rsidP="00F523A7">
            <w:pPr>
              <w:pStyle w:val="TableBody"/>
              <w:rPr>
                <w:b/>
                <w:snapToGrid w:val="0"/>
                <w:lang w:eastAsia="zh-CN"/>
              </w:rPr>
            </w:pPr>
            <w:r w:rsidRPr="008D2416">
              <w:rPr>
                <w:b/>
                <w:snapToGrid w:val="0"/>
              </w:rPr>
              <w:t>AT+KTCPSTART=</w:t>
            </w:r>
            <w:r w:rsidRPr="008D2416">
              <w:rPr>
                <w:b/>
                <w:snapToGrid w:val="0"/>
                <w:lang w:eastAsia="zh-CN"/>
              </w:rPr>
              <w:t>1</w:t>
            </w:r>
          </w:p>
        </w:tc>
        <w:tc>
          <w:tcPr>
            <w:tcW w:w="3827" w:type="dxa"/>
          </w:tcPr>
          <w:p w14:paraId="71EC6FBE" w14:textId="77777777" w:rsidR="006530E6" w:rsidRPr="008D2416" w:rsidRDefault="006530E6" w:rsidP="00F523A7">
            <w:pPr>
              <w:pStyle w:val="TableBody"/>
              <w:rPr>
                <w:snapToGrid w:val="0"/>
              </w:rPr>
            </w:pPr>
            <w:r w:rsidRPr="008D2416">
              <w:rPr>
                <w:snapToGrid w:val="0"/>
              </w:rPr>
              <w:t>Try to initiate the connection</w:t>
            </w:r>
          </w:p>
        </w:tc>
      </w:tr>
      <w:tr w:rsidR="006530E6" w:rsidRPr="00E53DCE" w14:paraId="24F15F32" w14:textId="77777777" w:rsidTr="00F523A7">
        <w:tc>
          <w:tcPr>
            <w:tcW w:w="5418" w:type="dxa"/>
          </w:tcPr>
          <w:p w14:paraId="7364D6CC" w14:textId="77777777" w:rsidR="006530E6" w:rsidRPr="008D2416" w:rsidRDefault="006530E6" w:rsidP="00F523A7">
            <w:pPr>
              <w:pStyle w:val="TableBody"/>
              <w:rPr>
                <w:b/>
                <w:snapToGrid w:val="0"/>
                <w:lang w:eastAsia="zh-CN"/>
              </w:rPr>
            </w:pPr>
            <w:r w:rsidRPr="008D2416">
              <w:rPr>
                <w:b/>
                <w:snapToGrid w:val="0"/>
                <w:lang w:eastAsia="zh-CN"/>
              </w:rPr>
              <w:t>NO CARRIER</w:t>
            </w:r>
          </w:p>
        </w:tc>
        <w:tc>
          <w:tcPr>
            <w:tcW w:w="3827" w:type="dxa"/>
          </w:tcPr>
          <w:p w14:paraId="7E913D80" w14:textId="77777777" w:rsidR="006530E6" w:rsidRPr="008D2416" w:rsidRDefault="006530E6" w:rsidP="00F523A7">
            <w:pPr>
              <w:pStyle w:val="TableBody"/>
              <w:rPr>
                <w:snapToGrid w:val="0"/>
              </w:rPr>
            </w:pPr>
            <w:r w:rsidRPr="008D2416">
              <w:rPr>
                <w:snapToGrid w:val="0"/>
              </w:rPr>
              <w:t>Connection fails, see the value of &lt;</w:t>
            </w:r>
            <w:proofErr w:type="spellStart"/>
            <w:r w:rsidRPr="008D2416">
              <w:rPr>
                <w:snapToGrid w:val="0"/>
              </w:rPr>
              <w:t>tcp_notif</w:t>
            </w:r>
            <w:proofErr w:type="spellEnd"/>
            <w:r w:rsidRPr="008D2416">
              <w:rPr>
                <w:snapToGrid w:val="0"/>
              </w:rPr>
              <w:t>&gt;</w:t>
            </w:r>
          </w:p>
        </w:tc>
      </w:tr>
      <w:tr w:rsidR="006530E6" w:rsidRPr="00E53DCE" w14:paraId="2E46C5C1" w14:textId="77777777" w:rsidTr="00F523A7">
        <w:tc>
          <w:tcPr>
            <w:tcW w:w="5418" w:type="dxa"/>
          </w:tcPr>
          <w:p w14:paraId="5ADDD934" w14:textId="77777777" w:rsidR="006530E6" w:rsidRPr="00E53DCE" w:rsidRDefault="006530E6" w:rsidP="00F523A7">
            <w:pPr>
              <w:pStyle w:val="TableBody"/>
              <w:rPr>
                <w:b/>
                <w:snapToGrid w:val="0"/>
              </w:rPr>
            </w:pPr>
            <w:r w:rsidRPr="008D2416">
              <w:rPr>
                <w:b/>
                <w:snapToGrid w:val="0"/>
              </w:rPr>
              <w:t xml:space="preserve">+KTCP_NOTIF: </w:t>
            </w:r>
            <w:proofErr w:type="gramStart"/>
            <w:r w:rsidRPr="008D2416">
              <w:rPr>
                <w:b/>
                <w:snapToGrid w:val="0"/>
              </w:rPr>
              <w:t>1,&lt;</w:t>
            </w:r>
            <w:proofErr w:type="spellStart"/>
            <w:proofErr w:type="gramEnd"/>
            <w:r w:rsidRPr="008D2416">
              <w:rPr>
                <w:b/>
                <w:snapToGrid w:val="0"/>
              </w:rPr>
              <w:t>tcp_notif</w:t>
            </w:r>
            <w:proofErr w:type="spellEnd"/>
            <w:r w:rsidRPr="008D2416">
              <w:rPr>
                <w:b/>
                <w:snapToGrid w:val="0"/>
              </w:rPr>
              <w:t>&gt;</w:t>
            </w:r>
          </w:p>
          <w:p w14:paraId="0BE28A24" w14:textId="77777777" w:rsidR="006530E6" w:rsidRPr="008D2416" w:rsidRDefault="006530E6" w:rsidP="00F523A7">
            <w:pPr>
              <w:pStyle w:val="TableBody"/>
              <w:rPr>
                <w:b/>
                <w:snapToGrid w:val="0"/>
              </w:rPr>
            </w:pPr>
          </w:p>
        </w:tc>
        <w:tc>
          <w:tcPr>
            <w:tcW w:w="3827" w:type="dxa"/>
          </w:tcPr>
          <w:p w14:paraId="0CDA5049" w14:textId="77777777" w:rsidR="006530E6" w:rsidRPr="00E53DCE" w:rsidRDefault="006530E6" w:rsidP="00F523A7">
            <w:pPr>
              <w:pStyle w:val="TableBody"/>
            </w:pPr>
          </w:p>
        </w:tc>
      </w:tr>
      <w:tr w:rsidR="006530E6" w:rsidRPr="00E53DCE" w14:paraId="570137C9" w14:textId="77777777" w:rsidTr="00F523A7">
        <w:tc>
          <w:tcPr>
            <w:tcW w:w="5418" w:type="dxa"/>
          </w:tcPr>
          <w:p w14:paraId="6C1D50A8" w14:textId="77777777" w:rsidR="006530E6" w:rsidRPr="008D2416" w:rsidRDefault="006530E6" w:rsidP="00F523A7">
            <w:pPr>
              <w:pStyle w:val="TableBody"/>
              <w:rPr>
                <w:b/>
                <w:snapToGrid w:val="0"/>
                <w:lang w:eastAsia="zh-CN"/>
              </w:rPr>
            </w:pPr>
            <w:r w:rsidRPr="008D2416">
              <w:rPr>
                <w:b/>
                <w:snapToGrid w:val="0"/>
              </w:rPr>
              <w:t>AT+KTCPSTART=</w:t>
            </w:r>
            <w:r w:rsidRPr="008D2416">
              <w:rPr>
                <w:b/>
                <w:snapToGrid w:val="0"/>
                <w:lang w:eastAsia="zh-CN"/>
              </w:rPr>
              <w:t>1</w:t>
            </w:r>
          </w:p>
        </w:tc>
        <w:tc>
          <w:tcPr>
            <w:tcW w:w="3827" w:type="dxa"/>
          </w:tcPr>
          <w:p w14:paraId="3BAC2B2D" w14:textId="77777777" w:rsidR="006530E6" w:rsidRPr="008D2416" w:rsidRDefault="006530E6" w:rsidP="00F523A7">
            <w:pPr>
              <w:pStyle w:val="TableBody"/>
              <w:rPr>
                <w:snapToGrid w:val="0"/>
              </w:rPr>
            </w:pPr>
            <w:r w:rsidRPr="008D2416">
              <w:rPr>
                <w:snapToGrid w:val="0"/>
              </w:rPr>
              <w:t>Initiate the connection</w:t>
            </w:r>
          </w:p>
        </w:tc>
      </w:tr>
      <w:tr w:rsidR="006530E6" w:rsidRPr="00E53DCE" w14:paraId="53435129" w14:textId="77777777" w:rsidTr="00F523A7">
        <w:tc>
          <w:tcPr>
            <w:tcW w:w="5418" w:type="dxa"/>
          </w:tcPr>
          <w:p w14:paraId="64C5FD13" w14:textId="77777777" w:rsidR="006530E6" w:rsidRPr="008D2416" w:rsidRDefault="006530E6" w:rsidP="00F523A7">
            <w:pPr>
              <w:pStyle w:val="TableBody"/>
              <w:rPr>
                <w:b/>
                <w:snapToGrid w:val="0"/>
              </w:rPr>
            </w:pPr>
            <w:r w:rsidRPr="008D2416">
              <w:rPr>
                <w:b/>
                <w:snapToGrid w:val="0"/>
              </w:rPr>
              <w:t>CONNECT</w:t>
            </w:r>
          </w:p>
        </w:tc>
        <w:tc>
          <w:tcPr>
            <w:tcW w:w="3827" w:type="dxa"/>
          </w:tcPr>
          <w:p w14:paraId="1A8AA0B0" w14:textId="77777777" w:rsidR="006530E6" w:rsidRPr="00E53DCE" w:rsidRDefault="006530E6" w:rsidP="00F523A7">
            <w:pPr>
              <w:pStyle w:val="TableBody"/>
            </w:pPr>
          </w:p>
        </w:tc>
      </w:tr>
      <w:tr w:rsidR="006530E6" w:rsidRPr="00E53DCE" w14:paraId="6C5E6D2B" w14:textId="77777777" w:rsidTr="00F523A7">
        <w:tc>
          <w:tcPr>
            <w:tcW w:w="5418" w:type="dxa"/>
          </w:tcPr>
          <w:p w14:paraId="588D67D6" w14:textId="77777777" w:rsidR="006530E6" w:rsidRPr="008D2416" w:rsidRDefault="006530E6" w:rsidP="00F523A7">
            <w:pPr>
              <w:pStyle w:val="TableBody"/>
              <w:rPr>
                <w:b/>
                <w:snapToGrid w:val="0"/>
              </w:rPr>
            </w:pPr>
            <w:r w:rsidRPr="008D2416">
              <w:rPr>
                <w:b/>
                <w:snapToGrid w:val="0"/>
              </w:rPr>
              <w:t>…Data sent……Data received……Data sent…</w:t>
            </w:r>
          </w:p>
        </w:tc>
        <w:tc>
          <w:tcPr>
            <w:tcW w:w="3827" w:type="dxa"/>
          </w:tcPr>
          <w:p w14:paraId="43D563B2" w14:textId="77777777" w:rsidR="006530E6" w:rsidRPr="008D2416" w:rsidRDefault="006530E6" w:rsidP="00F523A7">
            <w:pPr>
              <w:pStyle w:val="TableBody"/>
              <w:rPr>
                <w:snapToGrid w:val="0"/>
              </w:rPr>
            </w:pPr>
            <w:r w:rsidRPr="008D2416">
              <w:rPr>
                <w:snapToGrid w:val="0"/>
              </w:rPr>
              <w:t>Exchange some data</w:t>
            </w:r>
          </w:p>
        </w:tc>
      </w:tr>
      <w:tr w:rsidR="006530E6" w:rsidRPr="00E53DCE" w14:paraId="74692AFD" w14:textId="77777777" w:rsidTr="00F523A7">
        <w:tc>
          <w:tcPr>
            <w:tcW w:w="5418" w:type="dxa"/>
          </w:tcPr>
          <w:p w14:paraId="7D8EEBBA" w14:textId="77777777" w:rsidR="006530E6" w:rsidRPr="008D2416" w:rsidRDefault="006530E6" w:rsidP="00F523A7">
            <w:pPr>
              <w:pStyle w:val="TableBody"/>
              <w:rPr>
                <w:b/>
                <w:snapToGrid w:val="0"/>
              </w:rPr>
            </w:pPr>
            <w:r w:rsidRPr="008D2416">
              <w:rPr>
                <w:b/>
                <w:snapToGrid w:val="0"/>
              </w:rPr>
              <w:t>…Data sent……Data received……Data sent…</w:t>
            </w:r>
          </w:p>
        </w:tc>
        <w:tc>
          <w:tcPr>
            <w:tcW w:w="3827" w:type="dxa"/>
          </w:tcPr>
          <w:p w14:paraId="6EF627FE" w14:textId="77777777" w:rsidR="006530E6" w:rsidRPr="00E53DCE" w:rsidRDefault="006530E6" w:rsidP="00F523A7">
            <w:pPr>
              <w:pStyle w:val="TableBody"/>
            </w:pPr>
          </w:p>
        </w:tc>
      </w:tr>
      <w:tr w:rsidR="006530E6" w:rsidRPr="00E53DCE" w14:paraId="28F51223" w14:textId="77777777" w:rsidTr="00F523A7">
        <w:tc>
          <w:tcPr>
            <w:tcW w:w="5418" w:type="dxa"/>
          </w:tcPr>
          <w:p w14:paraId="01A32586" w14:textId="77777777" w:rsidR="006530E6" w:rsidRPr="008D2416" w:rsidRDefault="006530E6" w:rsidP="00F523A7">
            <w:pPr>
              <w:pStyle w:val="TableBody"/>
              <w:rPr>
                <w:b/>
                <w:lang w:eastAsia="zh-CN"/>
              </w:rPr>
            </w:pPr>
            <w:r w:rsidRPr="008D2416">
              <w:rPr>
                <w:b/>
                <w:snapToGrid w:val="0"/>
                <w:lang w:eastAsia="zh-CN"/>
              </w:rPr>
              <w:t>NO CARRIER</w:t>
            </w:r>
          </w:p>
        </w:tc>
        <w:tc>
          <w:tcPr>
            <w:tcW w:w="3827" w:type="dxa"/>
          </w:tcPr>
          <w:p w14:paraId="6AE331A9" w14:textId="77777777" w:rsidR="006530E6" w:rsidRPr="00E53DCE" w:rsidRDefault="006530E6" w:rsidP="00F523A7">
            <w:pPr>
              <w:pStyle w:val="TableBody"/>
            </w:pPr>
            <w:r w:rsidRPr="008D2416">
              <w:rPr>
                <w:snapToGrid w:val="0"/>
              </w:rPr>
              <w:t>An error occurs during connection (network lost, server closed, etc.)</w:t>
            </w:r>
          </w:p>
        </w:tc>
      </w:tr>
      <w:tr w:rsidR="006530E6" w:rsidRPr="00E53DCE" w14:paraId="085CA29F" w14:textId="77777777" w:rsidTr="00F523A7">
        <w:tc>
          <w:tcPr>
            <w:tcW w:w="5418" w:type="dxa"/>
          </w:tcPr>
          <w:p w14:paraId="5CC5A3C0" w14:textId="77777777" w:rsidR="006530E6" w:rsidRPr="008D2416" w:rsidRDefault="006530E6" w:rsidP="00F523A7">
            <w:pPr>
              <w:pStyle w:val="TableBody"/>
              <w:rPr>
                <w:b/>
                <w:snapToGrid w:val="0"/>
                <w:lang w:eastAsia="zh-CN"/>
              </w:rPr>
            </w:pPr>
            <w:r w:rsidRPr="008D2416">
              <w:rPr>
                <w:b/>
              </w:rPr>
              <w:t xml:space="preserve">+KTCP_NOTIF: </w:t>
            </w:r>
            <w:proofErr w:type="gramStart"/>
            <w:r w:rsidRPr="008D2416">
              <w:rPr>
                <w:b/>
                <w:snapToGrid w:val="0"/>
                <w:lang w:eastAsia="zh-CN"/>
              </w:rPr>
              <w:t>1</w:t>
            </w:r>
            <w:r w:rsidRPr="008D2416">
              <w:rPr>
                <w:b/>
              </w:rPr>
              <w:t>,&lt;</w:t>
            </w:r>
            <w:proofErr w:type="spellStart"/>
            <w:proofErr w:type="gramEnd"/>
            <w:r w:rsidRPr="008D2416">
              <w:rPr>
                <w:b/>
              </w:rPr>
              <w:t>tcp_notif</w:t>
            </w:r>
            <w:proofErr w:type="spellEnd"/>
            <w:r w:rsidRPr="008D2416">
              <w:rPr>
                <w:b/>
              </w:rPr>
              <w:t>&gt;</w:t>
            </w:r>
          </w:p>
        </w:tc>
        <w:tc>
          <w:tcPr>
            <w:tcW w:w="3827" w:type="dxa"/>
          </w:tcPr>
          <w:p w14:paraId="2527F131" w14:textId="77777777" w:rsidR="006530E6" w:rsidRPr="00E53DCE" w:rsidRDefault="006530E6" w:rsidP="00F523A7">
            <w:pPr>
              <w:pStyle w:val="TableBody"/>
            </w:pPr>
          </w:p>
        </w:tc>
      </w:tr>
    </w:tbl>
    <w:p w14:paraId="64D75B9E" w14:textId="77777777" w:rsidR="006530E6" w:rsidRPr="00AE67EA" w:rsidRDefault="006530E6" w:rsidP="006530E6">
      <w:pPr>
        <w:pStyle w:val="Heading3"/>
      </w:pPr>
      <w:bookmarkStart w:id="674" w:name="_Toc378088126"/>
      <w:bookmarkStart w:id="675" w:name="_Toc378174092"/>
      <w:bookmarkStart w:id="676" w:name="_Toc378177087"/>
      <w:bookmarkStart w:id="677" w:name="_Toc378179732"/>
      <w:bookmarkStart w:id="678" w:name="_Toc378182388"/>
      <w:bookmarkStart w:id="679" w:name="_Toc380053690"/>
      <w:bookmarkStart w:id="680" w:name="_Toc380056295"/>
      <w:bookmarkStart w:id="681" w:name="_Toc380058779"/>
      <w:bookmarkStart w:id="682" w:name="_Toc380061382"/>
      <w:bookmarkStart w:id="683" w:name="_Toc380406893"/>
      <w:bookmarkStart w:id="684" w:name="_Ref340657373"/>
      <w:bookmarkStart w:id="685" w:name="_Toc345081585"/>
      <w:bookmarkStart w:id="686" w:name="_Toc349753313"/>
      <w:bookmarkStart w:id="687" w:name="_Toc349754217"/>
      <w:bookmarkStart w:id="688" w:name="_Toc368586267"/>
      <w:bookmarkStart w:id="689" w:name="_Ref368907140"/>
      <w:bookmarkStart w:id="690" w:name="_Ref368907142"/>
      <w:bookmarkStart w:id="691" w:name="_Ref368908445"/>
      <w:bookmarkStart w:id="692" w:name="_Toc464721941"/>
      <w:bookmarkStart w:id="693" w:name="_Toc511294422"/>
      <w:bookmarkEnd w:id="674"/>
      <w:bookmarkEnd w:id="675"/>
      <w:bookmarkEnd w:id="676"/>
      <w:bookmarkEnd w:id="677"/>
      <w:bookmarkEnd w:id="678"/>
      <w:bookmarkEnd w:id="679"/>
      <w:bookmarkEnd w:id="680"/>
      <w:bookmarkEnd w:id="681"/>
      <w:bookmarkEnd w:id="682"/>
      <w:bookmarkEnd w:id="683"/>
      <w:r w:rsidRPr="00AE67EA">
        <w:t xml:space="preserve">Use </w:t>
      </w:r>
      <w:r>
        <w:t>C</w:t>
      </w:r>
      <w:r w:rsidRPr="00AE67EA">
        <w:t xml:space="preserve">ases for AT+KTCPACKINFO and &lt;URC-ENDTCP-enable&gt; </w:t>
      </w:r>
      <w:bookmarkEnd w:id="684"/>
      <w:bookmarkEnd w:id="685"/>
      <w:bookmarkEnd w:id="686"/>
      <w:bookmarkEnd w:id="687"/>
      <w:bookmarkEnd w:id="688"/>
      <w:r>
        <w:t>O</w:t>
      </w:r>
      <w:r w:rsidRPr="00AE67EA">
        <w:t>ption</w:t>
      </w:r>
      <w:bookmarkEnd w:id="689"/>
      <w:bookmarkEnd w:id="690"/>
      <w:bookmarkEnd w:id="691"/>
      <w:bookmarkEnd w:id="692"/>
      <w:bookmarkEnd w:id="693"/>
    </w:p>
    <w:p w14:paraId="34E29C88" w14:textId="77777777" w:rsidR="006530E6" w:rsidRPr="00AE67EA" w:rsidRDefault="006530E6" w:rsidP="006530E6">
      <w:pPr>
        <w:keepNext/>
        <w:rPr>
          <w:lang w:eastAsia="zh-CN"/>
        </w:rPr>
      </w:pPr>
      <w:r w:rsidRPr="00AE67EA">
        <w:t xml:space="preserve">This section describes the behavior of AT+KTCPACKINFO when the &lt;URC-ENDTCP &gt; option is used with AT+KTCPCFG. </w:t>
      </w:r>
    </w:p>
    <w:p w14:paraId="749BE8F7" w14:textId="77777777" w:rsidR="006530E6" w:rsidRDefault="006530E6" w:rsidP="006530E6">
      <w:pPr>
        <w:pStyle w:val="Heading4"/>
      </w:pPr>
      <w:bookmarkStart w:id="694" w:name="_Toc345081586"/>
      <w:bookmarkStart w:id="695" w:name="_Toc349753314"/>
      <w:bookmarkStart w:id="696" w:name="_Toc349754218"/>
      <w:r w:rsidRPr="00AE67EA">
        <w:t xml:space="preserve">&lt;URC-ENDTCP-enable&gt; is </w:t>
      </w:r>
      <w:r>
        <w:t>D</w:t>
      </w:r>
      <w:r w:rsidRPr="00AE67EA">
        <w:t>isabled (default setting)</w:t>
      </w:r>
      <w:bookmarkEnd w:id="694"/>
      <w:bookmarkEnd w:id="695"/>
      <w:bookmarkEnd w:id="696"/>
    </w:p>
    <w:tbl>
      <w:tblPr>
        <w:tblStyle w:val="TableGrid"/>
        <w:tblW w:w="0" w:type="auto"/>
        <w:tblBorders>
          <w:insideH w:val="none" w:sz="0" w:space="0" w:color="auto"/>
        </w:tblBorders>
        <w:tblLook w:val="04A0" w:firstRow="1" w:lastRow="0" w:firstColumn="1" w:lastColumn="0" w:noHBand="0" w:noVBand="1"/>
      </w:tblPr>
      <w:tblGrid>
        <w:gridCol w:w="5325"/>
        <w:gridCol w:w="3694"/>
      </w:tblGrid>
      <w:tr w:rsidR="006530E6" w:rsidRPr="00C357AB" w14:paraId="42AD0C5D" w14:textId="77777777" w:rsidTr="00F523A7">
        <w:tc>
          <w:tcPr>
            <w:tcW w:w="5418" w:type="dxa"/>
          </w:tcPr>
          <w:p w14:paraId="1C454A96" w14:textId="77777777" w:rsidR="006530E6" w:rsidRPr="008D2416" w:rsidRDefault="006530E6" w:rsidP="00F523A7">
            <w:pPr>
              <w:pStyle w:val="TableBody"/>
              <w:rPr>
                <w:b/>
                <w:szCs w:val="18"/>
              </w:rPr>
            </w:pPr>
            <w:r w:rsidRPr="008D2416">
              <w:rPr>
                <w:b/>
                <w:szCs w:val="18"/>
              </w:rPr>
              <w:t>AT+KCNXCFG=1,"GPRS","CMNET"</w:t>
            </w:r>
          </w:p>
        </w:tc>
        <w:tc>
          <w:tcPr>
            <w:tcW w:w="3827" w:type="dxa"/>
          </w:tcPr>
          <w:p w14:paraId="294B23E7" w14:textId="77777777" w:rsidR="006530E6" w:rsidRPr="008D2416" w:rsidRDefault="006530E6" w:rsidP="00F523A7">
            <w:pPr>
              <w:pStyle w:val="TableBody"/>
              <w:rPr>
                <w:szCs w:val="18"/>
              </w:rPr>
            </w:pPr>
          </w:p>
        </w:tc>
      </w:tr>
      <w:tr w:rsidR="006530E6" w:rsidRPr="00C357AB" w14:paraId="446562C9" w14:textId="77777777" w:rsidTr="00F523A7">
        <w:tc>
          <w:tcPr>
            <w:tcW w:w="5418" w:type="dxa"/>
          </w:tcPr>
          <w:p w14:paraId="03C03583" w14:textId="77777777" w:rsidR="006530E6" w:rsidRDefault="006530E6" w:rsidP="00F523A7">
            <w:pPr>
              <w:pStyle w:val="TableBody"/>
              <w:rPr>
                <w:b/>
                <w:szCs w:val="18"/>
              </w:rPr>
            </w:pPr>
            <w:r w:rsidRPr="008D2416">
              <w:rPr>
                <w:b/>
                <w:szCs w:val="18"/>
              </w:rPr>
              <w:t>OK</w:t>
            </w:r>
          </w:p>
          <w:p w14:paraId="7FD1A160" w14:textId="77777777" w:rsidR="006530E6" w:rsidRPr="008D2416" w:rsidRDefault="006530E6" w:rsidP="00F523A7">
            <w:pPr>
              <w:pStyle w:val="TableBody"/>
              <w:rPr>
                <w:b/>
                <w:szCs w:val="18"/>
              </w:rPr>
            </w:pPr>
          </w:p>
        </w:tc>
        <w:tc>
          <w:tcPr>
            <w:tcW w:w="3827" w:type="dxa"/>
          </w:tcPr>
          <w:p w14:paraId="2828E852" w14:textId="77777777" w:rsidR="006530E6" w:rsidRPr="008D2416" w:rsidRDefault="006530E6" w:rsidP="00F523A7">
            <w:pPr>
              <w:pStyle w:val="TableBody"/>
              <w:rPr>
                <w:szCs w:val="18"/>
              </w:rPr>
            </w:pPr>
          </w:p>
        </w:tc>
      </w:tr>
      <w:tr w:rsidR="006530E6" w:rsidRPr="00C357AB" w14:paraId="24C425D2" w14:textId="77777777" w:rsidTr="00F523A7">
        <w:tc>
          <w:tcPr>
            <w:tcW w:w="5418" w:type="dxa"/>
          </w:tcPr>
          <w:p w14:paraId="008BA06D" w14:textId="77777777" w:rsidR="006530E6" w:rsidRPr="008D2416" w:rsidRDefault="006530E6" w:rsidP="00F523A7">
            <w:pPr>
              <w:pStyle w:val="TableBody"/>
              <w:rPr>
                <w:b/>
                <w:szCs w:val="18"/>
              </w:rPr>
            </w:pPr>
            <w:r w:rsidRPr="008D2416">
              <w:rPr>
                <w:b/>
                <w:szCs w:val="18"/>
              </w:rPr>
              <w:t>AT+KTCPCFG=1,0,"202.170.131.76",2000</w:t>
            </w:r>
          </w:p>
        </w:tc>
        <w:tc>
          <w:tcPr>
            <w:tcW w:w="3827" w:type="dxa"/>
          </w:tcPr>
          <w:p w14:paraId="07961C31" w14:textId="77777777" w:rsidR="006530E6" w:rsidRPr="008D2416" w:rsidRDefault="006530E6" w:rsidP="00F523A7">
            <w:pPr>
              <w:pStyle w:val="TableBody"/>
              <w:rPr>
                <w:szCs w:val="18"/>
              </w:rPr>
            </w:pPr>
          </w:p>
        </w:tc>
      </w:tr>
      <w:tr w:rsidR="006530E6" w:rsidRPr="00C357AB" w14:paraId="5B7A46F5" w14:textId="77777777" w:rsidTr="00F523A7">
        <w:tc>
          <w:tcPr>
            <w:tcW w:w="5418" w:type="dxa"/>
          </w:tcPr>
          <w:p w14:paraId="13EBBA1A" w14:textId="77777777" w:rsidR="006530E6" w:rsidRPr="008D2416" w:rsidRDefault="006530E6" w:rsidP="00F523A7">
            <w:pPr>
              <w:pStyle w:val="TableBody"/>
              <w:rPr>
                <w:b/>
                <w:szCs w:val="18"/>
              </w:rPr>
            </w:pPr>
            <w:r w:rsidRPr="008D2416">
              <w:rPr>
                <w:b/>
                <w:szCs w:val="18"/>
              </w:rPr>
              <w:t>+KTCPCFG: 1</w:t>
            </w:r>
          </w:p>
        </w:tc>
        <w:tc>
          <w:tcPr>
            <w:tcW w:w="3827" w:type="dxa"/>
          </w:tcPr>
          <w:p w14:paraId="554F3A3E" w14:textId="77777777" w:rsidR="006530E6" w:rsidRPr="008D2416" w:rsidRDefault="006530E6" w:rsidP="00F523A7">
            <w:pPr>
              <w:pStyle w:val="TableBody"/>
              <w:rPr>
                <w:szCs w:val="18"/>
              </w:rPr>
            </w:pPr>
          </w:p>
        </w:tc>
      </w:tr>
      <w:tr w:rsidR="006530E6" w:rsidRPr="00C357AB" w14:paraId="2AED7BD4" w14:textId="77777777" w:rsidTr="00F523A7">
        <w:tc>
          <w:tcPr>
            <w:tcW w:w="5418" w:type="dxa"/>
          </w:tcPr>
          <w:p w14:paraId="7D0112D8" w14:textId="77777777" w:rsidR="006530E6" w:rsidRDefault="006530E6" w:rsidP="00F523A7">
            <w:pPr>
              <w:pStyle w:val="TableBody"/>
              <w:rPr>
                <w:b/>
                <w:szCs w:val="18"/>
              </w:rPr>
            </w:pPr>
            <w:r w:rsidRPr="008D2416">
              <w:rPr>
                <w:b/>
                <w:szCs w:val="18"/>
              </w:rPr>
              <w:t>OK</w:t>
            </w:r>
          </w:p>
          <w:p w14:paraId="2D3CF39D" w14:textId="77777777" w:rsidR="006530E6" w:rsidRPr="008D2416" w:rsidRDefault="006530E6" w:rsidP="00F523A7">
            <w:pPr>
              <w:pStyle w:val="TableBody"/>
              <w:rPr>
                <w:b/>
                <w:szCs w:val="18"/>
              </w:rPr>
            </w:pPr>
          </w:p>
        </w:tc>
        <w:tc>
          <w:tcPr>
            <w:tcW w:w="3827" w:type="dxa"/>
          </w:tcPr>
          <w:p w14:paraId="165A8D5A" w14:textId="77777777" w:rsidR="006530E6" w:rsidRPr="008D2416" w:rsidRDefault="006530E6" w:rsidP="00F523A7">
            <w:pPr>
              <w:pStyle w:val="TableBody"/>
              <w:rPr>
                <w:szCs w:val="18"/>
              </w:rPr>
            </w:pPr>
          </w:p>
        </w:tc>
      </w:tr>
      <w:tr w:rsidR="006530E6" w:rsidRPr="00C357AB" w14:paraId="1B78AC1A" w14:textId="77777777" w:rsidTr="00F523A7">
        <w:tc>
          <w:tcPr>
            <w:tcW w:w="5418" w:type="dxa"/>
          </w:tcPr>
          <w:p w14:paraId="73B44E74" w14:textId="77777777" w:rsidR="006530E6" w:rsidRPr="008D2416" w:rsidRDefault="006530E6" w:rsidP="00F523A7">
            <w:pPr>
              <w:pStyle w:val="TableBody"/>
              <w:rPr>
                <w:b/>
                <w:szCs w:val="18"/>
                <w:lang w:eastAsia="zh-CN"/>
              </w:rPr>
            </w:pPr>
            <w:r w:rsidRPr="008D2416">
              <w:rPr>
                <w:b/>
                <w:szCs w:val="18"/>
                <w:lang w:eastAsia="zh-CN"/>
              </w:rPr>
              <w:t>AT+KTCPCFG?</w:t>
            </w:r>
          </w:p>
        </w:tc>
        <w:tc>
          <w:tcPr>
            <w:tcW w:w="3827" w:type="dxa"/>
          </w:tcPr>
          <w:p w14:paraId="67329B32" w14:textId="77777777" w:rsidR="006530E6" w:rsidRPr="008D2416" w:rsidRDefault="006530E6" w:rsidP="00F523A7">
            <w:pPr>
              <w:pStyle w:val="TableBody"/>
              <w:rPr>
                <w:szCs w:val="18"/>
              </w:rPr>
            </w:pPr>
          </w:p>
        </w:tc>
      </w:tr>
      <w:tr w:rsidR="006530E6" w:rsidRPr="00C357AB" w14:paraId="3419947C" w14:textId="77777777" w:rsidTr="00F523A7">
        <w:tc>
          <w:tcPr>
            <w:tcW w:w="5418" w:type="dxa"/>
          </w:tcPr>
          <w:p w14:paraId="7F6F1A3D" w14:textId="77777777" w:rsidR="006530E6" w:rsidRPr="008D2416" w:rsidRDefault="006530E6" w:rsidP="00F523A7">
            <w:pPr>
              <w:pStyle w:val="TableBody"/>
              <w:rPr>
                <w:b/>
                <w:szCs w:val="18"/>
              </w:rPr>
            </w:pPr>
            <w:r w:rsidRPr="008D2416">
              <w:rPr>
                <w:b/>
                <w:szCs w:val="18"/>
                <w:lang w:eastAsia="zh-CN"/>
              </w:rPr>
              <w:t>+KTCPCFG: 1,0,</w:t>
            </w:r>
            <w:proofErr w:type="gramStart"/>
            <w:r w:rsidRPr="008D2416">
              <w:rPr>
                <w:b/>
                <w:szCs w:val="18"/>
                <w:lang w:eastAsia="zh-CN"/>
              </w:rPr>
              <w:t>0,0,,</w:t>
            </w:r>
            <w:proofErr w:type="gramEnd"/>
            <w:r w:rsidRPr="008D2416">
              <w:rPr>
                <w:b/>
                <w:szCs w:val="18"/>
                <w:lang w:eastAsia="zh-CN"/>
              </w:rPr>
              <w:t xml:space="preserve">"202.170.131.76",2000,,0,0  </w:t>
            </w:r>
          </w:p>
        </w:tc>
        <w:tc>
          <w:tcPr>
            <w:tcW w:w="3827" w:type="dxa"/>
          </w:tcPr>
          <w:p w14:paraId="644E8A39" w14:textId="77777777" w:rsidR="006530E6" w:rsidRPr="008D2416" w:rsidRDefault="006530E6" w:rsidP="00F523A7">
            <w:pPr>
              <w:pStyle w:val="TableBody"/>
              <w:rPr>
                <w:szCs w:val="18"/>
              </w:rPr>
            </w:pPr>
            <w:r w:rsidRPr="008D2416">
              <w:rPr>
                <w:szCs w:val="18"/>
                <w:lang w:eastAsia="zh-CN"/>
              </w:rPr>
              <w:t>&lt;URC-ENDTCP-enable&gt; is disabled</w:t>
            </w:r>
          </w:p>
        </w:tc>
      </w:tr>
      <w:tr w:rsidR="006530E6" w:rsidRPr="00C357AB" w14:paraId="76A9F5A0" w14:textId="77777777" w:rsidTr="00F523A7">
        <w:tc>
          <w:tcPr>
            <w:tcW w:w="5418" w:type="dxa"/>
          </w:tcPr>
          <w:p w14:paraId="5462227A" w14:textId="77777777" w:rsidR="006530E6" w:rsidRDefault="006530E6" w:rsidP="00F523A7">
            <w:pPr>
              <w:pStyle w:val="TableBody"/>
              <w:rPr>
                <w:b/>
                <w:szCs w:val="18"/>
                <w:lang w:eastAsia="zh-CN"/>
              </w:rPr>
            </w:pPr>
            <w:r w:rsidRPr="008D2416">
              <w:rPr>
                <w:b/>
                <w:szCs w:val="18"/>
                <w:lang w:eastAsia="zh-CN"/>
              </w:rPr>
              <w:t>OK</w:t>
            </w:r>
          </w:p>
          <w:p w14:paraId="53D17C75" w14:textId="77777777" w:rsidR="006530E6" w:rsidRPr="008D2416" w:rsidRDefault="006530E6" w:rsidP="00F523A7">
            <w:pPr>
              <w:pStyle w:val="TableBody"/>
              <w:rPr>
                <w:b/>
                <w:szCs w:val="18"/>
              </w:rPr>
            </w:pPr>
          </w:p>
        </w:tc>
        <w:tc>
          <w:tcPr>
            <w:tcW w:w="3827" w:type="dxa"/>
          </w:tcPr>
          <w:p w14:paraId="26A0820D" w14:textId="77777777" w:rsidR="006530E6" w:rsidRPr="008D2416" w:rsidRDefault="006530E6" w:rsidP="00F523A7">
            <w:pPr>
              <w:pStyle w:val="TableBody"/>
              <w:rPr>
                <w:szCs w:val="18"/>
              </w:rPr>
            </w:pPr>
          </w:p>
        </w:tc>
      </w:tr>
      <w:tr w:rsidR="006530E6" w:rsidRPr="00C357AB" w14:paraId="3BF10EAA" w14:textId="77777777" w:rsidTr="00F523A7">
        <w:tc>
          <w:tcPr>
            <w:tcW w:w="5418" w:type="dxa"/>
          </w:tcPr>
          <w:p w14:paraId="7140F136" w14:textId="77777777" w:rsidR="006530E6" w:rsidRPr="008D2416" w:rsidRDefault="006530E6" w:rsidP="00F523A7">
            <w:pPr>
              <w:pStyle w:val="TableBody"/>
              <w:rPr>
                <w:b/>
                <w:szCs w:val="18"/>
                <w:lang w:eastAsia="zh-CN"/>
              </w:rPr>
            </w:pPr>
            <w:r w:rsidRPr="008D2416">
              <w:rPr>
                <w:b/>
                <w:szCs w:val="18"/>
                <w:lang w:eastAsia="zh-CN"/>
              </w:rPr>
              <w:lastRenderedPageBreak/>
              <w:t xml:space="preserve">AT+KTCPCNX=1 </w:t>
            </w:r>
          </w:p>
        </w:tc>
        <w:tc>
          <w:tcPr>
            <w:tcW w:w="3827" w:type="dxa"/>
          </w:tcPr>
          <w:p w14:paraId="637288A5" w14:textId="77777777" w:rsidR="006530E6" w:rsidRPr="008D2416" w:rsidRDefault="006530E6" w:rsidP="00F523A7">
            <w:pPr>
              <w:pStyle w:val="TableBody"/>
              <w:rPr>
                <w:szCs w:val="18"/>
              </w:rPr>
            </w:pPr>
            <w:r w:rsidRPr="008D2416">
              <w:rPr>
                <w:szCs w:val="18"/>
                <w:lang w:eastAsia="zh-CN"/>
              </w:rPr>
              <w:t>Connect to TCP server</w:t>
            </w:r>
          </w:p>
        </w:tc>
      </w:tr>
      <w:tr w:rsidR="006530E6" w:rsidRPr="00C357AB" w14:paraId="28B355F8" w14:textId="77777777" w:rsidTr="00F523A7">
        <w:tc>
          <w:tcPr>
            <w:tcW w:w="5418" w:type="dxa"/>
          </w:tcPr>
          <w:p w14:paraId="29CC58BD" w14:textId="77777777" w:rsidR="006530E6" w:rsidRDefault="006530E6" w:rsidP="00F523A7">
            <w:pPr>
              <w:pStyle w:val="TableBody"/>
              <w:rPr>
                <w:b/>
                <w:szCs w:val="18"/>
                <w:lang w:eastAsia="zh-CN"/>
              </w:rPr>
            </w:pPr>
            <w:r w:rsidRPr="008D2416">
              <w:rPr>
                <w:b/>
                <w:szCs w:val="18"/>
                <w:lang w:eastAsia="zh-CN"/>
              </w:rPr>
              <w:t>OK</w:t>
            </w:r>
          </w:p>
          <w:p w14:paraId="1F75215B" w14:textId="77777777" w:rsidR="006530E6" w:rsidRPr="008D2416" w:rsidRDefault="006530E6" w:rsidP="00F523A7">
            <w:pPr>
              <w:pStyle w:val="TableBody"/>
              <w:rPr>
                <w:b/>
                <w:szCs w:val="18"/>
                <w:lang w:eastAsia="zh-CN"/>
              </w:rPr>
            </w:pPr>
          </w:p>
        </w:tc>
        <w:tc>
          <w:tcPr>
            <w:tcW w:w="3827" w:type="dxa"/>
          </w:tcPr>
          <w:p w14:paraId="6B8D599A" w14:textId="77777777" w:rsidR="006530E6" w:rsidRPr="008D2416" w:rsidRDefault="006530E6" w:rsidP="00F523A7">
            <w:pPr>
              <w:pStyle w:val="TableBody"/>
              <w:rPr>
                <w:szCs w:val="18"/>
              </w:rPr>
            </w:pPr>
          </w:p>
        </w:tc>
      </w:tr>
      <w:tr w:rsidR="006530E6" w:rsidRPr="00C357AB" w14:paraId="601C2F53" w14:textId="77777777" w:rsidTr="00F523A7">
        <w:tc>
          <w:tcPr>
            <w:tcW w:w="5418" w:type="dxa"/>
          </w:tcPr>
          <w:p w14:paraId="02F5C9AA" w14:textId="77777777" w:rsidR="006530E6" w:rsidRPr="008D2416" w:rsidRDefault="006530E6" w:rsidP="00F523A7">
            <w:pPr>
              <w:pStyle w:val="TableBody"/>
              <w:rPr>
                <w:b/>
                <w:szCs w:val="18"/>
                <w:lang w:eastAsia="zh-CN"/>
              </w:rPr>
            </w:pPr>
            <w:r w:rsidRPr="008D2416">
              <w:rPr>
                <w:b/>
                <w:szCs w:val="18"/>
                <w:lang w:eastAsia="zh-CN"/>
              </w:rPr>
              <w:t xml:space="preserve">AT+KTCPSND=1,10     </w:t>
            </w:r>
          </w:p>
        </w:tc>
        <w:tc>
          <w:tcPr>
            <w:tcW w:w="3827" w:type="dxa"/>
          </w:tcPr>
          <w:p w14:paraId="2A462593" w14:textId="77777777" w:rsidR="006530E6" w:rsidRPr="008D2416" w:rsidRDefault="006530E6" w:rsidP="00F523A7">
            <w:pPr>
              <w:pStyle w:val="TableBody"/>
              <w:rPr>
                <w:szCs w:val="18"/>
              </w:rPr>
            </w:pPr>
            <w:r w:rsidRPr="008D2416">
              <w:rPr>
                <w:szCs w:val="18"/>
                <w:lang w:eastAsia="zh-CN"/>
              </w:rPr>
              <w:t>Use command to send 10 bytes</w:t>
            </w:r>
          </w:p>
        </w:tc>
      </w:tr>
      <w:tr w:rsidR="006530E6" w:rsidRPr="00C357AB" w14:paraId="459C44C1" w14:textId="77777777" w:rsidTr="00F523A7">
        <w:tc>
          <w:tcPr>
            <w:tcW w:w="5418" w:type="dxa"/>
          </w:tcPr>
          <w:p w14:paraId="34507977" w14:textId="77777777" w:rsidR="006530E6" w:rsidRPr="008D2416" w:rsidRDefault="006530E6" w:rsidP="00F523A7">
            <w:pPr>
              <w:pStyle w:val="TableBody"/>
              <w:rPr>
                <w:b/>
                <w:szCs w:val="18"/>
                <w:lang w:eastAsia="zh-CN"/>
              </w:rPr>
            </w:pPr>
            <w:r w:rsidRPr="008D2416">
              <w:rPr>
                <w:b/>
                <w:szCs w:val="18"/>
                <w:lang w:eastAsia="zh-CN"/>
              </w:rPr>
              <w:t>CONNECT</w:t>
            </w:r>
          </w:p>
        </w:tc>
        <w:tc>
          <w:tcPr>
            <w:tcW w:w="3827" w:type="dxa"/>
          </w:tcPr>
          <w:p w14:paraId="0E509CCE" w14:textId="77777777" w:rsidR="006530E6" w:rsidRPr="008D2416" w:rsidRDefault="006530E6" w:rsidP="00F523A7">
            <w:pPr>
              <w:pStyle w:val="TableBody"/>
              <w:rPr>
                <w:szCs w:val="18"/>
              </w:rPr>
            </w:pPr>
          </w:p>
        </w:tc>
      </w:tr>
      <w:tr w:rsidR="006530E6" w:rsidRPr="00C357AB" w14:paraId="7A7BE499" w14:textId="77777777" w:rsidTr="00F523A7">
        <w:tc>
          <w:tcPr>
            <w:tcW w:w="5418" w:type="dxa"/>
          </w:tcPr>
          <w:p w14:paraId="1706899D" w14:textId="77777777" w:rsidR="006530E6" w:rsidRPr="008D2416" w:rsidRDefault="006530E6" w:rsidP="00F523A7">
            <w:pPr>
              <w:pStyle w:val="TableBody"/>
              <w:rPr>
                <w:b/>
                <w:szCs w:val="18"/>
                <w:lang w:eastAsia="zh-CN"/>
              </w:rPr>
            </w:pPr>
          </w:p>
        </w:tc>
        <w:tc>
          <w:tcPr>
            <w:tcW w:w="3827" w:type="dxa"/>
          </w:tcPr>
          <w:p w14:paraId="70DA1C48" w14:textId="77777777" w:rsidR="006530E6" w:rsidRPr="008D2416" w:rsidRDefault="006530E6" w:rsidP="00F523A7">
            <w:pPr>
              <w:pStyle w:val="TableBody"/>
              <w:rPr>
                <w:szCs w:val="18"/>
              </w:rPr>
            </w:pPr>
            <w:r w:rsidRPr="008D2416">
              <w:rPr>
                <w:szCs w:val="18"/>
                <w:lang w:eastAsia="zh-CN"/>
              </w:rPr>
              <w:t>write to serial: 0123456789--EOF--Pattern--</w:t>
            </w:r>
          </w:p>
        </w:tc>
      </w:tr>
      <w:tr w:rsidR="006530E6" w:rsidRPr="00C357AB" w14:paraId="3FCE5F12" w14:textId="77777777" w:rsidTr="00F523A7">
        <w:tc>
          <w:tcPr>
            <w:tcW w:w="5418" w:type="dxa"/>
          </w:tcPr>
          <w:p w14:paraId="7DFDB7E4" w14:textId="77777777" w:rsidR="006530E6" w:rsidRPr="008D2416" w:rsidRDefault="006530E6" w:rsidP="00F523A7">
            <w:pPr>
              <w:pStyle w:val="TableBody"/>
              <w:rPr>
                <w:b/>
                <w:szCs w:val="18"/>
                <w:lang w:eastAsia="zh-CN"/>
              </w:rPr>
            </w:pPr>
            <w:r w:rsidRPr="008D2416">
              <w:rPr>
                <w:b/>
                <w:szCs w:val="18"/>
                <w:lang w:eastAsia="zh-CN"/>
              </w:rPr>
              <w:t>OK</w:t>
            </w:r>
          </w:p>
        </w:tc>
        <w:tc>
          <w:tcPr>
            <w:tcW w:w="3827" w:type="dxa"/>
          </w:tcPr>
          <w:p w14:paraId="09849ED7" w14:textId="77777777" w:rsidR="006530E6" w:rsidRPr="008D2416" w:rsidRDefault="006530E6" w:rsidP="00F523A7">
            <w:pPr>
              <w:pStyle w:val="TableBody"/>
              <w:rPr>
                <w:szCs w:val="18"/>
                <w:lang w:eastAsia="zh-CN"/>
              </w:rPr>
            </w:pPr>
          </w:p>
        </w:tc>
      </w:tr>
      <w:tr w:rsidR="006530E6" w:rsidRPr="00C357AB" w14:paraId="5068A015" w14:textId="77777777" w:rsidTr="00F523A7">
        <w:tc>
          <w:tcPr>
            <w:tcW w:w="5418" w:type="dxa"/>
          </w:tcPr>
          <w:p w14:paraId="6B21FB85" w14:textId="77777777" w:rsidR="006530E6" w:rsidRPr="008D2416" w:rsidRDefault="006530E6" w:rsidP="00F523A7">
            <w:pPr>
              <w:pStyle w:val="TableBody"/>
              <w:rPr>
                <w:b/>
                <w:szCs w:val="18"/>
                <w:lang w:eastAsia="zh-CN"/>
              </w:rPr>
            </w:pPr>
          </w:p>
        </w:tc>
        <w:tc>
          <w:tcPr>
            <w:tcW w:w="3827" w:type="dxa"/>
          </w:tcPr>
          <w:p w14:paraId="11BB102F" w14:textId="77777777" w:rsidR="006530E6" w:rsidRPr="008D2416" w:rsidRDefault="006530E6" w:rsidP="00F523A7">
            <w:pPr>
              <w:pStyle w:val="TableBody"/>
              <w:rPr>
                <w:szCs w:val="18"/>
                <w:lang w:eastAsia="zh-CN"/>
              </w:rPr>
            </w:pPr>
            <w:r w:rsidRPr="008D2416">
              <w:rPr>
                <w:szCs w:val="18"/>
                <w:lang w:eastAsia="zh-CN"/>
              </w:rPr>
              <w:t>The URC “+KTCP_ACK” is not displayed</w:t>
            </w:r>
          </w:p>
        </w:tc>
      </w:tr>
      <w:tr w:rsidR="006530E6" w:rsidRPr="00C357AB" w14:paraId="358E7BCD" w14:textId="77777777" w:rsidTr="00F523A7">
        <w:tc>
          <w:tcPr>
            <w:tcW w:w="5418" w:type="dxa"/>
          </w:tcPr>
          <w:p w14:paraId="58D22AA2" w14:textId="77777777" w:rsidR="006530E6" w:rsidRPr="008D2416" w:rsidRDefault="006530E6" w:rsidP="00F523A7">
            <w:pPr>
              <w:pStyle w:val="TableBody"/>
              <w:rPr>
                <w:b/>
                <w:szCs w:val="18"/>
                <w:lang w:eastAsia="zh-CN"/>
              </w:rPr>
            </w:pPr>
            <w:r w:rsidRPr="008D2416">
              <w:rPr>
                <w:b/>
                <w:szCs w:val="18"/>
                <w:lang w:eastAsia="zh-CN"/>
              </w:rPr>
              <w:t>AT+KTCPACKINFO=1</w:t>
            </w:r>
          </w:p>
        </w:tc>
        <w:tc>
          <w:tcPr>
            <w:tcW w:w="3827" w:type="dxa"/>
          </w:tcPr>
          <w:p w14:paraId="11BA5D00" w14:textId="77777777" w:rsidR="006530E6" w:rsidRPr="008D2416" w:rsidRDefault="006530E6" w:rsidP="00F523A7">
            <w:pPr>
              <w:pStyle w:val="TableBody"/>
              <w:rPr>
                <w:szCs w:val="18"/>
                <w:lang w:eastAsia="zh-CN"/>
              </w:rPr>
            </w:pPr>
          </w:p>
        </w:tc>
      </w:tr>
      <w:tr w:rsidR="006530E6" w:rsidRPr="00C357AB" w14:paraId="66142828" w14:textId="77777777" w:rsidTr="00F523A7">
        <w:tc>
          <w:tcPr>
            <w:tcW w:w="5418" w:type="dxa"/>
          </w:tcPr>
          <w:p w14:paraId="36304728" w14:textId="77777777" w:rsidR="006530E6" w:rsidRPr="008D2416" w:rsidRDefault="006530E6" w:rsidP="00F523A7">
            <w:pPr>
              <w:pStyle w:val="TableBody"/>
              <w:rPr>
                <w:b/>
                <w:szCs w:val="18"/>
                <w:lang w:eastAsia="zh-CN"/>
              </w:rPr>
            </w:pPr>
            <w:r w:rsidRPr="008D2416">
              <w:rPr>
                <w:b/>
                <w:szCs w:val="18"/>
                <w:lang w:eastAsia="zh-CN"/>
              </w:rPr>
              <w:t>+CME ERROR: operation not allowed</w:t>
            </w:r>
          </w:p>
        </w:tc>
        <w:tc>
          <w:tcPr>
            <w:tcW w:w="3827" w:type="dxa"/>
          </w:tcPr>
          <w:p w14:paraId="7526A1A5" w14:textId="77777777" w:rsidR="006530E6" w:rsidRPr="008D2416" w:rsidRDefault="006530E6" w:rsidP="00F523A7">
            <w:pPr>
              <w:pStyle w:val="TableBody"/>
              <w:rPr>
                <w:szCs w:val="18"/>
                <w:lang w:eastAsia="zh-CN"/>
              </w:rPr>
            </w:pPr>
            <w:r w:rsidRPr="008D2416">
              <w:rPr>
                <w:szCs w:val="18"/>
                <w:lang w:eastAsia="zh-CN"/>
              </w:rPr>
              <w:t>Since &lt;URC-ENDTCP-enable&gt; is disabled, this returns error</w:t>
            </w:r>
          </w:p>
        </w:tc>
      </w:tr>
    </w:tbl>
    <w:p w14:paraId="2E55720E" w14:textId="77777777" w:rsidR="006530E6" w:rsidRDefault="006530E6" w:rsidP="006530E6">
      <w:pPr>
        <w:pStyle w:val="Heading4"/>
      </w:pPr>
      <w:bookmarkStart w:id="697" w:name="_Toc378088149"/>
      <w:bookmarkStart w:id="698" w:name="_Toc378174115"/>
      <w:bookmarkStart w:id="699" w:name="_Toc378177110"/>
      <w:bookmarkStart w:id="700" w:name="_Toc378179755"/>
      <w:bookmarkStart w:id="701" w:name="_Toc378182411"/>
      <w:bookmarkStart w:id="702" w:name="_Toc380053713"/>
      <w:bookmarkStart w:id="703" w:name="_Toc380056318"/>
      <w:bookmarkStart w:id="704" w:name="_Toc380058802"/>
      <w:bookmarkStart w:id="705" w:name="_Toc380061405"/>
      <w:bookmarkStart w:id="706" w:name="_Toc380406916"/>
      <w:bookmarkStart w:id="707" w:name="_Toc378088151"/>
      <w:bookmarkStart w:id="708" w:name="_Toc378174117"/>
      <w:bookmarkStart w:id="709" w:name="_Toc378177112"/>
      <w:bookmarkStart w:id="710" w:name="_Toc378179757"/>
      <w:bookmarkStart w:id="711" w:name="_Toc378182413"/>
      <w:bookmarkStart w:id="712" w:name="_Toc380053715"/>
      <w:bookmarkStart w:id="713" w:name="_Toc380056320"/>
      <w:bookmarkStart w:id="714" w:name="_Toc380058804"/>
      <w:bookmarkStart w:id="715" w:name="_Toc380061407"/>
      <w:bookmarkStart w:id="716" w:name="_Toc380406918"/>
      <w:bookmarkStart w:id="717" w:name="_Toc378088152"/>
      <w:bookmarkStart w:id="718" w:name="_Toc378174118"/>
      <w:bookmarkStart w:id="719" w:name="_Toc378177113"/>
      <w:bookmarkStart w:id="720" w:name="_Toc378179758"/>
      <w:bookmarkStart w:id="721" w:name="_Toc378182414"/>
      <w:bookmarkStart w:id="722" w:name="_Toc380053716"/>
      <w:bookmarkStart w:id="723" w:name="_Toc380056321"/>
      <w:bookmarkStart w:id="724" w:name="_Toc380058805"/>
      <w:bookmarkStart w:id="725" w:name="_Toc380061408"/>
      <w:bookmarkStart w:id="726" w:name="_Toc380406919"/>
      <w:bookmarkStart w:id="727" w:name="_Toc378088153"/>
      <w:bookmarkStart w:id="728" w:name="_Toc378174119"/>
      <w:bookmarkStart w:id="729" w:name="_Toc378177114"/>
      <w:bookmarkStart w:id="730" w:name="_Toc378179759"/>
      <w:bookmarkStart w:id="731" w:name="_Toc378182415"/>
      <w:bookmarkStart w:id="732" w:name="_Toc380053717"/>
      <w:bookmarkStart w:id="733" w:name="_Toc380056322"/>
      <w:bookmarkStart w:id="734" w:name="_Toc380058806"/>
      <w:bookmarkStart w:id="735" w:name="_Toc380061409"/>
      <w:bookmarkStart w:id="736" w:name="_Toc380406920"/>
      <w:bookmarkStart w:id="737" w:name="_Toc378088154"/>
      <w:bookmarkStart w:id="738" w:name="_Toc378174120"/>
      <w:bookmarkStart w:id="739" w:name="_Toc378177115"/>
      <w:bookmarkStart w:id="740" w:name="_Toc378179760"/>
      <w:bookmarkStart w:id="741" w:name="_Toc378182416"/>
      <w:bookmarkStart w:id="742" w:name="_Toc380053718"/>
      <w:bookmarkStart w:id="743" w:name="_Toc380056323"/>
      <w:bookmarkStart w:id="744" w:name="_Toc380058807"/>
      <w:bookmarkStart w:id="745" w:name="_Toc380061410"/>
      <w:bookmarkStart w:id="746" w:name="_Toc380406921"/>
      <w:bookmarkStart w:id="747" w:name="_Toc378088155"/>
      <w:bookmarkStart w:id="748" w:name="_Toc378174121"/>
      <w:bookmarkStart w:id="749" w:name="_Toc378177116"/>
      <w:bookmarkStart w:id="750" w:name="_Toc378179761"/>
      <w:bookmarkStart w:id="751" w:name="_Toc378182417"/>
      <w:bookmarkStart w:id="752" w:name="_Toc380053719"/>
      <w:bookmarkStart w:id="753" w:name="_Toc380056324"/>
      <w:bookmarkStart w:id="754" w:name="_Toc380058808"/>
      <w:bookmarkStart w:id="755" w:name="_Toc380061411"/>
      <w:bookmarkStart w:id="756" w:name="_Toc380406922"/>
      <w:bookmarkStart w:id="757" w:name="_Toc378088156"/>
      <w:bookmarkStart w:id="758" w:name="_Toc378174122"/>
      <w:bookmarkStart w:id="759" w:name="_Toc378177117"/>
      <w:bookmarkStart w:id="760" w:name="_Toc378179762"/>
      <w:bookmarkStart w:id="761" w:name="_Toc378182418"/>
      <w:bookmarkStart w:id="762" w:name="_Toc380053720"/>
      <w:bookmarkStart w:id="763" w:name="_Toc380056325"/>
      <w:bookmarkStart w:id="764" w:name="_Toc380058809"/>
      <w:bookmarkStart w:id="765" w:name="_Toc380061412"/>
      <w:bookmarkStart w:id="766" w:name="_Toc380406923"/>
      <w:bookmarkStart w:id="767" w:name="_Toc378088158"/>
      <w:bookmarkStart w:id="768" w:name="_Toc378174124"/>
      <w:bookmarkStart w:id="769" w:name="_Toc378177119"/>
      <w:bookmarkStart w:id="770" w:name="_Toc378179764"/>
      <w:bookmarkStart w:id="771" w:name="_Toc378182420"/>
      <w:bookmarkStart w:id="772" w:name="_Toc380053722"/>
      <w:bookmarkStart w:id="773" w:name="_Toc380056327"/>
      <w:bookmarkStart w:id="774" w:name="_Toc380058811"/>
      <w:bookmarkStart w:id="775" w:name="_Toc380061414"/>
      <w:bookmarkStart w:id="776" w:name="_Toc380406925"/>
      <w:bookmarkStart w:id="777" w:name="_Toc378088160"/>
      <w:bookmarkStart w:id="778" w:name="_Toc378174126"/>
      <w:bookmarkStart w:id="779" w:name="_Toc378177121"/>
      <w:bookmarkStart w:id="780" w:name="_Toc378179766"/>
      <w:bookmarkStart w:id="781" w:name="_Toc378182422"/>
      <w:bookmarkStart w:id="782" w:name="_Toc380053724"/>
      <w:bookmarkStart w:id="783" w:name="_Toc380056329"/>
      <w:bookmarkStart w:id="784" w:name="_Toc380058813"/>
      <w:bookmarkStart w:id="785" w:name="_Toc380061416"/>
      <w:bookmarkStart w:id="786" w:name="_Toc380406927"/>
      <w:bookmarkStart w:id="787" w:name="_Toc378088162"/>
      <w:bookmarkStart w:id="788" w:name="_Toc378174128"/>
      <w:bookmarkStart w:id="789" w:name="_Toc378177123"/>
      <w:bookmarkStart w:id="790" w:name="_Toc378179768"/>
      <w:bookmarkStart w:id="791" w:name="_Toc378182424"/>
      <w:bookmarkStart w:id="792" w:name="_Toc380053726"/>
      <w:bookmarkStart w:id="793" w:name="_Toc380056331"/>
      <w:bookmarkStart w:id="794" w:name="_Toc380058815"/>
      <w:bookmarkStart w:id="795" w:name="_Toc380061418"/>
      <w:bookmarkStart w:id="796" w:name="_Toc380406929"/>
      <w:bookmarkStart w:id="797" w:name="_Toc378088164"/>
      <w:bookmarkStart w:id="798" w:name="_Toc378174130"/>
      <w:bookmarkStart w:id="799" w:name="_Toc378177125"/>
      <w:bookmarkStart w:id="800" w:name="_Toc378179770"/>
      <w:bookmarkStart w:id="801" w:name="_Toc378182426"/>
      <w:bookmarkStart w:id="802" w:name="_Toc380053728"/>
      <w:bookmarkStart w:id="803" w:name="_Toc380056333"/>
      <w:bookmarkStart w:id="804" w:name="_Toc380058817"/>
      <w:bookmarkStart w:id="805" w:name="_Toc380061420"/>
      <w:bookmarkStart w:id="806" w:name="_Toc380406931"/>
      <w:bookmarkStart w:id="807" w:name="_Toc378088165"/>
      <w:bookmarkStart w:id="808" w:name="_Toc378174131"/>
      <w:bookmarkStart w:id="809" w:name="_Toc378177126"/>
      <w:bookmarkStart w:id="810" w:name="_Toc378179771"/>
      <w:bookmarkStart w:id="811" w:name="_Toc378182427"/>
      <w:bookmarkStart w:id="812" w:name="_Toc380053729"/>
      <w:bookmarkStart w:id="813" w:name="_Toc380056334"/>
      <w:bookmarkStart w:id="814" w:name="_Toc380058818"/>
      <w:bookmarkStart w:id="815" w:name="_Toc380061421"/>
      <w:bookmarkStart w:id="816" w:name="_Toc380406932"/>
      <w:bookmarkStart w:id="817" w:name="_Toc378088166"/>
      <w:bookmarkStart w:id="818" w:name="_Toc378174132"/>
      <w:bookmarkStart w:id="819" w:name="_Toc378177127"/>
      <w:bookmarkStart w:id="820" w:name="_Toc378179772"/>
      <w:bookmarkStart w:id="821" w:name="_Toc378182428"/>
      <w:bookmarkStart w:id="822" w:name="_Toc380053730"/>
      <w:bookmarkStart w:id="823" w:name="_Toc380056335"/>
      <w:bookmarkStart w:id="824" w:name="_Toc380058819"/>
      <w:bookmarkStart w:id="825" w:name="_Toc380061422"/>
      <w:bookmarkStart w:id="826" w:name="_Toc380406933"/>
      <w:bookmarkStart w:id="827" w:name="_Toc378088167"/>
      <w:bookmarkStart w:id="828" w:name="_Toc378174133"/>
      <w:bookmarkStart w:id="829" w:name="_Toc378177128"/>
      <w:bookmarkStart w:id="830" w:name="_Toc378179773"/>
      <w:bookmarkStart w:id="831" w:name="_Toc378182429"/>
      <w:bookmarkStart w:id="832" w:name="_Toc380053731"/>
      <w:bookmarkStart w:id="833" w:name="_Toc380056336"/>
      <w:bookmarkStart w:id="834" w:name="_Toc380058820"/>
      <w:bookmarkStart w:id="835" w:name="_Toc380061423"/>
      <w:bookmarkStart w:id="836" w:name="_Toc380406934"/>
      <w:bookmarkStart w:id="837" w:name="_Toc345081587"/>
      <w:bookmarkStart w:id="838" w:name="_Toc349753315"/>
      <w:bookmarkStart w:id="839" w:name="_Toc349754219"/>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sidRPr="00AE67EA">
        <w:t xml:space="preserve">&lt;URC-ENDTCP-enable&gt; is </w:t>
      </w:r>
      <w:bookmarkEnd w:id="837"/>
      <w:bookmarkEnd w:id="838"/>
      <w:bookmarkEnd w:id="839"/>
      <w:r>
        <w:t>E</w:t>
      </w:r>
      <w:r w:rsidRPr="00AE67EA">
        <w:t>nabled</w:t>
      </w:r>
    </w:p>
    <w:tbl>
      <w:tblPr>
        <w:tblStyle w:val="TableGrid"/>
        <w:tblW w:w="0" w:type="auto"/>
        <w:tblBorders>
          <w:insideH w:val="none" w:sz="0" w:space="0" w:color="auto"/>
        </w:tblBorders>
        <w:tblLook w:val="04A0" w:firstRow="1" w:lastRow="0" w:firstColumn="1" w:lastColumn="0" w:noHBand="0" w:noVBand="1"/>
      </w:tblPr>
      <w:tblGrid>
        <w:gridCol w:w="5333"/>
        <w:gridCol w:w="3686"/>
      </w:tblGrid>
      <w:tr w:rsidR="006530E6" w:rsidRPr="00C357AB" w14:paraId="5DC9454F" w14:textId="77777777" w:rsidTr="003850AB">
        <w:tc>
          <w:tcPr>
            <w:tcW w:w="5333" w:type="dxa"/>
          </w:tcPr>
          <w:p w14:paraId="1F054FAA" w14:textId="77777777" w:rsidR="006530E6" w:rsidRPr="008D2416" w:rsidRDefault="006530E6" w:rsidP="00F523A7">
            <w:pPr>
              <w:pStyle w:val="TableBody"/>
              <w:rPr>
                <w:b/>
                <w:szCs w:val="18"/>
              </w:rPr>
            </w:pPr>
            <w:r w:rsidRPr="008D2416">
              <w:rPr>
                <w:b/>
                <w:szCs w:val="18"/>
              </w:rPr>
              <w:t>AT+KCNXCFG=1,"GPRS","CMNET"</w:t>
            </w:r>
          </w:p>
        </w:tc>
        <w:tc>
          <w:tcPr>
            <w:tcW w:w="3686" w:type="dxa"/>
          </w:tcPr>
          <w:p w14:paraId="29CDF8A9" w14:textId="77777777" w:rsidR="006530E6" w:rsidRPr="008D2416" w:rsidRDefault="006530E6" w:rsidP="00F523A7">
            <w:pPr>
              <w:pStyle w:val="TableBody"/>
              <w:rPr>
                <w:szCs w:val="18"/>
              </w:rPr>
            </w:pPr>
          </w:p>
        </w:tc>
      </w:tr>
      <w:tr w:rsidR="006530E6" w:rsidRPr="00C357AB" w14:paraId="18A1D00E" w14:textId="77777777" w:rsidTr="003850AB">
        <w:tc>
          <w:tcPr>
            <w:tcW w:w="5333" w:type="dxa"/>
          </w:tcPr>
          <w:p w14:paraId="0D74C058" w14:textId="77777777" w:rsidR="006530E6" w:rsidRDefault="006530E6" w:rsidP="00F523A7">
            <w:pPr>
              <w:pStyle w:val="TableBody"/>
              <w:rPr>
                <w:b/>
                <w:szCs w:val="18"/>
              </w:rPr>
            </w:pPr>
            <w:r w:rsidRPr="008D2416">
              <w:rPr>
                <w:b/>
                <w:szCs w:val="18"/>
              </w:rPr>
              <w:t>OK</w:t>
            </w:r>
          </w:p>
          <w:p w14:paraId="53039EDF" w14:textId="77777777" w:rsidR="006530E6" w:rsidRPr="008D2416" w:rsidRDefault="006530E6" w:rsidP="00F523A7">
            <w:pPr>
              <w:pStyle w:val="TableBody"/>
              <w:rPr>
                <w:b/>
                <w:szCs w:val="18"/>
              </w:rPr>
            </w:pPr>
          </w:p>
        </w:tc>
        <w:tc>
          <w:tcPr>
            <w:tcW w:w="3686" w:type="dxa"/>
          </w:tcPr>
          <w:p w14:paraId="4CF2C5F9" w14:textId="77777777" w:rsidR="006530E6" w:rsidRPr="008D2416" w:rsidRDefault="006530E6" w:rsidP="00F523A7">
            <w:pPr>
              <w:pStyle w:val="TableBody"/>
              <w:rPr>
                <w:szCs w:val="18"/>
              </w:rPr>
            </w:pPr>
          </w:p>
        </w:tc>
      </w:tr>
      <w:tr w:rsidR="006530E6" w:rsidRPr="00C357AB" w14:paraId="2CE00C41" w14:textId="77777777" w:rsidTr="003850AB">
        <w:tc>
          <w:tcPr>
            <w:tcW w:w="5333" w:type="dxa"/>
          </w:tcPr>
          <w:p w14:paraId="12B76076" w14:textId="77777777" w:rsidR="006530E6" w:rsidRPr="008D2416" w:rsidRDefault="006530E6" w:rsidP="00F523A7">
            <w:pPr>
              <w:pStyle w:val="TableBody"/>
              <w:rPr>
                <w:b/>
                <w:szCs w:val="18"/>
              </w:rPr>
            </w:pPr>
            <w:r w:rsidRPr="008D2416">
              <w:rPr>
                <w:b/>
                <w:szCs w:val="18"/>
              </w:rPr>
              <w:t>AT+KTCPCFG=1,0,"202.170.131.76</w:t>
            </w:r>
            <w:proofErr w:type="gramStart"/>
            <w:r w:rsidRPr="008D2416">
              <w:rPr>
                <w:b/>
                <w:szCs w:val="18"/>
              </w:rPr>
              <w:t>",2000,,,</w:t>
            </w:r>
            <w:proofErr w:type="gramEnd"/>
            <w:r w:rsidRPr="008D2416">
              <w:rPr>
                <w:b/>
                <w:szCs w:val="18"/>
              </w:rPr>
              <w:t>1</w:t>
            </w:r>
          </w:p>
        </w:tc>
        <w:tc>
          <w:tcPr>
            <w:tcW w:w="3686" w:type="dxa"/>
          </w:tcPr>
          <w:p w14:paraId="1FFC4B43" w14:textId="77777777" w:rsidR="006530E6" w:rsidRPr="008D2416" w:rsidRDefault="006530E6" w:rsidP="00F523A7">
            <w:pPr>
              <w:pStyle w:val="TableBody"/>
              <w:rPr>
                <w:szCs w:val="18"/>
              </w:rPr>
            </w:pPr>
            <w:r w:rsidRPr="008D2416">
              <w:rPr>
                <w:szCs w:val="18"/>
              </w:rPr>
              <w:t>Set &lt;URC-ENDTCP-enable&gt; to 1, enable URC “+KTCP_ACK”</w:t>
            </w:r>
          </w:p>
        </w:tc>
      </w:tr>
      <w:tr w:rsidR="006530E6" w:rsidRPr="00C357AB" w14:paraId="07BBFD75" w14:textId="77777777" w:rsidTr="003850AB">
        <w:tc>
          <w:tcPr>
            <w:tcW w:w="5333" w:type="dxa"/>
          </w:tcPr>
          <w:p w14:paraId="2A42D4F5" w14:textId="77777777" w:rsidR="006530E6" w:rsidRPr="008D2416" w:rsidRDefault="006530E6" w:rsidP="00F523A7">
            <w:pPr>
              <w:pStyle w:val="TableBody"/>
              <w:rPr>
                <w:b/>
                <w:szCs w:val="18"/>
              </w:rPr>
            </w:pPr>
            <w:r w:rsidRPr="008D2416">
              <w:rPr>
                <w:b/>
                <w:szCs w:val="18"/>
              </w:rPr>
              <w:t>+KTCPCFG: 1</w:t>
            </w:r>
          </w:p>
        </w:tc>
        <w:tc>
          <w:tcPr>
            <w:tcW w:w="3686" w:type="dxa"/>
          </w:tcPr>
          <w:p w14:paraId="60F08F72" w14:textId="77777777" w:rsidR="006530E6" w:rsidRPr="008D2416" w:rsidRDefault="006530E6" w:rsidP="00F523A7">
            <w:pPr>
              <w:pStyle w:val="TableBody"/>
              <w:rPr>
                <w:szCs w:val="18"/>
              </w:rPr>
            </w:pPr>
          </w:p>
        </w:tc>
      </w:tr>
      <w:tr w:rsidR="006530E6" w:rsidRPr="00C357AB" w14:paraId="6F718FB5" w14:textId="77777777" w:rsidTr="003850AB">
        <w:tc>
          <w:tcPr>
            <w:tcW w:w="5333" w:type="dxa"/>
          </w:tcPr>
          <w:p w14:paraId="51F71A57" w14:textId="77777777" w:rsidR="006530E6" w:rsidRDefault="006530E6" w:rsidP="00F523A7">
            <w:pPr>
              <w:pStyle w:val="TableBody"/>
              <w:rPr>
                <w:b/>
                <w:szCs w:val="18"/>
              </w:rPr>
            </w:pPr>
            <w:r w:rsidRPr="008D2416">
              <w:rPr>
                <w:b/>
                <w:szCs w:val="18"/>
              </w:rPr>
              <w:t>OK</w:t>
            </w:r>
          </w:p>
          <w:p w14:paraId="0FBA5539" w14:textId="77777777" w:rsidR="006530E6" w:rsidRPr="008D2416" w:rsidRDefault="006530E6" w:rsidP="00F523A7">
            <w:pPr>
              <w:pStyle w:val="TableBody"/>
              <w:rPr>
                <w:b/>
                <w:szCs w:val="18"/>
              </w:rPr>
            </w:pPr>
          </w:p>
        </w:tc>
        <w:tc>
          <w:tcPr>
            <w:tcW w:w="3686" w:type="dxa"/>
          </w:tcPr>
          <w:p w14:paraId="7A642878" w14:textId="77777777" w:rsidR="006530E6" w:rsidRPr="008D2416" w:rsidRDefault="006530E6" w:rsidP="00F523A7">
            <w:pPr>
              <w:pStyle w:val="TableBody"/>
              <w:rPr>
                <w:szCs w:val="18"/>
              </w:rPr>
            </w:pPr>
          </w:p>
        </w:tc>
      </w:tr>
      <w:tr w:rsidR="006530E6" w:rsidRPr="00C357AB" w14:paraId="4C75B28D" w14:textId="77777777" w:rsidTr="003850AB">
        <w:tc>
          <w:tcPr>
            <w:tcW w:w="5333" w:type="dxa"/>
          </w:tcPr>
          <w:p w14:paraId="72A3065E" w14:textId="77777777" w:rsidR="006530E6" w:rsidRPr="008D2416" w:rsidRDefault="006530E6" w:rsidP="00F523A7">
            <w:pPr>
              <w:pStyle w:val="TableBody"/>
              <w:rPr>
                <w:b/>
                <w:szCs w:val="18"/>
              </w:rPr>
            </w:pPr>
            <w:r w:rsidRPr="008D2416">
              <w:rPr>
                <w:b/>
                <w:szCs w:val="18"/>
              </w:rPr>
              <w:t>AT+KTCPCFG?</w:t>
            </w:r>
          </w:p>
        </w:tc>
        <w:tc>
          <w:tcPr>
            <w:tcW w:w="3686" w:type="dxa"/>
          </w:tcPr>
          <w:p w14:paraId="7338287A" w14:textId="77777777" w:rsidR="006530E6" w:rsidRPr="008D2416" w:rsidRDefault="006530E6" w:rsidP="00F523A7">
            <w:pPr>
              <w:pStyle w:val="TableBody"/>
              <w:rPr>
                <w:szCs w:val="18"/>
              </w:rPr>
            </w:pPr>
          </w:p>
        </w:tc>
      </w:tr>
      <w:tr w:rsidR="006530E6" w:rsidRPr="00C357AB" w14:paraId="4CDE1700" w14:textId="77777777" w:rsidTr="003850AB">
        <w:tc>
          <w:tcPr>
            <w:tcW w:w="5333" w:type="dxa"/>
          </w:tcPr>
          <w:p w14:paraId="5A4FAA28" w14:textId="77777777" w:rsidR="006530E6" w:rsidRPr="008D2416" w:rsidRDefault="006530E6" w:rsidP="00F523A7">
            <w:pPr>
              <w:pStyle w:val="TableBody"/>
              <w:rPr>
                <w:b/>
                <w:szCs w:val="18"/>
              </w:rPr>
            </w:pPr>
            <w:r w:rsidRPr="008D2416">
              <w:rPr>
                <w:b/>
                <w:szCs w:val="18"/>
              </w:rPr>
              <w:t>+KTCPCFG: 1,0,</w:t>
            </w:r>
            <w:proofErr w:type="gramStart"/>
            <w:r w:rsidRPr="008D2416">
              <w:rPr>
                <w:b/>
                <w:szCs w:val="18"/>
              </w:rPr>
              <w:t>0,0,,</w:t>
            </w:r>
            <w:proofErr w:type="gramEnd"/>
            <w:r w:rsidRPr="008D2416">
              <w:rPr>
                <w:b/>
                <w:szCs w:val="18"/>
              </w:rPr>
              <w:t>"202.170.131.76",2000,,0,1</w:t>
            </w:r>
          </w:p>
        </w:tc>
        <w:tc>
          <w:tcPr>
            <w:tcW w:w="3686" w:type="dxa"/>
          </w:tcPr>
          <w:p w14:paraId="3D3F9FB1" w14:textId="77777777" w:rsidR="006530E6" w:rsidRPr="008D2416" w:rsidRDefault="006530E6" w:rsidP="00F523A7">
            <w:pPr>
              <w:pStyle w:val="TableBody"/>
              <w:rPr>
                <w:szCs w:val="18"/>
              </w:rPr>
            </w:pPr>
            <w:r w:rsidRPr="008D2416">
              <w:rPr>
                <w:szCs w:val="18"/>
              </w:rPr>
              <w:t>&lt;URC-ENDTCP-enable&gt; is enabled</w:t>
            </w:r>
          </w:p>
        </w:tc>
      </w:tr>
      <w:tr w:rsidR="006530E6" w:rsidRPr="00C357AB" w14:paraId="668D112E" w14:textId="77777777" w:rsidTr="003850AB">
        <w:tc>
          <w:tcPr>
            <w:tcW w:w="5333" w:type="dxa"/>
          </w:tcPr>
          <w:p w14:paraId="7F2542B2" w14:textId="77777777" w:rsidR="006530E6" w:rsidRDefault="006530E6" w:rsidP="00F523A7">
            <w:pPr>
              <w:pStyle w:val="TableBody"/>
              <w:rPr>
                <w:b/>
                <w:szCs w:val="18"/>
              </w:rPr>
            </w:pPr>
            <w:r w:rsidRPr="008D2416">
              <w:rPr>
                <w:b/>
                <w:szCs w:val="18"/>
              </w:rPr>
              <w:t>OK</w:t>
            </w:r>
          </w:p>
          <w:p w14:paraId="537CB5DA" w14:textId="77777777" w:rsidR="006530E6" w:rsidRPr="008D2416" w:rsidRDefault="006530E6" w:rsidP="00F523A7">
            <w:pPr>
              <w:pStyle w:val="TableBody"/>
              <w:rPr>
                <w:b/>
                <w:szCs w:val="18"/>
              </w:rPr>
            </w:pPr>
          </w:p>
        </w:tc>
        <w:tc>
          <w:tcPr>
            <w:tcW w:w="3686" w:type="dxa"/>
          </w:tcPr>
          <w:p w14:paraId="72594A87" w14:textId="77777777" w:rsidR="006530E6" w:rsidRPr="008D2416" w:rsidRDefault="006530E6" w:rsidP="00F523A7">
            <w:pPr>
              <w:pStyle w:val="TableBody"/>
              <w:rPr>
                <w:szCs w:val="18"/>
              </w:rPr>
            </w:pPr>
          </w:p>
        </w:tc>
      </w:tr>
      <w:tr w:rsidR="006530E6" w:rsidRPr="00C357AB" w14:paraId="6E4368F7" w14:textId="77777777" w:rsidTr="003850AB">
        <w:tc>
          <w:tcPr>
            <w:tcW w:w="5333" w:type="dxa"/>
          </w:tcPr>
          <w:p w14:paraId="4CD90088" w14:textId="77777777" w:rsidR="006530E6" w:rsidRPr="008D2416" w:rsidRDefault="006530E6" w:rsidP="00F523A7">
            <w:pPr>
              <w:pStyle w:val="TableBody"/>
              <w:rPr>
                <w:b/>
                <w:szCs w:val="18"/>
              </w:rPr>
            </w:pPr>
            <w:r w:rsidRPr="008D2416">
              <w:rPr>
                <w:b/>
                <w:szCs w:val="18"/>
              </w:rPr>
              <w:t>AT+KTCPCNX=1</w:t>
            </w:r>
          </w:p>
        </w:tc>
        <w:tc>
          <w:tcPr>
            <w:tcW w:w="3686" w:type="dxa"/>
          </w:tcPr>
          <w:p w14:paraId="3BF62DAF" w14:textId="77777777" w:rsidR="006530E6" w:rsidRPr="008D2416" w:rsidRDefault="006530E6" w:rsidP="00F523A7">
            <w:pPr>
              <w:pStyle w:val="TableBody"/>
              <w:rPr>
                <w:szCs w:val="18"/>
              </w:rPr>
            </w:pPr>
            <w:r w:rsidRPr="008D2416">
              <w:rPr>
                <w:szCs w:val="18"/>
              </w:rPr>
              <w:t>Connect to TCP server</w:t>
            </w:r>
          </w:p>
        </w:tc>
      </w:tr>
      <w:tr w:rsidR="006530E6" w:rsidRPr="00C357AB" w14:paraId="4757C443" w14:textId="77777777" w:rsidTr="003850AB">
        <w:tc>
          <w:tcPr>
            <w:tcW w:w="5333" w:type="dxa"/>
          </w:tcPr>
          <w:p w14:paraId="2B1EB621" w14:textId="77777777" w:rsidR="006530E6" w:rsidRDefault="006530E6" w:rsidP="00F523A7">
            <w:pPr>
              <w:pStyle w:val="TableBody"/>
              <w:rPr>
                <w:b/>
                <w:szCs w:val="18"/>
              </w:rPr>
            </w:pPr>
            <w:r w:rsidRPr="008D2416">
              <w:rPr>
                <w:b/>
                <w:szCs w:val="18"/>
              </w:rPr>
              <w:t>OK</w:t>
            </w:r>
          </w:p>
          <w:p w14:paraId="543DE721" w14:textId="77777777" w:rsidR="006530E6" w:rsidRPr="008D2416" w:rsidRDefault="006530E6" w:rsidP="00F523A7">
            <w:pPr>
              <w:pStyle w:val="TableBody"/>
              <w:rPr>
                <w:b/>
                <w:szCs w:val="18"/>
              </w:rPr>
            </w:pPr>
          </w:p>
        </w:tc>
        <w:tc>
          <w:tcPr>
            <w:tcW w:w="3686" w:type="dxa"/>
          </w:tcPr>
          <w:p w14:paraId="65D8C057" w14:textId="77777777" w:rsidR="006530E6" w:rsidRPr="008D2416" w:rsidRDefault="006530E6" w:rsidP="00F523A7">
            <w:pPr>
              <w:pStyle w:val="TableBody"/>
              <w:rPr>
                <w:szCs w:val="18"/>
              </w:rPr>
            </w:pPr>
          </w:p>
        </w:tc>
      </w:tr>
      <w:tr w:rsidR="006530E6" w:rsidRPr="00C357AB" w14:paraId="661BB5A3" w14:textId="77777777" w:rsidTr="003850AB">
        <w:tc>
          <w:tcPr>
            <w:tcW w:w="5333" w:type="dxa"/>
          </w:tcPr>
          <w:p w14:paraId="0D112572" w14:textId="77777777" w:rsidR="006530E6" w:rsidRPr="008D2416" w:rsidRDefault="006530E6" w:rsidP="00F523A7">
            <w:pPr>
              <w:pStyle w:val="TableBody"/>
              <w:rPr>
                <w:b/>
                <w:szCs w:val="18"/>
              </w:rPr>
            </w:pPr>
            <w:r w:rsidRPr="008D2416">
              <w:rPr>
                <w:b/>
                <w:szCs w:val="18"/>
              </w:rPr>
              <w:t>AT+KTCPSND=1,10</w:t>
            </w:r>
          </w:p>
        </w:tc>
        <w:tc>
          <w:tcPr>
            <w:tcW w:w="3686" w:type="dxa"/>
          </w:tcPr>
          <w:p w14:paraId="65D6377D" w14:textId="77777777" w:rsidR="006530E6" w:rsidRPr="008D2416" w:rsidRDefault="006530E6" w:rsidP="00F523A7">
            <w:pPr>
              <w:pStyle w:val="TableBody"/>
              <w:rPr>
                <w:szCs w:val="18"/>
              </w:rPr>
            </w:pPr>
            <w:r w:rsidRPr="008D2416">
              <w:rPr>
                <w:szCs w:val="18"/>
              </w:rPr>
              <w:t>Use command to receive those 10 bytes</w:t>
            </w:r>
          </w:p>
        </w:tc>
      </w:tr>
      <w:tr w:rsidR="006530E6" w:rsidRPr="00C357AB" w14:paraId="2FE96208" w14:textId="77777777" w:rsidTr="003850AB">
        <w:tc>
          <w:tcPr>
            <w:tcW w:w="5333" w:type="dxa"/>
          </w:tcPr>
          <w:p w14:paraId="50141863" w14:textId="77777777" w:rsidR="006530E6" w:rsidRPr="008D2416" w:rsidRDefault="006530E6" w:rsidP="00F523A7">
            <w:pPr>
              <w:pStyle w:val="TableBody"/>
              <w:rPr>
                <w:b/>
                <w:szCs w:val="18"/>
              </w:rPr>
            </w:pPr>
            <w:r w:rsidRPr="008D2416">
              <w:rPr>
                <w:b/>
                <w:szCs w:val="18"/>
              </w:rPr>
              <w:t>CONNECT</w:t>
            </w:r>
          </w:p>
        </w:tc>
        <w:tc>
          <w:tcPr>
            <w:tcW w:w="3686" w:type="dxa"/>
          </w:tcPr>
          <w:p w14:paraId="2DF87691" w14:textId="77777777" w:rsidR="006530E6" w:rsidRPr="008D2416" w:rsidRDefault="006530E6" w:rsidP="00F523A7">
            <w:pPr>
              <w:pStyle w:val="TableBody"/>
              <w:rPr>
                <w:szCs w:val="18"/>
              </w:rPr>
            </w:pPr>
          </w:p>
        </w:tc>
      </w:tr>
      <w:tr w:rsidR="006530E6" w:rsidRPr="00C357AB" w14:paraId="646AAB91" w14:textId="77777777" w:rsidTr="003850AB">
        <w:tc>
          <w:tcPr>
            <w:tcW w:w="5333" w:type="dxa"/>
          </w:tcPr>
          <w:p w14:paraId="2762A014" w14:textId="77777777" w:rsidR="006530E6" w:rsidRPr="008D2416" w:rsidRDefault="006530E6" w:rsidP="00F523A7">
            <w:pPr>
              <w:pStyle w:val="TableBody"/>
              <w:rPr>
                <w:b/>
                <w:szCs w:val="18"/>
              </w:rPr>
            </w:pPr>
          </w:p>
        </w:tc>
        <w:tc>
          <w:tcPr>
            <w:tcW w:w="3686" w:type="dxa"/>
          </w:tcPr>
          <w:p w14:paraId="0DA3EA92" w14:textId="77777777" w:rsidR="006530E6" w:rsidRPr="008D2416" w:rsidRDefault="006530E6" w:rsidP="00F523A7">
            <w:pPr>
              <w:pStyle w:val="TableBody"/>
              <w:rPr>
                <w:szCs w:val="18"/>
              </w:rPr>
            </w:pPr>
            <w:r w:rsidRPr="008D2416">
              <w:rPr>
                <w:szCs w:val="18"/>
              </w:rPr>
              <w:t>write to serial: 0123456789--EOF--Pattern--</w:t>
            </w:r>
          </w:p>
        </w:tc>
      </w:tr>
      <w:tr w:rsidR="006530E6" w:rsidRPr="00C357AB" w14:paraId="6F69554E" w14:textId="77777777" w:rsidTr="003850AB">
        <w:tc>
          <w:tcPr>
            <w:tcW w:w="5333" w:type="dxa"/>
          </w:tcPr>
          <w:p w14:paraId="6B44D348" w14:textId="77777777" w:rsidR="006530E6" w:rsidRPr="008D2416" w:rsidRDefault="006530E6" w:rsidP="00F523A7">
            <w:pPr>
              <w:pStyle w:val="TableBody"/>
              <w:rPr>
                <w:b/>
                <w:szCs w:val="18"/>
              </w:rPr>
            </w:pPr>
            <w:r w:rsidRPr="008D2416">
              <w:rPr>
                <w:b/>
                <w:szCs w:val="18"/>
              </w:rPr>
              <w:t>OK</w:t>
            </w:r>
          </w:p>
        </w:tc>
        <w:tc>
          <w:tcPr>
            <w:tcW w:w="3686" w:type="dxa"/>
          </w:tcPr>
          <w:p w14:paraId="4A6A69CA" w14:textId="77777777" w:rsidR="006530E6" w:rsidRPr="008D2416" w:rsidRDefault="006530E6" w:rsidP="00F523A7">
            <w:pPr>
              <w:pStyle w:val="TableBody"/>
              <w:rPr>
                <w:szCs w:val="18"/>
              </w:rPr>
            </w:pPr>
          </w:p>
        </w:tc>
      </w:tr>
      <w:tr w:rsidR="006530E6" w:rsidRPr="00C357AB" w14:paraId="178046B0" w14:textId="77777777" w:rsidTr="003850AB">
        <w:tc>
          <w:tcPr>
            <w:tcW w:w="5333" w:type="dxa"/>
          </w:tcPr>
          <w:p w14:paraId="36FA72E5" w14:textId="77777777" w:rsidR="006530E6" w:rsidRPr="008D2416" w:rsidRDefault="006530E6" w:rsidP="00F523A7">
            <w:pPr>
              <w:pStyle w:val="TableBody"/>
              <w:rPr>
                <w:b/>
                <w:szCs w:val="18"/>
              </w:rPr>
            </w:pPr>
            <w:r w:rsidRPr="008D2416">
              <w:rPr>
                <w:b/>
                <w:szCs w:val="18"/>
              </w:rPr>
              <w:t>…..</w:t>
            </w:r>
          </w:p>
        </w:tc>
        <w:tc>
          <w:tcPr>
            <w:tcW w:w="3686" w:type="dxa"/>
          </w:tcPr>
          <w:p w14:paraId="411681D9" w14:textId="77777777" w:rsidR="006530E6" w:rsidRPr="008D2416" w:rsidRDefault="006530E6" w:rsidP="00F523A7">
            <w:pPr>
              <w:pStyle w:val="TableBody"/>
              <w:rPr>
                <w:szCs w:val="18"/>
              </w:rPr>
            </w:pPr>
          </w:p>
        </w:tc>
      </w:tr>
      <w:tr w:rsidR="006530E6" w:rsidRPr="00C357AB" w14:paraId="1DE2D3C5" w14:textId="77777777" w:rsidTr="003850AB">
        <w:trPr>
          <w:cantSplit/>
        </w:trPr>
        <w:tc>
          <w:tcPr>
            <w:tcW w:w="5333" w:type="dxa"/>
          </w:tcPr>
          <w:p w14:paraId="2F249426" w14:textId="77777777" w:rsidR="006530E6" w:rsidRPr="008D2416" w:rsidRDefault="006530E6" w:rsidP="00F523A7">
            <w:pPr>
              <w:pStyle w:val="TableBody"/>
              <w:rPr>
                <w:b/>
                <w:szCs w:val="18"/>
              </w:rPr>
            </w:pPr>
            <w:r w:rsidRPr="008D2416">
              <w:rPr>
                <w:b/>
                <w:szCs w:val="18"/>
              </w:rPr>
              <w:t>+KTCP_ACK: 1, 1</w:t>
            </w:r>
          </w:p>
        </w:tc>
        <w:tc>
          <w:tcPr>
            <w:tcW w:w="3686" w:type="dxa"/>
          </w:tcPr>
          <w:p w14:paraId="295430DA" w14:textId="77777777" w:rsidR="006530E6" w:rsidRPr="008D2416" w:rsidRDefault="006530E6" w:rsidP="00F523A7">
            <w:pPr>
              <w:pStyle w:val="TableBody"/>
              <w:rPr>
                <w:szCs w:val="18"/>
              </w:rPr>
            </w:pPr>
            <w:r w:rsidRPr="008D2416">
              <w:rPr>
                <w:szCs w:val="18"/>
              </w:rPr>
              <w:t>Only after a short time, URC “+KTCP_ACK” tells us the latest TCP data arrived remote side</w:t>
            </w:r>
          </w:p>
        </w:tc>
      </w:tr>
      <w:tr w:rsidR="006530E6" w:rsidRPr="00C357AB" w14:paraId="651AF2BF" w14:textId="77777777" w:rsidTr="003850AB">
        <w:tc>
          <w:tcPr>
            <w:tcW w:w="5333" w:type="dxa"/>
          </w:tcPr>
          <w:p w14:paraId="21E2E55D" w14:textId="77777777" w:rsidR="006530E6" w:rsidRPr="008D2416" w:rsidRDefault="006530E6" w:rsidP="00F523A7">
            <w:pPr>
              <w:pStyle w:val="TableBody"/>
              <w:rPr>
                <w:b/>
                <w:szCs w:val="18"/>
              </w:rPr>
            </w:pPr>
            <w:r w:rsidRPr="008D2416">
              <w:rPr>
                <w:b/>
                <w:szCs w:val="18"/>
              </w:rPr>
              <w:t>AT+KTCPACKINFO=1</w:t>
            </w:r>
          </w:p>
        </w:tc>
        <w:tc>
          <w:tcPr>
            <w:tcW w:w="3686" w:type="dxa"/>
          </w:tcPr>
          <w:p w14:paraId="1885EE7D" w14:textId="77777777" w:rsidR="006530E6" w:rsidRPr="008D2416" w:rsidRDefault="006530E6" w:rsidP="00F523A7">
            <w:pPr>
              <w:pStyle w:val="TableBody"/>
              <w:rPr>
                <w:szCs w:val="18"/>
              </w:rPr>
            </w:pPr>
            <w:r w:rsidRPr="008D2416">
              <w:rPr>
                <w:szCs w:val="18"/>
              </w:rPr>
              <w:t>We can use this command to poll the status of the latest TCP data</w:t>
            </w:r>
          </w:p>
        </w:tc>
      </w:tr>
      <w:tr w:rsidR="006530E6" w:rsidRPr="00C357AB" w14:paraId="7FC4018B" w14:textId="77777777" w:rsidTr="003850AB">
        <w:tc>
          <w:tcPr>
            <w:tcW w:w="5333" w:type="dxa"/>
          </w:tcPr>
          <w:p w14:paraId="55DF7236" w14:textId="77777777" w:rsidR="006530E6" w:rsidRPr="008D2416" w:rsidRDefault="006530E6" w:rsidP="00F523A7">
            <w:pPr>
              <w:pStyle w:val="TableBody"/>
              <w:rPr>
                <w:b/>
                <w:szCs w:val="18"/>
              </w:rPr>
            </w:pPr>
            <w:r w:rsidRPr="008D2416">
              <w:rPr>
                <w:b/>
                <w:szCs w:val="18"/>
              </w:rPr>
              <w:t>+KTCPACKINFO: 1, 1</w:t>
            </w:r>
          </w:p>
        </w:tc>
        <w:tc>
          <w:tcPr>
            <w:tcW w:w="3686" w:type="dxa"/>
          </w:tcPr>
          <w:p w14:paraId="782D5FE0" w14:textId="77777777" w:rsidR="006530E6" w:rsidRPr="008D2416" w:rsidRDefault="006530E6" w:rsidP="00F523A7">
            <w:pPr>
              <w:pStyle w:val="TableBody"/>
              <w:rPr>
                <w:szCs w:val="18"/>
              </w:rPr>
            </w:pPr>
          </w:p>
        </w:tc>
      </w:tr>
      <w:tr w:rsidR="006530E6" w:rsidRPr="00C357AB" w14:paraId="6E2DB1E4" w14:textId="77777777" w:rsidTr="003850AB">
        <w:tc>
          <w:tcPr>
            <w:tcW w:w="5333" w:type="dxa"/>
          </w:tcPr>
          <w:p w14:paraId="1D7C245D" w14:textId="77777777" w:rsidR="006530E6" w:rsidRDefault="006530E6" w:rsidP="00F523A7">
            <w:pPr>
              <w:pStyle w:val="TableBody"/>
              <w:rPr>
                <w:b/>
                <w:szCs w:val="18"/>
              </w:rPr>
            </w:pPr>
            <w:r w:rsidRPr="008D2416">
              <w:rPr>
                <w:b/>
                <w:szCs w:val="18"/>
              </w:rPr>
              <w:t>OK</w:t>
            </w:r>
          </w:p>
          <w:p w14:paraId="3E8BC8CB" w14:textId="77777777" w:rsidR="006530E6" w:rsidRPr="008D2416" w:rsidRDefault="006530E6" w:rsidP="00F523A7">
            <w:pPr>
              <w:pStyle w:val="TableBody"/>
              <w:rPr>
                <w:b/>
                <w:szCs w:val="18"/>
              </w:rPr>
            </w:pPr>
          </w:p>
        </w:tc>
        <w:tc>
          <w:tcPr>
            <w:tcW w:w="3686" w:type="dxa"/>
          </w:tcPr>
          <w:p w14:paraId="13A2F8C1" w14:textId="77777777" w:rsidR="006530E6" w:rsidRPr="008D2416" w:rsidRDefault="006530E6" w:rsidP="00F523A7">
            <w:pPr>
              <w:pStyle w:val="TableBody"/>
              <w:rPr>
                <w:szCs w:val="18"/>
              </w:rPr>
            </w:pPr>
          </w:p>
        </w:tc>
      </w:tr>
      <w:tr w:rsidR="006530E6" w:rsidRPr="00C357AB" w14:paraId="1F52B9E2" w14:textId="77777777" w:rsidTr="003850AB">
        <w:tc>
          <w:tcPr>
            <w:tcW w:w="5333" w:type="dxa"/>
          </w:tcPr>
          <w:p w14:paraId="6A0E775B" w14:textId="77777777" w:rsidR="006530E6" w:rsidRPr="008D2416" w:rsidRDefault="006530E6" w:rsidP="00F523A7">
            <w:pPr>
              <w:pStyle w:val="TableBody"/>
              <w:rPr>
                <w:b/>
                <w:szCs w:val="18"/>
              </w:rPr>
            </w:pPr>
            <w:r w:rsidRPr="008D2416">
              <w:rPr>
                <w:b/>
                <w:szCs w:val="18"/>
              </w:rPr>
              <w:t>AT+KTCPSND=1,1000</w:t>
            </w:r>
          </w:p>
        </w:tc>
        <w:tc>
          <w:tcPr>
            <w:tcW w:w="3686" w:type="dxa"/>
          </w:tcPr>
          <w:p w14:paraId="4805BDE4" w14:textId="77777777" w:rsidR="006530E6" w:rsidRPr="008D2416" w:rsidRDefault="006530E6" w:rsidP="00F523A7">
            <w:pPr>
              <w:pStyle w:val="TableBody"/>
              <w:rPr>
                <w:szCs w:val="18"/>
              </w:rPr>
            </w:pPr>
            <w:r w:rsidRPr="008D2416">
              <w:rPr>
                <w:szCs w:val="18"/>
              </w:rPr>
              <w:t>Use command to send 1000 bytes</w:t>
            </w:r>
          </w:p>
        </w:tc>
      </w:tr>
      <w:tr w:rsidR="006530E6" w:rsidRPr="00C357AB" w14:paraId="4C0048FE" w14:textId="77777777" w:rsidTr="003850AB">
        <w:tc>
          <w:tcPr>
            <w:tcW w:w="5333" w:type="dxa"/>
          </w:tcPr>
          <w:p w14:paraId="43B1D5B7" w14:textId="77777777" w:rsidR="006530E6" w:rsidRPr="008D2416" w:rsidRDefault="006530E6" w:rsidP="00F523A7">
            <w:pPr>
              <w:pStyle w:val="TableBody"/>
              <w:rPr>
                <w:b/>
                <w:szCs w:val="18"/>
              </w:rPr>
            </w:pPr>
            <w:r w:rsidRPr="008D2416">
              <w:rPr>
                <w:b/>
                <w:szCs w:val="18"/>
              </w:rPr>
              <w:t>CONNECT</w:t>
            </w:r>
          </w:p>
        </w:tc>
        <w:tc>
          <w:tcPr>
            <w:tcW w:w="3686" w:type="dxa"/>
          </w:tcPr>
          <w:p w14:paraId="18609351" w14:textId="77777777" w:rsidR="006530E6" w:rsidRPr="008D2416" w:rsidRDefault="006530E6" w:rsidP="00F523A7">
            <w:pPr>
              <w:pStyle w:val="TableBody"/>
              <w:rPr>
                <w:szCs w:val="18"/>
              </w:rPr>
            </w:pPr>
          </w:p>
        </w:tc>
      </w:tr>
      <w:tr w:rsidR="006530E6" w:rsidRPr="00C357AB" w14:paraId="440E471F" w14:textId="77777777" w:rsidTr="003850AB">
        <w:tc>
          <w:tcPr>
            <w:tcW w:w="5333" w:type="dxa"/>
          </w:tcPr>
          <w:p w14:paraId="41FD0573" w14:textId="77777777" w:rsidR="006530E6" w:rsidRPr="008D2416" w:rsidRDefault="006530E6" w:rsidP="00F523A7">
            <w:pPr>
              <w:pStyle w:val="TableBody"/>
              <w:rPr>
                <w:b/>
                <w:szCs w:val="18"/>
              </w:rPr>
            </w:pPr>
          </w:p>
        </w:tc>
        <w:tc>
          <w:tcPr>
            <w:tcW w:w="3686" w:type="dxa"/>
          </w:tcPr>
          <w:p w14:paraId="22C6EA11" w14:textId="77777777" w:rsidR="006530E6" w:rsidRPr="008D2416" w:rsidRDefault="006530E6" w:rsidP="00F523A7">
            <w:pPr>
              <w:pStyle w:val="TableBody"/>
              <w:rPr>
                <w:szCs w:val="18"/>
              </w:rPr>
            </w:pPr>
            <w:r w:rsidRPr="008D2416">
              <w:rPr>
                <w:szCs w:val="18"/>
              </w:rPr>
              <w:t>write to serial: 1000bytes and --EOF--Pattern--</w:t>
            </w:r>
          </w:p>
        </w:tc>
      </w:tr>
      <w:tr w:rsidR="006530E6" w:rsidRPr="00C357AB" w14:paraId="2F26DAD1" w14:textId="77777777" w:rsidTr="003850AB">
        <w:tc>
          <w:tcPr>
            <w:tcW w:w="5333" w:type="dxa"/>
          </w:tcPr>
          <w:p w14:paraId="72CB4BE5" w14:textId="77777777" w:rsidR="006530E6" w:rsidRPr="008D2416" w:rsidRDefault="006530E6" w:rsidP="00F523A7">
            <w:pPr>
              <w:pStyle w:val="TableBody"/>
              <w:rPr>
                <w:b/>
                <w:szCs w:val="18"/>
              </w:rPr>
            </w:pPr>
            <w:r w:rsidRPr="008D2416">
              <w:rPr>
                <w:b/>
                <w:szCs w:val="18"/>
              </w:rPr>
              <w:t>OK</w:t>
            </w:r>
          </w:p>
        </w:tc>
        <w:tc>
          <w:tcPr>
            <w:tcW w:w="3686" w:type="dxa"/>
          </w:tcPr>
          <w:p w14:paraId="7C2B9603" w14:textId="77777777" w:rsidR="006530E6" w:rsidRPr="008D2416" w:rsidRDefault="006530E6" w:rsidP="00F523A7">
            <w:pPr>
              <w:pStyle w:val="TableBody"/>
              <w:rPr>
                <w:szCs w:val="18"/>
              </w:rPr>
            </w:pPr>
          </w:p>
        </w:tc>
      </w:tr>
      <w:tr w:rsidR="006530E6" w:rsidRPr="00C357AB" w14:paraId="241BF721" w14:textId="77777777" w:rsidTr="003850AB">
        <w:tc>
          <w:tcPr>
            <w:tcW w:w="5333" w:type="dxa"/>
          </w:tcPr>
          <w:p w14:paraId="00A542CB" w14:textId="77777777" w:rsidR="006530E6" w:rsidRPr="008D2416" w:rsidRDefault="006530E6" w:rsidP="00F523A7">
            <w:pPr>
              <w:pStyle w:val="TableBody"/>
              <w:rPr>
                <w:b/>
                <w:szCs w:val="18"/>
              </w:rPr>
            </w:pPr>
            <w:r w:rsidRPr="008D2416">
              <w:rPr>
                <w:b/>
                <w:szCs w:val="18"/>
              </w:rPr>
              <w:t>…</w:t>
            </w:r>
          </w:p>
        </w:tc>
        <w:tc>
          <w:tcPr>
            <w:tcW w:w="3686" w:type="dxa"/>
          </w:tcPr>
          <w:p w14:paraId="5F00286E" w14:textId="77777777" w:rsidR="006530E6" w:rsidRPr="008D2416" w:rsidRDefault="006530E6" w:rsidP="00F523A7">
            <w:pPr>
              <w:pStyle w:val="TableBody"/>
              <w:rPr>
                <w:szCs w:val="18"/>
              </w:rPr>
            </w:pPr>
            <w:r w:rsidRPr="008D2416">
              <w:rPr>
                <w:szCs w:val="18"/>
              </w:rPr>
              <w:t>URC “+KTCP_ACK” not got yet</w:t>
            </w:r>
          </w:p>
        </w:tc>
      </w:tr>
      <w:tr w:rsidR="006530E6" w:rsidRPr="00C357AB" w14:paraId="7ECEE668" w14:textId="77777777" w:rsidTr="003850AB">
        <w:tc>
          <w:tcPr>
            <w:tcW w:w="5333" w:type="dxa"/>
          </w:tcPr>
          <w:p w14:paraId="5FE472E5" w14:textId="77777777" w:rsidR="006530E6" w:rsidRPr="008D2416" w:rsidRDefault="006530E6" w:rsidP="00F523A7">
            <w:pPr>
              <w:pStyle w:val="TableBody"/>
              <w:rPr>
                <w:b/>
                <w:szCs w:val="18"/>
              </w:rPr>
            </w:pPr>
            <w:r w:rsidRPr="008D2416">
              <w:rPr>
                <w:b/>
                <w:szCs w:val="18"/>
              </w:rPr>
              <w:lastRenderedPageBreak/>
              <w:t>AT+KTCPACKINFO=1</w:t>
            </w:r>
          </w:p>
        </w:tc>
        <w:tc>
          <w:tcPr>
            <w:tcW w:w="3686" w:type="dxa"/>
          </w:tcPr>
          <w:p w14:paraId="5A18A716" w14:textId="77777777" w:rsidR="006530E6" w:rsidRPr="008D2416" w:rsidRDefault="006530E6" w:rsidP="00F523A7">
            <w:pPr>
              <w:pStyle w:val="TableBody"/>
              <w:rPr>
                <w:szCs w:val="18"/>
              </w:rPr>
            </w:pPr>
            <w:r w:rsidRPr="008D2416">
              <w:rPr>
                <w:szCs w:val="18"/>
              </w:rPr>
              <w:t xml:space="preserve">After a few seconds, this command can be used to poll the status </w:t>
            </w:r>
            <w:proofErr w:type="gramStart"/>
            <w:r w:rsidRPr="008D2416">
              <w:rPr>
                <w:szCs w:val="18"/>
              </w:rPr>
              <w:t>of  the</w:t>
            </w:r>
            <w:proofErr w:type="gramEnd"/>
            <w:r w:rsidRPr="008D2416">
              <w:rPr>
                <w:szCs w:val="18"/>
              </w:rPr>
              <w:t xml:space="preserve"> latest TCP data</w:t>
            </w:r>
          </w:p>
        </w:tc>
      </w:tr>
      <w:tr w:rsidR="006530E6" w:rsidRPr="00C357AB" w14:paraId="34CCB1E6" w14:textId="77777777" w:rsidTr="003850AB">
        <w:tc>
          <w:tcPr>
            <w:tcW w:w="5333" w:type="dxa"/>
          </w:tcPr>
          <w:p w14:paraId="626A27CE" w14:textId="77777777" w:rsidR="006530E6" w:rsidRPr="008D2416" w:rsidRDefault="006530E6" w:rsidP="00F523A7">
            <w:pPr>
              <w:pStyle w:val="TableBody"/>
              <w:rPr>
                <w:b/>
                <w:szCs w:val="18"/>
              </w:rPr>
            </w:pPr>
            <w:r w:rsidRPr="008D2416">
              <w:rPr>
                <w:b/>
                <w:szCs w:val="18"/>
              </w:rPr>
              <w:t>+KTCPACKINFO: 1, 2</w:t>
            </w:r>
          </w:p>
        </w:tc>
        <w:tc>
          <w:tcPr>
            <w:tcW w:w="3686" w:type="dxa"/>
          </w:tcPr>
          <w:p w14:paraId="1D85E5C6" w14:textId="77777777" w:rsidR="006530E6" w:rsidRPr="008D2416" w:rsidRDefault="006530E6" w:rsidP="00F523A7">
            <w:pPr>
              <w:pStyle w:val="TableBody"/>
              <w:rPr>
                <w:szCs w:val="18"/>
              </w:rPr>
            </w:pPr>
            <w:r w:rsidRPr="008D2416">
              <w:rPr>
                <w:szCs w:val="18"/>
              </w:rPr>
              <w:t>The status of the latest TCP data is unknown</w:t>
            </w:r>
          </w:p>
        </w:tc>
      </w:tr>
      <w:tr w:rsidR="006530E6" w:rsidRPr="00C357AB" w14:paraId="56F55844" w14:textId="77777777" w:rsidTr="003850AB">
        <w:tc>
          <w:tcPr>
            <w:tcW w:w="5333" w:type="dxa"/>
          </w:tcPr>
          <w:p w14:paraId="2BD19DA5" w14:textId="77777777" w:rsidR="006530E6" w:rsidRPr="008D2416" w:rsidRDefault="006530E6" w:rsidP="00F523A7">
            <w:pPr>
              <w:pStyle w:val="TableBody"/>
              <w:rPr>
                <w:b/>
                <w:szCs w:val="18"/>
              </w:rPr>
            </w:pPr>
            <w:r w:rsidRPr="008D2416">
              <w:rPr>
                <w:b/>
                <w:szCs w:val="18"/>
              </w:rPr>
              <w:t>OK</w:t>
            </w:r>
          </w:p>
        </w:tc>
        <w:tc>
          <w:tcPr>
            <w:tcW w:w="3686" w:type="dxa"/>
          </w:tcPr>
          <w:p w14:paraId="23999BA9" w14:textId="77777777" w:rsidR="006530E6" w:rsidRPr="008D2416" w:rsidRDefault="006530E6" w:rsidP="00F523A7">
            <w:pPr>
              <w:pStyle w:val="TableBody"/>
              <w:rPr>
                <w:szCs w:val="18"/>
              </w:rPr>
            </w:pPr>
          </w:p>
        </w:tc>
      </w:tr>
      <w:tr w:rsidR="006530E6" w:rsidRPr="00C357AB" w14:paraId="58652771" w14:textId="77777777" w:rsidTr="003850AB">
        <w:tc>
          <w:tcPr>
            <w:tcW w:w="5333" w:type="dxa"/>
          </w:tcPr>
          <w:p w14:paraId="1D48198C" w14:textId="77777777" w:rsidR="006530E6" w:rsidRPr="008D2416" w:rsidRDefault="006530E6" w:rsidP="00F523A7">
            <w:pPr>
              <w:pStyle w:val="TableBody"/>
              <w:rPr>
                <w:b/>
                <w:szCs w:val="18"/>
              </w:rPr>
            </w:pPr>
            <w:r w:rsidRPr="008D2416">
              <w:rPr>
                <w:b/>
                <w:szCs w:val="18"/>
              </w:rPr>
              <w:t>…</w:t>
            </w:r>
          </w:p>
        </w:tc>
        <w:tc>
          <w:tcPr>
            <w:tcW w:w="3686" w:type="dxa"/>
          </w:tcPr>
          <w:p w14:paraId="7208D876" w14:textId="77777777" w:rsidR="006530E6" w:rsidRPr="008D2416" w:rsidRDefault="006530E6" w:rsidP="00F523A7">
            <w:pPr>
              <w:pStyle w:val="TableBody"/>
              <w:rPr>
                <w:szCs w:val="18"/>
              </w:rPr>
            </w:pPr>
          </w:p>
        </w:tc>
      </w:tr>
      <w:tr w:rsidR="006530E6" w:rsidRPr="00C357AB" w14:paraId="33009FF7" w14:textId="77777777" w:rsidTr="003850AB">
        <w:tc>
          <w:tcPr>
            <w:tcW w:w="5333" w:type="dxa"/>
          </w:tcPr>
          <w:p w14:paraId="3BA70E91" w14:textId="77777777" w:rsidR="006530E6" w:rsidRPr="008D2416" w:rsidRDefault="006530E6" w:rsidP="00F523A7">
            <w:pPr>
              <w:pStyle w:val="TableBody"/>
              <w:rPr>
                <w:b/>
                <w:szCs w:val="18"/>
              </w:rPr>
            </w:pPr>
            <w:r w:rsidRPr="008D2416">
              <w:rPr>
                <w:b/>
                <w:szCs w:val="18"/>
              </w:rPr>
              <w:t>+KTCP_ACK: 1, 0</w:t>
            </w:r>
          </w:p>
        </w:tc>
        <w:tc>
          <w:tcPr>
            <w:tcW w:w="3686" w:type="dxa"/>
          </w:tcPr>
          <w:p w14:paraId="12E69577" w14:textId="77777777" w:rsidR="006530E6" w:rsidRPr="008D2416" w:rsidRDefault="006530E6" w:rsidP="00F523A7">
            <w:pPr>
              <w:pStyle w:val="TableBody"/>
              <w:rPr>
                <w:szCs w:val="18"/>
              </w:rPr>
            </w:pPr>
            <w:r w:rsidRPr="008D2416">
              <w:rPr>
                <w:szCs w:val="18"/>
              </w:rPr>
              <w:t>Since the “OK” of the latest “+KTCPSND”, 64 seconds elapsed</w:t>
            </w:r>
          </w:p>
        </w:tc>
      </w:tr>
      <w:tr w:rsidR="006530E6" w:rsidRPr="00C357AB" w14:paraId="093439C8" w14:textId="77777777" w:rsidTr="003850AB">
        <w:tc>
          <w:tcPr>
            <w:tcW w:w="5333" w:type="dxa"/>
          </w:tcPr>
          <w:p w14:paraId="3A05A73D" w14:textId="77777777" w:rsidR="006530E6" w:rsidRPr="008D2416" w:rsidRDefault="006530E6" w:rsidP="00F523A7">
            <w:pPr>
              <w:pStyle w:val="TableBody"/>
              <w:rPr>
                <w:b/>
                <w:szCs w:val="18"/>
              </w:rPr>
            </w:pPr>
          </w:p>
        </w:tc>
        <w:tc>
          <w:tcPr>
            <w:tcW w:w="3686" w:type="dxa"/>
          </w:tcPr>
          <w:p w14:paraId="05EDA734" w14:textId="77777777" w:rsidR="006530E6" w:rsidRPr="008D2416" w:rsidRDefault="006530E6" w:rsidP="00F523A7">
            <w:pPr>
              <w:pStyle w:val="TableBody"/>
              <w:rPr>
                <w:szCs w:val="18"/>
              </w:rPr>
            </w:pPr>
            <w:r w:rsidRPr="008D2416">
              <w:rPr>
                <w:szCs w:val="18"/>
              </w:rPr>
              <w:t>URC “+KTCP_ACK” indicates that data has not arrived on remote side yet</w:t>
            </w:r>
          </w:p>
        </w:tc>
      </w:tr>
      <w:tr w:rsidR="006530E6" w:rsidRPr="00C357AB" w14:paraId="174616D8" w14:textId="77777777" w:rsidTr="003850AB">
        <w:tc>
          <w:tcPr>
            <w:tcW w:w="5333" w:type="dxa"/>
          </w:tcPr>
          <w:p w14:paraId="33995080" w14:textId="77777777" w:rsidR="006530E6" w:rsidRPr="008D2416" w:rsidRDefault="006530E6" w:rsidP="00F523A7">
            <w:pPr>
              <w:pStyle w:val="TableBody"/>
              <w:rPr>
                <w:b/>
                <w:szCs w:val="18"/>
              </w:rPr>
            </w:pPr>
          </w:p>
        </w:tc>
        <w:tc>
          <w:tcPr>
            <w:tcW w:w="3686" w:type="dxa"/>
          </w:tcPr>
          <w:p w14:paraId="1BB203BC" w14:textId="77777777" w:rsidR="006530E6" w:rsidRPr="008D2416" w:rsidRDefault="006530E6" w:rsidP="00F523A7">
            <w:pPr>
              <w:pStyle w:val="TableBody"/>
              <w:rPr>
                <w:szCs w:val="18"/>
              </w:rPr>
            </w:pPr>
            <w:r w:rsidRPr="008D2416">
              <w:rPr>
                <w:szCs w:val="18"/>
              </w:rPr>
              <w:t>Network may be too bad</w:t>
            </w:r>
          </w:p>
        </w:tc>
      </w:tr>
      <w:tr w:rsidR="006530E6" w:rsidRPr="00C357AB" w14:paraId="241DD454" w14:textId="77777777" w:rsidTr="003850AB">
        <w:tc>
          <w:tcPr>
            <w:tcW w:w="5333" w:type="dxa"/>
          </w:tcPr>
          <w:p w14:paraId="76E7243F" w14:textId="77777777" w:rsidR="006530E6" w:rsidRPr="008D2416" w:rsidRDefault="006530E6" w:rsidP="00F523A7">
            <w:pPr>
              <w:pStyle w:val="TableBody"/>
              <w:rPr>
                <w:b/>
                <w:szCs w:val="18"/>
              </w:rPr>
            </w:pPr>
            <w:r w:rsidRPr="008D2416">
              <w:rPr>
                <w:b/>
                <w:szCs w:val="18"/>
              </w:rPr>
              <w:t>AT+KTCPACKINFO=1</w:t>
            </w:r>
          </w:p>
        </w:tc>
        <w:tc>
          <w:tcPr>
            <w:tcW w:w="3686" w:type="dxa"/>
          </w:tcPr>
          <w:p w14:paraId="1C66858B" w14:textId="77777777" w:rsidR="006530E6" w:rsidRPr="008D2416" w:rsidRDefault="006530E6" w:rsidP="00F523A7">
            <w:pPr>
              <w:pStyle w:val="TableBody"/>
              <w:rPr>
                <w:szCs w:val="18"/>
              </w:rPr>
            </w:pPr>
            <w:r w:rsidRPr="008D2416">
              <w:rPr>
                <w:szCs w:val="18"/>
              </w:rPr>
              <w:t xml:space="preserve">We can use this command to poll the status </w:t>
            </w:r>
            <w:proofErr w:type="gramStart"/>
            <w:r w:rsidRPr="008D2416">
              <w:rPr>
                <w:szCs w:val="18"/>
              </w:rPr>
              <w:t>of  the</w:t>
            </w:r>
            <w:proofErr w:type="gramEnd"/>
            <w:r w:rsidRPr="008D2416">
              <w:rPr>
                <w:szCs w:val="18"/>
              </w:rPr>
              <w:t xml:space="preserve"> latest TCP data</w:t>
            </w:r>
          </w:p>
        </w:tc>
      </w:tr>
      <w:tr w:rsidR="006530E6" w:rsidRPr="00C357AB" w14:paraId="110493E5" w14:textId="77777777" w:rsidTr="003850AB">
        <w:tc>
          <w:tcPr>
            <w:tcW w:w="5333" w:type="dxa"/>
          </w:tcPr>
          <w:p w14:paraId="27676226" w14:textId="77777777" w:rsidR="006530E6" w:rsidRPr="008D2416" w:rsidRDefault="006530E6" w:rsidP="00F523A7">
            <w:pPr>
              <w:pStyle w:val="TableBody"/>
              <w:rPr>
                <w:b/>
                <w:szCs w:val="18"/>
              </w:rPr>
            </w:pPr>
            <w:r w:rsidRPr="008D2416">
              <w:rPr>
                <w:b/>
                <w:szCs w:val="18"/>
              </w:rPr>
              <w:t>+KTCPACKINFO: 1, 0</w:t>
            </w:r>
          </w:p>
        </w:tc>
        <w:tc>
          <w:tcPr>
            <w:tcW w:w="3686" w:type="dxa"/>
          </w:tcPr>
          <w:p w14:paraId="442D1828" w14:textId="77777777" w:rsidR="006530E6" w:rsidRPr="008D2416" w:rsidRDefault="006530E6" w:rsidP="00F523A7">
            <w:pPr>
              <w:pStyle w:val="TableBody"/>
              <w:rPr>
                <w:szCs w:val="18"/>
              </w:rPr>
            </w:pPr>
            <w:r w:rsidRPr="008D2416">
              <w:rPr>
                <w:szCs w:val="18"/>
              </w:rPr>
              <w:t>The status of the latest TCP data is “failure”: not all data has been received by remote side</w:t>
            </w:r>
          </w:p>
        </w:tc>
      </w:tr>
      <w:tr w:rsidR="006530E6" w:rsidRPr="00C357AB" w14:paraId="495DFEFC" w14:textId="77777777" w:rsidTr="003850AB">
        <w:tc>
          <w:tcPr>
            <w:tcW w:w="5333" w:type="dxa"/>
          </w:tcPr>
          <w:p w14:paraId="77AA781A" w14:textId="77777777" w:rsidR="006530E6" w:rsidRPr="008D2416" w:rsidRDefault="006530E6" w:rsidP="00F523A7">
            <w:pPr>
              <w:pStyle w:val="TableBody"/>
              <w:rPr>
                <w:b/>
                <w:szCs w:val="18"/>
              </w:rPr>
            </w:pPr>
            <w:r w:rsidRPr="008D2416">
              <w:rPr>
                <w:b/>
                <w:szCs w:val="18"/>
              </w:rPr>
              <w:t>OK</w:t>
            </w:r>
          </w:p>
        </w:tc>
        <w:tc>
          <w:tcPr>
            <w:tcW w:w="3686" w:type="dxa"/>
          </w:tcPr>
          <w:p w14:paraId="61CE7B53" w14:textId="77777777" w:rsidR="006530E6" w:rsidRPr="008D2416" w:rsidRDefault="006530E6" w:rsidP="00F523A7">
            <w:pPr>
              <w:pStyle w:val="TableBody"/>
              <w:rPr>
                <w:szCs w:val="18"/>
              </w:rPr>
            </w:pPr>
          </w:p>
        </w:tc>
      </w:tr>
    </w:tbl>
    <w:p w14:paraId="6A42A04E" w14:textId="77777777" w:rsidR="003850AB" w:rsidRPr="00AE67EA" w:rsidRDefault="003850AB" w:rsidP="003850AB">
      <w:pPr>
        <w:pStyle w:val="Heading2"/>
      </w:pPr>
      <w:bookmarkStart w:id="840" w:name="_Toc345081595"/>
      <w:bookmarkStart w:id="841" w:name="_Toc349753323"/>
      <w:bookmarkStart w:id="842" w:name="_Toc349754227"/>
      <w:bookmarkStart w:id="843" w:name="_Toc368586272"/>
      <w:bookmarkStart w:id="844" w:name="_Toc464721946"/>
      <w:bookmarkStart w:id="845" w:name="_Toc511294423"/>
      <w:r w:rsidRPr="00AE67EA">
        <w:t xml:space="preserve">How to Use UDP Specific </w:t>
      </w:r>
      <w:bookmarkEnd w:id="840"/>
      <w:r w:rsidRPr="00AE67EA">
        <w:t>Commands</w:t>
      </w:r>
      <w:bookmarkEnd w:id="841"/>
      <w:bookmarkEnd w:id="842"/>
      <w:bookmarkEnd w:id="843"/>
      <w:bookmarkEnd w:id="844"/>
      <w:bookmarkEnd w:id="845"/>
    </w:p>
    <w:p w14:paraId="190CB7F7" w14:textId="77777777" w:rsidR="003850AB" w:rsidRDefault="003850AB" w:rsidP="003850AB">
      <w:pPr>
        <w:pStyle w:val="Heading3"/>
      </w:pPr>
      <w:bookmarkStart w:id="846" w:name="_Toc345081596"/>
      <w:bookmarkStart w:id="847" w:name="_Toc349753324"/>
      <w:bookmarkStart w:id="848" w:name="_Toc349754228"/>
      <w:bookmarkStart w:id="849" w:name="_Toc368586273"/>
      <w:bookmarkStart w:id="850" w:name="_Toc464721947"/>
      <w:bookmarkStart w:id="851" w:name="_Toc511294424"/>
      <w:r w:rsidRPr="00AE67EA">
        <w:t xml:space="preserve">Client </w:t>
      </w:r>
      <w:bookmarkEnd w:id="846"/>
      <w:bookmarkEnd w:id="847"/>
      <w:bookmarkEnd w:id="848"/>
      <w:bookmarkEnd w:id="849"/>
      <w:r>
        <w:t>M</w:t>
      </w:r>
      <w:r w:rsidRPr="00AE67EA">
        <w:t>ode</w:t>
      </w:r>
      <w:bookmarkEnd w:id="850"/>
      <w:bookmarkEnd w:id="851"/>
    </w:p>
    <w:tbl>
      <w:tblPr>
        <w:tblStyle w:val="TableGrid"/>
        <w:tblW w:w="0" w:type="auto"/>
        <w:tblBorders>
          <w:insideH w:val="none" w:sz="0" w:space="0" w:color="auto"/>
        </w:tblBorders>
        <w:tblLook w:val="04A0" w:firstRow="1" w:lastRow="0" w:firstColumn="1" w:lastColumn="0" w:noHBand="0" w:noVBand="1"/>
      </w:tblPr>
      <w:tblGrid>
        <w:gridCol w:w="5369"/>
        <w:gridCol w:w="3650"/>
      </w:tblGrid>
      <w:tr w:rsidR="003850AB" w:rsidRPr="00C357AB" w14:paraId="24A232EF" w14:textId="77777777" w:rsidTr="00F523A7">
        <w:tc>
          <w:tcPr>
            <w:tcW w:w="5418" w:type="dxa"/>
          </w:tcPr>
          <w:p w14:paraId="17FA3A3A" w14:textId="77777777" w:rsidR="003850AB" w:rsidRPr="008D2416" w:rsidRDefault="003850AB" w:rsidP="00F523A7">
            <w:pPr>
              <w:pStyle w:val="TableBody"/>
              <w:rPr>
                <w:b/>
                <w:snapToGrid w:val="0"/>
              </w:rPr>
            </w:pPr>
            <w:r w:rsidRPr="008D2416">
              <w:rPr>
                <w:b/>
                <w:snapToGrid w:val="0"/>
              </w:rPr>
              <w:t>AT&amp;K3</w:t>
            </w:r>
          </w:p>
          <w:p w14:paraId="75987F16" w14:textId="77777777" w:rsidR="003850AB" w:rsidRDefault="003850AB" w:rsidP="00F523A7">
            <w:pPr>
              <w:pStyle w:val="TableBody"/>
              <w:rPr>
                <w:b/>
                <w:snapToGrid w:val="0"/>
              </w:rPr>
            </w:pPr>
            <w:r w:rsidRPr="008D2416">
              <w:rPr>
                <w:b/>
                <w:snapToGrid w:val="0"/>
              </w:rPr>
              <w:t>OK</w:t>
            </w:r>
          </w:p>
          <w:p w14:paraId="76505BC9" w14:textId="77777777" w:rsidR="003850AB" w:rsidRPr="008D2416" w:rsidRDefault="003850AB" w:rsidP="00F523A7">
            <w:pPr>
              <w:pStyle w:val="TableBody"/>
              <w:rPr>
                <w:b/>
                <w:snapToGrid w:val="0"/>
              </w:rPr>
            </w:pPr>
          </w:p>
        </w:tc>
        <w:tc>
          <w:tcPr>
            <w:tcW w:w="3827" w:type="dxa"/>
          </w:tcPr>
          <w:p w14:paraId="03DE2456" w14:textId="77777777" w:rsidR="003850AB" w:rsidRPr="008D2416" w:rsidRDefault="003850AB" w:rsidP="00F523A7">
            <w:pPr>
              <w:pStyle w:val="TableBody"/>
              <w:rPr>
                <w:snapToGrid w:val="0"/>
              </w:rPr>
            </w:pPr>
            <w:r w:rsidRPr="008D2416">
              <w:rPr>
                <w:snapToGrid w:val="0"/>
                <w:lang w:eastAsia="zh-CN"/>
              </w:rPr>
              <w:t>H</w:t>
            </w:r>
            <w:r w:rsidRPr="008D2416">
              <w:rPr>
                <w:snapToGrid w:val="0"/>
              </w:rPr>
              <w:t>ardware flow control activation</w:t>
            </w:r>
          </w:p>
          <w:p w14:paraId="7C24A385" w14:textId="77777777" w:rsidR="003850AB" w:rsidRPr="00C357AB" w:rsidRDefault="003850AB" w:rsidP="00F523A7">
            <w:pPr>
              <w:pStyle w:val="TableBody"/>
            </w:pPr>
          </w:p>
        </w:tc>
      </w:tr>
      <w:tr w:rsidR="003850AB" w:rsidRPr="00C357AB" w14:paraId="0E2FC76D" w14:textId="77777777" w:rsidTr="00F523A7">
        <w:trPr>
          <w:cantSplit/>
        </w:trPr>
        <w:tc>
          <w:tcPr>
            <w:tcW w:w="5418" w:type="dxa"/>
          </w:tcPr>
          <w:p w14:paraId="7D88B9FC" w14:textId="77777777" w:rsidR="003850AB" w:rsidRPr="008D2416" w:rsidRDefault="003850AB" w:rsidP="00F523A7">
            <w:pPr>
              <w:pStyle w:val="TableBody"/>
              <w:rPr>
                <w:b/>
                <w:snapToGrid w:val="0"/>
              </w:rPr>
            </w:pPr>
            <w:r w:rsidRPr="008D2416">
              <w:rPr>
                <w:b/>
                <w:snapToGrid w:val="0"/>
              </w:rPr>
              <w:t>AT+KCNXCFG=1,"GPRS","APN","log","password</w:t>
            </w:r>
            <w:proofErr w:type="gramStart"/>
            <w:r w:rsidRPr="008D2416">
              <w:rPr>
                <w:b/>
                <w:snapToGrid w:val="0"/>
              </w:rPr>
              <w:t>",,,</w:t>
            </w:r>
            <w:proofErr w:type="gramEnd"/>
          </w:p>
        </w:tc>
        <w:tc>
          <w:tcPr>
            <w:tcW w:w="3827" w:type="dxa"/>
          </w:tcPr>
          <w:p w14:paraId="0153FD79" w14:textId="77777777" w:rsidR="003850AB" w:rsidRPr="008D2416" w:rsidRDefault="003850AB" w:rsidP="00F523A7">
            <w:pPr>
              <w:pStyle w:val="TableBody"/>
              <w:rPr>
                <w:snapToGrid w:val="0"/>
              </w:rPr>
            </w:pPr>
            <w:r w:rsidRPr="008D2416">
              <w:rPr>
                <w:snapToGrid w:val="0"/>
              </w:rPr>
              <w:t>Set GPRS parameters (APN, login, password)</w:t>
            </w:r>
          </w:p>
        </w:tc>
      </w:tr>
      <w:tr w:rsidR="003850AB" w:rsidRPr="00C357AB" w14:paraId="12EC52C1" w14:textId="77777777" w:rsidTr="00F523A7">
        <w:tc>
          <w:tcPr>
            <w:tcW w:w="5418" w:type="dxa"/>
          </w:tcPr>
          <w:p w14:paraId="5A026A7A" w14:textId="77777777" w:rsidR="003850AB" w:rsidRDefault="003850AB" w:rsidP="00F523A7">
            <w:pPr>
              <w:pStyle w:val="TableBody"/>
              <w:rPr>
                <w:b/>
                <w:snapToGrid w:val="0"/>
              </w:rPr>
            </w:pPr>
            <w:r w:rsidRPr="008D2416">
              <w:rPr>
                <w:b/>
                <w:snapToGrid w:val="0"/>
              </w:rPr>
              <w:t>OK</w:t>
            </w:r>
          </w:p>
          <w:p w14:paraId="29BBB369" w14:textId="77777777" w:rsidR="003850AB" w:rsidRPr="008D2416" w:rsidRDefault="003850AB" w:rsidP="00F523A7">
            <w:pPr>
              <w:pStyle w:val="TableBody"/>
              <w:rPr>
                <w:b/>
                <w:snapToGrid w:val="0"/>
              </w:rPr>
            </w:pPr>
          </w:p>
        </w:tc>
        <w:tc>
          <w:tcPr>
            <w:tcW w:w="3827" w:type="dxa"/>
          </w:tcPr>
          <w:p w14:paraId="20DE804A" w14:textId="77777777" w:rsidR="003850AB" w:rsidRPr="00C357AB" w:rsidRDefault="003850AB" w:rsidP="00F523A7">
            <w:pPr>
              <w:pStyle w:val="TableBody"/>
            </w:pPr>
          </w:p>
        </w:tc>
      </w:tr>
      <w:tr w:rsidR="003850AB" w:rsidRPr="00C357AB" w14:paraId="5A19A61B" w14:textId="77777777" w:rsidTr="00F523A7">
        <w:tc>
          <w:tcPr>
            <w:tcW w:w="5418" w:type="dxa"/>
          </w:tcPr>
          <w:p w14:paraId="0F2F6E9D" w14:textId="77777777" w:rsidR="003850AB" w:rsidRPr="008D2416" w:rsidRDefault="003850AB" w:rsidP="00F523A7">
            <w:pPr>
              <w:pStyle w:val="TableBody"/>
              <w:rPr>
                <w:b/>
                <w:snapToGrid w:val="0"/>
                <w:lang w:eastAsia="zh-CN"/>
              </w:rPr>
            </w:pPr>
            <w:r w:rsidRPr="008D2416">
              <w:rPr>
                <w:b/>
                <w:snapToGrid w:val="0"/>
              </w:rPr>
              <w:t>AT+KUDPCFG=1</w:t>
            </w:r>
            <w:r w:rsidRPr="008D2416">
              <w:rPr>
                <w:b/>
                <w:snapToGrid w:val="0"/>
                <w:lang w:eastAsia="zh-CN"/>
              </w:rPr>
              <w:t>,0</w:t>
            </w:r>
          </w:p>
        </w:tc>
        <w:tc>
          <w:tcPr>
            <w:tcW w:w="3827" w:type="dxa"/>
          </w:tcPr>
          <w:p w14:paraId="29B32EDD" w14:textId="77777777" w:rsidR="003850AB" w:rsidRPr="00C357AB" w:rsidRDefault="003850AB" w:rsidP="00F523A7">
            <w:pPr>
              <w:pStyle w:val="TableBody"/>
            </w:pPr>
            <w:r w:rsidRPr="008D2416">
              <w:rPr>
                <w:snapToGrid w:val="0"/>
              </w:rPr>
              <w:t xml:space="preserve">Create a new UDP socket (returned </w:t>
            </w:r>
            <w:r w:rsidRPr="008D2416">
              <w:rPr>
                <w:snapToGrid w:val="0"/>
                <w:lang w:eastAsia="zh-CN"/>
              </w:rPr>
              <w:t>session</w:t>
            </w:r>
            <w:r w:rsidRPr="008D2416">
              <w:rPr>
                <w:snapToGrid w:val="0"/>
              </w:rPr>
              <w:t xml:space="preserve"> </w:t>
            </w:r>
            <w:r w:rsidRPr="008D2416">
              <w:rPr>
                <w:snapToGrid w:val="0"/>
                <w:lang w:eastAsia="zh-CN"/>
              </w:rPr>
              <w:t>1</w:t>
            </w:r>
            <w:r w:rsidRPr="008D2416">
              <w:rPr>
                <w:snapToGrid w:val="0"/>
              </w:rPr>
              <w:t>) with the parameters associated to the connection profile id number 0</w:t>
            </w:r>
          </w:p>
        </w:tc>
      </w:tr>
      <w:tr w:rsidR="003850AB" w:rsidRPr="00C357AB" w14:paraId="4C311C87" w14:textId="77777777" w:rsidTr="00F523A7">
        <w:tc>
          <w:tcPr>
            <w:tcW w:w="5418" w:type="dxa"/>
          </w:tcPr>
          <w:p w14:paraId="25064123" w14:textId="77777777" w:rsidR="003850AB" w:rsidRPr="008D2416" w:rsidRDefault="003850AB" w:rsidP="00F523A7">
            <w:pPr>
              <w:pStyle w:val="TableBody"/>
              <w:rPr>
                <w:b/>
                <w:snapToGrid w:val="0"/>
                <w:lang w:eastAsia="zh-CN"/>
              </w:rPr>
            </w:pPr>
            <w:r w:rsidRPr="008D2416">
              <w:rPr>
                <w:b/>
                <w:snapToGrid w:val="0"/>
              </w:rPr>
              <w:t xml:space="preserve">+KUDPCFG: </w:t>
            </w:r>
            <w:r w:rsidRPr="008D2416">
              <w:rPr>
                <w:b/>
                <w:snapToGrid w:val="0"/>
                <w:lang w:eastAsia="zh-CN"/>
              </w:rPr>
              <w:t>1</w:t>
            </w:r>
          </w:p>
        </w:tc>
        <w:tc>
          <w:tcPr>
            <w:tcW w:w="3827" w:type="dxa"/>
          </w:tcPr>
          <w:p w14:paraId="7BFDA1B2" w14:textId="77777777" w:rsidR="003850AB" w:rsidRPr="00C357AB" w:rsidRDefault="003850AB" w:rsidP="00F523A7">
            <w:pPr>
              <w:pStyle w:val="TableBody"/>
            </w:pPr>
          </w:p>
        </w:tc>
      </w:tr>
      <w:tr w:rsidR="003850AB" w:rsidRPr="00C357AB" w14:paraId="7E865F75" w14:textId="77777777" w:rsidTr="00F523A7">
        <w:tc>
          <w:tcPr>
            <w:tcW w:w="5418" w:type="dxa"/>
          </w:tcPr>
          <w:p w14:paraId="1320526B" w14:textId="77777777" w:rsidR="003850AB" w:rsidRDefault="003850AB" w:rsidP="00F523A7">
            <w:pPr>
              <w:pStyle w:val="TableBody"/>
              <w:rPr>
                <w:b/>
                <w:snapToGrid w:val="0"/>
              </w:rPr>
            </w:pPr>
            <w:r w:rsidRPr="008D2416">
              <w:rPr>
                <w:b/>
                <w:snapToGrid w:val="0"/>
              </w:rPr>
              <w:t>OK</w:t>
            </w:r>
          </w:p>
          <w:p w14:paraId="5A069183" w14:textId="77777777" w:rsidR="003850AB" w:rsidRPr="008D2416" w:rsidRDefault="003850AB" w:rsidP="00F523A7">
            <w:pPr>
              <w:pStyle w:val="TableBody"/>
              <w:rPr>
                <w:b/>
                <w:snapToGrid w:val="0"/>
                <w:lang w:eastAsia="zh-CN"/>
              </w:rPr>
            </w:pPr>
          </w:p>
        </w:tc>
        <w:tc>
          <w:tcPr>
            <w:tcW w:w="3827" w:type="dxa"/>
          </w:tcPr>
          <w:p w14:paraId="490922BC" w14:textId="77777777" w:rsidR="003850AB" w:rsidRPr="00C357AB" w:rsidRDefault="003850AB" w:rsidP="00F523A7">
            <w:pPr>
              <w:pStyle w:val="TableBody"/>
            </w:pPr>
          </w:p>
        </w:tc>
      </w:tr>
      <w:tr w:rsidR="003850AB" w:rsidRPr="00C357AB" w14:paraId="0D158255" w14:textId="77777777" w:rsidTr="00F523A7">
        <w:tc>
          <w:tcPr>
            <w:tcW w:w="5418" w:type="dxa"/>
          </w:tcPr>
          <w:p w14:paraId="0409118E" w14:textId="77777777" w:rsidR="003850AB" w:rsidRPr="008D2416" w:rsidRDefault="003850AB" w:rsidP="00F523A7">
            <w:pPr>
              <w:pStyle w:val="TableBody"/>
              <w:rPr>
                <w:b/>
                <w:snapToGrid w:val="0"/>
                <w:lang w:eastAsia="zh-CN"/>
              </w:rPr>
            </w:pPr>
            <w:r w:rsidRPr="008D2416">
              <w:rPr>
                <w:b/>
                <w:snapToGrid w:val="0"/>
              </w:rPr>
              <w:t xml:space="preserve">AT+KUDPSND= </w:t>
            </w:r>
            <w:r w:rsidRPr="008D2416">
              <w:rPr>
                <w:b/>
                <w:snapToGrid w:val="0"/>
                <w:lang w:eastAsia="zh-CN"/>
              </w:rPr>
              <w:t>1</w:t>
            </w:r>
            <w:r w:rsidRPr="008D2416">
              <w:rPr>
                <w:b/>
                <w:snapToGrid w:val="0"/>
              </w:rPr>
              <w:t>,"82.234.17.52",32,18</w:t>
            </w:r>
          </w:p>
        </w:tc>
        <w:tc>
          <w:tcPr>
            <w:tcW w:w="3827" w:type="dxa"/>
          </w:tcPr>
          <w:p w14:paraId="6AF32669" w14:textId="77777777" w:rsidR="003850AB" w:rsidRPr="00C357AB" w:rsidRDefault="003850AB" w:rsidP="00F523A7">
            <w:pPr>
              <w:pStyle w:val="TableBody"/>
            </w:pPr>
          </w:p>
        </w:tc>
      </w:tr>
      <w:tr w:rsidR="003850AB" w:rsidRPr="00C357AB" w14:paraId="3E23F1A5" w14:textId="77777777" w:rsidTr="00F523A7">
        <w:tc>
          <w:tcPr>
            <w:tcW w:w="5418" w:type="dxa"/>
          </w:tcPr>
          <w:p w14:paraId="0D35B7D8" w14:textId="77777777" w:rsidR="003850AB" w:rsidRPr="008D2416" w:rsidRDefault="003850AB" w:rsidP="00F523A7">
            <w:pPr>
              <w:pStyle w:val="TableBody"/>
              <w:rPr>
                <w:b/>
                <w:snapToGrid w:val="0"/>
              </w:rPr>
            </w:pPr>
            <w:r w:rsidRPr="008D2416">
              <w:rPr>
                <w:b/>
                <w:snapToGrid w:val="0"/>
              </w:rPr>
              <w:t>CONNECT</w:t>
            </w:r>
          </w:p>
        </w:tc>
        <w:tc>
          <w:tcPr>
            <w:tcW w:w="3827" w:type="dxa"/>
          </w:tcPr>
          <w:p w14:paraId="60DA9F73" w14:textId="77777777" w:rsidR="003850AB" w:rsidRPr="00C357AB" w:rsidRDefault="003850AB" w:rsidP="00F523A7">
            <w:pPr>
              <w:pStyle w:val="TableBody"/>
            </w:pPr>
            <w:r w:rsidRPr="008D2416">
              <w:rPr>
                <w:snapToGrid w:val="0"/>
              </w:rPr>
              <w:t>Send UDP data after “CONNECT”</w:t>
            </w:r>
          </w:p>
        </w:tc>
      </w:tr>
      <w:tr w:rsidR="003850AB" w:rsidRPr="00C357AB" w14:paraId="4DE68A69" w14:textId="77777777" w:rsidTr="00F523A7">
        <w:tc>
          <w:tcPr>
            <w:tcW w:w="5418" w:type="dxa"/>
          </w:tcPr>
          <w:p w14:paraId="03FA0BE1" w14:textId="77777777" w:rsidR="003850AB" w:rsidRPr="008D2416" w:rsidRDefault="003850AB" w:rsidP="00F523A7">
            <w:pPr>
              <w:pStyle w:val="TableBody"/>
              <w:rPr>
                <w:b/>
                <w:snapToGrid w:val="0"/>
              </w:rPr>
            </w:pPr>
            <w:r w:rsidRPr="008D2416">
              <w:rPr>
                <w:b/>
                <w:snapToGrid w:val="0"/>
              </w:rPr>
              <w:t>…Data sent…</w:t>
            </w:r>
          </w:p>
        </w:tc>
        <w:tc>
          <w:tcPr>
            <w:tcW w:w="3827" w:type="dxa"/>
          </w:tcPr>
          <w:p w14:paraId="2AA66E69" w14:textId="77777777" w:rsidR="003850AB" w:rsidRPr="00C357AB" w:rsidRDefault="003850AB" w:rsidP="00F523A7">
            <w:pPr>
              <w:pStyle w:val="TableBody"/>
            </w:pPr>
          </w:p>
        </w:tc>
      </w:tr>
      <w:tr w:rsidR="003850AB" w:rsidRPr="00C357AB" w14:paraId="647C4343" w14:textId="77777777" w:rsidTr="00F523A7">
        <w:tc>
          <w:tcPr>
            <w:tcW w:w="5418" w:type="dxa"/>
          </w:tcPr>
          <w:p w14:paraId="2058B6F0" w14:textId="77777777" w:rsidR="003850AB" w:rsidRPr="008D2416" w:rsidRDefault="003850AB" w:rsidP="00F523A7">
            <w:pPr>
              <w:pStyle w:val="TableBody"/>
              <w:rPr>
                <w:b/>
                <w:snapToGrid w:val="0"/>
              </w:rPr>
            </w:pPr>
            <w:r w:rsidRPr="008D2416">
              <w:rPr>
                <w:b/>
                <w:snapToGrid w:val="0"/>
              </w:rPr>
              <w:t>--EOF--Pattern--</w:t>
            </w:r>
          </w:p>
        </w:tc>
        <w:tc>
          <w:tcPr>
            <w:tcW w:w="3827" w:type="dxa"/>
          </w:tcPr>
          <w:p w14:paraId="066ED208" w14:textId="77777777" w:rsidR="003850AB" w:rsidRPr="00C357AB" w:rsidRDefault="003850AB" w:rsidP="00F523A7">
            <w:pPr>
              <w:pStyle w:val="TableBody"/>
            </w:pPr>
          </w:p>
        </w:tc>
      </w:tr>
      <w:tr w:rsidR="003850AB" w:rsidRPr="00C357AB" w14:paraId="0A4BB09D" w14:textId="77777777" w:rsidTr="00F523A7">
        <w:tc>
          <w:tcPr>
            <w:tcW w:w="5418" w:type="dxa"/>
          </w:tcPr>
          <w:p w14:paraId="0E2D50B0" w14:textId="77777777" w:rsidR="003850AB" w:rsidRPr="008D2416" w:rsidRDefault="003850AB" w:rsidP="00F523A7">
            <w:pPr>
              <w:pStyle w:val="TableBody"/>
              <w:rPr>
                <w:b/>
                <w:snapToGrid w:val="0"/>
              </w:rPr>
            </w:pPr>
            <w:r w:rsidRPr="008D2416">
              <w:rPr>
                <w:b/>
                <w:snapToGrid w:val="0"/>
              </w:rPr>
              <w:t>OK</w:t>
            </w:r>
          </w:p>
        </w:tc>
        <w:tc>
          <w:tcPr>
            <w:tcW w:w="3827" w:type="dxa"/>
          </w:tcPr>
          <w:p w14:paraId="7B7D2043" w14:textId="77777777" w:rsidR="003850AB" w:rsidRPr="00C357AB" w:rsidRDefault="003850AB" w:rsidP="00F523A7">
            <w:pPr>
              <w:pStyle w:val="TableBody"/>
            </w:pPr>
          </w:p>
        </w:tc>
      </w:tr>
      <w:tr w:rsidR="003850AB" w:rsidRPr="00C357AB" w14:paraId="317C9C11" w14:textId="77777777" w:rsidTr="00F523A7">
        <w:tc>
          <w:tcPr>
            <w:tcW w:w="5418" w:type="dxa"/>
          </w:tcPr>
          <w:p w14:paraId="14C33DB2" w14:textId="77777777" w:rsidR="003850AB" w:rsidRDefault="003850AB" w:rsidP="00F523A7">
            <w:pPr>
              <w:pStyle w:val="TableBody"/>
              <w:rPr>
                <w:b/>
                <w:snapToGrid w:val="0"/>
              </w:rPr>
            </w:pPr>
            <w:r w:rsidRPr="008D2416">
              <w:rPr>
                <w:b/>
                <w:snapToGrid w:val="0"/>
              </w:rPr>
              <w:t>+KUDP_DATA:</w:t>
            </w:r>
            <w:r w:rsidRPr="008D2416">
              <w:rPr>
                <w:b/>
                <w:snapToGrid w:val="0"/>
                <w:lang w:eastAsia="zh-CN"/>
              </w:rPr>
              <w:t xml:space="preserve"> 1,</w:t>
            </w:r>
            <w:r w:rsidRPr="008D2416">
              <w:rPr>
                <w:b/>
                <w:snapToGrid w:val="0"/>
              </w:rPr>
              <w:t>35</w:t>
            </w:r>
          </w:p>
          <w:p w14:paraId="21229428" w14:textId="77777777" w:rsidR="003850AB" w:rsidRPr="008D2416" w:rsidRDefault="003850AB" w:rsidP="00F523A7">
            <w:pPr>
              <w:pStyle w:val="TableBody"/>
              <w:rPr>
                <w:b/>
                <w:snapToGrid w:val="0"/>
              </w:rPr>
            </w:pPr>
          </w:p>
        </w:tc>
        <w:tc>
          <w:tcPr>
            <w:tcW w:w="3827" w:type="dxa"/>
          </w:tcPr>
          <w:p w14:paraId="469A88BD" w14:textId="77777777" w:rsidR="003850AB" w:rsidRPr="008D2416" w:rsidRDefault="003850AB" w:rsidP="00F523A7">
            <w:pPr>
              <w:pStyle w:val="TableBody"/>
              <w:rPr>
                <w:snapToGrid w:val="0"/>
                <w:lang w:eastAsia="zh-CN"/>
              </w:rPr>
            </w:pPr>
            <w:r w:rsidRPr="008D2416">
              <w:rPr>
                <w:snapToGrid w:val="0"/>
              </w:rPr>
              <w:t>Received notification that indicates the presence of 35 bytes in the socket</w:t>
            </w:r>
          </w:p>
        </w:tc>
      </w:tr>
      <w:tr w:rsidR="003850AB" w:rsidRPr="00C357AB" w14:paraId="543BC694" w14:textId="77777777" w:rsidTr="00F523A7">
        <w:tc>
          <w:tcPr>
            <w:tcW w:w="5418" w:type="dxa"/>
          </w:tcPr>
          <w:p w14:paraId="147C171D" w14:textId="77777777" w:rsidR="003850AB" w:rsidRPr="008D2416" w:rsidRDefault="003850AB" w:rsidP="00F523A7">
            <w:pPr>
              <w:pStyle w:val="TableBody"/>
              <w:rPr>
                <w:b/>
                <w:snapToGrid w:val="0"/>
              </w:rPr>
            </w:pPr>
            <w:r w:rsidRPr="008D2416">
              <w:rPr>
                <w:b/>
                <w:snapToGrid w:val="0"/>
              </w:rPr>
              <w:t>AT+KUDPRCV=</w:t>
            </w:r>
            <w:r w:rsidRPr="008D2416">
              <w:rPr>
                <w:b/>
                <w:snapToGrid w:val="0"/>
                <w:lang w:eastAsia="zh-CN"/>
              </w:rPr>
              <w:t>1</w:t>
            </w:r>
            <w:r w:rsidRPr="008D2416">
              <w:rPr>
                <w:b/>
                <w:snapToGrid w:val="0"/>
              </w:rPr>
              <w:t>, 35</w:t>
            </w:r>
          </w:p>
        </w:tc>
        <w:tc>
          <w:tcPr>
            <w:tcW w:w="3827" w:type="dxa"/>
          </w:tcPr>
          <w:p w14:paraId="778F6C54" w14:textId="77777777" w:rsidR="003850AB" w:rsidRPr="008D2416" w:rsidRDefault="003850AB" w:rsidP="00F523A7">
            <w:pPr>
              <w:pStyle w:val="TableBody"/>
              <w:rPr>
                <w:snapToGrid w:val="0"/>
              </w:rPr>
            </w:pPr>
            <w:r w:rsidRPr="008D2416">
              <w:rPr>
                <w:snapToGrid w:val="0"/>
              </w:rPr>
              <w:t xml:space="preserve">Try to read 35 bytes </w:t>
            </w:r>
            <w:r w:rsidRPr="008D2416">
              <w:rPr>
                <w:snapToGrid w:val="0"/>
                <w:lang w:eastAsia="zh-CN"/>
              </w:rPr>
              <w:t>from session</w:t>
            </w:r>
            <w:r w:rsidRPr="008D2416">
              <w:rPr>
                <w:snapToGrid w:val="0"/>
              </w:rPr>
              <w:t xml:space="preserve"> </w:t>
            </w:r>
            <w:r w:rsidRPr="008D2416">
              <w:rPr>
                <w:snapToGrid w:val="0"/>
                <w:lang w:eastAsia="zh-CN"/>
              </w:rPr>
              <w:t>1</w:t>
            </w:r>
          </w:p>
        </w:tc>
      </w:tr>
      <w:tr w:rsidR="003850AB" w:rsidRPr="00C357AB" w14:paraId="5D9BC23C" w14:textId="77777777" w:rsidTr="00F523A7">
        <w:tc>
          <w:tcPr>
            <w:tcW w:w="5418" w:type="dxa"/>
          </w:tcPr>
          <w:p w14:paraId="143E038B" w14:textId="77777777" w:rsidR="003850AB" w:rsidRPr="008D2416" w:rsidRDefault="003850AB" w:rsidP="00F523A7">
            <w:pPr>
              <w:pStyle w:val="TableBody"/>
              <w:rPr>
                <w:b/>
                <w:snapToGrid w:val="0"/>
              </w:rPr>
            </w:pPr>
            <w:r w:rsidRPr="008D2416">
              <w:rPr>
                <w:b/>
                <w:snapToGrid w:val="0"/>
              </w:rPr>
              <w:t>CONNECT</w:t>
            </w:r>
          </w:p>
        </w:tc>
        <w:tc>
          <w:tcPr>
            <w:tcW w:w="3827" w:type="dxa"/>
          </w:tcPr>
          <w:p w14:paraId="2A1AB4ED" w14:textId="77777777" w:rsidR="003850AB" w:rsidRPr="00C357AB" w:rsidRDefault="003850AB" w:rsidP="00F523A7">
            <w:pPr>
              <w:pStyle w:val="TableBody"/>
            </w:pPr>
          </w:p>
        </w:tc>
      </w:tr>
      <w:tr w:rsidR="003850AB" w:rsidRPr="00C357AB" w14:paraId="7FBCC618" w14:textId="77777777" w:rsidTr="00F523A7">
        <w:tc>
          <w:tcPr>
            <w:tcW w:w="5418" w:type="dxa"/>
          </w:tcPr>
          <w:p w14:paraId="3B776558" w14:textId="77777777" w:rsidR="003850AB" w:rsidRPr="008D2416" w:rsidRDefault="003850AB" w:rsidP="00F523A7">
            <w:pPr>
              <w:pStyle w:val="TableBody"/>
              <w:rPr>
                <w:b/>
                <w:snapToGrid w:val="0"/>
              </w:rPr>
            </w:pPr>
            <w:r w:rsidRPr="008D2416">
              <w:rPr>
                <w:b/>
                <w:snapToGrid w:val="0"/>
              </w:rPr>
              <w:t>This is a simple UDP Protocol test</w:t>
            </w:r>
          </w:p>
        </w:tc>
        <w:tc>
          <w:tcPr>
            <w:tcW w:w="3827" w:type="dxa"/>
          </w:tcPr>
          <w:p w14:paraId="6E77A9DF" w14:textId="77777777" w:rsidR="003850AB" w:rsidRPr="00C357AB" w:rsidRDefault="003850AB" w:rsidP="00F523A7">
            <w:pPr>
              <w:pStyle w:val="TableBody"/>
            </w:pPr>
          </w:p>
        </w:tc>
      </w:tr>
      <w:tr w:rsidR="003850AB" w:rsidRPr="00C357AB" w14:paraId="4BA1D92C" w14:textId="77777777" w:rsidTr="00F523A7">
        <w:tc>
          <w:tcPr>
            <w:tcW w:w="5418" w:type="dxa"/>
          </w:tcPr>
          <w:p w14:paraId="0808911D" w14:textId="77777777" w:rsidR="003850AB" w:rsidRPr="008D2416" w:rsidRDefault="003850AB" w:rsidP="00F523A7">
            <w:pPr>
              <w:pStyle w:val="TableBody"/>
              <w:rPr>
                <w:b/>
                <w:snapToGrid w:val="0"/>
              </w:rPr>
            </w:pPr>
            <w:r w:rsidRPr="008D2416">
              <w:rPr>
                <w:b/>
                <w:snapToGrid w:val="0"/>
              </w:rPr>
              <w:t>-EOF--Pattern--</w:t>
            </w:r>
          </w:p>
        </w:tc>
        <w:tc>
          <w:tcPr>
            <w:tcW w:w="3827" w:type="dxa"/>
          </w:tcPr>
          <w:p w14:paraId="4BB3CBE4" w14:textId="77777777" w:rsidR="003850AB" w:rsidRPr="00C357AB" w:rsidRDefault="003850AB" w:rsidP="00F523A7">
            <w:pPr>
              <w:pStyle w:val="TableBody"/>
            </w:pPr>
          </w:p>
        </w:tc>
      </w:tr>
      <w:tr w:rsidR="003850AB" w:rsidRPr="00C357AB" w14:paraId="2DB29023" w14:textId="77777777" w:rsidTr="00F523A7">
        <w:tc>
          <w:tcPr>
            <w:tcW w:w="5418" w:type="dxa"/>
          </w:tcPr>
          <w:p w14:paraId="1B1543AE" w14:textId="77777777" w:rsidR="003850AB" w:rsidRPr="008D2416" w:rsidRDefault="003850AB" w:rsidP="00F523A7">
            <w:pPr>
              <w:pStyle w:val="TableBody"/>
              <w:rPr>
                <w:b/>
                <w:snapToGrid w:val="0"/>
                <w:lang w:eastAsia="zh-CN"/>
              </w:rPr>
            </w:pPr>
            <w:r w:rsidRPr="008D2416">
              <w:rPr>
                <w:b/>
                <w:snapToGrid w:val="0"/>
              </w:rPr>
              <w:t>OK</w:t>
            </w:r>
          </w:p>
        </w:tc>
        <w:tc>
          <w:tcPr>
            <w:tcW w:w="3827" w:type="dxa"/>
          </w:tcPr>
          <w:p w14:paraId="19D223C2" w14:textId="77777777" w:rsidR="003850AB" w:rsidRPr="00C357AB" w:rsidRDefault="003850AB" w:rsidP="00F523A7">
            <w:pPr>
              <w:pStyle w:val="TableBody"/>
            </w:pPr>
          </w:p>
        </w:tc>
      </w:tr>
      <w:tr w:rsidR="003850AB" w:rsidRPr="00C357AB" w14:paraId="65B48046" w14:textId="77777777" w:rsidTr="00F523A7">
        <w:tc>
          <w:tcPr>
            <w:tcW w:w="5418" w:type="dxa"/>
          </w:tcPr>
          <w:p w14:paraId="36504D35" w14:textId="77777777" w:rsidR="003850AB" w:rsidRPr="008D2416" w:rsidRDefault="003850AB" w:rsidP="00F523A7">
            <w:pPr>
              <w:pStyle w:val="TableBody"/>
              <w:rPr>
                <w:b/>
                <w:snapToGrid w:val="0"/>
                <w:lang w:eastAsia="zh-CN"/>
              </w:rPr>
            </w:pPr>
            <w:r w:rsidRPr="008D2416">
              <w:rPr>
                <w:b/>
                <w:snapToGrid w:val="0"/>
              </w:rPr>
              <w:t>+KUDP_RCV: "82.234.17.52",32</w:t>
            </w:r>
          </w:p>
        </w:tc>
        <w:tc>
          <w:tcPr>
            <w:tcW w:w="3827" w:type="dxa"/>
          </w:tcPr>
          <w:p w14:paraId="41AEB076" w14:textId="77777777" w:rsidR="003850AB" w:rsidRPr="00C357AB" w:rsidRDefault="003850AB" w:rsidP="00F523A7">
            <w:pPr>
              <w:pStyle w:val="TableBody"/>
            </w:pPr>
          </w:p>
        </w:tc>
      </w:tr>
      <w:tr w:rsidR="003850AB" w:rsidRPr="00C357AB" w14:paraId="174BA39E" w14:textId="77777777" w:rsidTr="00F523A7">
        <w:tc>
          <w:tcPr>
            <w:tcW w:w="5418" w:type="dxa"/>
          </w:tcPr>
          <w:p w14:paraId="58A9DC5D" w14:textId="77777777" w:rsidR="003850AB" w:rsidRPr="008D2416" w:rsidRDefault="003850AB" w:rsidP="00F523A7">
            <w:pPr>
              <w:pStyle w:val="TableBody"/>
              <w:rPr>
                <w:b/>
                <w:snapToGrid w:val="0"/>
              </w:rPr>
            </w:pPr>
            <w:r w:rsidRPr="008D2416">
              <w:rPr>
                <w:b/>
                <w:snapToGrid w:val="0"/>
              </w:rPr>
              <w:lastRenderedPageBreak/>
              <w:t>+KUDP_DATA:</w:t>
            </w:r>
            <w:r w:rsidRPr="008D2416">
              <w:rPr>
                <w:b/>
                <w:snapToGrid w:val="0"/>
                <w:lang w:eastAsia="zh-CN"/>
              </w:rPr>
              <w:t xml:space="preserve"> 1,</w:t>
            </w:r>
            <w:r w:rsidRPr="008D2416">
              <w:rPr>
                <w:b/>
                <w:snapToGrid w:val="0"/>
              </w:rPr>
              <w:t>35</w:t>
            </w:r>
          </w:p>
        </w:tc>
        <w:tc>
          <w:tcPr>
            <w:tcW w:w="3827" w:type="dxa"/>
          </w:tcPr>
          <w:p w14:paraId="0777BAF3" w14:textId="77777777" w:rsidR="003850AB" w:rsidRPr="008D2416" w:rsidRDefault="003850AB" w:rsidP="00F523A7">
            <w:pPr>
              <w:pStyle w:val="TableBody"/>
              <w:rPr>
                <w:snapToGrid w:val="0"/>
                <w:lang w:eastAsia="zh-CN"/>
              </w:rPr>
            </w:pPr>
            <w:r w:rsidRPr="008D2416">
              <w:rPr>
                <w:snapToGrid w:val="0"/>
              </w:rPr>
              <w:t>Received notification that indicates the presence of 35 bytes in the socket</w:t>
            </w:r>
          </w:p>
        </w:tc>
      </w:tr>
      <w:tr w:rsidR="003850AB" w:rsidRPr="00C357AB" w14:paraId="3DBEB186" w14:textId="77777777" w:rsidTr="00F523A7">
        <w:tc>
          <w:tcPr>
            <w:tcW w:w="5418" w:type="dxa"/>
          </w:tcPr>
          <w:p w14:paraId="4BD0A5BC" w14:textId="77777777" w:rsidR="003850AB" w:rsidRPr="008D2416" w:rsidRDefault="003850AB" w:rsidP="00F523A7">
            <w:pPr>
              <w:pStyle w:val="TableBody"/>
              <w:rPr>
                <w:b/>
                <w:snapToGrid w:val="0"/>
              </w:rPr>
            </w:pPr>
            <w:r w:rsidRPr="008D2416">
              <w:rPr>
                <w:b/>
                <w:snapToGrid w:val="0"/>
              </w:rPr>
              <w:t>AT+KUDPRCV=</w:t>
            </w:r>
            <w:r w:rsidRPr="008D2416">
              <w:rPr>
                <w:b/>
                <w:snapToGrid w:val="0"/>
                <w:lang w:eastAsia="zh-CN"/>
              </w:rPr>
              <w:t>1</w:t>
            </w:r>
            <w:r w:rsidRPr="008D2416">
              <w:rPr>
                <w:b/>
                <w:snapToGrid w:val="0"/>
              </w:rPr>
              <w:t>, 16</w:t>
            </w:r>
          </w:p>
        </w:tc>
        <w:tc>
          <w:tcPr>
            <w:tcW w:w="3827" w:type="dxa"/>
          </w:tcPr>
          <w:p w14:paraId="1E730620" w14:textId="77777777" w:rsidR="003850AB" w:rsidRPr="00C357AB" w:rsidRDefault="003850AB" w:rsidP="00F523A7">
            <w:pPr>
              <w:pStyle w:val="TableBody"/>
            </w:pPr>
            <w:r w:rsidRPr="008D2416">
              <w:rPr>
                <w:snapToGrid w:val="0"/>
              </w:rPr>
              <w:t xml:space="preserve">Same test but try to read 16 bytes </w:t>
            </w:r>
            <w:r w:rsidRPr="008D2416">
              <w:rPr>
                <w:snapToGrid w:val="0"/>
                <w:lang w:eastAsia="zh-CN"/>
              </w:rPr>
              <w:t>from session</w:t>
            </w:r>
            <w:r w:rsidRPr="008D2416">
              <w:rPr>
                <w:snapToGrid w:val="0"/>
              </w:rPr>
              <w:t xml:space="preserve"> </w:t>
            </w:r>
            <w:r w:rsidRPr="008D2416">
              <w:rPr>
                <w:snapToGrid w:val="0"/>
                <w:lang w:eastAsia="zh-CN"/>
              </w:rPr>
              <w:t>1</w:t>
            </w:r>
          </w:p>
        </w:tc>
      </w:tr>
      <w:tr w:rsidR="003850AB" w:rsidRPr="00C357AB" w14:paraId="29276913" w14:textId="77777777" w:rsidTr="00F523A7">
        <w:tc>
          <w:tcPr>
            <w:tcW w:w="5418" w:type="dxa"/>
          </w:tcPr>
          <w:p w14:paraId="57AD287C" w14:textId="77777777" w:rsidR="003850AB" w:rsidRPr="008D2416" w:rsidRDefault="003850AB" w:rsidP="00F523A7">
            <w:pPr>
              <w:pStyle w:val="TableBody"/>
              <w:rPr>
                <w:b/>
                <w:snapToGrid w:val="0"/>
              </w:rPr>
            </w:pPr>
            <w:r w:rsidRPr="008D2416">
              <w:rPr>
                <w:b/>
                <w:snapToGrid w:val="0"/>
              </w:rPr>
              <w:t>CONNECT</w:t>
            </w:r>
          </w:p>
        </w:tc>
        <w:tc>
          <w:tcPr>
            <w:tcW w:w="3827" w:type="dxa"/>
          </w:tcPr>
          <w:p w14:paraId="28F70FD7" w14:textId="77777777" w:rsidR="003850AB" w:rsidRPr="00C357AB" w:rsidRDefault="003850AB" w:rsidP="00F523A7">
            <w:pPr>
              <w:pStyle w:val="TableBody"/>
            </w:pPr>
          </w:p>
        </w:tc>
      </w:tr>
      <w:tr w:rsidR="003850AB" w:rsidRPr="00C357AB" w14:paraId="246158E6" w14:textId="77777777" w:rsidTr="00F523A7">
        <w:tc>
          <w:tcPr>
            <w:tcW w:w="5418" w:type="dxa"/>
          </w:tcPr>
          <w:p w14:paraId="67F6B9B1" w14:textId="77777777" w:rsidR="003850AB" w:rsidRPr="008D2416" w:rsidRDefault="003850AB" w:rsidP="00F523A7">
            <w:pPr>
              <w:pStyle w:val="TableBody"/>
              <w:rPr>
                <w:b/>
                <w:snapToGrid w:val="0"/>
              </w:rPr>
            </w:pPr>
            <w:r w:rsidRPr="008D2416">
              <w:rPr>
                <w:b/>
                <w:snapToGrid w:val="0"/>
              </w:rPr>
              <w:t>This is a simple</w:t>
            </w:r>
          </w:p>
        </w:tc>
        <w:tc>
          <w:tcPr>
            <w:tcW w:w="3827" w:type="dxa"/>
          </w:tcPr>
          <w:p w14:paraId="7F3EB98D" w14:textId="77777777" w:rsidR="003850AB" w:rsidRPr="00C357AB" w:rsidRDefault="003850AB" w:rsidP="00F523A7">
            <w:pPr>
              <w:pStyle w:val="TableBody"/>
            </w:pPr>
          </w:p>
        </w:tc>
      </w:tr>
      <w:tr w:rsidR="003850AB" w:rsidRPr="00C357AB" w14:paraId="5C466A6B" w14:textId="77777777" w:rsidTr="00F523A7">
        <w:tc>
          <w:tcPr>
            <w:tcW w:w="5418" w:type="dxa"/>
          </w:tcPr>
          <w:p w14:paraId="459C4100" w14:textId="77777777" w:rsidR="003850AB" w:rsidRPr="008D2416" w:rsidRDefault="003850AB" w:rsidP="00F523A7">
            <w:pPr>
              <w:pStyle w:val="TableBody"/>
              <w:rPr>
                <w:b/>
                <w:snapToGrid w:val="0"/>
              </w:rPr>
            </w:pPr>
            <w:r w:rsidRPr="008D2416">
              <w:rPr>
                <w:b/>
                <w:snapToGrid w:val="0"/>
              </w:rPr>
              <w:t>-EOF--Pattern--</w:t>
            </w:r>
          </w:p>
        </w:tc>
        <w:tc>
          <w:tcPr>
            <w:tcW w:w="3827" w:type="dxa"/>
          </w:tcPr>
          <w:p w14:paraId="167687DA" w14:textId="77777777" w:rsidR="003850AB" w:rsidRPr="00C357AB" w:rsidRDefault="003850AB" w:rsidP="00F523A7">
            <w:pPr>
              <w:pStyle w:val="TableBody"/>
            </w:pPr>
          </w:p>
        </w:tc>
      </w:tr>
      <w:tr w:rsidR="003850AB" w:rsidRPr="00C357AB" w14:paraId="6FDACDFC" w14:textId="77777777" w:rsidTr="00F523A7">
        <w:tc>
          <w:tcPr>
            <w:tcW w:w="5418" w:type="dxa"/>
          </w:tcPr>
          <w:p w14:paraId="146D7BDE" w14:textId="77777777" w:rsidR="003850AB" w:rsidRPr="008D2416" w:rsidRDefault="003850AB" w:rsidP="00F523A7">
            <w:pPr>
              <w:pStyle w:val="TableBody"/>
              <w:rPr>
                <w:b/>
                <w:snapToGrid w:val="0"/>
              </w:rPr>
            </w:pPr>
            <w:r w:rsidRPr="008D2416">
              <w:rPr>
                <w:b/>
                <w:snapToGrid w:val="0"/>
              </w:rPr>
              <w:t>OK</w:t>
            </w:r>
          </w:p>
        </w:tc>
        <w:tc>
          <w:tcPr>
            <w:tcW w:w="3827" w:type="dxa"/>
          </w:tcPr>
          <w:p w14:paraId="4735A3D4" w14:textId="77777777" w:rsidR="003850AB" w:rsidRPr="00C357AB" w:rsidRDefault="003850AB" w:rsidP="00F523A7">
            <w:pPr>
              <w:pStyle w:val="TableBody"/>
            </w:pPr>
          </w:p>
        </w:tc>
      </w:tr>
      <w:tr w:rsidR="003850AB" w:rsidRPr="00C357AB" w14:paraId="653617A3" w14:textId="77777777" w:rsidTr="00F523A7">
        <w:tc>
          <w:tcPr>
            <w:tcW w:w="5418" w:type="dxa"/>
          </w:tcPr>
          <w:p w14:paraId="381D31CF" w14:textId="77777777" w:rsidR="003850AB" w:rsidRDefault="003850AB" w:rsidP="00F523A7">
            <w:pPr>
              <w:pStyle w:val="TableBody"/>
              <w:rPr>
                <w:b/>
                <w:snapToGrid w:val="0"/>
              </w:rPr>
            </w:pPr>
            <w:r w:rsidRPr="008D2416">
              <w:rPr>
                <w:b/>
                <w:snapToGrid w:val="0"/>
              </w:rPr>
              <w:t>+KUDP_DATA_MISSED:</w:t>
            </w:r>
            <w:r w:rsidRPr="008D2416">
              <w:rPr>
                <w:b/>
                <w:snapToGrid w:val="0"/>
                <w:lang w:eastAsia="zh-CN"/>
              </w:rPr>
              <w:t xml:space="preserve"> 1,</w:t>
            </w:r>
            <w:r w:rsidRPr="008D2416">
              <w:rPr>
                <w:b/>
                <w:snapToGrid w:val="0"/>
              </w:rPr>
              <w:t>19</w:t>
            </w:r>
          </w:p>
          <w:p w14:paraId="530CB661" w14:textId="77777777" w:rsidR="003850AB" w:rsidRPr="008D2416" w:rsidRDefault="003850AB" w:rsidP="00F523A7">
            <w:pPr>
              <w:pStyle w:val="TableBody"/>
              <w:rPr>
                <w:b/>
                <w:snapToGrid w:val="0"/>
                <w:lang w:eastAsia="zh-CN"/>
              </w:rPr>
            </w:pPr>
          </w:p>
        </w:tc>
        <w:tc>
          <w:tcPr>
            <w:tcW w:w="3827" w:type="dxa"/>
          </w:tcPr>
          <w:p w14:paraId="29BD7B76" w14:textId="77777777" w:rsidR="003850AB" w:rsidRPr="008D2416" w:rsidRDefault="003850AB" w:rsidP="00F523A7">
            <w:pPr>
              <w:pStyle w:val="TableBody"/>
              <w:rPr>
                <w:snapToGrid w:val="0"/>
              </w:rPr>
            </w:pPr>
            <w:r w:rsidRPr="008D2416">
              <w:rPr>
                <w:snapToGrid w:val="0"/>
              </w:rPr>
              <w:t>There are 19 unread bytes left and missed in the UDP socket</w:t>
            </w:r>
          </w:p>
        </w:tc>
      </w:tr>
      <w:tr w:rsidR="003850AB" w:rsidRPr="00C357AB" w14:paraId="0E5AA35B" w14:textId="77777777" w:rsidTr="00F523A7">
        <w:tc>
          <w:tcPr>
            <w:tcW w:w="5418" w:type="dxa"/>
          </w:tcPr>
          <w:p w14:paraId="6735A3C6" w14:textId="77777777" w:rsidR="003850AB" w:rsidRPr="008D2416" w:rsidRDefault="003850AB" w:rsidP="00F523A7">
            <w:pPr>
              <w:pStyle w:val="TableBody"/>
              <w:rPr>
                <w:b/>
                <w:snapToGrid w:val="0"/>
              </w:rPr>
            </w:pPr>
            <w:r w:rsidRPr="008D2416">
              <w:rPr>
                <w:b/>
                <w:snapToGrid w:val="0"/>
              </w:rPr>
              <w:t>AT+KUDPCLOSE</w:t>
            </w:r>
            <w:r w:rsidRPr="008D2416">
              <w:rPr>
                <w:b/>
                <w:snapToGrid w:val="0"/>
                <w:lang w:eastAsia="zh-CN"/>
              </w:rPr>
              <w:t>=</w:t>
            </w:r>
            <w:r w:rsidRPr="008D2416">
              <w:rPr>
                <w:b/>
                <w:snapToGrid w:val="0"/>
              </w:rPr>
              <w:t>1</w:t>
            </w:r>
          </w:p>
        </w:tc>
        <w:tc>
          <w:tcPr>
            <w:tcW w:w="3827" w:type="dxa"/>
          </w:tcPr>
          <w:p w14:paraId="0FD8E1C9" w14:textId="77777777" w:rsidR="003850AB" w:rsidRPr="008D2416" w:rsidRDefault="003850AB" w:rsidP="00F523A7">
            <w:pPr>
              <w:pStyle w:val="TableBody"/>
              <w:rPr>
                <w:snapToGrid w:val="0"/>
              </w:rPr>
            </w:pPr>
            <w:proofErr w:type="gramStart"/>
            <w:r w:rsidRPr="008D2416">
              <w:rPr>
                <w:snapToGrid w:val="0"/>
              </w:rPr>
              <w:t>Definitely close</w:t>
            </w:r>
            <w:proofErr w:type="gramEnd"/>
            <w:r w:rsidRPr="008D2416">
              <w:rPr>
                <w:snapToGrid w:val="0"/>
              </w:rPr>
              <w:t xml:space="preserve"> the UDP </w:t>
            </w:r>
            <w:r w:rsidRPr="008D2416">
              <w:rPr>
                <w:snapToGrid w:val="0"/>
                <w:lang w:eastAsia="zh-CN"/>
              </w:rPr>
              <w:t>session and at the same time session is deleted</w:t>
            </w:r>
          </w:p>
        </w:tc>
      </w:tr>
      <w:tr w:rsidR="003850AB" w:rsidRPr="00C357AB" w14:paraId="3BDE7F2A" w14:textId="77777777" w:rsidTr="00F523A7">
        <w:tc>
          <w:tcPr>
            <w:tcW w:w="5418" w:type="dxa"/>
          </w:tcPr>
          <w:p w14:paraId="46398A8A" w14:textId="77777777" w:rsidR="003850AB" w:rsidRDefault="003850AB" w:rsidP="00F523A7">
            <w:pPr>
              <w:pStyle w:val="TableBody"/>
              <w:rPr>
                <w:b/>
                <w:snapToGrid w:val="0"/>
              </w:rPr>
            </w:pPr>
            <w:r w:rsidRPr="008D2416">
              <w:rPr>
                <w:b/>
                <w:snapToGrid w:val="0"/>
              </w:rPr>
              <w:t>OK</w:t>
            </w:r>
          </w:p>
          <w:p w14:paraId="2884979E" w14:textId="77777777" w:rsidR="003850AB" w:rsidRPr="008D2416" w:rsidRDefault="003850AB" w:rsidP="00F523A7">
            <w:pPr>
              <w:pStyle w:val="TableBody"/>
              <w:rPr>
                <w:b/>
                <w:snapToGrid w:val="0"/>
              </w:rPr>
            </w:pPr>
          </w:p>
        </w:tc>
        <w:tc>
          <w:tcPr>
            <w:tcW w:w="3827" w:type="dxa"/>
          </w:tcPr>
          <w:p w14:paraId="01B946D1" w14:textId="77777777" w:rsidR="003850AB" w:rsidRPr="00C357AB" w:rsidRDefault="003850AB" w:rsidP="00F523A7">
            <w:pPr>
              <w:pStyle w:val="TableBody"/>
            </w:pPr>
          </w:p>
        </w:tc>
      </w:tr>
      <w:tr w:rsidR="003850AB" w:rsidRPr="00C357AB" w14:paraId="46D29CBE" w14:textId="77777777" w:rsidTr="00F523A7">
        <w:tc>
          <w:tcPr>
            <w:tcW w:w="5418" w:type="dxa"/>
          </w:tcPr>
          <w:p w14:paraId="61C153C9" w14:textId="77777777" w:rsidR="003850AB" w:rsidRPr="008D2416" w:rsidRDefault="003850AB" w:rsidP="00F523A7">
            <w:pPr>
              <w:pStyle w:val="TableBody"/>
              <w:rPr>
                <w:b/>
                <w:snapToGrid w:val="0"/>
              </w:rPr>
            </w:pPr>
            <w:r w:rsidRPr="008D2416">
              <w:rPr>
                <w:b/>
                <w:snapToGrid w:val="0"/>
              </w:rPr>
              <w:t>AT+KUDPCFG?</w:t>
            </w:r>
          </w:p>
        </w:tc>
        <w:tc>
          <w:tcPr>
            <w:tcW w:w="3827" w:type="dxa"/>
          </w:tcPr>
          <w:p w14:paraId="50B83B95" w14:textId="77777777" w:rsidR="003850AB" w:rsidRPr="00C357AB" w:rsidRDefault="003850AB" w:rsidP="00F523A7">
            <w:pPr>
              <w:pStyle w:val="TableBody"/>
            </w:pPr>
            <w:r w:rsidRPr="008D2416">
              <w:rPr>
                <w:snapToGrid w:val="0"/>
                <w:lang w:eastAsia="zh-CN"/>
              </w:rPr>
              <w:t>No sessions are available now</w:t>
            </w:r>
          </w:p>
        </w:tc>
      </w:tr>
      <w:tr w:rsidR="003850AB" w:rsidRPr="00C357AB" w14:paraId="396F1BD6" w14:textId="77777777" w:rsidTr="00F523A7">
        <w:tc>
          <w:tcPr>
            <w:tcW w:w="5418" w:type="dxa"/>
          </w:tcPr>
          <w:p w14:paraId="18D40828" w14:textId="77777777" w:rsidR="003850AB" w:rsidRPr="008D2416" w:rsidRDefault="003850AB" w:rsidP="00F523A7">
            <w:pPr>
              <w:pStyle w:val="TableBody"/>
              <w:rPr>
                <w:b/>
                <w:snapToGrid w:val="0"/>
              </w:rPr>
            </w:pPr>
            <w:r w:rsidRPr="008D2416">
              <w:rPr>
                <w:b/>
                <w:snapToGrid w:val="0"/>
                <w:lang w:eastAsia="zh-CN"/>
              </w:rPr>
              <w:t>OK</w:t>
            </w:r>
          </w:p>
        </w:tc>
        <w:tc>
          <w:tcPr>
            <w:tcW w:w="3827" w:type="dxa"/>
          </w:tcPr>
          <w:p w14:paraId="1949A5EC" w14:textId="77777777" w:rsidR="003850AB" w:rsidRPr="00C357AB" w:rsidRDefault="003850AB" w:rsidP="00F523A7">
            <w:pPr>
              <w:pStyle w:val="TableBody"/>
            </w:pPr>
          </w:p>
        </w:tc>
      </w:tr>
    </w:tbl>
    <w:p w14:paraId="3648873A" w14:textId="77777777" w:rsidR="003850AB" w:rsidRPr="00AE67EA" w:rsidRDefault="003850AB" w:rsidP="003850AB">
      <w:pPr>
        <w:pStyle w:val="Heading3"/>
      </w:pPr>
      <w:bookmarkStart w:id="852" w:name="_Toc378088405"/>
      <w:bookmarkStart w:id="853" w:name="_Toc378174371"/>
      <w:bookmarkStart w:id="854" w:name="_Toc378177366"/>
      <w:bookmarkStart w:id="855" w:name="_Toc378180011"/>
      <w:bookmarkStart w:id="856" w:name="_Toc378182667"/>
      <w:bookmarkStart w:id="857" w:name="_Toc380053932"/>
      <w:bookmarkStart w:id="858" w:name="_Toc380056537"/>
      <w:bookmarkStart w:id="859" w:name="_Toc380059021"/>
      <w:bookmarkStart w:id="860" w:name="_Toc380061624"/>
      <w:bookmarkStart w:id="861" w:name="_Toc380407135"/>
      <w:bookmarkStart w:id="862" w:name="_Toc378088406"/>
      <w:bookmarkStart w:id="863" w:name="_Toc378174372"/>
      <w:bookmarkStart w:id="864" w:name="_Toc378177367"/>
      <w:bookmarkStart w:id="865" w:name="_Toc378180012"/>
      <w:bookmarkStart w:id="866" w:name="_Toc378182668"/>
      <w:bookmarkStart w:id="867" w:name="_Toc380053933"/>
      <w:bookmarkStart w:id="868" w:name="_Toc380056538"/>
      <w:bookmarkStart w:id="869" w:name="_Toc380059022"/>
      <w:bookmarkStart w:id="870" w:name="_Toc380061625"/>
      <w:bookmarkStart w:id="871" w:name="_Toc380407136"/>
      <w:bookmarkStart w:id="872" w:name="_Toc378088492"/>
      <w:bookmarkStart w:id="873" w:name="_Toc378174458"/>
      <w:bookmarkStart w:id="874" w:name="_Toc378177453"/>
      <w:bookmarkStart w:id="875" w:name="_Toc378180098"/>
      <w:bookmarkStart w:id="876" w:name="_Toc378182754"/>
      <w:bookmarkStart w:id="877" w:name="_Toc380054019"/>
      <w:bookmarkStart w:id="878" w:name="_Toc380056624"/>
      <w:bookmarkStart w:id="879" w:name="_Toc380059108"/>
      <w:bookmarkStart w:id="880" w:name="_Toc380061711"/>
      <w:bookmarkStart w:id="881" w:name="_Toc380407222"/>
      <w:bookmarkStart w:id="882" w:name="_Ref340754621"/>
      <w:bookmarkStart w:id="883" w:name="_Ref340754634"/>
      <w:bookmarkStart w:id="884" w:name="_Ref340754640"/>
      <w:bookmarkStart w:id="885" w:name="_Toc345081598"/>
      <w:bookmarkStart w:id="886" w:name="_Toc349753326"/>
      <w:bookmarkStart w:id="887" w:name="_Toc349754230"/>
      <w:bookmarkStart w:id="888" w:name="_Ref368907667"/>
      <w:bookmarkStart w:id="889" w:name="_Ref368909395"/>
      <w:bookmarkStart w:id="890" w:name="_Toc368586275"/>
      <w:bookmarkStart w:id="891" w:name="_Toc464721949"/>
      <w:bookmarkStart w:id="892" w:name="_Toc511294425"/>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r w:rsidRPr="00AE67EA">
        <w:t xml:space="preserve">Use </w:t>
      </w:r>
      <w:r>
        <w:t>C</w:t>
      </w:r>
      <w:r w:rsidRPr="00AE67EA">
        <w:t>ases for KTCP_DATA and KUDP_DATA</w:t>
      </w:r>
      <w:bookmarkEnd w:id="882"/>
      <w:bookmarkEnd w:id="883"/>
      <w:bookmarkEnd w:id="884"/>
      <w:r w:rsidRPr="00AE67EA">
        <w:t xml:space="preserve"> (with/without data auto retrieval)</w:t>
      </w:r>
      <w:bookmarkEnd w:id="885"/>
      <w:bookmarkEnd w:id="886"/>
      <w:bookmarkEnd w:id="887"/>
      <w:bookmarkEnd w:id="888"/>
      <w:bookmarkEnd w:id="889"/>
      <w:bookmarkEnd w:id="890"/>
      <w:bookmarkEnd w:id="891"/>
      <w:bookmarkEnd w:id="892"/>
    </w:p>
    <w:p w14:paraId="17787E16" w14:textId="77777777" w:rsidR="003850AB" w:rsidRPr="008D2416" w:rsidRDefault="003850AB" w:rsidP="003850AB">
      <w:pPr>
        <w:ind w:left="284" w:hanging="284"/>
        <w:rPr>
          <w:b/>
          <w:lang w:eastAsia="zh-CN"/>
        </w:rPr>
      </w:pPr>
      <w:r w:rsidRPr="008D2416">
        <w:rPr>
          <w:b/>
          <w:lang w:eastAsia="zh-CN"/>
        </w:rPr>
        <w:t>1)</w:t>
      </w:r>
      <w:r w:rsidRPr="008D2416">
        <w:rPr>
          <w:b/>
          <w:lang w:eastAsia="zh-CN"/>
        </w:rPr>
        <w:tab/>
        <w:t>Previous features are kept (ascending compatibility of the AT commands) - Client mode</w:t>
      </w:r>
    </w:p>
    <w:tbl>
      <w:tblPr>
        <w:tblStyle w:val="TableGrid"/>
        <w:tblW w:w="0" w:type="auto"/>
        <w:tblInd w:w="18" w:type="dxa"/>
        <w:tblBorders>
          <w:insideH w:val="none" w:sz="0" w:space="0" w:color="auto"/>
        </w:tblBorders>
        <w:tblLook w:val="04A0" w:firstRow="1" w:lastRow="0" w:firstColumn="1" w:lastColumn="0" w:noHBand="0" w:noVBand="1"/>
      </w:tblPr>
      <w:tblGrid>
        <w:gridCol w:w="5314"/>
        <w:gridCol w:w="3687"/>
      </w:tblGrid>
      <w:tr w:rsidR="003850AB" w:rsidRPr="00C357AB" w14:paraId="62E590AB" w14:textId="77777777" w:rsidTr="00F523A7">
        <w:tc>
          <w:tcPr>
            <w:tcW w:w="5400" w:type="dxa"/>
          </w:tcPr>
          <w:p w14:paraId="0489C672" w14:textId="77777777" w:rsidR="003850AB" w:rsidRPr="008D2416" w:rsidRDefault="003850AB" w:rsidP="00F523A7">
            <w:pPr>
              <w:pStyle w:val="TableBody"/>
              <w:rPr>
                <w:b/>
                <w:szCs w:val="18"/>
              </w:rPr>
            </w:pPr>
            <w:r w:rsidRPr="008D2416">
              <w:rPr>
                <w:b/>
                <w:szCs w:val="18"/>
              </w:rPr>
              <w:t>AT+KCNXCFG=1,"GPRS","CMNET"</w:t>
            </w:r>
          </w:p>
        </w:tc>
        <w:tc>
          <w:tcPr>
            <w:tcW w:w="3827" w:type="dxa"/>
          </w:tcPr>
          <w:p w14:paraId="348EBC96" w14:textId="77777777" w:rsidR="003850AB" w:rsidRPr="008D2416" w:rsidRDefault="003850AB" w:rsidP="00F523A7">
            <w:pPr>
              <w:pStyle w:val="TableBody"/>
              <w:rPr>
                <w:szCs w:val="18"/>
              </w:rPr>
            </w:pPr>
          </w:p>
        </w:tc>
      </w:tr>
      <w:tr w:rsidR="003850AB" w:rsidRPr="00C357AB" w14:paraId="051E92FA" w14:textId="77777777" w:rsidTr="00F523A7">
        <w:tc>
          <w:tcPr>
            <w:tcW w:w="5400" w:type="dxa"/>
          </w:tcPr>
          <w:p w14:paraId="1BEBE995" w14:textId="77777777" w:rsidR="003850AB" w:rsidRDefault="003850AB" w:rsidP="00F523A7">
            <w:pPr>
              <w:pStyle w:val="TableBody"/>
              <w:rPr>
                <w:b/>
                <w:szCs w:val="18"/>
              </w:rPr>
            </w:pPr>
            <w:r w:rsidRPr="008D2416">
              <w:rPr>
                <w:b/>
                <w:szCs w:val="18"/>
              </w:rPr>
              <w:t>OK</w:t>
            </w:r>
          </w:p>
          <w:p w14:paraId="446CBD77" w14:textId="77777777" w:rsidR="003850AB" w:rsidRPr="008D2416" w:rsidRDefault="003850AB" w:rsidP="00F523A7">
            <w:pPr>
              <w:pStyle w:val="TableBody"/>
              <w:rPr>
                <w:b/>
                <w:szCs w:val="18"/>
              </w:rPr>
            </w:pPr>
          </w:p>
        </w:tc>
        <w:tc>
          <w:tcPr>
            <w:tcW w:w="3827" w:type="dxa"/>
          </w:tcPr>
          <w:p w14:paraId="1AAD4AE2" w14:textId="77777777" w:rsidR="003850AB" w:rsidRPr="008D2416" w:rsidRDefault="003850AB" w:rsidP="00F523A7">
            <w:pPr>
              <w:pStyle w:val="TableBody"/>
              <w:rPr>
                <w:szCs w:val="18"/>
              </w:rPr>
            </w:pPr>
          </w:p>
        </w:tc>
      </w:tr>
      <w:tr w:rsidR="003850AB" w:rsidRPr="00C357AB" w14:paraId="52F46273" w14:textId="77777777" w:rsidTr="00F523A7">
        <w:tc>
          <w:tcPr>
            <w:tcW w:w="5400" w:type="dxa"/>
          </w:tcPr>
          <w:p w14:paraId="00F93041" w14:textId="77777777" w:rsidR="003850AB" w:rsidRPr="008D2416" w:rsidRDefault="003850AB" w:rsidP="00F523A7">
            <w:pPr>
              <w:pStyle w:val="TableBody"/>
              <w:rPr>
                <w:b/>
                <w:szCs w:val="18"/>
              </w:rPr>
            </w:pPr>
            <w:r w:rsidRPr="008D2416">
              <w:rPr>
                <w:b/>
                <w:szCs w:val="18"/>
              </w:rPr>
              <w:t>AT+KTCPCFG=1,0,"202.170.131.76",2000</w:t>
            </w:r>
          </w:p>
        </w:tc>
        <w:tc>
          <w:tcPr>
            <w:tcW w:w="3827" w:type="dxa"/>
          </w:tcPr>
          <w:p w14:paraId="72BCE043" w14:textId="77777777" w:rsidR="003850AB" w:rsidRPr="008D2416" w:rsidRDefault="003850AB" w:rsidP="00F523A7">
            <w:pPr>
              <w:pStyle w:val="TableBody"/>
              <w:rPr>
                <w:szCs w:val="18"/>
              </w:rPr>
            </w:pPr>
          </w:p>
        </w:tc>
      </w:tr>
      <w:tr w:rsidR="003850AB" w:rsidRPr="00C357AB" w14:paraId="1D312F79" w14:textId="77777777" w:rsidTr="00F523A7">
        <w:tc>
          <w:tcPr>
            <w:tcW w:w="5400" w:type="dxa"/>
          </w:tcPr>
          <w:p w14:paraId="0471C1C1" w14:textId="77777777" w:rsidR="003850AB" w:rsidRPr="008D2416" w:rsidRDefault="003850AB" w:rsidP="00F523A7">
            <w:pPr>
              <w:pStyle w:val="TableBody"/>
              <w:rPr>
                <w:b/>
                <w:szCs w:val="18"/>
              </w:rPr>
            </w:pPr>
            <w:r w:rsidRPr="008D2416">
              <w:rPr>
                <w:b/>
                <w:szCs w:val="18"/>
              </w:rPr>
              <w:t>+KTCPCFG: 1</w:t>
            </w:r>
          </w:p>
        </w:tc>
        <w:tc>
          <w:tcPr>
            <w:tcW w:w="3827" w:type="dxa"/>
          </w:tcPr>
          <w:p w14:paraId="1B22B2C7" w14:textId="77777777" w:rsidR="003850AB" w:rsidRPr="008D2416" w:rsidRDefault="003850AB" w:rsidP="00F523A7">
            <w:pPr>
              <w:pStyle w:val="TableBody"/>
              <w:rPr>
                <w:szCs w:val="18"/>
              </w:rPr>
            </w:pPr>
          </w:p>
        </w:tc>
      </w:tr>
      <w:tr w:rsidR="003850AB" w:rsidRPr="00C357AB" w14:paraId="78514B0E" w14:textId="77777777" w:rsidTr="00F523A7">
        <w:tc>
          <w:tcPr>
            <w:tcW w:w="5400" w:type="dxa"/>
          </w:tcPr>
          <w:p w14:paraId="02F6EAC2" w14:textId="77777777" w:rsidR="003850AB" w:rsidRDefault="003850AB" w:rsidP="00F523A7">
            <w:pPr>
              <w:pStyle w:val="TableBody"/>
              <w:rPr>
                <w:b/>
                <w:szCs w:val="18"/>
              </w:rPr>
            </w:pPr>
            <w:r w:rsidRPr="008D2416">
              <w:rPr>
                <w:b/>
                <w:szCs w:val="18"/>
              </w:rPr>
              <w:t>OK</w:t>
            </w:r>
          </w:p>
          <w:p w14:paraId="5598D7FC" w14:textId="77777777" w:rsidR="003850AB" w:rsidRPr="008D2416" w:rsidRDefault="003850AB" w:rsidP="00F523A7">
            <w:pPr>
              <w:pStyle w:val="TableBody"/>
              <w:rPr>
                <w:b/>
                <w:szCs w:val="18"/>
              </w:rPr>
            </w:pPr>
          </w:p>
        </w:tc>
        <w:tc>
          <w:tcPr>
            <w:tcW w:w="3827" w:type="dxa"/>
          </w:tcPr>
          <w:p w14:paraId="63A2D1A3" w14:textId="77777777" w:rsidR="003850AB" w:rsidRPr="008D2416" w:rsidRDefault="003850AB" w:rsidP="00F523A7">
            <w:pPr>
              <w:pStyle w:val="TableBody"/>
              <w:rPr>
                <w:szCs w:val="18"/>
              </w:rPr>
            </w:pPr>
          </w:p>
        </w:tc>
      </w:tr>
      <w:tr w:rsidR="003850AB" w:rsidRPr="00C357AB" w14:paraId="247F3DFF" w14:textId="77777777" w:rsidTr="00F523A7">
        <w:tc>
          <w:tcPr>
            <w:tcW w:w="5400" w:type="dxa"/>
          </w:tcPr>
          <w:p w14:paraId="61B9470E" w14:textId="77777777" w:rsidR="003850AB" w:rsidRPr="008D2416" w:rsidRDefault="003850AB" w:rsidP="00F523A7">
            <w:pPr>
              <w:pStyle w:val="TableBody"/>
              <w:rPr>
                <w:b/>
                <w:szCs w:val="18"/>
              </w:rPr>
            </w:pPr>
            <w:r w:rsidRPr="008D2416">
              <w:rPr>
                <w:b/>
                <w:szCs w:val="18"/>
              </w:rPr>
              <w:t>AT+KTCPCNX=1</w:t>
            </w:r>
          </w:p>
        </w:tc>
        <w:tc>
          <w:tcPr>
            <w:tcW w:w="3827" w:type="dxa"/>
          </w:tcPr>
          <w:p w14:paraId="1BE7BE61" w14:textId="77777777" w:rsidR="003850AB" w:rsidRPr="008D2416" w:rsidRDefault="003850AB" w:rsidP="00F523A7">
            <w:pPr>
              <w:pStyle w:val="TableBody"/>
              <w:rPr>
                <w:szCs w:val="18"/>
              </w:rPr>
            </w:pPr>
            <w:r w:rsidRPr="008D2416">
              <w:rPr>
                <w:szCs w:val="18"/>
              </w:rPr>
              <w:t>Connect to TCP server</w:t>
            </w:r>
          </w:p>
        </w:tc>
      </w:tr>
      <w:tr w:rsidR="003850AB" w:rsidRPr="00C357AB" w14:paraId="39D5C467" w14:textId="77777777" w:rsidTr="00F523A7">
        <w:tc>
          <w:tcPr>
            <w:tcW w:w="5400" w:type="dxa"/>
          </w:tcPr>
          <w:p w14:paraId="407A204D" w14:textId="77777777" w:rsidR="003850AB" w:rsidRPr="008D2416" w:rsidRDefault="003850AB" w:rsidP="00F523A7">
            <w:pPr>
              <w:pStyle w:val="TableBody"/>
              <w:rPr>
                <w:b/>
                <w:szCs w:val="18"/>
              </w:rPr>
            </w:pPr>
            <w:r w:rsidRPr="008D2416">
              <w:rPr>
                <w:b/>
                <w:szCs w:val="18"/>
              </w:rPr>
              <w:t>OK</w:t>
            </w:r>
          </w:p>
        </w:tc>
        <w:tc>
          <w:tcPr>
            <w:tcW w:w="3827" w:type="dxa"/>
          </w:tcPr>
          <w:p w14:paraId="2835FA73" w14:textId="77777777" w:rsidR="003850AB" w:rsidRPr="008D2416" w:rsidRDefault="003850AB" w:rsidP="00F523A7">
            <w:pPr>
              <w:pStyle w:val="TableBody"/>
              <w:rPr>
                <w:szCs w:val="18"/>
              </w:rPr>
            </w:pPr>
          </w:p>
        </w:tc>
      </w:tr>
      <w:tr w:rsidR="003850AB" w:rsidRPr="00C357AB" w14:paraId="4F9B9143" w14:textId="77777777" w:rsidTr="00F523A7">
        <w:tc>
          <w:tcPr>
            <w:tcW w:w="5400" w:type="dxa"/>
          </w:tcPr>
          <w:p w14:paraId="58DC66DA" w14:textId="77777777" w:rsidR="003850AB" w:rsidRDefault="003850AB" w:rsidP="00F523A7">
            <w:pPr>
              <w:pStyle w:val="TableBody"/>
              <w:rPr>
                <w:b/>
                <w:szCs w:val="18"/>
              </w:rPr>
            </w:pPr>
            <w:r w:rsidRPr="008D2416">
              <w:rPr>
                <w:b/>
                <w:szCs w:val="18"/>
              </w:rPr>
              <w:t>+KTCP_DATA: 1,10</w:t>
            </w:r>
          </w:p>
          <w:p w14:paraId="1A62A552" w14:textId="77777777" w:rsidR="003850AB" w:rsidRPr="008D2416" w:rsidRDefault="003850AB" w:rsidP="00F523A7">
            <w:pPr>
              <w:pStyle w:val="TableBody"/>
              <w:rPr>
                <w:b/>
                <w:szCs w:val="18"/>
              </w:rPr>
            </w:pPr>
          </w:p>
        </w:tc>
        <w:tc>
          <w:tcPr>
            <w:tcW w:w="3827" w:type="dxa"/>
          </w:tcPr>
          <w:p w14:paraId="556CF263" w14:textId="77777777" w:rsidR="003850AB" w:rsidRPr="008D2416" w:rsidRDefault="003850AB" w:rsidP="00F523A7">
            <w:pPr>
              <w:pStyle w:val="TableBody"/>
              <w:rPr>
                <w:szCs w:val="18"/>
              </w:rPr>
            </w:pPr>
            <w:r w:rsidRPr="008D2416">
              <w:rPr>
                <w:szCs w:val="18"/>
              </w:rPr>
              <w:t>URC tells us that 10 bytes arrived</w:t>
            </w:r>
          </w:p>
        </w:tc>
      </w:tr>
      <w:tr w:rsidR="003850AB" w:rsidRPr="00C357AB" w14:paraId="692E7582" w14:textId="77777777" w:rsidTr="00F523A7">
        <w:tc>
          <w:tcPr>
            <w:tcW w:w="5400" w:type="dxa"/>
          </w:tcPr>
          <w:p w14:paraId="1E209441" w14:textId="77777777" w:rsidR="003850AB" w:rsidRPr="008D2416" w:rsidRDefault="003850AB" w:rsidP="00F523A7">
            <w:pPr>
              <w:pStyle w:val="TableBody"/>
              <w:rPr>
                <w:b/>
                <w:szCs w:val="18"/>
              </w:rPr>
            </w:pPr>
            <w:r w:rsidRPr="008D2416">
              <w:rPr>
                <w:b/>
                <w:szCs w:val="18"/>
              </w:rPr>
              <w:t>AT+KTCPRCV=1,10</w:t>
            </w:r>
          </w:p>
        </w:tc>
        <w:tc>
          <w:tcPr>
            <w:tcW w:w="3827" w:type="dxa"/>
          </w:tcPr>
          <w:p w14:paraId="62E43E14" w14:textId="77777777" w:rsidR="003850AB" w:rsidRPr="008D2416" w:rsidRDefault="003850AB" w:rsidP="00F523A7">
            <w:pPr>
              <w:pStyle w:val="TableBody"/>
              <w:rPr>
                <w:szCs w:val="18"/>
              </w:rPr>
            </w:pPr>
            <w:r w:rsidRPr="008D2416">
              <w:rPr>
                <w:szCs w:val="18"/>
              </w:rPr>
              <w:t>Use KTCPRCV command to receive those 10 bytes</w:t>
            </w:r>
          </w:p>
        </w:tc>
      </w:tr>
      <w:tr w:rsidR="003850AB" w:rsidRPr="00C357AB" w14:paraId="1FC4DBC2" w14:textId="77777777" w:rsidTr="00F523A7">
        <w:tc>
          <w:tcPr>
            <w:tcW w:w="5400" w:type="dxa"/>
          </w:tcPr>
          <w:p w14:paraId="365ED9D0" w14:textId="77777777" w:rsidR="003850AB" w:rsidRPr="008D2416" w:rsidRDefault="003850AB" w:rsidP="00F523A7">
            <w:pPr>
              <w:pStyle w:val="TableBody"/>
              <w:rPr>
                <w:b/>
                <w:szCs w:val="18"/>
              </w:rPr>
            </w:pPr>
            <w:r w:rsidRPr="008D2416">
              <w:rPr>
                <w:b/>
                <w:szCs w:val="18"/>
              </w:rPr>
              <w:t>CONNECT</w:t>
            </w:r>
          </w:p>
        </w:tc>
        <w:tc>
          <w:tcPr>
            <w:tcW w:w="3827" w:type="dxa"/>
          </w:tcPr>
          <w:p w14:paraId="6FD6D561" w14:textId="77777777" w:rsidR="003850AB" w:rsidRPr="008D2416" w:rsidRDefault="003850AB" w:rsidP="00F523A7">
            <w:pPr>
              <w:pStyle w:val="TableBody"/>
              <w:rPr>
                <w:szCs w:val="18"/>
              </w:rPr>
            </w:pPr>
          </w:p>
        </w:tc>
      </w:tr>
      <w:tr w:rsidR="003850AB" w:rsidRPr="00C357AB" w14:paraId="3B2A19F5" w14:textId="77777777" w:rsidTr="00F523A7">
        <w:tc>
          <w:tcPr>
            <w:tcW w:w="5400" w:type="dxa"/>
          </w:tcPr>
          <w:p w14:paraId="5E2F5C25" w14:textId="77777777" w:rsidR="003850AB" w:rsidRPr="008D2416" w:rsidRDefault="003850AB" w:rsidP="00F523A7">
            <w:pPr>
              <w:pStyle w:val="TableBody"/>
              <w:rPr>
                <w:b/>
                <w:szCs w:val="18"/>
              </w:rPr>
            </w:pPr>
            <w:r w:rsidRPr="008D2416">
              <w:rPr>
                <w:b/>
                <w:szCs w:val="18"/>
              </w:rPr>
              <w:t>0123456789--EOF--Pattern--</w:t>
            </w:r>
          </w:p>
        </w:tc>
        <w:tc>
          <w:tcPr>
            <w:tcW w:w="3827" w:type="dxa"/>
          </w:tcPr>
          <w:p w14:paraId="59EED9E5" w14:textId="77777777" w:rsidR="003850AB" w:rsidRPr="008D2416" w:rsidRDefault="003850AB" w:rsidP="00F523A7">
            <w:pPr>
              <w:pStyle w:val="TableBody"/>
              <w:rPr>
                <w:szCs w:val="18"/>
              </w:rPr>
            </w:pPr>
          </w:p>
        </w:tc>
      </w:tr>
      <w:tr w:rsidR="003850AB" w:rsidRPr="00C357AB" w14:paraId="0E04A2E8" w14:textId="77777777" w:rsidTr="00F523A7">
        <w:tc>
          <w:tcPr>
            <w:tcW w:w="5400" w:type="dxa"/>
          </w:tcPr>
          <w:p w14:paraId="593297D5" w14:textId="77777777" w:rsidR="003850AB" w:rsidRDefault="003850AB" w:rsidP="00F523A7">
            <w:pPr>
              <w:pStyle w:val="TableBody"/>
              <w:rPr>
                <w:b/>
                <w:szCs w:val="18"/>
              </w:rPr>
            </w:pPr>
            <w:r w:rsidRPr="008D2416">
              <w:rPr>
                <w:b/>
                <w:szCs w:val="18"/>
              </w:rPr>
              <w:t>OK</w:t>
            </w:r>
          </w:p>
          <w:p w14:paraId="04F79954" w14:textId="77777777" w:rsidR="003850AB" w:rsidRPr="008D2416" w:rsidRDefault="003850AB" w:rsidP="00F523A7">
            <w:pPr>
              <w:pStyle w:val="TableBody"/>
              <w:rPr>
                <w:b/>
                <w:szCs w:val="18"/>
              </w:rPr>
            </w:pPr>
          </w:p>
        </w:tc>
        <w:tc>
          <w:tcPr>
            <w:tcW w:w="3827" w:type="dxa"/>
          </w:tcPr>
          <w:p w14:paraId="29C1E1EA" w14:textId="77777777" w:rsidR="003850AB" w:rsidRPr="008D2416" w:rsidRDefault="003850AB" w:rsidP="00F523A7">
            <w:pPr>
              <w:pStyle w:val="TableBody"/>
              <w:rPr>
                <w:szCs w:val="18"/>
              </w:rPr>
            </w:pPr>
          </w:p>
        </w:tc>
      </w:tr>
      <w:tr w:rsidR="003850AB" w:rsidRPr="00C357AB" w14:paraId="69945D74" w14:textId="77777777" w:rsidTr="00F523A7">
        <w:tc>
          <w:tcPr>
            <w:tcW w:w="5400" w:type="dxa"/>
          </w:tcPr>
          <w:p w14:paraId="62EA4A0A" w14:textId="77777777" w:rsidR="003850AB" w:rsidRPr="008D2416" w:rsidRDefault="003850AB" w:rsidP="00F523A7">
            <w:pPr>
              <w:pStyle w:val="TableBody"/>
              <w:rPr>
                <w:b/>
                <w:szCs w:val="18"/>
              </w:rPr>
            </w:pPr>
            <w:r w:rsidRPr="008D2416">
              <w:rPr>
                <w:b/>
                <w:szCs w:val="18"/>
              </w:rPr>
              <w:t>AT+KUDPCFG=0,0</w:t>
            </w:r>
          </w:p>
        </w:tc>
        <w:tc>
          <w:tcPr>
            <w:tcW w:w="3827" w:type="dxa"/>
          </w:tcPr>
          <w:p w14:paraId="51273E78" w14:textId="77777777" w:rsidR="003850AB" w:rsidRPr="008D2416" w:rsidRDefault="003850AB" w:rsidP="00F523A7">
            <w:pPr>
              <w:pStyle w:val="TableBody"/>
              <w:rPr>
                <w:szCs w:val="18"/>
              </w:rPr>
            </w:pPr>
            <w:r w:rsidRPr="008D2416">
              <w:rPr>
                <w:szCs w:val="18"/>
              </w:rPr>
              <w:t>Open a UDP socket</w:t>
            </w:r>
          </w:p>
        </w:tc>
      </w:tr>
      <w:tr w:rsidR="003850AB" w:rsidRPr="00C357AB" w14:paraId="370B323E" w14:textId="77777777" w:rsidTr="00F523A7">
        <w:tc>
          <w:tcPr>
            <w:tcW w:w="5400" w:type="dxa"/>
          </w:tcPr>
          <w:p w14:paraId="7BD21F80" w14:textId="77777777" w:rsidR="003850AB" w:rsidRPr="008D2416" w:rsidRDefault="003850AB" w:rsidP="00F523A7">
            <w:pPr>
              <w:pStyle w:val="TableBody"/>
              <w:rPr>
                <w:b/>
                <w:szCs w:val="18"/>
              </w:rPr>
            </w:pPr>
            <w:r w:rsidRPr="008D2416">
              <w:rPr>
                <w:b/>
                <w:szCs w:val="18"/>
              </w:rPr>
              <w:t>+KUDPCFG: 2</w:t>
            </w:r>
          </w:p>
        </w:tc>
        <w:tc>
          <w:tcPr>
            <w:tcW w:w="3827" w:type="dxa"/>
          </w:tcPr>
          <w:p w14:paraId="470F7513" w14:textId="77777777" w:rsidR="003850AB" w:rsidRPr="008D2416" w:rsidRDefault="003850AB" w:rsidP="00F523A7">
            <w:pPr>
              <w:pStyle w:val="TableBody"/>
              <w:rPr>
                <w:szCs w:val="18"/>
              </w:rPr>
            </w:pPr>
          </w:p>
        </w:tc>
      </w:tr>
      <w:tr w:rsidR="003850AB" w:rsidRPr="00C357AB" w14:paraId="75756A41" w14:textId="77777777" w:rsidTr="00F523A7">
        <w:tc>
          <w:tcPr>
            <w:tcW w:w="5400" w:type="dxa"/>
          </w:tcPr>
          <w:p w14:paraId="43935448" w14:textId="77777777" w:rsidR="003850AB" w:rsidRPr="008D2416" w:rsidRDefault="003850AB" w:rsidP="00F523A7">
            <w:pPr>
              <w:pStyle w:val="TableBody"/>
              <w:rPr>
                <w:b/>
                <w:szCs w:val="18"/>
              </w:rPr>
            </w:pPr>
            <w:r w:rsidRPr="008D2416">
              <w:rPr>
                <w:b/>
                <w:szCs w:val="18"/>
              </w:rPr>
              <w:t>OK</w:t>
            </w:r>
          </w:p>
        </w:tc>
        <w:tc>
          <w:tcPr>
            <w:tcW w:w="3827" w:type="dxa"/>
          </w:tcPr>
          <w:p w14:paraId="06152D3E" w14:textId="77777777" w:rsidR="003850AB" w:rsidRPr="008D2416" w:rsidRDefault="003850AB" w:rsidP="00F523A7">
            <w:pPr>
              <w:pStyle w:val="TableBody"/>
              <w:rPr>
                <w:szCs w:val="18"/>
              </w:rPr>
            </w:pPr>
          </w:p>
        </w:tc>
      </w:tr>
      <w:tr w:rsidR="003850AB" w:rsidRPr="00C357AB" w14:paraId="30DFF56C" w14:textId="77777777" w:rsidTr="00F523A7">
        <w:tc>
          <w:tcPr>
            <w:tcW w:w="5400" w:type="dxa"/>
          </w:tcPr>
          <w:p w14:paraId="347A2B70" w14:textId="77777777" w:rsidR="003850AB" w:rsidRDefault="003850AB" w:rsidP="00F523A7">
            <w:pPr>
              <w:pStyle w:val="TableBody"/>
              <w:rPr>
                <w:b/>
                <w:szCs w:val="18"/>
              </w:rPr>
            </w:pPr>
            <w:r w:rsidRPr="008D2416">
              <w:rPr>
                <w:b/>
                <w:szCs w:val="18"/>
              </w:rPr>
              <w:t>+KUDP_DATA: 2,8</w:t>
            </w:r>
          </w:p>
          <w:p w14:paraId="4DE129D9" w14:textId="77777777" w:rsidR="003850AB" w:rsidRPr="008D2416" w:rsidRDefault="003850AB" w:rsidP="00F523A7">
            <w:pPr>
              <w:pStyle w:val="TableBody"/>
              <w:rPr>
                <w:b/>
                <w:szCs w:val="18"/>
              </w:rPr>
            </w:pPr>
          </w:p>
        </w:tc>
        <w:tc>
          <w:tcPr>
            <w:tcW w:w="3827" w:type="dxa"/>
          </w:tcPr>
          <w:p w14:paraId="520F5295" w14:textId="77777777" w:rsidR="003850AB" w:rsidRPr="008D2416" w:rsidRDefault="003850AB" w:rsidP="00F523A7">
            <w:pPr>
              <w:pStyle w:val="TableBody"/>
              <w:rPr>
                <w:szCs w:val="18"/>
              </w:rPr>
            </w:pPr>
            <w:r w:rsidRPr="008D2416">
              <w:rPr>
                <w:szCs w:val="18"/>
              </w:rPr>
              <w:t>URC tells us that 8 bytes arrived</w:t>
            </w:r>
          </w:p>
        </w:tc>
      </w:tr>
      <w:tr w:rsidR="003850AB" w:rsidRPr="00C357AB" w14:paraId="558C2C8D" w14:textId="77777777" w:rsidTr="00F523A7">
        <w:tc>
          <w:tcPr>
            <w:tcW w:w="5400" w:type="dxa"/>
          </w:tcPr>
          <w:p w14:paraId="1AD6FB2A" w14:textId="77777777" w:rsidR="003850AB" w:rsidRPr="008D2416" w:rsidRDefault="003850AB" w:rsidP="00F523A7">
            <w:pPr>
              <w:pStyle w:val="TableBody"/>
              <w:rPr>
                <w:b/>
                <w:szCs w:val="18"/>
              </w:rPr>
            </w:pPr>
            <w:r w:rsidRPr="008D2416">
              <w:rPr>
                <w:b/>
                <w:szCs w:val="18"/>
              </w:rPr>
              <w:t>AT+KUDPRCV=2,8</w:t>
            </w:r>
          </w:p>
        </w:tc>
        <w:tc>
          <w:tcPr>
            <w:tcW w:w="3827" w:type="dxa"/>
          </w:tcPr>
          <w:p w14:paraId="446E464F" w14:textId="77777777" w:rsidR="003850AB" w:rsidRPr="008D2416" w:rsidRDefault="003850AB" w:rsidP="00F523A7">
            <w:pPr>
              <w:pStyle w:val="TableBody"/>
              <w:rPr>
                <w:szCs w:val="18"/>
              </w:rPr>
            </w:pPr>
            <w:r w:rsidRPr="008D2416">
              <w:rPr>
                <w:szCs w:val="18"/>
              </w:rPr>
              <w:t>Use command to receive those 8 bytes</w:t>
            </w:r>
          </w:p>
        </w:tc>
      </w:tr>
      <w:tr w:rsidR="003850AB" w:rsidRPr="00C357AB" w14:paraId="06423A37" w14:textId="77777777" w:rsidTr="00F523A7">
        <w:tc>
          <w:tcPr>
            <w:tcW w:w="5400" w:type="dxa"/>
          </w:tcPr>
          <w:p w14:paraId="7D95ED9E" w14:textId="77777777" w:rsidR="003850AB" w:rsidRPr="008D2416" w:rsidRDefault="003850AB" w:rsidP="00F523A7">
            <w:pPr>
              <w:pStyle w:val="TableBody"/>
              <w:rPr>
                <w:b/>
                <w:szCs w:val="18"/>
              </w:rPr>
            </w:pPr>
            <w:r w:rsidRPr="008D2416">
              <w:rPr>
                <w:b/>
                <w:szCs w:val="18"/>
              </w:rPr>
              <w:t>CONNECT</w:t>
            </w:r>
          </w:p>
        </w:tc>
        <w:tc>
          <w:tcPr>
            <w:tcW w:w="3827" w:type="dxa"/>
          </w:tcPr>
          <w:p w14:paraId="7BC9C2C7" w14:textId="77777777" w:rsidR="003850AB" w:rsidRPr="008D2416" w:rsidRDefault="003850AB" w:rsidP="00F523A7">
            <w:pPr>
              <w:pStyle w:val="TableBody"/>
              <w:rPr>
                <w:szCs w:val="18"/>
              </w:rPr>
            </w:pPr>
          </w:p>
        </w:tc>
      </w:tr>
      <w:tr w:rsidR="003850AB" w:rsidRPr="00C357AB" w14:paraId="0B72EA80" w14:textId="77777777" w:rsidTr="00F523A7">
        <w:tc>
          <w:tcPr>
            <w:tcW w:w="5400" w:type="dxa"/>
          </w:tcPr>
          <w:p w14:paraId="35C01571" w14:textId="77777777" w:rsidR="003850AB" w:rsidRPr="008D2416" w:rsidRDefault="003850AB" w:rsidP="00F523A7">
            <w:pPr>
              <w:pStyle w:val="TableBody"/>
              <w:rPr>
                <w:b/>
                <w:szCs w:val="18"/>
              </w:rPr>
            </w:pPr>
            <w:r w:rsidRPr="008D2416">
              <w:rPr>
                <w:b/>
                <w:szCs w:val="18"/>
              </w:rPr>
              <w:t>01234567--EOF--Pattern--</w:t>
            </w:r>
          </w:p>
        </w:tc>
        <w:tc>
          <w:tcPr>
            <w:tcW w:w="3827" w:type="dxa"/>
          </w:tcPr>
          <w:p w14:paraId="25035224" w14:textId="77777777" w:rsidR="003850AB" w:rsidRPr="008D2416" w:rsidRDefault="003850AB" w:rsidP="00F523A7">
            <w:pPr>
              <w:pStyle w:val="TableBody"/>
              <w:rPr>
                <w:szCs w:val="18"/>
              </w:rPr>
            </w:pPr>
          </w:p>
        </w:tc>
      </w:tr>
      <w:tr w:rsidR="003850AB" w:rsidRPr="00C357AB" w14:paraId="110DCDDF" w14:textId="77777777" w:rsidTr="00F523A7">
        <w:tc>
          <w:tcPr>
            <w:tcW w:w="5400" w:type="dxa"/>
          </w:tcPr>
          <w:p w14:paraId="529AE58C" w14:textId="77777777" w:rsidR="003850AB" w:rsidRPr="008D2416" w:rsidRDefault="003850AB" w:rsidP="00F523A7">
            <w:pPr>
              <w:pStyle w:val="TableBody"/>
              <w:rPr>
                <w:b/>
                <w:szCs w:val="18"/>
              </w:rPr>
            </w:pPr>
            <w:r w:rsidRPr="008D2416">
              <w:rPr>
                <w:b/>
                <w:szCs w:val="18"/>
              </w:rPr>
              <w:t>OK</w:t>
            </w:r>
          </w:p>
        </w:tc>
        <w:tc>
          <w:tcPr>
            <w:tcW w:w="3827" w:type="dxa"/>
          </w:tcPr>
          <w:p w14:paraId="1B651CC7" w14:textId="77777777" w:rsidR="003850AB" w:rsidRPr="008D2416" w:rsidRDefault="003850AB" w:rsidP="00F523A7">
            <w:pPr>
              <w:pStyle w:val="TableBody"/>
              <w:rPr>
                <w:szCs w:val="18"/>
              </w:rPr>
            </w:pPr>
          </w:p>
        </w:tc>
      </w:tr>
      <w:tr w:rsidR="003850AB" w:rsidRPr="00C357AB" w14:paraId="747C187B" w14:textId="77777777" w:rsidTr="00F523A7">
        <w:tc>
          <w:tcPr>
            <w:tcW w:w="5400" w:type="dxa"/>
          </w:tcPr>
          <w:p w14:paraId="599F93BD" w14:textId="77777777" w:rsidR="003850AB" w:rsidRPr="008D2416" w:rsidRDefault="003850AB" w:rsidP="00F523A7">
            <w:pPr>
              <w:pStyle w:val="TableBody"/>
              <w:rPr>
                <w:b/>
                <w:szCs w:val="18"/>
              </w:rPr>
            </w:pPr>
            <w:r w:rsidRPr="008D2416">
              <w:rPr>
                <w:b/>
                <w:szCs w:val="18"/>
              </w:rPr>
              <w:t>+KUDP_RCV: "202.170.131.76",2001</w:t>
            </w:r>
          </w:p>
        </w:tc>
        <w:tc>
          <w:tcPr>
            <w:tcW w:w="3827" w:type="dxa"/>
          </w:tcPr>
          <w:p w14:paraId="59F3AE8C" w14:textId="77777777" w:rsidR="003850AB" w:rsidRPr="008D2416" w:rsidRDefault="003850AB" w:rsidP="00F523A7">
            <w:pPr>
              <w:pStyle w:val="TableBody"/>
              <w:rPr>
                <w:szCs w:val="18"/>
              </w:rPr>
            </w:pPr>
          </w:p>
        </w:tc>
      </w:tr>
      <w:tr w:rsidR="003850AB" w:rsidRPr="00C357AB" w14:paraId="195DAE26" w14:textId="77777777" w:rsidTr="00F523A7">
        <w:tc>
          <w:tcPr>
            <w:tcW w:w="5400" w:type="dxa"/>
          </w:tcPr>
          <w:p w14:paraId="57C42EE7" w14:textId="77777777" w:rsidR="003850AB" w:rsidRPr="008D2416" w:rsidRDefault="003850AB" w:rsidP="00F523A7">
            <w:pPr>
              <w:pStyle w:val="TableBody"/>
              <w:rPr>
                <w:b/>
                <w:szCs w:val="18"/>
              </w:rPr>
            </w:pPr>
          </w:p>
        </w:tc>
        <w:tc>
          <w:tcPr>
            <w:tcW w:w="3827" w:type="dxa"/>
          </w:tcPr>
          <w:p w14:paraId="1C483674" w14:textId="77777777" w:rsidR="003850AB" w:rsidRPr="008D2416" w:rsidRDefault="003850AB" w:rsidP="00F523A7">
            <w:pPr>
              <w:pStyle w:val="TableBody"/>
              <w:rPr>
                <w:szCs w:val="18"/>
              </w:rPr>
            </w:pPr>
          </w:p>
        </w:tc>
      </w:tr>
    </w:tbl>
    <w:p w14:paraId="688D6889" w14:textId="348AA133" w:rsidR="003850AB" w:rsidRPr="008D2416" w:rsidRDefault="000D64BD" w:rsidP="003850AB">
      <w:pPr>
        <w:ind w:left="284" w:hanging="284"/>
        <w:rPr>
          <w:b/>
          <w:lang w:eastAsia="zh-CN"/>
        </w:rPr>
      </w:pPr>
      <w:r>
        <w:rPr>
          <w:b/>
          <w:lang w:eastAsia="zh-CN"/>
        </w:rPr>
        <w:t>2</w:t>
      </w:r>
      <w:r w:rsidR="003850AB" w:rsidRPr="008D2416">
        <w:rPr>
          <w:b/>
          <w:lang w:eastAsia="zh-CN"/>
        </w:rPr>
        <w:t>)</w:t>
      </w:r>
      <w:r w:rsidR="003850AB" w:rsidRPr="008D2416">
        <w:rPr>
          <w:b/>
          <w:lang w:eastAsia="zh-CN"/>
        </w:rPr>
        <w:tab/>
        <w:t>New optional feature: URC takes out the data - Client mode</w:t>
      </w:r>
    </w:p>
    <w:tbl>
      <w:tblPr>
        <w:tblStyle w:val="TableGrid"/>
        <w:tblW w:w="0" w:type="auto"/>
        <w:tblBorders>
          <w:insideH w:val="none" w:sz="0" w:space="0" w:color="auto"/>
        </w:tblBorders>
        <w:tblLook w:val="04A0" w:firstRow="1" w:lastRow="0" w:firstColumn="1" w:lastColumn="0" w:noHBand="0" w:noVBand="1"/>
      </w:tblPr>
      <w:tblGrid>
        <w:gridCol w:w="5327"/>
        <w:gridCol w:w="3692"/>
      </w:tblGrid>
      <w:tr w:rsidR="003850AB" w:rsidRPr="00C357AB" w14:paraId="202A99D6" w14:textId="77777777" w:rsidTr="00F523A7">
        <w:tc>
          <w:tcPr>
            <w:tcW w:w="5418" w:type="dxa"/>
          </w:tcPr>
          <w:p w14:paraId="13F0390C" w14:textId="77777777" w:rsidR="003850AB" w:rsidRPr="008D2416" w:rsidRDefault="003850AB" w:rsidP="00F523A7">
            <w:pPr>
              <w:pStyle w:val="TableBody"/>
              <w:rPr>
                <w:b/>
              </w:rPr>
            </w:pPr>
            <w:r w:rsidRPr="008D2416">
              <w:rPr>
                <w:b/>
              </w:rPr>
              <w:t>AT+KCNXCFG=1,"GPRS","CMNET"</w:t>
            </w:r>
          </w:p>
        </w:tc>
        <w:tc>
          <w:tcPr>
            <w:tcW w:w="3827" w:type="dxa"/>
          </w:tcPr>
          <w:p w14:paraId="01C93CB5" w14:textId="77777777" w:rsidR="003850AB" w:rsidRPr="008D2416" w:rsidRDefault="003850AB" w:rsidP="00F523A7">
            <w:pPr>
              <w:pStyle w:val="TableBody"/>
            </w:pPr>
          </w:p>
        </w:tc>
      </w:tr>
      <w:tr w:rsidR="003850AB" w:rsidRPr="00C357AB" w14:paraId="774574CE" w14:textId="77777777" w:rsidTr="00F523A7">
        <w:tc>
          <w:tcPr>
            <w:tcW w:w="5418" w:type="dxa"/>
          </w:tcPr>
          <w:p w14:paraId="1D5C756C" w14:textId="77777777" w:rsidR="003850AB" w:rsidRDefault="003850AB" w:rsidP="00F523A7">
            <w:pPr>
              <w:pStyle w:val="TableBody"/>
              <w:rPr>
                <w:b/>
              </w:rPr>
            </w:pPr>
            <w:r w:rsidRPr="008D2416">
              <w:rPr>
                <w:b/>
              </w:rPr>
              <w:t>OK</w:t>
            </w:r>
          </w:p>
          <w:p w14:paraId="7F117012" w14:textId="77777777" w:rsidR="003850AB" w:rsidRPr="008D2416" w:rsidRDefault="003850AB" w:rsidP="00F523A7">
            <w:pPr>
              <w:pStyle w:val="TableBody"/>
              <w:rPr>
                <w:b/>
              </w:rPr>
            </w:pPr>
          </w:p>
        </w:tc>
        <w:tc>
          <w:tcPr>
            <w:tcW w:w="3827" w:type="dxa"/>
          </w:tcPr>
          <w:p w14:paraId="5B055973" w14:textId="77777777" w:rsidR="003850AB" w:rsidRPr="008D2416" w:rsidRDefault="003850AB" w:rsidP="00F523A7">
            <w:pPr>
              <w:pStyle w:val="TableBody"/>
            </w:pPr>
          </w:p>
        </w:tc>
      </w:tr>
      <w:tr w:rsidR="003850AB" w:rsidRPr="00C357AB" w14:paraId="6E9E1C00" w14:textId="77777777" w:rsidTr="00F523A7">
        <w:tc>
          <w:tcPr>
            <w:tcW w:w="5418" w:type="dxa"/>
          </w:tcPr>
          <w:p w14:paraId="3E9EEF7B" w14:textId="77777777" w:rsidR="003850AB" w:rsidRPr="008D2416" w:rsidRDefault="003850AB" w:rsidP="00F523A7">
            <w:pPr>
              <w:pStyle w:val="TableBody"/>
              <w:rPr>
                <w:b/>
              </w:rPr>
            </w:pPr>
            <w:r w:rsidRPr="008D2416">
              <w:rPr>
                <w:b/>
              </w:rPr>
              <w:t>AT+KTCPCFG=0,0,"202.170.131.76</w:t>
            </w:r>
            <w:proofErr w:type="gramStart"/>
            <w:r w:rsidRPr="008D2416">
              <w:rPr>
                <w:b/>
              </w:rPr>
              <w:t>",2000,,</w:t>
            </w:r>
            <w:proofErr w:type="gramEnd"/>
            <w:r w:rsidRPr="008D2416">
              <w:rPr>
                <w:b/>
              </w:rPr>
              <w:t>1</w:t>
            </w:r>
          </w:p>
        </w:tc>
        <w:tc>
          <w:tcPr>
            <w:tcW w:w="3827" w:type="dxa"/>
          </w:tcPr>
          <w:p w14:paraId="72562A35" w14:textId="77777777" w:rsidR="003850AB" w:rsidRPr="008D2416" w:rsidRDefault="003850AB" w:rsidP="00F523A7">
            <w:pPr>
              <w:pStyle w:val="TableBody"/>
            </w:pPr>
            <w:r w:rsidRPr="008D2416">
              <w:t>Extend a parameter for the new feature</w:t>
            </w:r>
          </w:p>
        </w:tc>
      </w:tr>
      <w:tr w:rsidR="003850AB" w:rsidRPr="00C357AB" w14:paraId="51284912" w14:textId="77777777" w:rsidTr="00F523A7">
        <w:tc>
          <w:tcPr>
            <w:tcW w:w="5418" w:type="dxa"/>
          </w:tcPr>
          <w:p w14:paraId="42A529CE" w14:textId="77777777" w:rsidR="003850AB" w:rsidRPr="008D2416" w:rsidRDefault="003850AB" w:rsidP="00F523A7">
            <w:pPr>
              <w:pStyle w:val="TableBody"/>
              <w:rPr>
                <w:b/>
              </w:rPr>
            </w:pPr>
          </w:p>
        </w:tc>
        <w:tc>
          <w:tcPr>
            <w:tcW w:w="3827" w:type="dxa"/>
          </w:tcPr>
          <w:p w14:paraId="55419CC6" w14:textId="77777777" w:rsidR="003850AB" w:rsidRPr="008D2416" w:rsidRDefault="003850AB" w:rsidP="00F523A7">
            <w:pPr>
              <w:pStyle w:val="TableBody"/>
            </w:pPr>
            <w:r w:rsidRPr="008D2416">
              <w:t>When setting to 1, data will be received by the URC “+KTCP_DATA:”</w:t>
            </w:r>
          </w:p>
        </w:tc>
      </w:tr>
      <w:tr w:rsidR="003850AB" w:rsidRPr="00C357AB" w14:paraId="15EC8B83" w14:textId="77777777" w:rsidTr="00F523A7">
        <w:tc>
          <w:tcPr>
            <w:tcW w:w="5418" w:type="dxa"/>
          </w:tcPr>
          <w:p w14:paraId="11881C05" w14:textId="77777777" w:rsidR="003850AB" w:rsidRPr="008D2416" w:rsidRDefault="003850AB" w:rsidP="00F523A7">
            <w:pPr>
              <w:pStyle w:val="TableBody"/>
              <w:rPr>
                <w:b/>
              </w:rPr>
            </w:pPr>
            <w:r w:rsidRPr="008D2416">
              <w:rPr>
                <w:b/>
              </w:rPr>
              <w:t>+KTCPCFG: 1</w:t>
            </w:r>
          </w:p>
        </w:tc>
        <w:tc>
          <w:tcPr>
            <w:tcW w:w="3827" w:type="dxa"/>
          </w:tcPr>
          <w:p w14:paraId="2DA7B58C" w14:textId="77777777" w:rsidR="003850AB" w:rsidRPr="008D2416" w:rsidRDefault="003850AB" w:rsidP="00F523A7">
            <w:pPr>
              <w:pStyle w:val="TableBody"/>
            </w:pPr>
          </w:p>
        </w:tc>
      </w:tr>
      <w:tr w:rsidR="003850AB" w:rsidRPr="00C357AB" w14:paraId="092320A8" w14:textId="77777777" w:rsidTr="00F523A7">
        <w:tc>
          <w:tcPr>
            <w:tcW w:w="5418" w:type="dxa"/>
          </w:tcPr>
          <w:p w14:paraId="2EB0D74A" w14:textId="77777777" w:rsidR="003850AB" w:rsidRDefault="003850AB" w:rsidP="00F523A7">
            <w:pPr>
              <w:pStyle w:val="TableBody"/>
              <w:rPr>
                <w:b/>
              </w:rPr>
            </w:pPr>
            <w:r w:rsidRPr="008D2416">
              <w:rPr>
                <w:b/>
              </w:rPr>
              <w:t>OK</w:t>
            </w:r>
          </w:p>
          <w:p w14:paraId="513FFC49" w14:textId="77777777" w:rsidR="003850AB" w:rsidRPr="008D2416" w:rsidRDefault="003850AB" w:rsidP="00F523A7">
            <w:pPr>
              <w:pStyle w:val="TableBody"/>
              <w:rPr>
                <w:b/>
              </w:rPr>
            </w:pPr>
          </w:p>
        </w:tc>
        <w:tc>
          <w:tcPr>
            <w:tcW w:w="3827" w:type="dxa"/>
          </w:tcPr>
          <w:p w14:paraId="1EBE6486" w14:textId="77777777" w:rsidR="003850AB" w:rsidRPr="008D2416" w:rsidRDefault="003850AB" w:rsidP="00F523A7">
            <w:pPr>
              <w:pStyle w:val="TableBody"/>
            </w:pPr>
          </w:p>
        </w:tc>
      </w:tr>
      <w:tr w:rsidR="003850AB" w:rsidRPr="00C357AB" w14:paraId="4CB6D48C" w14:textId="77777777" w:rsidTr="00F523A7">
        <w:tc>
          <w:tcPr>
            <w:tcW w:w="5418" w:type="dxa"/>
          </w:tcPr>
          <w:p w14:paraId="23A87472" w14:textId="77777777" w:rsidR="003850AB" w:rsidRPr="008D2416" w:rsidRDefault="003850AB" w:rsidP="00F523A7">
            <w:pPr>
              <w:pStyle w:val="TableBody"/>
              <w:rPr>
                <w:b/>
              </w:rPr>
            </w:pPr>
            <w:r w:rsidRPr="008D2416">
              <w:rPr>
                <w:b/>
              </w:rPr>
              <w:t>AT+KTCPCNX=1</w:t>
            </w:r>
          </w:p>
        </w:tc>
        <w:tc>
          <w:tcPr>
            <w:tcW w:w="3827" w:type="dxa"/>
          </w:tcPr>
          <w:p w14:paraId="108801B9" w14:textId="77777777" w:rsidR="003850AB" w:rsidRPr="008D2416" w:rsidRDefault="003850AB" w:rsidP="00F523A7">
            <w:pPr>
              <w:pStyle w:val="TableBody"/>
            </w:pPr>
            <w:r w:rsidRPr="008D2416">
              <w:t>Connect to TCP server</w:t>
            </w:r>
          </w:p>
        </w:tc>
      </w:tr>
      <w:tr w:rsidR="003850AB" w:rsidRPr="00C357AB" w14:paraId="70C6516B" w14:textId="77777777" w:rsidTr="00F523A7">
        <w:tc>
          <w:tcPr>
            <w:tcW w:w="5418" w:type="dxa"/>
          </w:tcPr>
          <w:p w14:paraId="1D04DD7F" w14:textId="77777777" w:rsidR="003850AB" w:rsidRPr="008D2416" w:rsidRDefault="003850AB" w:rsidP="00F523A7">
            <w:pPr>
              <w:pStyle w:val="TableBody"/>
              <w:rPr>
                <w:b/>
              </w:rPr>
            </w:pPr>
            <w:r w:rsidRPr="008D2416">
              <w:rPr>
                <w:b/>
              </w:rPr>
              <w:t>OK</w:t>
            </w:r>
          </w:p>
        </w:tc>
        <w:tc>
          <w:tcPr>
            <w:tcW w:w="3827" w:type="dxa"/>
          </w:tcPr>
          <w:p w14:paraId="5EB2146C" w14:textId="77777777" w:rsidR="003850AB" w:rsidRPr="008D2416" w:rsidRDefault="003850AB" w:rsidP="00F523A7">
            <w:pPr>
              <w:pStyle w:val="TableBody"/>
            </w:pPr>
          </w:p>
        </w:tc>
      </w:tr>
      <w:tr w:rsidR="003850AB" w:rsidRPr="00C357AB" w14:paraId="6F8CC29D" w14:textId="77777777" w:rsidTr="00F523A7">
        <w:tc>
          <w:tcPr>
            <w:tcW w:w="5418" w:type="dxa"/>
          </w:tcPr>
          <w:p w14:paraId="032E5C14" w14:textId="77777777" w:rsidR="003850AB" w:rsidRDefault="003850AB" w:rsidP="00F523A7">
            <w:pPr>
              <w:pStyle w:val="TableBody"/>
              <w:rPr>
                <w:b/>
              </w:rPr>
            </w:pPr>
            <w:r w:rsidRPr="008D2416">
              <w:rPr>
                <w:b/>
              </w:rPr>
              <w:t>+KTCP_DATA: 1,10,0123456789</w:t>
            </w:r>
          </w:p>
          <w:p w14:paraId="248F1574" w14:textId="77777777" w:rsidR="003850AB" w:rsidRPr="008D2416" w:rsidRDefault="003850AB" w:rsidP="00F523A7">
            <w:pPr>
              <w:pStyle w:val="TableBody"/>
              <w:rPr>
                <w:b/>
              </w:rPr>
            </w:pPr>
          </w:p>
        </w:tc>
        <w:tc>
          <w:tcPr>
            <w:tcW w:w="3827" w:type="dxa"/>
          </w:tcPr>
          <w:p w14:paraId="2036C0BC" w14:textId="77777777" w:rsidR="003850AB" w:rsidRPr="008D2416" w:rsidRDefault="003850AB" w:rsidP="00F523A7">
            <w:pPr>
              <w:pStyle w:val="TableBody"/>
            </w:pPr>
            <w:r w:rsidRPr="008D2416">
              <w:t>10 bytes arrived. The URC takes them out directly</w:t>
            </w:r>
          </w:p>
        </w:tc>
      </w:tr>
      <w:tr w:rsidR="003850AB" w:rsidRPr="00C357AB" w14:paraId="569198A0" w14:textId="77777777" w:rsidTr="00F523A7">
        <w:tc>
          <w:tcPr>
            <w:tcW w:w="5418" w:type="dxa"/>
          </w:tcPr>
          <w:p w14:paraId="0612E478" w14:textId="77777777" w:rsidR="003850AB" w:rsidRPr="008D2416" w:rsidRDefault="003850AB" w:rsidP="00F523A7">
            <w:pPr>
              <w:pStyle w:val="TableBody"/>
              <w:rPr>
                <w:b/>
              </w:rPr>
            </w:pPr>
            <w:r w:rsidRPr="008D2416">
              <w:rPr>
                <w:b/>
              </w:rPr>
              <w:t>AT+KUDPCFG=0,0,3000,1</w:t>
            </w:r>
          </w:p>
        </w:tc>
        <w:tc>
          <w:tcPr>
            <w:tcW w:w="3827" w:type="dxa"/>
          </w:tcPr>
          <w:p w14:paraId="1DD38492" w14:textId="77777777" w:rsidR="003850AB" w:rsidRPr="008D2416" w:rsidRDefault="003850AB" w:rsidP="00F523A7">
            <w:pPr>
              <w:pStyle w:val="TableBody"/>
            </w:pPr>
            <w:r w:rsidRPr="008D2416">
              <w:t>Extend a parameter for the new feature</w:t>
            </w:r>
          </w:p>
        </w:tc>
      </w:tr>
      <w:tr w:rsidR="003850AB" w:rsidRPr="00C357AB" w14:paraId="338F61C6" w14:textId="77777777" w:rsidTr="00F523A7">
        <w:tc>
          <w:tcPr>
            <w:tcW w:w="5418" w:type="dxa"/>
          </w:tcPr>
          <w:p w14:paraId="2A9905D2" w14:textId="77777777" w:rsidR="003850AB" w:rsidRPr="008D2416" w:rsidRDefault="003850AB" w:rsidP="00F523A7">
            <w:pPr>
              <w:pStyle w:val="TableBody"/>
              <w:rPr>
                <w:b/>
              </w:rPr>
            </w:pPr>
          </w:p>
        </w:tc>
        <w:tc>
          <w:tcPr>
            <w:tcW w:w="3827" w:type="dxa"/>
          </w:tcPr>
          <w:p w14:paraId="4B811F02" w14:textId="77777777" w:rsidR="003850AB" w:rsidRPr="008D2416" w:rsidRDefault="003850AB" w:rsidP="00F523A7">
            <w:pPr>
              <w:pStyle w:val="TableBody"/>
            </w:pPr>
            <w:r w:rsidRPr="008D2416">
              <w:t>When setting to 1, data will be received by the URC “+KUDP_DATA:”</w:t>
            </w:r>
          </w:p>
        </w:tc>
      </w:tr>
      <w:tr w:rsidR="003850AB" w:rsidRPr="00C357AB" w14:paraId="59F5FE58" w14:textId="77777777" w:rsidTr="00F523A7">
        <w:tc>
          <w:tcPr>
            <w:tcW w:w="5418" w:type="dxa"/>
          </w:tcPr>
          <w:p w14:paraId="1EA6BECD" w14:textId="77777777" w:rsidR="003850AB" w:rsidRPr="008D2416" w:rsidRDefault="003850AB" w:rsidP="00F523A7">
            <w:pPr>
              <w:pStyle w:val="TableBody"/>
              <w:rPr>
                <w:b/>
              </w:rPr>
            </w:pPr>
            <w:r w:rsidRPr="008D2416">
              <w:rPr>
                <w:b/>
              </w:rPr>
              <w:t>+KUDPCFG: 2</w:t>
            </w:r>
          </w:p>
        </w:tc>
        <w:tc>
          <w:tcPr>
            <w:tcW w:w="3827" w:type="dxa"/>
          </w:tcPr>
          <w:p w14:paraId="7DF27817" w14:textId="77777777" w:rsidR="003850AB" w:rsidRPr="008D2416" w:rsidRDefault="003850AB" w:rsidP="00F523A7">
            <w:pPr>
              <w:pStyle w:val="TableBody"/>
            </w:pPr>
          </w:p>
        </w:tc>
      </w:tr>
      <w:tr w:rsidR="003850AB" w:rsidRPr="00C357AB" w14:paraId="1E811758" w14:textId="77777777" w:rsidTr="00F523A7">
        <w:tc>
          <w:tcPr>
            <w:tcW w:w="5418" w:type="dxa"/>
          </w:tcPr>
          <w:p w14:paraId="4D2B56B3" w14:textId="77777777" w:rsidR="003850AB" w:rsidRPr="008D2416" w:rsidRDefault="003850AB" w:rsidP="00F523A7">
            <w:pPr>
              <w:pStyle w:val="TableBody"/>
              <w:rPr>
                <w:b/>
              </w:rPr>
            </w:pPr>
            <w:r w:rsidRPr="008D2416">
              <w:rPr>
                <w:b/>
              </w:rPr>
              <w:t>OK</w:t>
            </w:r>
          </w:p>
        </w:tc>
        <w:tc>
          <w:tcPr>
            <w:tcW w:w="3827" w:type="dxa"/>
          </w:tcPr>
          <w:p w14:paraId="12A9FDFA" w14:textId="77777777" w:rsidR="003850AB" w:rsidRPr="008D2416" w:rsidRDefault="003850AB" w:rsidP="00F523A7">
            <w:pPr>
              <w:pStyle w:val="TableBody"/>
            </w:pPr>
          </w:p>
        </w:tc>
      </w:tr>
      <w:tr w:rsidR="003850AB" w:rsidRPr="00C357AB" w14:paraId="6F82E708" w14:textId="77777777" w:rsidTr="00F523A7">
        <w:tc>
          <w:tcPr>
            <w:tcW w:w="5418" w:type="dxa"/>
          </w:tcPr>
          <w:p w14:paraId="5969554C" w14:textId="77777777" w:rsidR="003850AB" w:rsidRPr="008D2416" w:rsidRDefault="003850AB" w:rsidP="00F523A7">
            <w:pPr>
              <w:pStyle w:val="TableBody"/>
              <w:rPr>
                <w:b/>
              </w:rPr>
            </w:pPr>
            <w:r w:rsidRPr="008D2416">
              <w:rPr>
                <w:b/>
              </w:rPr>
              <w:t>+KUDP_DATA: 2,8,"202.170.131.76",2001,01234567</w:t>
            </w:r>
          </w:p>
        </w:tc>
        <w:tc>
          <w:tcPr>
            <w:tcW w:w="3827" w:type="dxa"/>
          </w:tcPr>
          <w:p w14:paraId="38FA25A4" w14:textId="77777777" w:rsidR="003850AB" w:rsidRPr="008D2416" w:rsidRDefault="003850AB" w:rsidP="00F523A7">
            <w:pPr>
              <w:pStyle w:val="TableBody"/>
            </w:pPr>
            <w:r w:rsidRPr="008D2416">
              <w:t>8 bytes arrived. The URC takes them out directly</w:t>
            </w:r>
          </w:p>
        </w:tc>
      </w:tr>
    </w:tbl>
    <w:p w14:paraId="2F9CF93B" w14:textId="77777777" w:rsidR="009F3DAE" w:rsidRDefault="009F3DAE" w:rsidP="003850AB">
      <w:pPr>
        <w:tabs>
          <w:tab w:val="left" w:pos="3686"/>
        </w:tabs>
      </w:pPr>
    </w:p>
    <w:sectPr w:rsidR="009F3DAE"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4" w:author="Elaine Baricante" w:date="2017-02-06T15:57:00Z" w:initials="EB">
    <w:p w14:paraId="5FA4AFD4" w14:textId="77777777" w:rsidR="00A371D7" w:rsidRDefault="00A371D7" w:rsidP="00820682">
      <w:pPr>
        <w:pStyle w:val="CommentText"/>
      </w:pPr>
      <w:r>
        <w:rPr>
          <w:rStyle w:val="CommentReference"/>
        </w:rPr>
        <w:annotationRef/>
      </w:r>
      <w:r>
        <w:t>IFS 20170120</w:t>
      </w:r>
    </w:p>
  </w:comment>
  <w:comment w:id="155" w:author="Elaine Baricante" w:date="2017-08-01T15:13:00Z" w:initials="EB">
    <w:p w14:paraId="1BDFCC16" w14:textId="77777777" w:rsidR="00A371D7" w:rsidRDefault="00A371D7" w:rsidP="00820682">
      <w:pPr>
        <w:pStyle w:val="CommentText"/>
      </w:pPr>
      <w:r>
        <w:rPr>
          <w:rStyle w:val="CommentReference"/>
        </w:rPr>
        <w:annotationRef/>
      </w:r>
      <w:r w:rsidRPr="00D937CB">
        <w:t>OEMTP-968</w:t>
      </w:r>
    </w:p>
  </w:comment>
  <w:comment w:id="162" w:author="Elaine Baricante" w:date="2016-08-12T11:16:00Z" w:initials="EB">
    <w:p w14:paraId="73A5383D" w14:textId="77777777" w:rsidR="00A371D7" w:rsidRDefault="00A371D7" w:rsidP="00820682">
      <w:pPr>
        <w:pStyle w:val="CommentText"/>
      </w:pPr>
      <w:r>
        <w:rPr>
          <w:rStyle w:val="CommentReference"/>
        </w:rPr>
        <w:annotationRef/>
      </w:r>
      <w:r>
        <w:t>IFS 20160729</w:t>
      </w:r>
    </w:p>
  </w:comment>
  <w:comment w:id="184" w:author="Elaine Baricante" w:date="2016-08-12T11:21:00Z" w:initials="EB">
    <w:p w14:paraId="246B6A9B" w14:textId="77777777" w:rsidR="00A371D7" w:rsidRDefault="00A371D7" w:rsidP="00820682">
      <w:pPr>
        <w:pStyle w:val="CommentText"/>
      </w:pPr>
      <w:r>
        <w:rPr>
          <w:rStyle w:val="CommentReference"/>
        </w:rPr>
        <w:annotationRef/>
      </w:r>
      <w:r>
        <w:t>IFS 20160729</w:t>
      </w:r>
    </w:p>
  </w:comment>
  <w:comment w:id="185" w:author="Elaine Baricante" w:date="2016-08-12T11:21:00Z" w:initials="EB">
    <w:p w14:paraId="47E58C42" w14:textId="77777777" w:rsidR="00A371D7" w:rsidRDefault="00A371D7" w:rsidP="00820682">
      <w:pPr>
        <w:pStyle w:val="CommentText"/>
      </w:pPr>
      <w:r>
        <w:rPr>
          <w:rStyle w:val="CommentReference"/>
        </w:rPr>
        <w:annotationRef/>
      </w:r>
      <w:r>
        <w:t>IFS 20160729</w:t>
      </w:r>
    </w:p>
  </w:comment>
  <w:comment w:id="198" w:author="Elaine Baricante" w:date="2017-08-01T12:08:00Z" w:initials="EB">
    <w:p w14:paraId="4C42928C" w14:textId="77777777" w:rsidR="00A371D7" w:rsidRDefault="00A371D7" w:rsidP="00820682">
      <w:pPr>
        <w:pStyle w:val="CommentText"/>
      </w:pPr>
      <w:r>
        <w:rPr>
          <w:rStyle w:val="CommentReference"/>
        </w:rPr>
        <w:annotationRef/>
      </w:r>
      <w:r>
        <w:t>IFS 20170623</w:t>
      </w:r>
    </w:p>
  </w:comment>
  <w:comment w:id="221" w:author="Elaine Baricante" w:date="2017-08-01T12:11:00Z" w:initials="EB">
    <w:p w14:paraId="30FCE525" w14:textId="77777777" w:rsidR="00A371D7" w:rsidRDefault="00A371D7" w:rsidP="00820682">
      <w:pPr>
        <w:pStyle w:val="CommentText"/>
      </w:pPr>
      <w:r>
        <w:rPr>
          <w:rStyle w:val="CommentReference"/>
        </w:rPr>
        <w:annotationRef/>
      </w:r>
      <w:r>
        <w:t>IFS 20170623</w:t>
      </w:r>
    </w:p>
  </w:comment>
  <w:comment w:id="322" w:author="Elaine Baricante" w:date="2017-08-01T12:12:00Z" w:initials="EB">
    <w:p w14:paraId="70EF7F93" w14:textId="77777777" w:rsidR="00A371D7" w:rsidRDefault="00A371D7" w:rsidP="00820682">
      <w:pPr>
        <w:pStyle w:val="CommentText"/>
      </w:pPr>
      <w:r>
        <w:rPr>
          <w:rStyle w:val="CommentReference"/>
        </w:rPr>
        <w:annotationRef/>
      </w:r>
      <w:r>
        <w:rPr>
          <w:rStyle w:val="CommentReference"/>
        </w:rPr>
        <w:annotationRef/>
      </w:r>
      <w:r>
        <w:t>IFS 20170623</w:t>
      </w:r>
    </w:p>
  </w:comment>
  <w:comment w:id="370" w:author="Elaine Baricante" w:date="2017-08-01T12:11:00Z" w:initials="EB">
    <w:p w14:paraId="2EFE2104" w14:textId="77777777" w:rsidR="00A371D7" w:rsidRDefault="00A371D7" w:rsidP="00820682">
      <w:pPr>
        <w:pStyle w:val="CommentText"/>
      </w:pPr>
      <w:r>
        <w:rPr>
          <w:rStyle w:val="CommentReference"/>
        </w:rPr>
        <w:annotationRef/>
      </w:r>
      <w:r>
        <w:t>IFS 20170623</w:t>
      </w:r>
    </w:p>
  </w:comment>
  <w:comment w:id="554" w:author="Elaine Baricante" w:date="2016-05-13T17:56:00Z" w:initials="EB">
    <w:p w14:paraId="1A7FAF61" w14:textId="77777777" w:rsidR="00A371D7" w:rsidRDefault="00A371D7" w:rsidP="00820682">
      <w:pPr>
        <w:pStyle w:val="CommentText"/>
      </w:pPr>
      <w:r>
        <w:rPr>
          <w:rStyle w:val="CommentReference"/>
        </w:rPr>
        <w:annotationRef/>
      </w:r>
      <w:r w:rsidRPr="00BD7394">
        <w:t>From JGE 20160510</w:t>
      </w:r>
    </w:p>
  </w:comment>
  <w:comment w:id="573" w:author="Elaine Baricante" w:date="2017-08-01T12:22:00Z" w:initials="EB">
    <w:p w14:paraId="2F77D69C" w14:textId="77777777" w:rsidR="00A371D7" w:rsidRDefault="00A371D7" w:rsidP="00820682">
      <w:pPr>
        <w:pStyle w:val="CommentText"/>
      </w:pPr>
      <w:r>
        <w:rPr>
          <w:rStyle w:val="CommentReference"/>
        </w:rPr>
        <w:annotationRef/>
      </w:r>
      <w:r>
        <w:t>IFS 20170623</w:t>
      </w:r>
    </w:p>
  </w:comment>
  <w:comment w:id="583" w:author="Elaine Baricante" w:date="2017-08-01T12:22:00Z" w:initials="EB">
    <w:p w14:paraId="2370E542" w14:textId="77777777" w:rsidR="00A371D7" w:rsidRDefault="00A371D7" w:rsidP="00820682">
      <w:pPr>
        <w:pStyle w:val="CommentText"/>
      </w:pPr>
      <w:r>
        <w:rPr>
          <w:rStyle w:val="CommentReference"/>
        </w:rPr>
        <w:annotationRef/>
      </w:r>
      <w:r>
        <w:t>IFS 20170623</w:t>
      </w:r>
    </w:p>
  </w:comment>
  <w:comment w:id="616" w:author="Elaine Baricante" w:date="2016-05-17T14:35:00Z" w:initials="EBI">
    <w:p w14:paraId="360BEF9A" w14:textId="77777777" w:rsidR="00A371D7" w:rsidRDefault="00A371D7" w:rsidP="006530E6">
      <w:pPr>
        <w:pStyle w:val="CommentText"/>
      </w:pPr>
      <w:r>
        <w:rPr>
          <w:rStyle w:val="CommentReference"/>
        </w:rPr>
        <w:annotationRef/>
      </w:r>
      <w:r w:rsidRPr="00830257">
        <w:t>CUS78852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A4AFD4" w15:done="0"/>
  <w15:commentEx w15:paraId="1BDFCC16" w15:done="0"/>
  <w15:commentEx w15:paraId="73A5383D" w15:done="0"/>
  <w15:commentEx w15:paraId="246B6A9B" w15:done="0"/>
  <w15:commentEx w15:paraId="47E58C42" w15:done="0"/>
  <w15:commentEx w15:paraId="4C42928C" w15:done="0"/>
  <w15:commentEx w15:paraId="30FCE525" w15:done="0"/>
  <w15:commentEx w15:paraId="70EF7F93" w15:done="0"/>
  <w15:commentEx w15:paraId="2EFE2104" w15:done="0"/>
  <w15:commentEx w15:paraId="1A7FAF61" w15:done="0"/>
  <w15:commentEx w15:paraId="2F77D69C" w15:done="0"/>
  <w15:commentEx w15:paraId="2370E542" w15:done="0"/>
  <w15:commentEx w15:paraId="360BEF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A4AFD4" w16cid:durableId="1D29E90F"/>
  <w16cid:commentId w16cid:paraId="73A5383D" w16cid:durableId="1D29E911"/>
  <w16cid:commentId w16cid:paraId="246B6A9B" w16cid:durableId="1D29E912"/>
  <w16cid:commentId w16cid:paraId="47E58C42" w16cid:durableId="1D29E913"/>
  <w16cid:commentId w16cid:paraId="4C42928C" w16cid:durableId="1D2AEDB5"/>
  <w16cid:commentId w16cid:paraId="30FCE525" w16cid:durableId="1D2AEE66"/>
  <w16cid:commentId w16cid:paraId="70EF7F93" w16cid:durableId="1D2AEEB2"/>
  <w16cid:commentId w16cid:paraId="2EFE2104" w16cid:durableId="1D2AEF0C"/>
  <w16cid:commentId w16cid:paraId="1A7FAF61" w16cid:durableId="1D29E91C"/>
  <w16cid:commentId w16cid:paraId="2F77D69C" w16cid:durableId="1D2AF121"/>
  <w16cid:commentId w16cid:paraId="2370E542" w16cid:durableId="1D2AF135"/>
  <w16cid:commentId w16cid:paraId="360BEF9A" w16cid:durableId="1E5F9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A371D7" w:rsidRDefault="00A371D7" w:rsidP="0094718A">
      <w:r>
        <w:separator/>
      </w:r>
    </w:p>
    <w:p w14:paraId="4E239CC0" w14:textId="77777777" w:rsidR="00A371D7" w:rsidRDefault="00A371D7" w:rsidP="0094718A"/>
  </w:endnote>
  <w:endnote w:type="continuationSeparator" w:id="0">
    <w:p w14:paraId="2EC9F3DB" w14:textId="77777777" w:rsidR="00A371D7" w:rsidRDefault="00A371D7" w:rsidP="0094718A">
      <w:r>
        <w:continuationSeparator/>
      </w:r>
    </w:p>
    <w:p w14:paraId="149CEF67" w14:textId="77777777" w:rsidR="00A371D7" w:rsidRDefault="00A371D7"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altName w:val="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Zurich Ex BT">
    <w:altName w:val="Segoe Script"/>
    <w:charset w:val="00"/>
    <w:family w:val="swiss"/>
    <w:pitch w:val="variable"/>
    <w:sig w:usb0="00000087" w:usb1="00000000" w:usb2="00000000" w:usb3="00000000" w:csb0="0000001B" w:csb1="00000000"/>
  </w:font>
  <w:font w:name="PalatinoLinotype-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50FE7" w14:textId="77777777" w:rsidR="00A371D7" w:rsidRDefault="00A37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0EEF5" w14:textId="0BC121F9" w:rsidR="00A371D7" w:rsidRPr="00A94067" w:rsidRDefault="00A371D7" w:rsidP="00FF7FB9">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78720" behindDoc="0" locked="0" layoutInCell="1" allowOverlap="1" wp14:anchorId="3243D392" wp14:editId="6F185656">
              <wp:simplePos x="0" y="0"/>
              <wp:positionH relativeFrom="margin">
                <wp:posOffset>-247650</wp:posOffset>
              </wp:positionH>
              <wp:positionV relativeFrom="paragraph">
                <wp:posOffset>-3811</wp:posOffset>
              </wp:positionV>
              <wp:extent cx="6228080" cy="0"/>
              <wp:effectExtent l="0" t="0" r="20320" b="19050"/>
              <wp:wrapNone/>
              <wp:docPr id="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8B25D" id="Line 248" o:spid="_x0000_s1026" style="position:absolute;z-index:25167872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zNFQIAACs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y&#10;GizNFQIAACs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t>[R01.00]</w:t>
    </w:r>
    <w:r>
      <w:fldChar w:fldCharType="end"/>
    </w:r>
    <w:r w:rsidRPr="0015218C">
      <w:tab/>
    </w:r>
    <w:r>
      <w:fldChar w:fldCharType="begin"/>
    </w:r>
    <w:r>
      <w:instrText xml:space="preserve"> DATE  \@ "MMMM d, yyyy" </w:instrText>
    </w:r>
    <w:r>
      <w:fldChar w:fldCharType="separate"/>
    </w:r>
    <w:r w:rsidR="00B132F8">
      <w:rPr>
        <w:noProof/>
      </w:rPr>
      <w:t>May 22, 2018</w:t>
    </w:r>
    <w:r>
      <w:fldChar w:fldCharType="end"/>
    </w:r>
    <w:r>
      <w:tab/>
    </w:r>
    <w:r>
      <w:fldChar w:fldCharType="begin"/>
    </w:r>
    <w:r>
      <w:instrText xml:space="preserve"> PAGE </w:instrText>
    </w:r>
    <w:r>
      <w:fldChar w:fldCharType="separate"/>
    </w:r>
    <w:r>
      <w:rPr>
        <w:noProof/>
      </w:rPr>
      <w:t>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ED28B" w14:textId="1F85B970" w:rsidR="00A371D7" w:rsidRDefault="00A371D7" w:rsidP="00DD121F">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80768" behindDoc="0" locked="0" layoutInCell="1" allowOverlap="1" wp14:anchorId="49FF7E29" wp14:editId="6997B6A5">
              <wp:simplePos x="0" y="0"/>
              <wp:positionH relativeFrom="margin">
                <wp:posOffset>-247650</wp:posOffset>
              </wp:positionH>
              <wp:positionV relativeFrom="paragraph">
                <wp:posOffset>-3811</wp:posOffset>
              </wp:positionV>
              <wp:extent cx="6228080" cy="0"/>
              <wp:effectExtent l="0" t="0" r="20320" b="19050"/>
              <wp:wrapNone/>
              <wp:docPr id="6"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F72ED" id="Line 248" o:spid="_x0000_s1026" style="position:absolute;z-index:25168076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Bo&#10;H74fFQIAACs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t>[R01.00]</w:t>
    </w:r>
    <w:r>
      <w:fldChar w:fldCharType="end"/>
    </w:r>
    <w:r w:rsidRPr="0015218C">
      <w:tab/>
    </w:r>
    <w:r>
      <w:fldChar w:fldCharType="begin"/>
    </w:r>
    <w:r>
      <w:instrText xml:space="preserve"> DATE  \@ "MMMM d, yyyy" </w:instrText>
    </w:r>
    <w:r>
      <w:fldChar w:fldCharType="separate"/>
    </w:r>
    <w:r w:rsidR="00B132F8">
      <w:rPr>
        <w:noProof/>
      </w:rPr>
      <w:t>May 22, 2018</w:t>
    </w:r>
    <w:r>
      <w:fldChar w:fldCharType="end"/>
    </w:r>
    <w:r>
      <w:tab/>
    </w:r>
    <w:r>
      <w:fldChar w:fldCharType="begin"/>
    </w:r>
    <w:r>
      <w:instrText xml:space="preserve"> PAGE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363F21E1" w:rsidR="00A371D7" w:rsidRPr="00213991" w:rsidRDefault="00A371D7"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t>[R01.02]</w:t>
    </w:r>
    <w:r>
      <w:fldChar w:fldCharType="end"/>
    </w:r>
    <w:r w:rsidRPr="0015218C">
      <w:tab/>
    </w:r>
    <w:r>
      <w:fldChar w:fldCharType="begin"/>
    </w:r>
    <w:r>
      <w:instrText xml:space="preserve"> DATE  \@ "MMMM d, yyyy" </w:instrText>
    </w:r>
    <w:r>
      <w:fldChar w:fldCharType="separate"/>
    </w:r>
    <w:r w:rsidR="00B132F8">
      <w:rPr>
        <w:noProof/>
      </w:rPr>
      <w:t>May 22, 2018</w:t>
    </w:r>
    <w:r>
      <w:fldChar w:fldCharType="end"/>
    </w:r>
    <w:r>
      <w:t xml:space="preserve">         </w:t>
    </w:r>
    <w:r>
      <w:fldChar w:fldCharType="begin"/>
    </w:r>
    <w:r>
      <w:instrText xml:space="preserve"> PAGE </w:instrText>
    </w:r>
    <w:r>
      <w:fldChar w:fldCharType="separate"/>
    </w:r>
    <w:r>
      <w:rPr>
        <w:noProof/>
      </w:rPr>
      <w:t>42</w:t>
    </w:r>
    <w:r>
      <w:rPr>
        <w:noProof/>
      </w:rPr>
      <w:fldChar w:fldCharType="end"/>
    </w:r>
  </w:p>
  <w:p w14:paraId="00D7CF85" w14:textId="77777777" w:rsidR="00A371D7" w:rsidRDefault="00A371D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6B23794C" w:rsidR="00A371D7" w:rsidRPr="00213991" w:rsidRDefault="00A371D7"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t>[R01.02]</w:t>
    </w:r>
    <w:r>
      <w:fldChar w:fldCharType="end"/>
    </w:r>
    <w:r w:rsidRPr="0015218C">
      <w:tab/>
    </w:r>
    <w:r>
      <w:fldChar w:fldCharType="begin"/>
    </w:r>
    <w:r>
      <w:instrText xml:space="preserve"> DATE  \@ "MMMM d, yyyy" </w:instrText>
    </w:r>
    <w:r>
      <w:fldChar w:fldCharType="separate"/>
    </w:r>
    <w:r w:rsidR="00B132F8">
      <w:rPr>
        <w:noProof/>
      </w:rPr>
      <w:t>May 22, 2018</w:t>
    </w:r>
    <w:r>
      <w:fldChar w:fldCharType="end"/>
    </w:r>
    <w:r>
      <w:tab/>
    </w:r>
    <w:r>
      <w:fldChar w:fldCharType="begin"/>
    </w:r>
    <w:r>
      <w:instrText xml:space="preserve"> PAGE </w:instrText>
    </w:r>
    <w:r>
      <w:fldChar w:fldCharType="separate"/>
    </w:r>
    <w:r>
      <w:rPr>
        <w:noProof/>
      </w:rPr>
      <w:t>9</w:t>
    </w:r>
    <w:r>
      <w:rPr>
        <w:noProof/>
      </w:rPr>
      <w:fldChar w:fldCharType="end"/>
    </w:r>
  </w:p>
  <w:p w14:paraId="60646091" w14:textId="77777777" w:rsidR="00A371D7" w:rsidRDefault="00A371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A371D7" w:rsidRDefault="00A371D7" w:rsidP="0094718A">
      <w:r>
        <w:separator/>
      </w:r>
    </w:p>
    <w:p w14:paraId="28223D2B" w14:textId="77777777" w:rsidR="00A371D7" w:rsidRDefault="00A371D7" w:rsidP="0094718A"/>
  </w:footnote>
  <w:footnote w:type="continuationSeparator" w:id="0">
    <w:p w14:paraId="1B5BA279" w14:textId="77777777" w:rsidR="00A371D7" w:rsidRDefault="00A371D7" w:rsidP="0094718A">
      <w:r>
        <w:continuationSeparator/>
      </w:r>
    </w:p>
    <w:p w14:paraId="2574B9C6" w14:textId="77777777" w:rsidR="00A371D7" w:rsidRDefault="00A371D7"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6C2C1" w14:textId="710B58BF" w:rsidR="00A371D7" w:rsidRDefault="00482F12">
    <w:pPr>
      <w:pStyle w:val="Header"/>
    </w:pPr>
    <w:r>
      <w:pict w14:anchorId="282A12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8386922" o:spid="_x0000_s28674" type="#_x0000_t136" style="position:absolute;left:0;text-align:left;margin-left:0;margin-top:0;width:454.65pt;height:181.85pt;rotation:315;z-index:-251631616;mso-position-horizontal:center;mso-position-horizontal-relative:margin;mso-position-vertical:center;mso-position-vertical-relative:margin" o:allowincell="f" fillcolor="silver" stroked="f">
          <v:fill opacity=".5"/>
          <v:textpath style="font-family:&quot;Helvetic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0C9DB" w14:textId="5399272E" w:rsidR="00A371D7" w:rsidRDefault="00482F12">
    <w:pPr>
      <w:pStyle w:val="Header"/>
    </w:pPr>
    <w:r>
      <w:pict w14:anchorId="2219D1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8386923" o:spid="_x0000_s28675" type="#_x0000_t136" style="position:absolute;left:0;text-align:left;margin-left:0;margin-top:0;width:454.65pt;height:181.85pt;rotation:315;z-index:-251629568;mso-position-horizontal:center;mso-position-horizontal-relative:margin;mso-position-vertical:center;mso-position-vertical-relative:margin" o:allowincell="f" fillcolor="silver" stroked="f">
          <v:fill opacity=".5"/>
          <v:textpath style="font-family:&quot;Helvetica&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1D57C" w14:textId="06492FD3" w:rsidR="00A371D7" w:rsidRDefault="00482F12">
    <w:pPr>
      <w:pStyle w:val="Header"/>
    </w:pPr>
    <w:r>
      <w:pict w14:anchorId="6E8BDA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8386921" o:spid="_x0000_s28673" type="#_x0000_t136" style="position:absolute;left:0;text-align:left;margin-left:0;margin-top:0;width:454.65pt;height:181.85pt;rotation:315;z-index:-251633664;mso-position-horizontal:center;mso-position-horizontal-relative:margin;mso-position-vertical:center;mso-position-vertical-relative:margin" o:allowincell="f" fillcolor="silver" stroked="f">
          <v:fill opacity=".5"/>
          <v:textpath style="font-family:&quot;Helvetica&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3C1A8885" w:rsidR="00A371D7" w:rsidRDefault="00482F12">
    <w:r>
      <w:rPr>
        <w:noProof/>
      </w:rPr>
      <w:pict w14:anchorId="12BB72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8386925" o:spid="_x0000_s28677" type="#_x0000_t136" style="position:absolute;margin-left:0;margin-top:0;width:454.65pt;height:181.85pt;rotation:315;z-index:-251625472;mso-position-horizontal:center;mso-position-horizontal-relative:margin;mso-position-vertical:center;mso-position-vertical-relative:margin" o:allowincell="f" fillcolor="silver" stroked="f">
          <v:fill opacity=".5"/>
          <v:textpath style="font-family:&quot;Helvetica&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E623DAD" w:rsidR="00A371D7" w:rsidRPr="00187A24" w:rsidRDefault="00482F12" w:rsidP="009E6AC1">
    <w:pPr>
      <w:pStyle w:val="Header"/>
      <w:tabs>
        <w:tab w:val="center" w:pos="4514"/>
        <w:tab w:val="left" w:pos="5040"/>
        <w:tab w:val="right" w:pos="9029"/>
      </w:tabs>
      <w:jc w:val="left"/>
    </w:pPr>
    <w:r>
      <w:pict w14:anchorId="337AF0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8386926" o:spid="_x0000_s28678" type="#_x0000_t136" style="position:absolute;margin-left:0;margin-top:0;width:454.65pt;height:181.85pt;rotation:315;z-index:-251623424;mso-position-horizontal:center;mso-position-horizontal-relative:margin;mso-position-vertical:center;mso-position-vertical-relative:margin" o:allowincell="f" fillcolor="silver" stroked="f">
          <v:fill opacity=".5"/>
          <v:textpath style="font-family:&quot;Helvetica&quot;;font-size:1pt" string="DRAFT"/>
          <w10:wrap anchorx="margin" anchory="margin"/>
        </v:shape>
      </w:pict>
    </w:r>
    <w:r w:rsidR="00A371D7">
      <w:tab/>
    </w:r>
    <w:r w:rsidR="00A371D7">
      <w:tab/>
    </w:r>
    <w:r w:rsidR="00A371D7">
      <w:tab/>
    </w:r>
    <w:r w:rsidR="00A371D7">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544E957" w:rsidR="00A371D7" w:rsidRPr="00220046" w:rsidRDefault="00A371D7" w:rsidP="006939A4">
                            <w:pPr>
                              <w:pStyle w:val="HeaderLeft"/>
                              <w:rPr>
                                <w:lang w:val="en-US"/>
                              </w:rPr>
                            </w:pPr>
                            <w:r>
                              <w:t xml:space="preserve">+KBND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11A03F72" w:rsidR="00A371D7" w:rsidRPr="00CC1C1C" w:rsidRDefault="00A371D7" w:rsidP="006939A4">
                            <w:pPr>
                              <w:pStyle w:val="HeaderRight"/>
                              <w:rPr>
                                <w:lang w:val="en-US"/>
                              </w:rPr>
                            </w:pPr>
                            <w:r>
                              <w:fldChar w:fldCharType="begin"/>
                            </w:r>
                            <w:r w:rsidRPr="00CC1C1C">
                              <w:rPr>
                                <w:lang w:val="en-US"/>
                              </w:rPr>
                              <w:instrText xml:space="preserve"> STYLEREF  "Heading 1"  \* MERGEFORMAT </w:instrText>
                            </w:r>
                            <w:r>
                              <w:fldChar w:fldCharType="separate"/>
                            </w:r>
                            <w:r w:rsidR="00482F12">
                              <w:rPr>
                                <w:lang w:val="en-US"/>
                              </w:rPr>
                              <w:t>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544E957" w:rsidR="00A371D7" w:rsidRPr="00220046" w:rsidRDefault="00A371D7" w:rsidP="006939A4">
                      <w:pPr>
                        <w:pStyle w:val="HeaderLeft"/>
                        <w:rPr>
                          <w:lang w:val="en-US"/>
                        </w:rPr>
                      </w:pPr>
                      <w:r>
                        <w:t xml:space="preserve">+KBND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11A03F72" w:rsidR="00A371D7" w:rsidRPr="00CC1C1C" w:rsidRDefault="00A371D7" w:rsidP="006939A4">
                      <w:pPr>
                        <w:pStyle w:val="HeaderRight"/>
                        <w:rPr>
                          <w:lang w:val="en-US"/>
                        </w:rPr>
                      </w:pPr>
                      <w:r>
                        <w:fldChar w:fldCharType="begin"/>
                      </w:r>
                      <w:r w:rsidRPr="00CC1C1C">
                        <w:rPr>
                          <w:lang w:val="en-US"/>
                        </w:rPr>
                        <w:instrText xml:space="preserve"> STYLEREF  "Heading 1"  \* MERGEFORMAT </w:instrText>
                      </w:r>
                      <w:r>
                        <w:fldChar w:fldCharType="separate"/>
                      </w:r>
                      <w:r w:rsidR="00482F12">
                        <w:rPr>
                          <w:lang w:val="en-US"/>
                        </w:rPr>
                        <w:t>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A371D7" w:rsidRPr="00E23B31" w:rsidRDefault="00A371D7" w:rsidP="00E23B3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5DBAF4B3" w:rsidR="00A371D7" w:rsidRPr="004760E1" w:rsidRDefault="00482F12" w:rsidP="004760E1">
    <w:pPr>
      <w:pStyle w:val="Header"/>
    </w:pPr>
    <w:r>
      <w:pict w14:anchorId="1409F9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8386924" o:spid="_x0000_s28676" type="#_x0000_t136" style="position:absolute;left:0;text-align:left;margin-left:0;margin-top:0;width:454.65pt;height:181.85pt;rotation:315;z-index:-251627520;mso-position-horizontal:center;mso-position-horizontal-relative:margin;mso-position-vertical:center;mso-position-vertical-relative:margin" o:allowincell="f" fillcolor="silver" stroked="f">
          <v:fill opacity=".5"/>
          <v:textpath style="font-family:&quot;Helvetica&quot;;font-size:1pt" string="DRAFT"/>
          <w10:wrap anchorx="margin" anchory="margin"/>
        </v:shape>
      </w:pict>
    </w:r>
    <w:r w:rsidR="00A371D7">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00730BE"/>
    <w:multiLevelType w:val="hybridMultilevel"/>
    <w:tmpl w:val="3146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C731B"/>
    <w:multiLevelType w:val="hybridMultilevel"/>
    <w:tmpl w:val="510E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34142"/>
    <w:multiLevelType w:val="hybridMultilevel"/>
    <w:tmpl w:val="7DDE326E"/>
    <w:lvl w:ilvl="0" w:tplc="2A3CA1EC">
      <w:start w:val="1"/>
      <w:numFmt w:val="bullet"/>
      <w:lvlText w:val=""/>
      <w:lvlJc w:val="left"/>
      <w:pPr>
        <w:ind w:left="720" w:hanging="360"/>
      </w:pPr>
      <w:rPr>
        <w:rFonts w:ascii="Symbol" w:hAnsi="Symbol" w:hint="default"/>
        <w:color w:val="3D3E40"/>
      </w:rPr>
    </w:lvl>
    <w:lvl w:ilvl="1" w:tplc="04090005">
      <w:start w:val="1"/>
      <w:numFmt w:val="bullet"/>
      <w:lvlText w:val=""/>
      <w:lvlJc w:val="left"/>
      <w:pPr>
        <w:tabs>
          <w:tab w:val="num" w:pos="1420"/>
        </w:tabs>
        <w:ind w:left="1420" w:hanging="360"/>
      </w:pPr>
      <w:rPr>
        <w:rFonts w:ascii="Wingdings" w:hAnsi="Wingdings"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4" w15:restartNumberingAfterBreak="0">
    <w:nsid w:val="04335A32"/>
    <w:multiLevelType w:val="hybridMultilevel"/>
    <w:tmpl w:val="F9A6E464"/>
    <w:lvl w:ilvl="0" w:tplc="BD46D7E4">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5" w15:restartNumberingAfterBreak="0">
    <w:nsid w:val="053B5218"/>
    <w:multiLevelType w:val="hybridMultilevel"/>
    <w:tmpl w:val="5E9E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D75A5"/>
    <w:multiLevelType w:val="hybridMultilevel"/>
    <w:tmpl w:val="1FCA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9356D08"/>
    <w:multiLevelType w:val="hybridMultilevel"/>
    <w:tmpl w:val="29B8FF18"/>
    <w:lvl w:ilvl="0" w:tplc="AE5A2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6D47C9"/>
    <w:multiLevelType w:val="hybridMultilevel"/>
    <w:tmpl w:val="55FA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DE3010"/>
    <w:multiLevelType w:val="hybridMultilevel"/>
    <w:tmpl w:val="9286B862"/>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295022"/>
    <w:multiLevelType w:val="hybridMultilevel"/>
    <w:tmpl w:val="DA9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0C1230F2"/>
    <w:multiLevelType w:val="hybridMultilevel"/>
    <w:tmpl w:val="F2E0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955F5"/>
    <w:multiLevelType w:val="hybridMultilevel"/>
    <w:tmpl w:val="B490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CD5288"/>
    <w:multiLevelType w:val="hybridMultilevel"/>
    <w:tmpl w:val="C884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F1DD1"/>
    <w:multiLevelType w:val="hybridMultilevel"/>
    <w:tmpl w:val="0F6285D0"/>
    <w:lvl w:ilvl="0" w:tplc="0A248536">
      <w:start w:val="1"/>
      <w:numFmt w:val="bullet"/>
      <w:lvlText w:val=""/>
      <w:lvlJc w:val="left"/>
      <w:pPr>
        <w:ind w:left="720" w:hanging="360"/>
      </w:pPr>
      <w:rPr>
        <w:rFonts w:ascii="Symbol" w:hAnsi="Symbol" w:hint="default"/>
        <w:sz w:val="18"/>
        <w:szCs w:val="18"/>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7" w15:restartNumberingAfterBreak="0">
    <w:nsid w:val="0D6212BB"/>
    <w:multiLevelType w:val="hybridMultilevel"/>
    <w:tmpl w:val="95BE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A32FD2"/>
    <w:multiLevelType w:val="hybridMultilevel"/>
    <w:tmpl w:val="A8EA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1654E4"/>
    <w:multiLevelType w:val="hybridMultilevel"/>
    <w:tmpl w:val="DE96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61016C"/>
    <w:multiLevelType w:val="hybridMultilevel"/>
    <w:tmpl w:val="84D8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AA47DA"/>
    <w:multiLevelType w:val="hybridMultilevel"/>
    <w:tmpl w:val="710AF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8D6B46"/>
    <w:multiLevelType w:val="hybridMultilevel"/>
    <w:tmpl w:val="4B0E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pStyle w:val="Normla"/>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133178F7"/>
    <w:multiLevelType w:val="hybridMultilevel"/>
    <w:tmpl w:val="7F86D5C4"/>
    <w:lvl w:ilvl="0" w:tplc="FFFFFFFF">
      <w:start w:val="1"/>
      <w:numFmt w:val="bullet"/>
      <w:lvlText w:val=""/>
      <w:lvlJc w:val="left"/>
      <w:pPr>
        <w:ind w:left="720" w:hanging="360"/>
      </w:pPr>
      <w:rPr>
        <w:rFonts w:ascii="Symbol" w:hAnsi="Symbol" w:hint="default"/>
        <w:sz w:val="18"/>
        <w:szCs w:val="1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38E5697"/>
    <w:multiLevelType w:val="hybridMultilevel"/>
    <w:tmpl w:val="2BBEA0CC"/>
    <w:lvl w:ilvl="0" w:tplc="2CE483C2">
      <w:start w:val="1"/>
      <w:numFmt w:val="decimal"/>
      <w:lvlText w:val="%1."/>
      <w:lvlJc w:val="left"/>
      <w:pPr>
        <w:ind w:left="1845" w:hanging="360"/>
      </w:pPr>
      <w:rPr>
        <w:rFonts w:eastAsia="Times New Roman"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26" w15:restartNumberingAfterBreak="0">
    <w:nsid w:val="1520279E"/>
    <w:multiLevelType w:val="hybridMultilevel"/>
    <w:tmpl w:val="0518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395FD7"/>
    <w:multiLevelType w:val="hybridMultilevel"/>
    <w:tmpl w:val="0CC8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5602C09"/>
    <w:multiLevelType w:val="hybridMultilevel"/>
    <w:tmpl w:val="4360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7585117"/>
    <w:multiLevelType w:val="hybridMultilevel"/>
    <w:tmpl w:val="59FA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32" w15:restartNumberingAfterBreak="0">
    <w:nsid w:val="1895432A"/>
    <w:multiLevelType w:val="hybridMultilevel"/>
    <w:tmpl w:val="E1D67292"/>
    <w:lvl w:ilvl="0" w:tplc="CDBC345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3" w15:restartNumberingAfterBreak="0">
    <w:nsid w:val="1A155924"/>
    <w:multiLevelType w:val="hybridMultilevel"/>
    <w:tmpl w:val="05DE9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AD63A81"/>
    <w:multiLevelType w:val="hybridMultilevel"/>
    <w:tmpl w:val="2C2C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3C6E44"/>
    <w:multiLevelType w:val="hybridMultilevel"/>
    <w:tmpl w:val="EE0244BE"/>
    <w:lvl w:ilvl="0" w:tplc="566E5298">
      <w:start w:val="8"/>
      <w:numFmt w:val="bullet"/>
      <w:lvlText w:val="-"/>
      <w:lvlJc w:val="left"/>
      <w:pPr>
        <w:ind w:left="720" w:hanging="360"/>
      </w:pPr>
      <w:rPr>
        <w:rFonts w:ascii="Helvetica" w:eastAsia="Times New Roman" w:hAnsi="Helvetica" w:cs="Helvetic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C63430B"/>
    <w:multiLevelType w:val="hybridMultilevel"/>
    <w:tmpl w:val="08F8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C31417"/>
    <w:multiLevelType w:val="hybridMultilevel"/>
    <w:tmpl w:val="DE4C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230DE4"/>
    <w:multiLevelType w:val="hybridMultilevel"/>
    <w:tmpl w:val="3696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F14BA7"/>
    <w:multiLevelType w:val="hybridMultilevel"/>
    <w:tmpl w:val="F098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2B5FC0"/>
    <w:multiLevelType w:val="hybridMultilevel"/>
    <w:tmpl w:val="49A257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635" w:hanging="555"/>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82306A"/>
    <w:multiLevelType w:val="hybridMultilevel"/>
    <w:tmpl w:val="240C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CE6FCC"/>
    <w:multiLevelType w:val="hybridMultilevel"/>
    <w:tmpl w:val="77A2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D157D2"/>
    <w:multiLevelType w:val="hybridMultilevel"/>
    <w:tmpl w:val="9218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011DD3"/>
    <w:multiLevelType w:val="hybridMultilevel"/>
    <w:tmpl w:val="DE7C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504B5C"/>
    <w:multiLevelType w:val="hybridMultilevel"/>
    <w:tmpl w:val="8744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632BB8"/>
    <w:multiLevelType w:val="hybridMultilevel"/>
    <w:tmpl w:val="FE9E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52E18A6"/>
    <w:multiLevelType w:val="hybridMultilevel"/>
    <w:tmpl w:val="8F40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6C939A5"/>
    <w:multiLevelType w:val="hybridMultilevel"/>
    <w:tmpl w:val="6D0E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70232B2"/>
    <w:multiLevelType w:val="hybridMultilevel"/>
    <w:tmpl w:val="3DE8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1" w15:restartNumberingAfterBreak="0">
    <w:nsid w:val="27983467"/>
    <w:multiLevelType w:val="hybridMultilevel"/>
    <w:tmpl w:val="35FC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DB47A5"/>
    <w:multiLevelType w:val="hybridMultilevel"/>
    <w:tmpl w:val="A02A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B15125"/>
    <w:multiLevelType w:val="hybridMultilevel"/>
    <w:tmpl w:val="69A0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8D47A7A"/>
    <w:multiLevelType w:val="hybridMultilevel"/>
    <w:tmpl w:val="9CDAF82C"/>
    <w:lvl w:ilvl="0" w:tplc="D1B25134">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8EE5A2F"/>
    <w:multiLevelType w:val="hybridMultilevel"/>
    <w:tmpl w:val="47A4E144"/>
    <w:lvl w:ilvl="0" w:tplc="04090001">
      <w:start w:val="1"/>
      <w:numFmt w:val="bullet"/>
      <w:lvlText w:val=""/>
      <w:lvlJc w:val="left"/>
      <w:pPr>
        <w:ind w:left="720" w:hanging="360"/>
      </w:pPr>
      <w:rPr>
        <w:rFonts w:ascii="Symbol" w:hAnsi="Symbol" w:hint="default"/>
      </w:rPr>
    </w:lvl>
    <w:lvl w:ilvl="1" w:tplc="729669E0">
      <w:numFmt w:val="bullet"/>
      <w:lvlText w:val="•"/>
      <w:lvlJc w:val="left"/>
      <w:pPr>
        <w:ind w:left="1635" w:hanging="55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950537"/>
    <w:multiLevelType w:val="hybridMultilevel"/>
    <w:tmpl w:val="939EAB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9DD3C59"/>
    <w:multiLevelType w:val="hybridMultilevel"/>
    <w:tmpl w:val="983A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A8D0DC0"/>
    <w:multiLevelType w:val="hybridMultilevel"/>
    <w:tmpl w:val="7484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B341217"/>
    <w:multiLevelType w:val="hybridMultilevel"/>
    <w:tmpl w:val="7216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C200E9A"/>
    <w:multiLevelType w:val="multilevel"/>
    <w:tmpl w:val="80D4AAB2"/>
    <w:styleLink w:val="ImportantList"/>
    <w:lvl w:ilvl="0">
      <w:start w:val="1"/>
      <w:numFmt w:val="none"/>
      <w:lvlText w:val="Important:"/>
      <w:lvlJc w:val="left"/>
      <w:pPr>
        <w:tabs>
          <w:tab w:val="num" w:pos="-31680"/>
        </w:tabs>
        <w:ind w:left="360" w:hanging="360"/>
      </w:pPr>
      <w:rPr>
        <w:rFonts w:ascii="Arial" w:hAnsi="Arial" w:hint="default"/>
        <w:b/>
        <w:i w:val="0"/>
        <w:sz w:val="1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1" w15:restartNumberingAfterBreak="0">
    <w:nsid w:val="2C7A7EAC"/>
    <w:multiLevelType w:val="hybridMultilevel"/>
    <w:tmpl w:val="31DC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607F78"/>
    <w:multiLevelType w:val="hybridMultilevel"/>
    <w:tmpl w:val="D87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F4D6AEF"/>
    <w:multiLevelType w:val="hybridMultilevel"/>
    <w:tmpl w:val="26D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326D4658"/>
    <w:multiLevelType w:val="hybridMultilevel"/>
    <w:tmpl w:val="E5AA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0A4223"/>
    <w:multiLevelType w:val="hybridMultilevel"/>
    <w:tmpl w:val="D2C6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8076D2"/>
    <w:multiLevelType w:val="hybridMultilevel"/>
    <w:tmpl w:val="65C2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4393925"/>
    <w:multiLevelType w:val="hybridMultilevel"/>
    <w:tmpl w:val="E8A6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CA5554"/>
    <w:multiLevelType w:val="hybridMultilevel"/>
    <w:tmpl w:val="8F64854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6FC2446"/>
    <w:multiLevelType w:val="hybridMultilevel"/>
    <w:tmpl w:val="8A72C8D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A71EE6"/>
    <w:multiLevelType w:val="hybridMultilevel"/>
    <w:tmpl w:val="2912F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9995EA5"/>
    <w:multiLevelType w:val="hybridMultilevel"/>
    <w:tmpl w:val="5224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A82559B"/>
    <w:multiLevelType w:val="hybridMultilevel"/>
    <w:tmpl w:val="AFD0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76" w15:restartNumberingAfterBreak="0">
    <w:nsid w:val="3C2F1D1E"/>
    <w:multiLevelType w:val="hybridMultilevel"/>
    <w:tmpl w:val="433269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C816BD7"/>
    <w:multiLevelType w:val="hybridMultilevel"/>
    <w:tmpl w:val="AAD8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CC338EC"/>
    <w:multiLevelType w:val="hybridMultilevel"/>
    <w:tmpl w:val="F848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814558"/>
    <w:multiLevelType w:val="hybridMultilevel"/>
    <w:tmpl w:val="F210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DD84641"/>
    <w:multiLevelType w:val="hybridMultilevel"/>
    <w:tmpl w:val="EBCA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A86E84"/>
    <w:multiLevelType w:val="hybridMultilevel"/>
    <w:tmpl w:val="FC2CC3FA"/>
    <w:lvl w:ilvl="0" w:tplc="7C2C434A">
      <w:start w:val="1"/>
      <w:numFmt w:val="bullet"/>
      <w:lvlText w:val=""/>
      <w:lvlJc w:val="left"/>
      <w:pPr>
        <w:ind w:left="720" w:hanging="360"/>
      </w:pPr>
      <w:rPr>
        <w:rFonts w:ascii="Symbol" w:hAnsi="Symbol" w:hint="default"/>
        <w:sz w:val="18"/>
        <w:szCs w:val="18"/>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82" w15:restartNumberingAfterBreak="0">
    <w:nsid w:val="3EDE1A30"/>
    <w:multiLevelType w:val="hybridMultilevel"/>
    <w:tmpl w:val="AB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EF73BD8"/>
    <w:multiLevelType w:val="hybridMultilevel"/>
    <w:tmpl w:val="0198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F722C78"/>
    <w:multiLevelType w:val="hybridMultilevel"/>
    <w:tmpl w:val="56B0F326"/>
    <w:lvl w:ilvl="0" w:tplc="EAC6483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5" w15:restartNumberingAfterBreak="0">
    <w:nsid w:val="40194F5A"/>
    <w:multiLevelType w:val="hybridMultilevel"/>
    <w:tmpl w:val="C56A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0CC1694"/>
    <w:multiLevelType w:val="hybridMultilevel"/>
    <w:tmpl w:val="CEB0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E0689D"/>
    <w:multiLevelType w:val="hybridMultilevel"/>
    <w:tmpl w:val="3C60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2156D0B"/>
    <w:multiLevelType w:val="hybridMultilevel"/>
    <w:tmpl w:val="5B14A5AA"/>
    <w:lvl w:ilvl="0" w:tplc="2A3CA1EC">
      <w:start w:val="1"/>
      <w:numFmt w:val="bullet"/>
      <w:lvlText w:val=""/>
      <w:lvlJc w:val="left"/>
      <w:pPr>
        <w:ind w:left="720" w:hanging="360"/>
      </w:pPr>
      <w:rPr>
        <w:rFonts w:ascii="Symbol" w:hAnsi="Symbol" w:hint="default"/>
      </w:rPr>
    </w:lvl>
    <w:lvl w:ilvl="1" w:tplc="04090005" w:tentative="1">
      <w:start w:val="1"/>
      <w:numFmt w:val="bullet"/>
      <w:lvlText w:val="o"/>
      <w:lvlJc w:val="left"/>
      <w:pPr>
        <w:ind w:left="1440" w:hanging="360"/>
      </w:pPr>
      <w:rPr>
        <w:rFonts w:ascii="Courier New" w:hAnsi="Courier New" w:cs="Courier New" w:hint="default"/>
      </w:rPr>
    </w:lvl>
    <w:lvl w:ilvl="2" w:tplc="4E12765C"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24167FF"/>
    <w:multiLevelType w:val="hybridMultilevel"/>
    <w:tmpl w:val="EC14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24E7C54"/>
    <w:multiLevelType w:val="hybridMultilevel"/>
    <w:tmpl w:val="E31E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2E35325"/>
    <w:multiLevelType w:val="hybridMultilevel"/>
    <w:tmpl w:val="F21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30F492F"/>
    <w:multiLevelType w:val="hybridMultilevel"/>
    <w:tmpl w:val="A6F8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33F056A"/>
    <w:multiLevelType w:val="hybridMultilevel"/>
    <w:tmpl w:val="D9843C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5CC6F97"/>
    <w:multiLevelType w:val="hybridMultilevel"/>
    <w:tmpl w:val="814A5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6207D73"/>
    <w:multiLevelType w:val="hybridMultilevel"/>
    <w:tmpl w:val="D96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71D70EF"/>
    <w:multiLevelType w:val="hybridMultilevel"/>
    <w:tmpl w:val="B54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75E256A"/>
    <w:multiLevelType w:val="hybridMultilevel"/>
    <w:tmpl w:val="F71E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7BD719A"/>
    <w:multiLevelType w:val="hybridMultilevel"/>
    <w:tmpl w:val="DE3C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8576ACE"/>
    <w:multiLevelType w:val="hybridMultilevel"/>
    <w:tmpl w:val="7A62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A974E60"/>
    <w:multiLevelType w:val="hybridMultilevel"/>
    <w:tmpl w:val="6E3C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B583D20"/>
    <w:multiLevelType w:val="hybridMultilevel"/>
    <w:tmpl w:val="7FAC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BD6196E"/>
    <w:multiLevelType w:val="hybridMultilevel"/>
    <w:tmpl w:val="11B4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BE7340E"/>
    <w:multiLevelType w:val="hybridMultilevel"/>
    <w:tmpl w:val="986C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E53FCC"/>
    <w:multiLevelType w:val="hybridMultilevel"/>
    <w:tmpl w:val="79DC5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05C1C2C"/>
    <w:multiLevelType w:val="hybridMultilevel"/>
    <w:tmpl w:val="00C6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13B7B52"/>
    <w:multiLevelType w:val="hybridMultilevel"/>
    <w:tmpl w:val="7FF0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17A6EE9"/>
    <w:multiLevelType w:val="hybridMultilevel"/>
    <w:tmpl w:val="71C27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21D66D4"/>
    <w:multiLevelType w:val="hybridMultilevel"/>
    <w:tmpl w:val="5914E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27E61A3"/>
    <w:multiLevelType w:val="hybridMultilevel"/>
    <w:tmpl w:val="FF68D8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52B8227B"/>
    <w:multiLevelType w:val="hybridMultilevel"/>
    <w:tmpl w:val="DC78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31C1DC5"/>
    <w:multiLevelType w:val="hybridMultilevel"/>
    <w:tmpl w:val="925C69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33D0239"/>
    <w:multiLevelType w:val="hybridMultilevel"/>
    <w:tmpl w:val="E8F46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541762E"/>
    <w:multiLevelType w:val="hybridMultilevel"/>
    <w:tmpl w:val="4522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5E32061"/>
    <w:multiLevelType w:val="hybridMultilevel"/>
    <w:tmpl w:val="572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68A302E"/>
    <w:multiLevelType w:val="hybridMultilevel"/>
    <w:tmpl w:val="6AA008EC"/>
    <w:lvl w:ilvl="0" w:tplc="B568FD70">
      <w:numFmt w:val="bullet"/>
      <w:lvlText w:val="-"/>
      <w:lvlJc w:val="left"/>
      <w:pPr>
        <w:ind w:left="727" w:hanging="360"/>
      </w:pPr>
      <w:rPr>
        <w:rFonts w:ascii="Arial" w:eastAsia="SimSun" w:hAnsi="Arial" w:cs="Aria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19" w15:restartNumberingAfterBreak="0">
    <w:nsid w:val="56B9304B"/>
    <w:multiLevelType w:val="hybridMultilevel"/>
    <w:tmpl w:val="D52E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6F410B8"/>
    <w:multiLevelType w:val="hybridMultilevel"/>
    <w:tmpl w:val="983E1E3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540998"/>
    <w:multiLevelType w:val="hybridMultilevel"/>
    <w:tmpl w:val="5C32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80A4374"/>
    <w:multiLevelType w:val="hybridMultilevel"/>
    <w:tmpl w:val="EB526966"/>
    <w:lvl w:ilvl="0" w:tplc="7A92CB44">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3" w15:restartNumberingAfterBreak="0">
    <w:nsid w:val="58C137CB"/>
    <w:multiLevelType w:val="hybridMultilevel"/>
    <w:tmpl w:val="6CDA6950"/>
    <w:lvl w:ilvl="0" w:tplc="E33AE960">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24" w15:restartNumberingAfterBreak="0">
    <w:nsid w:val="59654BFA"/>
    <w:multiLevelType w:val="hybridMultilevel"/>
    <w:tmpl w:val="D03A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9C3658D"/>
    <w:multiLevelType w:val="hybridMultilevel"/>
    <w:tmpl w:val="625CC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A7A30C3"/>
    <w:multiLevelType w:val="hybridMultilevel"/>
    <w:tmpl w:val="E018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B2E41F0"/>
    <w:multiLevelType w:val="hybridMultilevel"/>
    <w:tmpl w:val="2610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BD66B75"/>
    <w:multiLevelType w:val="hybridMultilevel"/>
    <w:tmpl w:val="1D2EF07E"/>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30"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5DCB6EEF"/>
    <w:multiLevelType w:val="hybridMultilevel"/>
    <w:tmpl w:val="28EC3CB0"/>
    <w:lvl w:ilvl="0" w:tplc="E994878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2" w15:restartNumberingAfterBreak="0">
    <w:nsid w:val="5E1E66DF"/>
    <w:multiLevelType w:val="hybridMultilevel"/>
    <w:tmpl w:val="8D48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E535769"/>
    <w:multiLevelType w:val="hybridMultilevel"/>
    <w:tmpl w:val="2F46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FCB2BF7"/>
    <w:multiLevelType w:val="hybridMultilevel"/>
    <w:tmpl w:val="B466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06F48BD"/>
    <w:multiLevelType w:val="hybridMultilevel"/>
    <w:tmpl w:val="803E2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0E5054D"/>
    <w:multiLevelType w:val="hybridMultilevel"/>
    <w:tmpl w:val="0AE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113627C"/>
    <w:multiLevelType w:val="hybridMultilevel"/>
    <w:tmpl w:val="D4320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15077F7"/>
    <w:multiLevelType w:val="hybridMultilevel"/>
    <w:tmpl w:val="1888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1554B5E"/>
    <w:multiLevelType w:val="hybridMultilevel"/>
    <w:tmpl w:val="165C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D27567"/>
    <w:multiLevelType w:val="hybridMultilevel"/>
    <w:tmpl w:val="9E00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1EE3729"/>
    <w:multiLevelType w:val="hybridMultilevel"/>
    <w:tmpl w:val="9D4C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2923A20"/>
    <w:multiLevelType w:val="hybridMultilevel"/>
    <w:tmpl w:val="4DDC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3AE46A5"/>
    <w:multiLevelType w:val="hybridMultilevel"/>
    <w:tmpl w:val="CD36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445713B"/>
    <w:multiLevelType w:val="hybridMultilevel"/>
    <w:tmpl w:val="6C40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5803492"/>
    <w:multiLevelType w:val="hybridMultilevel"/>
    <w:tmpl w:val="FAE2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6DB38F6"/>
    <w:multiLevelType w:val="hybridMultilevel"/>
    <w:tmpl w:val="C4FC8FB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710289A"/>
    <w:multiLevelType w:val="hybridMultilevel"/>
    <w:tmpl w:val="74B4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72F54B2"/>
    <w:multiLevelType w:val="hybridMultilevel"/>
    <w:tmpl w:val="1648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7493774"/>
    <w:multiLevelType w:val="hybridMultilevel"/>
    <w:tmpl w:val="54C8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AF7238"/>
    <w:multiLevelType w:val="hybridMultilevel"/>
    <w:tmpl w:val="25720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7BF66EF"/>
    <w:multiLevelType w:val="hybridMultilevel"/>
    <w:tmpl w:val="350A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8DD3477"/>
    <w:multiLevelType w:val="hybridMultilevel"/>
    <w:tmpl w:val="D104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9B64026"/>
    <w:multiLevelType w:val="hybridMultilevel"/>
    <w:tmpl w:val="82AA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9B876AA"/>
    <w:multiLevelType w:val="hybridMultilevel"/>
    <w:tmpl w:val="54F0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6B834ED6"/>
    <w:multiLevelType w:val="hybridMultilevel"/>
    <w:tmpl w:val="6B40108E"/>
    <w:lvl w:ilvl="0" w:tplc="BD46D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D9779C5"/>
    <w:multiLevelType w:val="hybridMultilevel"/>
    <w:tmpl w:val="A0C0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594482"/>
    <w:multiLevelType w:val="hybridMultilevel"/>
    <w:tmpl w:val="F2FA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3060AC5"/>
    <w:multiLevelType w:val="hybridMultilevel"/>
    <w:tmpl w:val="B10CA786"/>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3D6249A"/>
    <w:multiLevelType w:val="hybridMultilevel"/>
    <w:tmpl w:val="A93A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43853C8"/>
    <w:multiLevelType w:val="hybridMultilevel"/>
    <w:tmpl w:val="B6BC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5E92F8E"/>
    <w:multiLevelType w:val="hybridMultilevel"/>
    <w:tmpl w:val="2CAA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5F80827"/>
    <w:multiLevelType w:val="hybridMultilevel"/>
    <w:tmpl w:val="E3BE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6654159"/>
    <w:multiLevelType w:val="hybridMultilevel"/>
    <w:tmpl w:val="7AF8F268"/>
    <w:lvl w:ilvl="0" w:tplc="9BF6D3E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65"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7A07D35"/>
    <w:multiLevelType w:val="hybridMultilevel"/>
    <w:tmpl w:val="5C6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83978CC"/>
    <w:multiLevelType w:val="hybridMultilevel"/>
    <w:tmpl w:val="DF22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A276FC9"/>
    <w:multiLevelType w:val="hybridMultilevel"/>
    <w:tmpl w:val="EA3A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A9A3D99"/>
    <w:multiLevelType w:val="hybridMultilevel"/>
    <w:tmpl w:val="ABA8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B483A3F"/>
    <w:multiLevelType w:val="hybridMultilevel"/>
    <w:tmpl w:val="9BF23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B7102DD"/>
    <w:multiLevelType w:val="hybridMultilevel"/>
    <w:tmpl w:val="1F44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B792FE4"/>
    <w:multiLevelType w:val="hybridMultilevel"/>
    <w:tmpl w:val="D682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C312725"/>
    <w:multiLevelType w:val="hybridMultilevel"/>
    <w:tmpl w:val="EB82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D6C7B10"/>
    <w:multiLevelType w:val="hybridMultilevel"/>
    <w:tmpl w:val="BFA8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FDF5DEE"/>
    <w:multiLevelType w:val="hybridMultilevel"/>
    <w:tmpl w:val="8BF2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9"/>
  </w:num>
  <w:num w:numId="2">
    <w:abstractNumId w:val="130"/>
  </w:num>
  <w:num w:numId="3">
    <w:abstractNumId w:val="50"/>
  </w:num>
  <w:num w:numId="4">
    <w:abstractNumId w:val="155"/>
  </w:num>
  <w:num w:numId="5">
    <w:abstractNumId w:val="64"/>
  </w:num>
  <w:num w:numId="6">
    <w:abstractNumId w:val="70"/>
  </w:num>
  <w:num w:numId="7">
    <w:abstractNumId w:val="12"/>
  </w:num>
  <w:num w:numId="8">
    <w:abstractNumId w:val="75"/>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106"/>
  </w:num>
  <w:num w:numId="12">
    <w:abstractNumId w:val="0"/>
  </w:num>
  <w:num w:numId="13">
    <w:abstractNumId w:val="101"/>
  </w:num>
  <w:num w:numId="14">
    <w:abstractNumId w:val="54"/>
  </w:num>
  <w:num w:numId="15">
    <w:abstractNumId w:val="35"/>
  </w:num>
  <w:num w:numId="16">
    <w:abstractNumId w:val="31"/>
  </w:num>
  <w:num w:numId="17">
    <w:abstractNumId w:val="7"/>
  </w:num>
  <w:num w:numId="18">
    <w:abstractNumId w:val="23"/>
  </w:num>
  <w:num w:numId="19">
    <w:abstractNumId w:val="29"/>
    <w:lvlOverride w:ilvl="0">
      <w:startOverride w:val="1"/>
    </w:lvlOverride>
  </w:num>
  <w:num w:numId="20">
    <w:abstractNumId w:val="51"/>
  </w:num>
  <w:num w:numId="21">
    <w:abstractNumId w:val="67"/>
  </w:num>
  <w:num w:numId="22">
    <w:abstractNumId w:val="78"/>
  </w:num>
  <w:num w:numId="23">
    <w:abstractNumId w:val="170"/>
  </w:num>
  <w:num w:numId="24">
    <w:abstractNumId w:val="36"/>
  </w:num>
  <w:num w:numId="25">
    <w:abstractNumId w:val="59"/>
  </w:num>
  <w:num w:numId="26">
    <w:abstractNumId w:val="37"/>
  </w:num>
  <w:num w:numId="27">
    <w:abstractNumId w:val="126"/>
  </w:num>
  <w:num w:numId="28">
    <w:abstractNumId w:val="132"/>
  </w:num>
  <w:num w:numId="29">
    <w:abstractNumId w:val="133"/>
  </w:num>
  <w:num w:numId="30">
    <w:abstractNumId w:val="15"/>
  </w:num>
  <w:num w:numId="31">
    <w:abstractNumId w:val="121"/>
  </w:num>
  <w:num w:numId="32">
    <w:abstractNumId w:val="30"/>
  </w:num>
  <w:num w:numId="33">
    <w:abstractNumId w:val="119"/>
  </w:num>
  <w:num w:numId="34">
    <w:abstractNumId w:val="77"/>
  </w:num>
  <w:num w:numId="35">
    <w:abstractNumId w:val="143"/>
  </w:num>
  <w:num w:numId="36">
    <w:abstractNumId w:val="9"/>
  </w:num>
  <w:num w:numId="37">
    <w:abstractNumId w:val="49"/>
  </w:num>
  <w:num w:numId="38">
    <w:abstractNumId w:val="38"/>
  </w:num>
  <w:num w:numId="39">
    <w:abstractNumId w:val="34"/>
  </w:num>
  <w:num w:numId="40">
    <w:abstractNumId w:val="95"/>
  </w:num>
  <w:num w:numId="41">
    <w:abstractNumId w:val="148"/>
  </w:num>
  <w:num w:numId="42">
    <w:abstractNumId w:val="165"/>
  </w:num>
  <w:num w:numId="43">
    <w:abstractNumId w:val="56"/>
  </w:num>
  <w:num w:numId="44">
    <w:abstractNumId w:val="99"/>
  </w:num>
  <w:num w:numId="45">
    <w:abstractNumId w:val="72"/>
  </w:num>
  <w:num w:numId="46">
    <w:abstractNumId w:val="144"/>
  </w:num>
  <w:num w:numId="47">
    <w:abstractNumId w:val="2"/>
  </w:num>
  <w:num w:numId="48">
    <w:abstractNumId w:val="24"/>
  </w:num>
  <w:num w:numId="49">
    <w:abstractNumId w:val="112"/>
  </w:num>
  <w:num w:numId="50">
    <w:abstractNumId w:val="33"/>
  </w:num>
  <w:num w:numId="51">
    <w:abstractNumId w:val="164"/>
  </w:num>
  <w:num w:numId="52">
    <w:abstractNumId w:val="115"/>
  </w:num>
  <w:num w:numId="53">
    <w:abstractNumId w:val="39"/>
  </w:num>
  <w:num w:numId="54">
    <w:abstractNumId w:val="122"/>
  </w:num>
  <w:num w:numId="55">
    <w:abstractNumId w:val="168"/>
  </w:num>
  <w:num w:numId="56">
    <w:abstractNumId w:val="43"/>
  </w:num>
  <w:num w:numId="57">
    <w:abstractNumId w:val="84"/>
  </w:num>
  <w:num w:numId="58">
    <w:abstractNumId w:val="123"/>
  </w:num>
  <w:num w:numId="59">
    <w:abstractNumId w:val="44"/>
  </w:num>
  <w:num w:numId="60">
    <w:abstractNumId w:val="6"/>
  </w:num>
  <w:num w:numId="61">
    <w:abstractNumId w:val="146"/>
  </w:num>
  <w:num w:numId="62">
    <w:abstractNumId w:val="16"/>
  </w:num>
  <w:num w:numId="63">
    <w:abstractNumId w:val="81"/>
  </w:num>
  <w:num w:numId="64">
    <w:abstractNumId w:val="17"/>
  </w:num>
  <w:num w:numId="65">
    <w:abstractNumId w:val="117"/>
  </w:num>
  <w:num w:numId="66">
    <w:abstractNumId w:val="102"/>
  </w:num>
  <w:num w:numId="67">
    <w:abstractNumId w:val="159"/>
  </w:num>
  <w:num w:numId="68">
    <w:abstractNumId w:val="19"/>
  </w:num>
  <w:num w:numId="69">
    <w:abstractNumId w:val="10"/>
  </w:num>
  <w:num w:numId="70">
    <w:abstractNumId w:val="175"/>
  </w:num>
  <w:num w:numId="71">
    <w:abstractNumId w:val="91"/>
  </w:num>
  <w:num w:numId="72">
    <w:abstractNumId w:val="160"/>
  </w:num>
  <w:num w:numId="73">
    <w:abstractNumId w:val="128"/>
  </w:num>
  <w:num w:numId="74">
    <w:abstractNumId w:val="27"/>
  </w:num>
  <w:num w:numId="75">
    <w:abstractNumId w:val="171"/>
  </w:num>
  <w:num w:numId="76">
    <w:abstractNumId w:val="105"/>
  </w:num>
  <w:num w:numId="77">
    <w:abstractNumId w:val="131"/>
  </w:num>
  <w:num w:numId="78">
    <w:abstractNumId w:val="32"/>
  </w:num>
  <w:num w:numId="79">
    <w:abstractNumId w:val="88"/>
  </w:num>
  <w:num w:numId="80">
    <w:abstractNumId w:val="111"/>
  </w:num>
  <w:num w:numId="81">
    <w:abstractNumId w:val="4"/>
  </w:num>
  <w:num w:numId="82">
    <w:abstractNumId w:val="8"/>
  </w:num>
  <w:num w:numId="83">
    <w:abstractNumId w:val="172"/>
  </w:num>
  <w:num w:numId="84">
    <w:abstractNumId w:val="60"/>
  </w:num>
  <w:num w:numId="85">
    <w:abstractNumId w:val="80"/>
  </w:num>
  <w:num w:numId="86">
    <w:abstractNumId w:val="104"/>
  </w:num>
  <w:num w:numId="87">
    <w:abstractNumId w:val="97"/>
  </w:num>
  <w:num w:numId="88">
    <w:abstractNumId w:val="147"/>
  </w:num>
  <w:num w:numId="89">
    <w:abstractNumId w:val="21"/>
  </w:num>
  <w:num w:numId="90">
    <w:abstractNumId w:val="94"/>
  </w:num>
  <w:num w:numId="91">
    <w:abstractNumId w:val="85"/>
  </w:num>
  <w:num w:numId="92">
    <w:abstractNumId w:val="28"/>
  </w:num>
  <w:num w:numId="93">
    <w:abstractNumId w:val="108"/>
  </w:num>
  <w:num w:numId="94">
    <w:abstractNumId w:val="137"/>
  </w:num>
  <w:num w:numId="95">
    <w:abstractNumId w:val="162"/>
  </w:num>
  <w:num w:numId="96">
    <w:abstractNumId w:val="103"/>
  </w:num>
  <w:num w:numId="97">
    <w:abstractNumId w:val="18"/>
  </w:num>
  <w:num w:numId="98">
    <w:abstractNumId w:val="26"/>
  </w:num>
  <w:num w:numId="99">
    <w:abstractNumId w:val="48"/>
  </w:num>
  <w:num w:numId="100">
    <w:abstractNumId w:val="127"/>
  </w:num>
  <w:num w:numId="101">
    <w:abstractNumId w:val="46"/>
  </w:num>
  <w:num w:numId="102">
    <w:abstractNumId w:val="113"/>
  </w:num>
  <w:num w:numId="103">
    <w:abstractNumId w:val="57"/>
  </w:num>
  <w:num w:numId="104">
    <w:abstractNumId w:val="141"/>
  </w:num>
  <w:num w:numId="105">
    <w:abstractNumId w:val="116"/>
  </w:num>
  <w:num w:numId="106">
    <w:abstractNumId w:val="142"/>
  </w:num>
  <w:num w:numId="107">
    <w:abstractNumId w:val="5"/>
  </w:num>
  <w:num w:numId="108">
    <w:abstractNumId w:val="65"/>
  </w:num>
  <w:num w:numId="109">
    <w:abstractNumId w:val="58"/>
  </w:num>
  <w:num w:numId="110">
    <w:abstractNumId w:val="157"/>
  </w:num>
  <w:num w:numId="111">
    <w:abstractNumId w:val="68"/>
  </w:num>
  <w:num w:numId="112">
    <w:abstractNumId w:val="156"/>
  </w:num>
  <w:num w:numId="113">
    <w:abstractNumId w:val="166"/>
  </w:num>
  <w:num w:numId="114">
    <w:abstractNumId w:val="76"/>
  </w:num>
  <w:num w:numId="115">
    <w:abstractNumId w:val="136"/>
  </w:num>
  <w:num w:numId="116">
    <w:abstractNumId w:val="120"/>
  </w:num>
  <w:num w:numId="117">
    <w:abstractNumId w:val="150"/>
  </w:num>
  <w:num w:numId="118">
    <w:abstractNumId w:val="74"/>
  </w:num>
  <w:num w:numId="119">
    <w:abstractNumId w:val="110"/>
  </w:num>
  <w:num w:numId="120">
    <w:abstractNumId w:val="139"/>
  </w:num>
  <w:num w:numId="121">
    <w:abstractNumId w:val="114"/>
  </w:num>
  <w:num w:numId="122">
    <w:abstractNumId w:val="138"/>
  </w:num>
  <w:num w:numId="123">
    <w:abstractNumId w:val="158"/>
  </w:num>
  <w:num w:numId="124">
    <w:abstractNumId w:val="3"/>
  </w:num>
  <w:num w:numId="125">
    <w:abstractNumId w:val="52"/>
  </w:num>
  <w:num w:numId="126">
    <w:abstractNumId w:val="107"/>
  </w:num>
  <w:num w:numId="127">
    <w:abstractNumId w:val="161"/>
  </w:num>
  <w:num w:numId="128">
    <w:abstractNumId w:val="98"/>
  </w:num>
  <w:num w:numId="129">
    <w:abstractNumId w:val="169"/>
  </w:num>
  <w:num w:numId="130">
    <w:abstractNumId w:val="79"/>
  </w:num>
  <w:num w:numId="131">
    <w:abstractNumId w:val="73"/>
  </w:num>
  <w:num w:numId="132">
    <w:abstractNumId w:val="145"/>
  </w:num>
  <w:num w:numId="133">
    <w:abstractNumId w:val="154"/>
  </w:num>
  <w:num w:numId="134">
    <w:abstractNumId w:val="62"/>
  </w:num>
  <w:num w:numId="135">
    <w:abstractNumId w:val="167"/>
  </w:num>
  <w:num w:numId="136">
    <w:abstractNumId w:val="90"/>
  </w:num>
  <w:num w:numId="137">
    <w:abstractNumId w:val="89"/>
  </w:num>
  <w:num w:numId="138">
    <w:abstractNumId w:val="71"/>
  </w:num>
  <w:num w:numId="139">
    <w:abstractNumId w:val="93"/>
  </w:num>
  <w:num w:numId="140">
    <w:abstractNumId w:val="69"/>
  </w:num>
  <w:num w:numId="141">
    <w:abstractNumId w:val="22"/>
  </w:num>
  <w:num w:numId="142">
    <w:abstractNumId w:val="83"/>
  </w:num>
  <w:num w:numId="143">
    <w:abstractNumId w:val="45"/>
  </w:num>
  <w:num w:numId="144">
    <w:abstractNumId w:val="96"/>
  </w:num>
  <w:num w:numId="145">
    <w:abstractNumId w:val="42"/>
  </w:num>
  <w:num w:numId="146">
    <w:abstractNumId w:val="20"/>
  </w:num>
  <w:num w:numId="147">
    <w:abstractNumId w:val="173"/>
  </w:num>
  <w:num w:numId="148">
    <w:abstractNumId w:val="47"/>
  </w:num>
  <w:num w:numId="149">
    <w:abstractNumId w:val="13"/>
  </w:num>
  <w:num w:numId="150">
    <w:abstractNumId w:val="151"/>
  </w:num>
  <w:num w:numId="151">
    <w:abstractNumId w:val="125"/>
  </w:num>
  <w:num w:numId="152">
    <w:abstractNumId w:val="87"/>
  </w:num>
  <w:num w:numId="153">
    <w:abstractNumId w:val="86"/>
  </w:num>
  <w:num w:numId="154">
    <w:abstractNumId w:val="82"/>
  </w:num>
  <w:num w:numId="155">
    <w:abstractNumId w:val="92"/>
  </w:num>
  <w:num w:numId="156">
    <w:abstractNumId w:val="140"/>
  </w:num>
  <w:num w:numId="157">
    <w:abstractNumId w:val="149"/>
  </w:num>
  <w:num w:numId="158">
    <w:abstractNumId w:val="100"/>
  </w:num>
  <w:num w:numId="159">
    <w:abstractNumId w:val="55"/>
  </w:num>
  <w:num w:numId="160">
    <w:abstractNumId w:val="40"/>
  </w:num>
  <w:num w:numId="161">
    <w:abstractNumId w:val="124"/>
  </w:num>
  <w:num w:numId="162">
    <w:abstractNumId w:val="41"/>
  </w:num>
  <w:num w:numId="163">
    <w:abstractNumId w:val="174"/>
  </w:num>
  <w:num w:numId="164">
    <w:abstractNumId w:val="14"/>
  </w:num>
  <w:num w:numId="165">
    <w:abstractNumId w:val="1"/>
  </w:num>
  <w:num w:numId="166">
    <w:abstractNumId w:val="135"/>
  </w:num>
  <w:num w:numId="167">
    <w:abstractNumId w:val="109"/>
  </w:num>
  <w:num w:numId="168">
    <w:abstractNumId w:val="63"/>
  </w:num>
  <w:num w:numId="169">
    <w:abstractNumId w:val="61"/>
  </w:num>
  <w:num w:numId="170">
    <w:abstractNumId w:val="118"/>
  </w:num>
  <w:num w:numId="171">
    <w:abstractNumId w:val="153"/>
  </w:num>
  <w:num w:numId="172">
    <w:abstractNumId w:val="11"/>
  </w:num>
  <w:num w:numId="173">
    <w:abstractNumId w:val="53"/>
  </w:num>
  <w:num w:numId="174">
    <w:abstractNumId w:val="152"/>
  </w:num>
  <w:num w:numId="175">
    <w:abstractNumId w:val="25"/>
  </w:num>
  <w:num w:numId="176">
    <w:abstractNumId w:val="66"/>
  </w:num>
  <w:num w:numId="177">
    <w:abstractNumId w:val="134"/>
  </w:num>
  <w:num w:numId="178">
    <w:abstractNumId w:val="163"/>
  </w:num>
  <w:num w:numId="1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laine Baricante">
    <w15:presenceInfo w15:providerId="AD" w15:userId="S-1-5-21-1144071785-1927479445-1234779376-312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8679">
      <o:colormru v:ext="edit" colors="#d2e0f0,#c40043,#d21242"/>
    </o:shapedefaults>
    <o:shapelayout v:ext="edit">
      <o:idmap v:ext="edit" data="2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7CE"/>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579ED"/>
    <w:rsid w:val="00061F85"/>
    <w:rsid w:val="0006489B"/>
    <w:rsid w:val="00064BB7"/>
    <w:rsid w:val="00064E35"/>
    <w:rsid w:val="000652C7"/>
    <w:rsid w:val="000707E3"/>
    <w:rsid w:val="00070F90"/>
    <w:rsid w:val="00071DF2"/>
    <w:rsid w:val="00072883"/>
    <w:rsid w:val="00073663"/>
    <w:rsid w:val="00075035"/>
    <w:rsid w:val="00076CC6"/>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166"/>
    <w:rsid w:val="000B53A4"/>
    <w:rsid w:val="000B7BA6"/>
    <w:rsid w:val="000C16EA"/>
    <w:rsid w:val="000C1EB1"/>
    <w:rsid w:val="000C34C5"/>
    <w:rsid w:val="000C5969"/>
    <w:rsid w:val="000C65DB"/>
    <w:rsid w:val="000C7955"/>
    <w:rsid w:val="000D0973"/>
    <w:rsid w:val="000D0B48"/>
    <w:rsid w:val="000D3315"/>
    <w:rsid w:val="000D332C"/>
    <w:rsid w:val="000D3428"/>
    <w:rsid w:val="000D4630"/>
    <w:rsid w:val="000D5C6C"/>
    <w:rsid w:val="000D64BD"/>
    <w:rsid w:val="000D732B"/>
    <w:rsid w:val="000D7B18"/>
    <w:rsid w:val="000D7B97"/>
    <w:rsid w:val="000E0130"/>
    <w:rsid w:val="000E0919"/>
    <w:rsid w:val="000E197C"/>
    <w:rsid w:val="000E1FE0"/>
    <w:rsid w:val="000E2EEF"/>
    <w:rsid w:val="000E343E"/>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63AF"/>
    <w:rsid w:val="00127391"/>
    <w:rsid w:val="001276BC"/>
    <w:rsid w:val="001315C8"/>
    <w:rsid w:val="00131833"/>
    <w:rsid w:val="0013237E"/>
    <w:rsid w:val="001324BB"/>
    <w:rsid w:val="0013296A"/>
    <w:rsid w:val="001329F1"/>
    <w:rsid w:val="0013340F"/>
    <w:rsid w:val="001341A2"/>
    <w:rsid w:val="00135D45"/>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01E"/>
    <w:rsid w:val="00157324"/>
    <w:rsid w:val="001577F8"/>
    <w:rsid w:val="00157A5C"/>
    <w:rsid w:val="001606F3"/>
    <w:rsid w:val="00161889"/>
    <w:rsid w:val="0016330D"/>
    <w:rsid w:val="001649C3"/>
    <w:rsid w:val="00164AC1"/>
    <w:rsid w:val="00164BA6"/>
    <w:rsid w:val="00165D2B"/>
    <w:rsid w:val="00165DF1"/>
    <w:rsid w:val="0016676C"/>
    <w:rsid w:val="00167F0E"/>
    <w:rsid w:val="0017176F"/>
    <w:rsid w:val="00171AA0"/>
    <w:rsid w:val="00171B53"/>
    <w:rsid w:val="00173421"/>
    <w:rsid w:val="001735DB"/>
    <w:rsid w:val="00174C0C"/>
    <w:rsid w:val="001750DC"/>
    <w:rsid w:val="00176C8A"/>
    <w:rsid w:val="00176ED8"/>
    <w:rsid w:val="001802C8"/>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4543"/>
    <w:rsid w:val="001B5E24"/>
    <w:rsid w:val="001B642C"/>
    <w:rsid w:val="001B64AA"/>
    <w:rsid w:val="001C0104"/>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5F69"/>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017B"/>
    <w:rsid w:val="00211390"/>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27D8D"/>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56F"/>
    <w:rsid w:val="00251FC8"/>
    <w:rsid w:val="00253F7E"/>
    <w:rsid w:val="00254973"/>
    <w:rsid w:val="00254F1E"/>
    <w:rsid w:val="002567E4"/>
    <w:rsid w:val="002568EB"/>
    <w:rsid w:val="002577BA"/>
    <w:rsid w:val="0026097F"/>
    <w:rsid w:val="00260CD6"/>
    <w:rsid w:val="0026170D"/>
    <w:rsid w:val="00261D14"/>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85333"/>
    <w:rsid w:val="0029147A"/>
    <w:rsid w:val="0029151F"/>
    <w:rsid w:val="00295B4D"/>
    <w:rsid w:val="002965B7"/>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1A7"/>
    <w:rsid w:val="002C4415"/>
    <w:rsid w:val="002C5499"/>
    <w:rsid w:val="002C7214"/>
    <w:rsid w:val="002D6CBF"/>
    <w:rsid w:val="002D7BF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635"/>
    <w:rsid w:val="002F6F5A"/>
    <w:rsid w:val="002F72AA"/>
    <w:rsid w:val="00300E51"/>
    <w:rsid w:val="00301EE1"/>
    <w:rsid w:val="003061C7"/>
    <w:rsid w:val="00311B74"/>
    <w:rsid w:val="003132B5"/>
    <w:rsid w:val="00313974"/>
    <w:rsid w:val="0031508A"/>
    <w:rsid w:val="0032055F"/>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46FD9"/>
    <w:rsid w:val="00350070"/>
    <w:rsid w:val="0035059D"/>
    <w:rsid w:val="003508AF"/>
    <w:rsid w:val="00350DE4"/>
    <w:rsid w:val="0035195D"/>
    <w:rsid w:val="0035294D"/>
    <w:rsid w:val="0035503B"/>
    <w:rsid w:val="00356477"/>
    <w:rsid w:val="0036097E"/>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6626"/>
    <w:rsid w:val="00377081"/>
    <w:rsid w:val="00377361"/>
    <w:rsid w:val="00377583"/>
    <w:rsid w:val="00377A36"/>
    <w:rsid w:val="003811A9"/>
    <w:rsid w:val="00383D6A"/>
    <w:rsid w:val="003850AB"/>
    <w:rsid w:val="0038641A"/>
    <w:rsid w:val="0038650A"/>
    <w:rsid w:val="00386577"/>
    <w:rsid w:val="0039008C"/>
    <w:rsid w:val="00390473"/>
    <w:rsid w:val="00390523"/>
    <w:rsid w:val="00391DB2"/>
    <w:rsid w:val="00393116"/>
    <w:rsid w:val="00394BAC"/>
    <w:rsid w:val="00394D57"/>
    <w:rsid w:val="00394E30"/>
    <w:rsid w:val="0039644F"/>
    <w:rsid w:val="003A0AD0"/>
    <w:rsid w:val="003A12D5"/>
    <w:rsid w:val="003A2C01"/>
    <w:rsid w:val="003A2F62"/>
    <w:rsid w:val="003A4F47"/>
    <w:rsid w:val="003A57AB"/>
    <w:rsid w:val="003A6F81"/>
    <w:rsid w:val="003B2463"/>
    <w:rsid w:val="003B304A"/>
    <w:rsid w:val="003B39FA"/>
    <w:rsid w:val="003B4A73"/>
    <w:rsid w:val="003B6BF6"/>
    <w:rsid w:val="003B6D4E"/>
    <w:rsid w:val="003C06C5"/>
    <w:rsid w:val="003C0F82"/>
    <w:rsid w:val="003C12BB"/>
    <w:rsid w:val="003C304C"/>
    <w:rsid w:val="003C476F"/>
    <w:rsid w:val="003C50E6"/>
    <w:rsid w:val="003C60B9"/>
    <w:rsid w:val="003C7801"/>
    <w:rsid w:val="003D0A2E"/>
    <w:rsid w:val="003D2B17"/>
    <w:rsid w:val="003D477E"/>
    <w:rsid w:val="003D4F15"/>
    <w:rsid w:val="003D6322"/>
    <w:rsid w:val="003E0813"/>
    <w:rsid w:val="003E187C"/>
    <w:rsid w:val="003E2359"/>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4D9"/>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0F3B"/>
    <w:rsid w:val="0043199E"/>
    <w:rsid w:val="00431E75"/>
    <w:rsid w:val="00433941"/>
    <w:rsid w:val="00433DAD"/>
    <w:rsid w:val="00433E67"/>
    <w:rsid w:val="00435237"/>
    <w:rsid w:val="00436417"/>
    <w:rsid w:val="00437359"/>
    <w:rsid w:val="004374B4"/>
    <w:rsid w:val="00440E30"/>
    <w:rsid w:val="004421F9"/>
    <w:rsid w:val="00442373"/>
    <w:rsid w:val="00442CBD"/>
    <w:rsid w:val="004444C7"/>
    <w:rsid w:val="00446D8C"/>
    <w:rsid w:val="00447128"/>
    <w:rsid w:val="00447CDA"/>
    <w:rsid w:val="004500BB"/>
    <w:rsid w:val="0045097A"/>
    <w:rsid w:val="004539EB"/>
    <w:rsid w:val="00453B1A"/>
    <w:rsid w:val="00453DD6"/>
    <w:rsid w:val="0045431C"/>
    <w:rsid w:val="004546C1"/>
    <w:rsid w:val="004548DC"/>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ACE"/>
    <w:rsid w:val="00470F45"/>
    <w:rsid w:val="00471257"/>
    <w:rsid w:val="0047262B"/>
    <w:rsid w:val="00472E39"/>
    <w:rsid w:val="00474B53"/>
    <w:rsid w:val="004760E1"/>
    <w:rsid w:val="00476BB3"/>
    <w:rsid w:val="00476C67"/>
    <w:rsid w:val="00476C6B"/>
    <w:rsid w:val="00480037"/>
    <w:rsid w:val="00482F12"/>
    <w:rsid w:val="00483079"/>
    <w:rsid w:val="0048313B"/>
    <w:rsid w:val="004835B1"/>
    <w:rsid w:val="004851FF"/>
    <w:rsid w:val="004853AF"/>
    <w:rsid w:val="00485C1A"/>
    <w:rsid w:val="004866F4"/>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024"/>
    <w:rsid w:val="004B2498"/>
    <w:rsid w:val="004B3911"/>
    <w:rsid w:val="004B52C4"/>
    <w:rsid w:val="004B5821"/>
    <w:rsid w:val="004B660F"/>
    <w:rsid w:val="004B726D"/>
    <w:rsid w:val="004B7A4D"/>
    <w:rsid w:val="004C0BE7"/>
    <w:rsid w:val="004C0D3D"/>
    <w:rsid w:val="004C1B71"/>
    <w:rsid w:val="004C28E1"/>
    <w:rsid w:val="004C2D46"/>
    <w:rsid w:val="004C3AF8"/>
    <w:rsid w:val="004C3CD4"/>
    <w:rsid w:val="004C4AF1"/>
    <w:rsid w:val="004C4DE0"/>
    <w:rsid w:val="004C77C5"/>
    <w:rsid w:val="004C7ED4"/>
    <w:rsid w:val="004C7F6A"/>
    <w:rsid w:val="004D02D6"/>
    <w:rsid w:val="004D0A0F"/>
    <w:rsid w:val="004D1247"/>
    <w:rsid w:val="004D12EB"/>
    <w:rsid w:val="004D21E7"/>
    <w:rsid w:val="004D4103"/>
    <w:rsid w:val="004D4B3D"/>
    <w:rsid w:val="004E1BAF"/>
    <w:rsid w:val="004E2757"/>
    <w:rsid w:val="004E2EB7"/>
    <w:rsid w:val="004E5825"/>
    <w:rsid w:val="004E648B"/>
    <w:rsid w:val="004E6969"/>
    <w:rsid w:val="004E7447"/>
    <w:rsid w:val="004E7BB0"/>
    <w:rsid w:val="004E7E58"/>
    <w:rsid w:val="004F0B66"/>
    <w:rsid w:val="004F0B77"/>
    <w:rsid w:val="004F15FE"/>
    <w:rsid w:val="004F1DDD"/>
    <w:rsid w:val="004F2DE0"/>
    <w:rsid w:val="004F42B8"/>
    <w:rsid w:val="004F4864"/>
    <w:rsid w:val="004F561F"/>
    <w:rsid w:val="004F5A66"/>
    <w:rsid w:val="004F6477"/>
    <w:rsid w:val="004F667F"/>
    <w:rsid w:val="004F7B12"/>
    <w:rsid w:val="00500487"/>
    <w:rsid w:val="00500C37"/>
    <w:rsid w:val="00500F0E"/>
    <w:rsid w:val="005018B0"/>
    <w:rsid w:val="00501C63"/>
    <w:rsid w:val="005023E8"/>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4AC4"/>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305B"/>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3D9"/>
    <w:rsid w:val="00576024"/>
    <w:rsid w:val="00577804"/>
    <w:rsid w:val="00580356"/>
    <w:rsid w:val="00581DA8"/>
    <w:rsid w:val="00582817"/>
    <w:rsid w:val="00582CA2"/>
    <w:rsid w:val="005830CE"/>
    <w:rsid w:val="00583249"/>
    <w:rsid w:val="00584C63"/>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05D4"/>
    <w:rsid w:val="005E0EE7"/>
    <w:rsid w:val="005E2049"/>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58F4"/>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0324"/>
    <w:rsid w:val="00634BBE"/>
    <w:rsid w:val="00636B9E"/>
    <w:rsid w:val="00637932"/>
    <w:rsid w:val="0064027C"/>
    <w:rsid w:val="00641739"/>
    <w:rsid w:val="00642402"/>
    <w:rsid w:val="00645FDD"/>
    <w:rsid w:val="00646ACC"/>
    <w:rsid w:val="00646EC3"/>
    <w:rsid w:val="006476D1"/>
    <w:rsid w:val="006501C0"/>
    <w:rsid w:val="00650BB0"/>
    <w:rsid w:val="006530E6"/>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5CE4"/>
    <w:rsid w:val="006C666C"/>
    <w:rsid w:val="006C7733"/>
    <w:rsid w:val="006D055B"/>
    <w:rsid w:val="006D05CF"/>
    <w:rsid w:val="006D206D"/>
    <w:rsid w:val="006D32FF"/>
    <w:rsid w:val="006D3E26"/>
    <w:rsid w:val="006D678C"/>
    <w:rsid w:val="006D7A27"/>
    <w:rsid w:val="006D7E0F"/>
    <w:rsid w:val="006D7F81"/>
    <w:rsid w:val="006E0275"/>
    <w:rsid w:val="006E11E5"/>
    <w:rsid w:val="006E1589"/>
    <w:rsid w:val="006E2888"/>
    <w:rsid w:val="006E329F"/>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5A0A"/>
    <w:rsid w:val="007173BB"/>
    <w:rsid w:val="00720EB5"/>
    <w:rsid w:val="00721CFB"/>
    <w:rsid w:val="00722EC9"/>
    <w:rsid w:val="00725A7A"/>
    <w:rsid w:val="0073031A"/>
    <w:rsid w:val="00730AA3"/>
    <w:rsid w:val="007314FB"/>
    <w:rsid w:val="0073445D"/>
    <w:rsid w:val="00734F49"/>
    <w:rsid w:val="00735029"/>
    <w:rsid w:val="0073545E"/>
    <w:rsid w:val="00735686"/>
    <w:rsid w:val="007359A5"/>
    <w:rsid w:val="00735BCD"/>
    <w:rsid w:val="007374E6"/>
    <w:rsid w:val="00737CB2"/>
    <w:rsid w:val="007408BF"/>
    <w:rsid w:val="00740AF2"/>
    <w:rsid w:val="00740D78"/>
    <w:rsid w:val="00741B92"/>
    <w:rsid w:val="00742AD1"/>
    <w:rsid w:val="00742BB5"/>
    <w:rsid w:val="00743971"/>
    <w:rsid w:val="00743AF6"/>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4E0A"/>
    <w:rsid w:val="007A5ED5"/>
    <w:rsid w:val="007A730E"/>
    <w:rsid w:val="007A7814"/>
    <w:rsid w:val="007B0823"/>
    <w:rsid w:val="007B0BCB"/>
    <w:rsid w:val="007B1E61"/>
    <w:rsid w:val="007B210B"/>
    <w:rsid w:val="007B2272"/>
    <w:rsid w:val="007B2C2E"/>
    <w:rsid w:val="007B3779"/>
    <w:rsid w:val="007B3B5C"/>
    <w:rsid w:val="007B3BB8"/>
    <w:rsid w:val="007B417E"/>
    <w:rsid w:val="007B48ED"/>
    <w:rsid w:val="007B4D0B"/>
    <w:rsid w:val="007B50E1"/>
    <w:rsid w:val="007B66C7"/>
    <w:rsid w:val="007B6EE8"/>
    <w:rsid w:val="007C0F9F"/>
    <w:rsid w:val="007C2C0D"/>
    <w:rsid w:val="007C6FCE"/>
    <w:rsid w:val="007D1776"/>
    <w:rsid w:val="007D2C71"/>
    <w:rsid w:val="007D44C2"/>
    <w:rsid w:val="007D7048"/>
    <w:rsid w:val="007D72A7"/>
    <w:rsid w:val="007D74B6"/>
    <w:rsid w:val="007E045E"/>
    <w:rsid w:val="007E2E5B"/>
    <w:rsid w:val="007E3185"/>
    <w:rsid w:val="007E394E"/>
    <w:rsid w:val="007E4449"/>
    <w:rsid w:val="007E4C8C"/>
    <w:rsid w:val="007E4E95"/>
    <w:rsid w:val="007E60B3"/>
    <w:rsid w:val="007E6AC2"/>
    <w:rsid w:val="007E714F"/>
    <w:rsid w:val="007E76D9"/>
    <w:rsid w:val="007F1C51"/>
    <w:rsid w:val="007F276B"/>
    <w:rsid w:val="007F4793"/>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4A6"/>
    <w:rsid w:val="008058E3"/>
    <w:rsid w:val="008109F9"/>
    <w:rsid w:val="00813480"/>
    <w:rsid w:val="00813691"/>
    <w:rsid w:val="00815BA0"/>
    <w:rsid w:val="008167B9"/>
    <w:rsid w:val="00816EB1"/>
    <w:rsid w:val="00820682"/>
    <w:rsid w:val="00820A20"/>
    <w:rsid w:val="008216F5"/>
    <w:rsid w:val="00821D57"/>
    <w:rsid w:val="00822AEC"/>
    <w:rsid w:val="00823C69"/>
    <w:rsid w:val="00823DC1"/>
    <w:rsid w:val="00824846"/>
    <w:rsid w:val="0082516F"/>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2465"/>
    <w:rsid w:val="00853159"/>
    <w:rsid w:val="0085384B"/>
    <w:rsid w:val="008541CF"/>
    <w:rsid w:val="00854220"/>
    <w:rsid w:val="00854D70"/>
    <w:rsid w:val="00854E3B"/>
    <w:rsid w:val="008556A7"/>
    <w:rsid w:val="00855F5A"/>
    <w:rsid w:val="008561CD"/>
    <w:rsid w:val="008564FA"/>
    <w:rsid w:val="00856BF2"/>
    <w:rsid w:val="00857055"/>
    <w:rsid w:val="008618C0"/>
    <w:rsid w:val="00863914"/>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70E"/>
    <w:rsid w:val="008A60A9"/>
    <w:rsid w:val="008A671A"/>
    <w:rsid w:val="008A700F"/>
    <w:rsid w:val="008B0968"/>
    <w:rsid w:val="008B1B9C"/>
    <w:rsid w:val="008B2345"/>
    <w:rsid w:val="008B2C35"/>
    <w:rsid w:val="008B3244"/>
    <w:rsid w:val="008C0DF9"/>
    <w:rsid w:val="008C0EC6"/>
    <w:rsid w:val="008C2278"/>
    <w:rsid w:val="008C2A68"/>
    <w:rsid w:val="008C4517"/>
    <w:rsid w:val="008C4997"/>
    <w:rsid w:val="008C51EC"/>
    <w:rsid w:val="008C611E"/>
    <w:rsid w:val="008C69A5"/>
    <w:rsid w:val="008C6E1A"/>
    <w:rsid w:val="008C7BBA"/>
    <w:rsid w:val="008D0919"/>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A49"/>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3ABF"/>
    <w:rsid w:val="00924D03"/>
    <w:rsid w:val="00925401"/>
    <w:rsid w:val="0092755C"/>
    <w:rsid w:val="00927614"/>
    <w:rsid w:val="00930AE2"/>
    <w:rsid w:val="00932126"/>
    <w:rsid w:val="009325EE"/>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3C24"/>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3DC"/>
    <w:rsid w:val="00995FF8"/>
    <w:rsid w:val="00997D5F"/>
    <w:rsid w:val="009A0318"/>
    <w:rsid w:val="009A196C"/>
    <w:rsid w:val="009A1A66"/>
    <w:rsid w:val="009A21C4"/>
    <w:rsid w:val="009A2EDD"/>
    <w:rsid w:val="009A474F"/>
    <w:rsid w:val="009A4B5A"/>
    <w:rsid w:val="009A4CDB"/>
    <w:rsid w:val="009A7616"/>
    <w:rsid w:val="009B0186"/>
    <w:rsid w:val="009B186F"/>
    <w:rsid w:val="009B18FD"/>
    <w:rsid w:val="009B1E24"/>
    <w:rsid w:val="009B34AE"/>
    <w:rsid w:val="009B37ED"/>
    <w:rsid w:val="009B3BAE"/>
    <w:rsid w:val="009B7028"/>
    <w:rsid w:val="009B723D"/>
    <w:rsid w:val="009B7771"/>
    <w:rsid w:val="009B7A07"/>
    <w:rsid w:val="009B7B3F"/>
    <w:rsid w:val="009C0021"/>
    <w:rsid w:val="009C0BF3"/>
    <w:rsid w:val="009C1684"/>
    <w:rsid w:val="009C1AD0"/>
    <w:rsid w:val="009C6555"/>
    <w:rsid w:val="009C7476"/>
    <w:rsid w:val="009C7663"/>
    <w:rsid w:val="009C7FA9"/>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DAE"/>
    <w:rsid w:val="009F3E2D"/>
    <w:rsid w:val="009F4055"/>
    <w:rsid w:val="009F5A83"/>
    <w:rsid w:val="009F5B06"/>
    <w:rsid w:val="009F67D2"/>
    <w:rsid w:val="009F6CF4"/>
    <w:rsid w:val="009F739E"/>
    <w:rsid w:val="00A03861"/>
    <w:rsid w:val="00A0408E"/>
    <w:rsid w:val="00A05573"/>
    <w:rsid w:val="00A05A6F"/>
    <w:rsid w:val="00A05FE8"/>
    <w:rsid w:val="00A060FA"/>
    <w:rsid w:val="00A06EAD"/>
    <w:rsid w:val="00A07491"/>
    <w:rsid w:val="00A1006F"/>
    <w:rsid w:val="00A1064F"/>
    <w:rsid w:val="00A10D81"/>
    <w:rsid w:val="00A1122B"/>
    <w:rsid w:val="00A1192F"/>
    <w:rsid w:val="00A16FC1"/>
    <w:rsid w:val="00A20E87"/>
    <w:rsid w:val="00A2144E"/>
    <w:rsid w:val="00A2160B"/>
    <w:rsid w:val="00A22533"/>
    <w:rsid w:val="00A226CF"/>
    <w:rsid w:val="00A249A6"/>
    <w:rsid w:val="00A2633D"/>
    <w:rsid w:val="00A2712D"/>
    <w:rsid w:val="00A2779A"/>
    <w:rsid w:val="00A27D30"/>
    <w:rsid w:val="00A27FCD"/>
    <w:rsid w:val="00A31124"/>
    <w:rsid w:val="00A32B25"/>
    <w:rsid w:val="00A32C46"/>
    <w:rsid w:val="00A33C7C"/>
    <w:rsid w:val="00A34AC9"/>
    <w:rsid w:val="00A352A6"/>
    <w:rsid w:val="00A3619B"/>
    <w:rsid w:val="00A36541"/>
    <w:rsid w:val="00A36845"/>
    <w:rsid w:val="00A371D7"/>
    <w:rsid w:val="00A3762A"/>
    <w:rsid w:val="00A40191"/>
    <w:rsid w:val="00A4026C"/>
    <w:rsid w:val="00A403BC"/>
    <w:rsid w:val="00A41CE2"/>
    <w:rsid w:val="00A44152"/>
    <w:rsid w:val="00A4454D"/>
    <w:rsid w:val="00A44E98"/>
    <w:rsid w:val="00A4656B"/>
    <w:rsid w:val="00A47289"/>
    <w:rsid w:val="00A50B0F"/>
    <w:rsid w:val="00A51BA9"/>
    <w:rsid w:val="00A55432"/>
    <w:rsid w:val="00A55A23"/>
    <w:rsid w:val="00A5692B"/>
    <w:rsid w:val="00A60EDE"/>
    <w:rsid w:val="00A612A4"/>
    <w:rsid w:val="00A62EDC"/>
    <w:rsid w:val="00A62FF1"/>
    <w:rsid w:val="00A64A36"/>
    <w:rsid w:val="00A64B40"/>
    <w:rsid w:val="00A67D72"/>
    <w:rsid w:val="00A7007D"/>
    <w:rsid w:val="00A718FE"/>
    <w:rsid w:val="00A71B9B"/>
    <w:rsid w:val="00A73E38"/>
    <w:rsid w:val="00A7534A"/>
    <w:rsid w:val="00A76182"/>
    <w:rsid w:val="00A76DF1"/>
    <w:rsid w:val="00A7743F"/>
    <w:rsid w:val="00A80555"/>
    <w:rsid w:val="00A80C07"/>
    <w:rsid w:val="00A81895"/>
    <w:rsid w:val="00A81C43"/>
    <w:rsid w:val="00A82F90"/>
    <w:rsid w:val="00A85487"/>
    <w:rsid w:val="00A85AF6"/>
    <w:rsid w:val="00A874EA"/>
    <w:rsid w:val="00A92B31"/>
    <w:rsid w:val="00A937B3"/>
    <w:rsid w:val="00A94067"/>
    <w:rsid w:val="00A94438"/>
    <w:rsid w:val="00A964DC"/>
    <w:rsid w:val="00A97036"/>
    <w:rsid w:val="00AA0E5A"/>
    <w:rsid w:val="00AA1645"/>
    <w:rsid w:val="00AA2A55"/>
    <w:rsid w:val="00AA2C86"/>
    <w:rsid w:val="00AA2D27"/>
    <w:rsid w:val="00AA5B11"/>
    <w:rsid w:val="00AA5D87"/>
    <w:rsid w:val="00AA661D"/>
    <w:rsid w:val="00AB09F7"/>
    <w:rsid w:val="00AB14E7"/>
    <w:rsid w:val="00AB1ABD"/>
    <w:rsid w:val="00AB1F22"/>
    <w:rsid w:val="00AB5CAF"/>
    <w:rsid w:val="00AB60C3"/>
    <w:rsid w:val="00AB6A92"/>
    <w:rsid w:val="00AB7F49"/>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1E6"/>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0313"/>
    <w:rsid w:val="00B11CC6"/>
    <w:rsid w:val="00B132F8"/>
    <w:rsid w:val="00B13459"/>
    <w:rsid w:val="00B136D3"/>
    <w:rsid w:val="00B1509D"/>
    <w:rsid w:val="00B206E5"/>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470F"/>
    <w:rsid w:val="00B566A2"/>
    <w:rsid w:val="00B61366"/>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19AD"/>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04F0"/>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4C3F"/>
    <w:rsid w:val="00BE5FAE"/>
    <w:rsid w:val="00BE68C7"/>
    <w:rsid w:val="00BF0E2B"/>
    <w:rsid w:val="00BF1182"/>
    <w:rsid w:val="00BF12A7"/>
    <w:rsid w:val="00BF38AE"/>
    <w:rsid w:val="00BF5CBF"/>
    <w:rsid w:val="00BF5E1C"/>
    <w:rsid w:val="00BF7627"/>
    <w:rsid w:val="00BF79CD"/>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D5F"/>
    <w:rsid w:val="00C37FA6"/>
    <w:rsid w:val="00C40C83"/>
    <w:rsid w:val="00C41FB8"/>
    <w:rsid w:val="00C41FE2"/>
    <w:rsid w:val="00C42AFF"/>
    <w:rsid w:val="00C43A86"/>
    <w:rsid w:val="00C43D50"/>
    <w:rsid w:val="00C446B3"/>
    <w:rsid w:val="00C452FF"/>
    <w:rsid w:val="00C46774"/>
    <w:rsid w:val="00C46D38"/>
    <w:rsid w:val="00C46ED3"/>
    <w:rsid w:val="00C4707E"/>
    <w:rsid w:val="00C5002E"/>
    <w:rsid w:val="00C50502"/>
    <w:rsid w:val="00C5257D"/>
    <w:rsid w:val="00C525BF"/>
    <w:rsid w:val="00C547AD"/>
    <w:rsid w:val="00C61BCE"/>
    <w:rsid w:val="00C61C25"/>
    <w:rsid w:val="00C62E58"/>
    <w:rsid w:val="00C63B2A"/>
    <w:rsid w:val="00C64FA4"/>
    <w:rsid w:val="00C65387"/>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874E0"/>
    <w:rsid w:val="00C87D32"/>
    <w:rsid w:val="00C90CAE"/>
    <w:rsid w:val="00C9249F"/>
    <w:rsid w:val="00C9250A"/>
    <w:rsid w:val="00C945ED"/>
    <w:rsid w:val="00C948FF"/>
    <w:rsid w:val="00C94F0A"/>
    <w:rsid w:val="00CA0EDA"/>
    <w:rsid w:val="00CA183B"/>
    <w:rsid w:val="00CA1AD7"/>
    <w:rsid w:val="00CA2F6B"/>
    <w:rsid w:val="00CA6635"/>
    <w:rsid w:val="00CA7A47"/>
    <w:rsid w:val="00CB06E5"/>
    <w:rsid w:val="00CB2209"/>
    <w:rsid w:val="00CB2432"/>
    <w:rsid w:val="00CB2DA2"/>
    <w:rsid w:val="00CB40FD"/>
    <w:rsid w:val="00CB57CB"/>
    <w:rsid w:val="00CB6294"/>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D76AB"/>
    <w:rsid w:val="00CE09E3"/>
    <w:rsid w:val="00CE180B"/>
    <w:rsid w:val="00CE1D6C"/>
    <w:rsid w:val="00CE21AA"/>
    <w:rsid w:val="00CE2B26"/>
    <w:rsid w:val="00CE4B11"/>
    <w:rsid w:val="00CE659F"/>
    <w:rsid w:val="00CF0B0A"/>
    <w:rsid w:val="00CF15B4"/>
    <w:rsid w:val="00CF25D7"/>
    <w:rsid w:val="00CF2C1D"/>
    <w:rsid w:val="00CF35A5"/>
    <w:rsid w:val="00CF3E3F"/>
    <w:rsid w:val="00CF7D96"/>
    <w:rsid w:val="00D0215A"/>
    <w:rsid w:val="00D03B0B"/>
    <w:rsid w:val="00D0403E"/>
    <w:rsid w:val="00D058D7"/>
    <w:rsid w:val="00D0616C"/>
    <w:rsid w:val="00D061B2"/>
    <w:rsid w:val="00D12BDC"/>
    <w:rsid w:val="00D12D53"/>
    <w:rsid w:val="00D176A9"/>
    <w:rsid w:val="00D21BB7"/>
    <w:rsid w:val="00D2313C"/>
    <w:rsid w:val="00D23A9E"/>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3346"/>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995"/>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121F"/>
    <w:rsid w:val="00DD2125"/>
    <w:rsid w:val="00DD23E4"/>
    <w:rsid w:val="00DD38D5"/>
    <w:rsid w:val="00DD43C6"/>
    <w:rsid w:val="00DD51A6"/>
    <w:rsid w:val="00DD715F"/>
    <w:rsid w:val="00DE000C"/>
    <w:rsid w:val="00DE0742"/>
    <w:rsid w:val="00DE231A"/>
    <w:rsid w:val="00DE2A0C"/>
    <w:rsid w:val="00DE3CF5"/>
    <w:rsid w:val="00DE47E1"/>
    <w:rsid w:val="00DE5930"/>
    <w:rsid w:val="00DE5A43"/>
    <w:rsid w:val="00DE5CE5"/>
    <w:rsid w:val="00DE6094"/>
    <w:rsid w:val="00DE72DE"/>
    <w:rsid w:val="00DE7CDE"/>
    <w:rsid w:val="00DF36B8"/>
    <w:rsid w:val="00DF3E06"/>
    <w:rsid w:val="00DF3E50"/>
    <w:rsid w:val="00DF621E"/>
    <w:rsid w:val="00E00EC0"/>
    <w:rsid w:val="00E015A8"/>
    <w:rsid w:val="00E02F4A"/>
    <w:rsid w:val="00E0458D"/>
    <w:rsid w:val="00E0531E"/>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20A"/>
    <w:rsid w:val="00E304FF"/>
    <w:rsid w:val="00E30ABD"/>
    <w:rsid w:val="00E31B06"/>
    <w:rsid w:val="00E3219F"/>
    <w:rsid w:val="00E33138"/>
    <w:rsid w:val="00E3359B"/>
    <w:rsid w:val="00E33898"/>
    <w:rsid w:val="00E3394E"/>
    <w:rsid w:val="00E33A2A"/>
    <w:rsid w:val="00E375DA"/>
    <w:rsid w:val="00E37759"/>
    <w:rsid w:val="00E41371"/>
    <w:rsid w:val="00E4164C"/>
    <w:rsid w:val="00E41C1B"/>
    <w:rsid w:val="00E423D5"/>
    <w:rsid w:val="00E42806"/>
    <w:rsid w:val="00E444FF"/>
    <w:rsid w:val="00E448A0"/>
    <w:rsid w:val="00E4705C"/>
    <w:rsid w:val="00E504C4"/>
    <w:rsid w:val="00E50F1C"/>
    <w:rsid w:val="00E51249"/>
    <w:rsid w:val="00E55228"/>
    <w:rsid w:val="00E57429"/>
    <w:rsid w:val="00E57FCB"/>
    <w:rsid w:val="00E6153E"/>
    <w:rsid w:val="00E632D5"/>
    <w:rsid w:val="00E633AD"/>
    <w:rsid w:val="00E64A2A"/>
    <w:rsid w:val="00E65159"/>
    <w:rsid w:val="00E652D9"/>
    <w:rsid w:val="00E65C07"/>
    <w:rsid w:val="00E6672D"/>
    <w:rsid w:val="00E67EFB"/>
    <w:rsid w:val="00E7110F"/>
    <w:rsid w:val="00E71B1C"/>
    <w:rsid w:val="00E74B97"/>
    <w:rsid w:val="00E74D89"/>
    <w:rsid w:val="00E74F9B"/>
    <w:rsid w:val="00E77AAC"/>
    <w:rsid w:val="00E77DCC"/>
    <w:rsid w:val="00E8034B"/>
    <w:rsid w:val="00E81482"/>
    <w:rsid w:val="00E83028"/>
    <w:rsid w:val="00E83C3A"/>
    <w:rsid w:val="00E841E8"/>
    <w:rsid w:val="00E861BB"/>
    <w:rsid w:val="00E90BC3"/>
    <w:rsid w:val="00E9195A"/>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2BA9"/>
    <w:rsid w:val="00EC4296"/>
    <w:rsid w:val="00EC4C5A"/>
    <w:rsid w:val="00EC4EEB"/>
    <w:rsid w:val="00EC5C10"/>
    <w:rsid w:val="00EC5E58"/>
    <w:rsid w:val="00EC68F9"/>
    <w:rsid w:val="00EC6AF1"/>
    <w:rsid w:val="00EC74B7"/>
    <w:rsid w:val="00ED15F7"/>
    <w:rsid w:val="00ED209F"/>
    <w:rsid w:val="00ED3E84"/>
    <w:rsid w:val="00ED40FF"/>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4C5"/>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B90"/>
    <w:rsid w:val="00F31D00"/>
    <w:rsid w:val="00F325A2"/>
    <w:rsid w:val="00F35497"/>
    <w:rsid w:val="00F35BD2"/>
    <w:rsid w:val="00F37CA2"/>
    <w:rsid w:val="00F40301"/>
    <w:rsid w:val="00F411B2"/>
    <w:rsid w:val="00F414AB"/>
    <w:rsid w:val="00F43297"/>
    <w:rsid w:val="00F438D2"/>
    <w:rsid w:val="00F43956"/>
    <w:rsid w:val="00F4401E"/>
    <w:rsid w:val="00F445D9"/>
    <w:rsid w:val="00F44F8A"/>
    <w:rsid w:val="00F459BB"/>
    <w:rsid w:val="00F45EB5"/>
    <w:rsid w:val="00F46053"/>
    <w:rsid w:val="00F4674B"/>
    <w:rsid w:val="00F470CB"/>
    <w:rsid w:val="00F50F06"/>
    <w:rsid w:val="00F52226"/>
    <w:rsid w:val="00F523A7"/>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3E4"/>
    <w:rsid w:val="00F8045A"/>
    <w:rsid w:val="00F813D3"/>
    <w:rsid w:val="00F81FC0"/>
    <w:rsid w:val="00F82023"/>
    <w:rsid w:val="00F824D4"/>
    <w:rsid w:val="00F82AC8"/>
    <w:rsid w:val="00F82C7C"/>
    <w:rsid w:val="00F82EBA"/>
    <w:rsid w:val="00F83265"/>
    <w:rsid w:val="00F84989"/>
    <w:rsid w:val="00F84D3C"/>
    <w:rsid w:val="00F850AF"/>
    <w:rsid w:val="00F861D1"/>
    <w:rsid w:val="00F8696A"/>
    <w:rsid w:val="00F86CB1"/>
    <w:rsid w:val="00F9096D"/>
    <w:rsid w:val="00F9172F"/>
    <w:rsid w:val="00F955E8"/>
    <w:rsid w:val="00F96703"/>
    <w:rsid w:val="00F96872"/>
    <w:rsid w:val="00F96A52"/>
    <w:rsid w:val="00F96FF1"/>
    <w:rsid w:val="00F97397"/>
    <w:rsid w:val="00FA2B8D"/>
    <w:rsid w:val="00FA3FF4"/>
    <w:rsid w:val="00FA51AE"/>
    <w:rsid w:val="00FA62CB"/>
    <w:rsid w:val="00FA7048"/>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3A39"/>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 w:val="00FF7F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link w:val="BulletedChar"/>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link w:val="CautionChar"/>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link w:val="ClosingChar"/>
    <w:rsid w:val="0004604B"/>
    <w:pPr>
      <w:ind w:left="4320"/>
    </w:pPr>
  </w:style>
  <w:style w:type="paragraph" w:styleId="Date">
    <w:name w:val="Date"/>
    <w:basedOn w:val="Normal"/>
    <w:next w:val="Normal"/>
    <w:link w:val="DateChar"/>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link w:val="E-mailSignatureChar"/>
    <w:rsid w:val="0004604B"/>
  </w:style>
  <w:style w:type="paragraph" w:styleId="EndnoteText">
    <w:name w:val="endnote text"/>
    <w:basedOn w:val="Normal"/>
    <w:link w:val="EndnoteTextChar"/>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link w:val="FootnoteTextChar"/>
    <w:semiHidden/>
    <w:rsid w:val="0004604B"/>
    <w:rPr>
      <w:szCs w:val="20"/>
    </w:rPr>
  </w:style>
  <w:style w:type="paragraph" w:styleId="HTMLAddress">
    <w:name w:val="HTML Address"/>
    <w:basedOn w:val="Normal"/>
    <w:link w:val="HTMLAddressChar"/>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link w:val="MacroTextChar"/>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uiPriority w:val="99"/>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link w:val="NoteHeadingChar"/>
    <w:rsid w:val="0004604B"/>
  </w:style>
  <w:style w:type="paragraph" w:styleId="Signature">
    <w:name w:val="Signature"/>
    <w:basedOn w:val="Normal"/>
    <w:link w:val="SignatureChar"/>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uiPriority w:val="39"/>
    <w:rsid w:val="0004604B"/>
    <w:pPr>
      <w:ind w:left="800"/>
    </w:pPr>
  </w:style>
  <w:style w:type="paragraph" w:styleId="TOC6">
    <w:name w:val="toc 6"/>
    <w:basedOn w:val="Normal"/>
    <w:next w:val="Normal"/>
    <w:uiPriority w:val="39"/>
    <w:rsid w:val="0004604B"/>
    <w:pPr>
      <w:ind w:left="1000"/>
    </w:pPr>
    <w:rPr>
      <w:rFonts w:ascii="Arial" w:hAnsi="Arial"/>
    </w:rPr>
  </w:style>
  <w:style w:type="paragraph" w:styleId="TOC7">
    <w:name w:val="toc 7"/>
    <w:basedOn w:val="Normal"/>
    <w:next w:val="Normal"/>
    <w:autoRedefine/>
    <w:uiPriority w:val="39"/>
    <w:rsid w:val="0004604B"/>
    <w:pPr>
      <w:ind w:left="1200"/>
    </w:pPr>
    <w:rPr>
      <w:rFonts w:ascii="Arial" w:hAnsi="Arial"/>
    </w:rPr>
  </w:style>
  <w:style w:type="paragraph" w:styleId="TOC8">
    <w:name w:val="toc 8"/>
    <w:basedOn w:val="Normal"/>
    <w:next w:val="Normal"/>
    <w:autoRedefine/>
    <w:uiPriority w:val="39"/>
    <w:rsid w:val="0004604B"/>
    <w:pPr>
      <w:ind w:left="1400"/>
    </w:pPr>
  </w:style>
  <w:style w:type="paragraph" w:styleId="TOC9">
    <w:name w:val="toc 9"/>
    <w:basedOn w:val="Normal"/>
    <w:next w:val="Normal"/>
    <w:autoRedefine/>
    <w:uiPriority w:val="39"/>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link w:val="B1Char"/>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 w:type="paragraph" w:customStyle="1" w:styleId="NumberedSWI3">
    <w:name w:val="NumberedSWI3"/>
    <w:basedOn w:val="NumberedSWI2"/>
    <w:qFormat/>
    <w:rsid w:val="00820682"/>
    <w:pPr>
      <w:numPr>
        <w:ilvl w:val="0"/>
        <w:numId w:val="0"/>
      </w:numPr>
      <w:spacing w:before="120" w:after="120"/>
      <w:ind w:left="1620" w:hanging="360"/>
    </w:pPr>
  </w:style>
  <w:style w:type="paragraph" w:customStyle="1" w:styleId="HeadingRunIn">
    <w:name w:val="HeadingRunIn"/>
    <w:basedOn w:val="Normal"/>
    <w:rsid w:val="00820682"/>
    <w:pPr>
      <w:keepNext/>
      <w:autoSpaceDE w:val="0"/>
      <w:autoSpaceDN w:val="0"/>
      <w:spacing w:after="0" w:line="280" w:lineRule="atLeast"/>
    </w:pPr>
    <w:rPr>
      <w:rFonts w:ascii="Times New Roman" w:eastAsiaTheme="minorHAnsi" w:hAnsi="Times New Roman"/>
      <w:b/>
      <w:bCs/>
      <w:color w:val="000000"/>
      <w:sz w:val="24"/>
    </w:rPr>
  </w:style>
  <w:style w:type="character" w:customStyle="1" w:styleId="NoteChar">
    <w:name w:val="Note Char"/>
    <w:basedOn w:val="DefaultParagraphFont"/>
    <w:link w:val="Note"/>
    <w:rsid w:val="00820682"/>
    <w:rPr>
      <w:rFonts w:ascii="Arial" w:hAnsi="Arial" w:cs="Arial"/>
      <w:i/>
      <w:iCs/>
      <w:sz w:val="18"/>
      <w:szCs w:val="18"/>
    </w:rPr>
  </w:style>
  <w:style w:type="character" w:customStyle="1" w:styleId="CautionChar">
    <w:name w:val="Caution Char"/>
    <w:basedOn w:val="NoteChar"/>
    <w:link w:val="Caution"/>
    <w:rsid w:val="00820682"/>
    <w:rPr>
      <w:rFonts w:ascii="Arial" w:hAnsi="Arial" w:cs="Arial"/>
      <w:i/>
      <w:iCs/>
      <w:sz w:val="18"/>
      <w:szCs w:val="18"/>
    </w:rPr>
  </w:style>
  <w:style w:type="character" w:customStyle="1" w:styleId="BulletedChar">
    <w:name w:val="Bulleted Char"/>
    <w:link w:val="Bulleted"/>
    <w:rsid w:val="00820682"/>
    <w:rPr>
      <w:rFonts w:eastAsia="SimSun" w:cs="Arial"/>
      <w:lang w:eastAsia="zh-TW"/>
    </w:rPr>
  </w:style>
  <w:style w:type="paragraph" w:customStyle="1" w:styleId="commandreponse">
    <w:name w:val="commandreponse"/>
    <w:basedOn w:val="Normal"/>
    <w:link w:val="commandreponseChar"/>
    <w:rsid w:val="00820682"/>
    <w:pPr>
      <w:keepNext/>
      <w:keepLines/>
      <w:spacing w:before="0"/>
    </w:pPr>
    <w:rPr>
      <w:rFonts w:ascii="Courier New" w:hAnsi="Courier New"/>
      <w:color w:val="auto"/>
      <w:sz w:val="24"/>
      <w:lang w:eastAsia="fr-FR"/>
    </w:rPr>
  </w:style>
  <w:style w:type="paragraph" w:customStyle="1" w:styleId="Parameter">
    <w:name w:val="Parameter"/>
    <w:basedOn w:val="Normal"/>
    <w:rsid w:val="00820682"/>
    <w:pPr>
      <w:keepNext/>
      <w:keepLines/>
      <w:spacing w:before="0"/>
    </w:pPr>
    <w:rPr>
      <w:rFonts w:ascii="Zurich Ex BT" w:hAnsi="Zurich Ex BT"/>
      <w:color w:val="auto"/>
      <w:lang w:eastAsia="fr-FR"/>
    </w:rPr>
  </w:style>
  <w:style w:type="table" w:styleId="TableGrid1">
    <w:name w:val="Table Grid 1"/>
    <w:basedOn w:val="TableNormal"/>
    <w:rsid w:val="00820682"/>
    <w:rPr>
      <w:rFonts w:eastAsia="SimSun"/>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ClosingChar">
    <w:name w:val="Closing Char"/>
    <w:basedOn w:val="DefaultParagraphFont"/>
    <w:link w:val="Closing"/>
    <w:rsid w:val="00820682"/>
    <w:rPr>
      <w:szCs w:val="24"/>
    </w:rPr>
  </w:style>
  <w:style w:type="character" w:customStyle="1" w:styleId="DateChar">
    <w:name w:val="Date Char"/>
    <w:basedOn w:val="DefaultParagraphFont"/>
    <w:link w:val="Date"/>
    <w:rsid w:val="00820682"/>
    <w:rPr>
      <w:szCs w:val="24"/>
    </w:rPr>
  </w:style>
  <w:style w:type="character" w:customStyle="1" w:styleId="E-mailSignatureChar">
    <w:name w:val="E-mail Signature Char"/>
    <w:basedOn w:val="DefaultParagraphFont"/>
    <w:link w:val="E-mailSignature"/>
    <w:rsid w:val="00820682"/>
    <w:rPr>
      <w:szCs w:val="24"/>
    </w:rPr>
  </w:style>
  <w:style w:type="character" w:customStyle="1" w:styleId="EndnoteTextChar">
    <w:name w:val="Endnote Text Char"/>
    <w:basedOn w:val="DefaultParagraphFont"/>
    <w:link w:val="EndnoteText"/>
    <w:semiHidden/>
    <w:rsid w:val="00820682"/>
  </w:style>
  <w:style w:type="character" w:customStyle="1" w:styleId="FootnoteTextChar">
    <w:name w:val="Footnote Text Char"/>
    <w:basedOn w:val="DefaultParagraphFont"/>
    <w:link w:val="FootnoteText"/>
    <w:semiHidden/>
    <w:rsid w:val="00820682"/>
  </w:style>
  <w:style w:type="character" w:customStyle="1" w:styleId="HTMLAddressChar">
    <w:name w:val="HTML Address Char"/>
    <w:basedOn w:val="DefaultParagraphFont"/>
    <w:link w:val="HTMLAddress"/>
    <w:rsid w:val="00820682"/>
    <w:rPr>
      <w:i/>
      <w:iCs/>
      <w:szCs w:val="24"/>
    </w:rPr>
  </w:style>
  <w:style w:type="character" w:customStyle="1" w:styleId="MacroTextChar">
    <w:name w:val="Macro Text Char"/>
    <w:basedOn w:val="DefaultParagraphFont"/>
    <w:link w:val="MacroText"/>
    <w:semiHidden/>
    <w:rsid w:val="00820682"/>
    <w:rPr>
      <w:rFonts w:ascii="Courier New" w:hAnsi="Courier New" w:cs="Courier New"/>
    </w:rPr>
  </w:style>
  <w:style w:type="character" w:customStyle="1" w:styleId="MessageHeaderChar">
    <w:name w:val="Message Header Char"/>
    <w:basedOn w:val="DefaultParagraphFont"/>
    <w:link w:val="MessageHeader"/>
    <w:rsid w:val="00820682"/>
    <w:rPr>
      <w:rFonts w:ascii="Arial" w:hAnsi="Arial" w:cs="Arial"/>
      <w:sz w:val="24"/>
      <w:szCs w:val="24"/>
      <w:shd w:val="pct20" w:color="auto" w:fill="auto"/>
    </w:rPr>
  </w:style>
  <w:style w:type="character" w:customStyle="1" w:styleId="NoteHeadingChar">
    <w:name w:val="Note Heading Char"/>
    <w:basedOn w:val="DefaultParagraphFont"/>
    <w:link w:val="NoteHeading"/>
    <w:rsid w:val="00820682"/>
    <w:rPr>
      <w:szCs w:val="24"/>
    </w:rPr>
  </w:style>
  <w:style w:type="character" w:customStyle="1" w:styleId="SignatureChar">
    <w:name w:val="Signature Char"/>
    <w:basedOn w:val="DefaultParagraphFont"/>
    <w:link w:val="Signature"/>
    <w:rsid w:val="00820682"/>
    <w:rPr>
      <w:szCs w:val="24"/>
    </w:rPr>
  </w:style>
  <w:style w:type="paragraph" w:customStyle="1" w:styleId="Linebreak">
    <w:name w:val="Line_break"/>
    <w:basedOn w:val="Normal"/>
    <w:qFormat/>
    <w:rsid w:val="00820682"/>
    <w:pPr>
      <w:spacing w:before="0" w:after="0"/>
    </w:pPr>
    <w:rPr>
      <w:sz w:val="16"/>
    </w:rPr>
  </w:style>
  <w:style w:type="character" w:customStyle="1" w:styleId="f297">
    <w:name w:val="f297"/>
    <w:basedOn w:val="DefaultParagraphFont"/>
    <w:rsid w:val="00820682"/>
  </w:style>
  <w:style w:type="paragraph" w:customStyle="1" w:styleId="Important">
    <w:name w:val="Important"/>
    <w:basedOn w:val="Caution"/>
    <w:link w:val="ImportantChar"/>
    <w:qFormat/>
    <w:rsid w:val="00820682"/>
    <w:pPr>
      <w:numPr>
        <w:numId w:val="0"/>
      </w:numPr>
      <w:ind w:left="1080" w:hanging="1080"/>
    </w:pPr>
  </w:style>
  <w:style w:type="numbering" w:customStyle="1" w:styleId="ImportantList">
    <w:name w:val="Important_List"/>
    <w:uiPriority w:val="99"/>
    <w:rsid w:val="00820682"/>
    <w:pPr>
      <w:numPr>
        <w:numId w:val="84"/>
      </w:numPr>
    </w:pPr>
  </w:style>
  <w:style w:type="character" w:customStyle="1" w:styleId="ImportantChar">
    <w:name w:val="Important Char"/>
    <w:basedOn w:val="CautionChar"/>
    <w:link w:val="Important"/>
    <w:rsid w:val="00820682"/>
    <w:rPr>
      <w:rFonts w:ascii="Arial" w:hAnsi="Arial" w:cs="Arial"/>
      <w:i/>
      <w:iCs/>
      <w:sz w:val="18"/>
      <w:szCs w:val="18"/>
    </w:rPr>
  </w:style>
  <w:style w:type="paragraph" w:customStyle="1" w:styleId="Normla">
    <w:name w:val="Normla"/>
    <w:basedOn w:val="Heading3"/>
    <w:qFormat/>
    <w:rsid w:val="00820682"/>
    <w:pPr>
      <w:numPr>
        <w:numId w:val="18"/>
      </w:numPr>
      <w:ind w:left="360" w:hanging="360"/>
    </w:pPr>
  </w:style>
  <w:style w:type="paragraph" w:customStyle="1" w:styleId="syntaxcommand">
    <w:name w:val="syntaxcommand"/>
    <w:basedOn w:val="Normal"/>
    <w:link w:val="syntaxcommandCar"/>
    <w:rsid w:val="00820682"/>
    <w:pPr>
      <w:keepNext/>
      <w:keepLines/>
    </w:pPr>
    <w:rPr>
      <w:i/>
      <w:iCs/>
      <w:color w:val="auto"/>
      <w:szCs w:val="20"/>
    </w:rPr>
  </w:style>
  <w:style w:type="character" w:customStyle="1" w:styleId="syntaxcommandCar">
    <w:name w:val="syntaxcommand Car"/>
    <w:basedOn w:val="DefaultParagraphFont"/>
    <w:link w:val="syntaxcommand"/>
    <w:locked/>
    <w:rsid w:val="00820682"/>
    <w:rPr>
      <w:i/>
      <w:iCs/>
      <w:color w:val="auto"/>
    </w:rPr>
  </w:style>
  <w:style w:type="paragraph" w:customStyle="1" w:styleId="command">
    <w:name w:val="command"/>
    <w:basedOn w:val="Normal"/>
    <w:link w:val="commandChar"/>
    <w:rsid w:val="00820682"/>
    <w:pPr>
      <w:keepNext/>
      <w:keepLines/>
      <w:spacing w:before="0" w:after="0"/>
    </w:pPr>
    <w:rPr>
      <w:rFonts w:ascii="Courier New" w:hAnsi="Courier New"/>
      <w:b/>
      <w:iCs/>
      <w:color w:val="auto"/>
      <w:sz w:val="22"/>
      <w:szCs w:val="20"/>
      <w:lang w:eastAsia="fr-FR"/>
    </w:rPr>
  </w:style>
  <w:style w:type="character" w:customStyle="1" w:styleId="commandChar">
    <w:name w:val="command Char"/>
    <w:basedOn w:val="DefaultParagraphFont"/>
    <w:link w:val="command"/>
    <w:locked/>
    <w:rsid w:val="00820682"/>
    <w:rPr>
      <w:rFonts w:ascii="Courier New" w:hAnsi="Courier New"/>
      <w:b/>
      <w:iCs/>
      <w:color w:val="auto"/>
      <w:sz w:val="22"/>
      <w:lang w:eastAsia="fr-FR"/>
    </w:rPr>
  </w:style>
  <w:style w:type="character" w:customStyle="1" w:styleId="commandreponseChar">
    <w:name w:val="commandreponse Char"/>
    <w:basedOn w:val="DefaultParagraphFont"/>
    <w:link w:val="commandreponse"/>
    <w:locked/>
    <w:rsid w:val="00820682"/>
    <w:rPr>
      <w:rFonts w:ascii="Courier New" w:hAnsi="Courier New"/>
      <w:color w:val="auto"/>
      <w:sz w:val="24"/>
      <w:szCs w:val="24"/>
      <w:lang w:eastAsia="fr-FR"/>
    </w:rPr>
  </w:style>
  <w:style w:type="paragraph" w:customStyle="1" w:styleId="notetable">
    <w:name w:val="notetable"/>
    <w:basedOn w:val="Normal"/>
    <w:link w:val="notetableChar"/>
    <w:uiPriority w:val="99"/>
    <w:rsid w:val="00820682"/>
    <w:pPr>
      <w:spacing w:before="0" w:after="0"/>
      <w:jc w:val="both"/>
    </w:pPr>
    <w:rPr>
      <w:i/>
      <w:color w:val="auto"/>
      <w:sz w:val="16"/>
      <w:szCs w:val="20"/>
      <w:lang w:eastAsia="fr-FR"/>
    </w:rPr>
  </w:style>
  <w:style w:type="character" w:customStyle="1" w:styleId="notetableChar">
    <w:name w:val="notetable Char"/>
    <w:basedOn w:val="DefaultParagraphFont"/>
    <w:link w:val="notetable"/>
    <w:uiPriority w:val="99"/>
    <w:locked/>
    <w:rsid w:val="00820682"/>
    <w:rPr>
      <w:i/>
      <w:color w:val="auto"/>
      <w:sz w:val="16"/>
      <w:lang w:eastAsia="fr-FR"/>
    </w:rPr>
  </w:style>
  <w:style w:type="paragraph" w:customStyle="1" w:styleId="TableCommandresult">
    <w:name w:val="TableCommandresult"/>
    <w:basedOn w:val="Normal"/>
    <w:rsid w:val="00820682"/>
    <w:rPr>
      <w:rFonts w:ascii="Courier New" w:hAnsi="Courier New"/>
      <w:color w:val="auto"/>
      <w:sz w:val="18"/>
    </w:rPr>
  </w:style>
  <w:style w:type="paragraph" w:customStyle="1" w:styleId="B2">
    <w:name w:val="B2"/>
    <w:basedOn w:val="List2"/>
    <w:link w:val="B2Char"/>
    <w:rsid w:val="00820682"/>
    <w:pPr>
      <w:spacing w:before="0" w:after="180"/>
      <w:ind w:left="851" w:hanging="284"/>
      <w:contextualSpacing w:val="0"/>
    </w:pPr>
    <w:rPr>
      <w:rFonts w:ascii="Times New Roman" w:hAnsi="Times New Roman"/>
      <w:color w:val="auto"/>
      <w:szCs w:val="20"/>
      <w:lang w:val="en-GB"/>
    </w:rPr>
  </w:style>
  <w:style w:type="character" w:customStyle="1" w:styleId="B1Char">
    <w:name w:val="B1 Char"/>
    <w:basedOn w:val="DefaultParagraphFont"/>
    <w:link w:val="B1"/>
    <w:rsid w:val="00820682"/>
    <w:rPr>
      <w:rFonts w:ascii="Times New Roman" w:eastAsia="SimSun" w:hAnsi="Times New Roman"/>
      <w:color w:val="auto"/>
      <w:lang w:val="en-GB" w:eastAsia="fr-FR"/>
    </w:rPr>
  </w:style>
  <w:style w:type="character" w:customStyle="1" w:styleId="B2Char">
    <w:name w:val="B2 Char"/>
    <w:basedOn w:val="DefaultParagraphFont"/>
    <w:link w:val="B2"/>
    <w:rsid w:val="00820682"/>
    <w:rPr>
      <w:rFonts w:ascii="Times New Roman" w:hAnsi="Times New Roman"/>
      <w:color w:val="auto"/>
      <w:lang w:val="en-GB"/>
    </w:rPr>
  </w:style>
  <w:style w:type="paragraph" w:styleId="List2">
    <w:name w:val="List 2"/>
    <w:basedOn w:val="Normal"/>
    <w:rsid w:val="00820682"/>
    <w:pPr>
      <w:ind w:left="720" w:hanging="360"/>
      <w:contextualSpacing/>
    </w:pPr>
  </w:style>
  <w:style w:type="character" w:styleId="UnresolvedMention">
    <w:name w:val="Unresolved Mention"/>
    <w:basedOn w:val="DefaultParagraphFont"/>
    <w:uiPriority w:val="99"/>
    <w:semiHidden/>
    <w:unhideWhenUsed/>
    <w:rsid w:val="0082068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332130">
      <w:bodyDiv w:val="1"/>
      <w:marLeft w:val="0"/>
      <w:marRight w:val="0"/>
      <w:marTop w:val="0"/>
      <w:marBottom w:val="0"/>
      <w:divBdr>
        <w:top w:val="none" w:sz="0" w:space="0" w:color="auto"/>
        <w:left w:val="none" w:sz="0" w:space="0" w:color="auto"/>
        <w:bottom w:val="none" w:sz="0" w:space="0" w:color="auto"/>
        <w:right w:val="none" w:sz="0" w:space="0" w:color="auto"/>
      </w:divBdr>
    </w:div>
    <w:div w:id="120347034">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144014512">
      <w:bodyDiv w:val="1"/>
      <w:marLeft w:val="0"/>
      <w:marRight w:val="0"/>
      <w:marTop w:val="0"/>
      <w:marBottom w:val="0"/>
      <w:divBdr>
        <w:top w:val="none" w:sz="0" w:space="0" w:color="auto"/>
        <w:left w:val="none" w:sz="0" w:space="0" w:color="auto"/>
        <w:bottom w:val="none" w:sz="0" w:space="0" w:color="auto"/>
        <w:right w:val="none" w:sz="0" w:space="0" w:color="auto"/>
      </w:divBdr>
    </w:div>
    <w:div w:id="207378331">
      <w:bodyDiv w:val="1"/>
      <w:marLeft w:val="0"/>
      <w:marRight w:val="0"/>
      <w:marTop w:val="0"/>
      <w:marBottom w:val="0"/>
      <w:divBdr>
        <w:top w:val="none" w:sz="0" w:space="0" w:color="auto"/>
        <w:left w:val="none" w:sz="0" w:space="0" w:color="auto"/>
        <w:bottom w:val="none" w:sz="0" w:space="0" w:color="auto"/>
        <w:right w:val="none" w:sz="0" w:space="0" w:color="auto"/>
      </w:divBdr>
    </w:div>
    <w:div w:id="507016910">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091394315">
      <w:bodyDiv w:val="1"/>
      <w:marLeft w:val="0"/>
      <w:marRight w:val="0"/>
      <w:marTop w:val="0"/>
      <w:marBottom w:val="0"/>
      <w:divBdr>
        <w:top w:val="none" w:sz="0" w:space="0" w:color="auto"/>
        <w:left w:val="none" w:sz="0" w:space="0" w:color="auto"/>
        <w:bottom w:val="none" w:sz="0" w:space="0" w:color="auto"/>
        <w:right w:val="none" w:sz="0" w:space="0" w:color="auto"/>
      </w:divBdr>
    </w:div>
    <w:div w:id="1196499533">
      <w:bodyDiv w:val="1"/>
      <w:marLeft w:val="0"/>
      <w:marRight w:val="0"/>
      <w:marTop w:val="0"/>
      <w:marBottom w:val="0"/>
      <w:divBdr>
        <w:top w:val="none" w:sz="0" w:space="0" w:color="auto"/>
        <w:left w:val="none" w:sz="0" w:space="0" w:color="auto"/>
        <w:bottom w:val="none" w:sz="0" w:space="0" w:color="auto"/>
        <w:right w:val="none" w:sz="0" w:space="0" w:color="auto"/>
      </w:divBdr>
    </w:div>
    <w:div w:id="1275331156">
      <w:bodyDiv w:val="1"/>
      <w:marLeft w:val="0"/>
      <w:marRight w:val="0"/>
      <w:marTop w:val="0"/>
      <w:marBottom w:val="0"/>
      <w:divBdr>
        <w:top w:val="none" w:sz="0" w:space="0" w:color="auto"/>
        <w:left w:val="none" w:sz="0" w:space="0" w:color="auto"/>
        <w:bottom w:val="none" w:sz="0" w:space="0" w:color="auto"/>
        <w:right w:val="none" w:sz="0" w:space="0" w:color="auto"/>
      </w:divBdr>
    </w:div>
    <w:div w:id="1650018646">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microsoft.com/office/2011/relationships/commentsExtended" Target="commentsExtended.xml"/><Relationship Id="rId28" Type="http://schemas.openxmlformats.org/officeDocument/2006/relationships/header" Target="header6.xml"/><Relationship Id="rId10" Type="http://schemas.openxmlformats.org/officeDocument/2006/relationships/image" Target="media/image3.emf"/><Relationship Id="rId19" Type="http://schemas.openxmlformats.org/officeDocument/2006/relationships/footer" Target="footer2.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comments" Target="comments.xml"/><Relationship Id="rId27" Type="http://schemas.openxmlformats.org/officeDocument/2006/relationships/footer" Target="footer4.xml"/><Relationship Id="rId30"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8EE7F-8801-4163-B124-2A5DAEDB9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TotalTime>
  <Pages>52</Pages>
  <Words>9316</Words>
  <Characters>60391</Characters>
  <Application>Microsoft Office Word</Application>
  <DocSecurity>0</DocSecurity>
  <Lines>503</Lines>
  <Paragraphs>139</Paragraphs>
  <ScaleCrop>false</ScaleCrop>
  <HeadingPairs>
    <vt:vector size="2" baseType="variant">
      <vt:variant>
        <vt:lpstr>Title</vt:lpstr>
      </vt:variant>
      <vt:variant>
        <vt:i4>1</vt:i4>
      </vt:variant>
    </vt:vector>
  </HeadingPairs>
  <TitlesOfParts>
    <vt:vector size="1" baseType="lpstr">
      <vt:lpstr>IP_SSL AT Commands</vt:lpstr>
    </vt:vector>
  </TitlesOfParts>
  <Manager/>
  <Company>Sierra Wireless</Company>
  <LinksUpToDate>false</LinksUpToDate>
  <CharactersWithSpaces>69568</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IP_SSL AT Commands</dc:title>
  <dc:creator>aroche@sierrawireless.com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Christophe Flechelle</cp:lastModifiedBy>
  <cp:revision>3</cp:revision>
  <cp:lastPrinted>2017-12-14T15:02:00Z</cp:lastPrinted>
  <dcterms:created xsi:type="dcterms:W3CDTF">2018-05-22T11:41:00Z</dcterms:created>
  <dcterms:modified xsi:type="dcterms:W3CDTF">2018-05-22T11:42:00Z</dcterms:modified>
</cp:coreProperties>
</file>