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5F47F1" w14:textId="77777777" w:rsidR="00187A24" w:rsidRPr="00844859" w:rsidRDefault="00CB7BD0" w:rsidP="0094718A">
      <w:bookmarkStart w:id="0" w:name="_GoBack"/>
      <w:bookmarkEnd w:id="0"/>
      <w:r>
        <w:rPr>
          <w:noProof/>
          <w:lang w:val="fr-FR" w:eastAsia="fr-FR"/>
        </w:rPr>
        <mc:AlternateContent>
          <mc:Choice Requires="wpg">
            <w:drawing>
              <wp:anchor distT="0" distB="0" distL="114300" distR="114300" simplePos="0" relativeHeight="251672576" behindDoc="0" locked="0" layoutInCell="1" allowOverlap="1" wp14:anchorId="2C609C1E" wp14:editId="77446CC1">
                <wp:simplePos x="0" y="0"/>
                <wp:positionH relativeFrom="column">
                  <wp:posOffset>-285750</wp:posOffset>
                </wp:positionH>
                <wp:positionV relativeFrom="paragraph">
                  <wp:posOffset>-295275</wp:posOffset>
                </wp:positionV>
                <wp:extent cx="6258560" cy="9027795"/>
                <wp:effectExtent l="0" t="0" r="889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8560" cy="9027795"/>
                          <a:chOff x="993" y="981"/>
                          <a:chExt cx="9856"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1"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1"/>
                            </w:p>
                            <w:bookmarkStart w:id="2"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2"/>
                            </w:p>
                            <w:bookmarkStart w:id="3" w:name="Date"/>
                            <w:p w14:paraId="5572A100" w14:textId="54228D04" w:rsidR="00650BB0" w:rsidRDefault="00650BB0" w:rsidP="00213991">
                              <w:pPr>
                                <w:pStyle w:val="REFREVDATE"/>
                              </w:pPr>
                              <w:r w:rsidRPr="00782843">
                                <w:fldChar w:fldCharType="begin"/>
                              </w:r>
                              <w:r>
                                <w:instrText xml:space="preserve"> DOCPROPERTY  Date  \* MERGEFORMAT </w:instrText>
                              </w:r>
                              <w:r w:rsidRPr="00782843">
                                <w:fldChar w:fldCharType="separate"/>
                              </w:r>
                              <w:r w:rsidR="0042432B">
                                <w:t>August 23, 2017</w:t>
                              </w:r>
                              <w:r w:rsidRPr="00782843">
                                <w:fldChar w:fldCharType="end"/>
                              </w:r>
                              <w:bookmarkEnd w:id="3"/>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993" y="2656"/>
                            <a:ext cx="9356"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32B9966A" w:rsidR="00650BB0" w:rsidRPr="006B32E3" w:rsidRDefault="006B32E3" w:rsidP="004B2498">
                              <w:pPr>
                                <w:pStyle w:val="Title2"/>
                                <w:rPr>
                                  <w:lang w:val="fr-FR"/>
                                </w:rPr>
                              </w:pPr>
                              <w:r>
                                <w:rPr>
                                  <w:lang w:val="fr-FR"/>
                                </w:rPr>
                                <w:t>+</w:t>
                              </w:r>
                              <w:r w:rsidR="00222271">
                                <w:rPr>
                                  <w:lang w:val="fr-FR"/>
                                </w:rPr>
                                <w:t>WDSS</w:t>
                              </w:r>
                              <w:r>
                                <w:rPr>
                                  <w:lang w:val="fr-FR"/>
                                </w:rPr>
                                <w:t xml:space="preserve"> </w:t>
                              </w:r>
                              <w:r w:rsidR="004319A5">
                                <w:rPr>
                                  <w:lang w:val="fr-FR"/>
                                </w:rPr>
                                <w:t xml:space="preserve">AT </w:t>
                              </w:r>
                              <w:r>
                                <w:rPr>
                                  <w:lang w:val="fr-FR"/>
                                </w:rP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22.5pt;margin-top:-23.25pt;width:492.8pt;height:710.85pt;z-index:251672576" coordorigin="993,981" coordsize="9856,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4"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4"/>
                      </w:p>
                      <w:bookmarkStart w:id="5"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5"/>
                      </w:p>
                      <w:bookmarkStart w:id="6" w:name="Date"/>
                      <w:p w14:paraId="5572A100" w14:textId="54228D04" w:rsidR="00650BB0" w:rsidRDefault="00650BB0" w:rsidP="00213991">
                        <w:pPr>
                          <w:pStyle w:val="REFREVDATE"/>
                        </w:pPr>
                        <w:r w:rsidRPr="00782843">
                          <w:fldChar w:fldCharType="begin"/>
                        </w:r>
                        <w:r>
                          <w:instrText xml:space="preserve"> DOCPROPERTY  Date  \* MERGEFORMAT </w:instrText>
                        </w:r>
                        <w:r w:rsidRPr="00782843">
                          <w:fldChar w:fldCharType="separate"/>
                        </w:r>
                        <w:r w:rsidR="0042432B">
                          <w:t>August 23, 2017</w:t>
                        </w:r>
                        <w:r w:rsidRPr="00782843">
                          <w:fldChar w:fldCharType="end"/>
                        </w:r>
                        <w:bookmarkEnd w:id="6"/>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993;top:2656;width:9356;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32B9966A" w:rsidR="00650BB0" w:rsidRPr="006B32E3" w:rsidRDefault="006B32E3" w:rsidP="004B2498">
                        <w:pPr>
                          <w:pStyle w:val="Title2"/>
                          <w:rPr>
                            <w:lang w:val="fr-FR"/>
                          </w:rPr>
                        </w:pPr>
                        <w:r>
                          <w:rPr>
                            <w:lang w:val="fr-FR"/>
                          </w:rPr>
                          <w:t>+</w:t>
                        </w:r>
                        <w:r w:rsidR="00222271">
                          <w:rPr>
                            <w:lang w:val="fr-FR"/>
                          </w:rPr>
                          <w:t>WDSS</w:t>
                        </w:r>
                        <w:r>
                          <w:rPr>
                            <w:lang w:val="fr-FR"/>
                          </w:rPr>
                          <w:t xml:space="preserve"> </w:t>
                        </w:r>
                        <w:r w:rsidR="004319A5">
                          <w:rPr>
                            <w:lang w:val="fr-FR"/>
                          </w:rPr>
                          <w:t xml:space="preserve">AT </w:t>
                        </w:r>
                        <w:r>
                          <w:rPr>
                            <w:lang w:val="fr-FR"/>
                          </w:rPr>
                          <w:t>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val="fr-FR" w:eastAsia="fr-FR"/>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7"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81"/>
        <w:gridCol w:w="3082"/>
        <w:gridCol w:w="3082"/>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747D18"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747D18"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747D18"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747D18"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7"/>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9"/>
        <w:gridCol w:w="1799"/>
        <w:gridCol w:w="6497"/>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287A0DBC" w:rsidR="00B359F5" w:rsidRPr="00844859" w:rsidRDefault="0042432B" w:rsidP="00C50F10">
            <w:pPr>
              <w:pStyle w:val="TableBody"/>
            </w:pPr>
            <w:r>
              <w:t>August 23,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5FC07F8" w:rsidR="00F63A9C" w:rsidRPr="00844859" w:rsidRDefault="00F63A9C" w:rsidP="005C3A0B">
            <w:pPr>
              <w:pStyle w:val="TableBody"/>
            </w:pPr>
          </w:p>
        </w:tc>
        <w:tc>
          <w:tcPr>
            <w:tcW w:w="973" w:type="pct"/>
          </w:tcPr>
          <w:p w14:paraId="05454A4B" w14:textId="5CA26A75" w:rsidR="00F63A9C" w:rsidRPr="00844859" w:rsidRDefault="00F63A9C" w:rsidP="005C3A0B">
            <w:pPr>
              <w:pStyle w:val="TableBody"/>
            </w:pPr>
          </w:p>
        </w:tc>
        <w:tc>
          <w:tcPr>
            <w:tcW w:w="3514" w:type="pct"/>
          </w:tcPr>
          <w:p w14:paraId="4E3FDA24" w14:textId="60CABC30" w:rsidR="00F63A9C" w:rsidRPr="00844859" w:rsidRDefault="00F63A9C" w:rsidP="003B6BF6">
            <w:pPr>
              <w:pStyle w:val="TableBody"/>
            </w:pPr>
          </w:p>
        </w:tc>
      </w:tr>
      <w:tr w:rsidR="00E633AD" w:rsidRPr="00844859" w14:paraId="62EE3E4F" w14:textId="77777777" w:rsidTr="00413DD8">
        <w:tc>
          <w:tcPr>
            <w:tcW w:w="513" w:type="pct"/>
          </w:tcPr>
          <w:p w14:paraId="5EC5884D" w14:textId="5DDAEF5B"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2573BCEA" w14:textId="257C6ADC" w:rsidR="009C6C8D"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492284930" w:history="1">
            <w:r w:rsidR="009C6C8D" w:rsidRPr="00A81C2B">
              <w:rPr>
                <w:rStyle w:val="Hyperlink"/>
              </w:rPr>
              <w:t>1.</w:t>
            </w:r>
            <w:r w:rsidR="009C6C8D">
              <w:rPr>
                <w:rFonts w:asciiTheme="minorHAnsi" w:eastAsiaTheme="minorEastAsia" w:hAnsiTheme="minorHAnsi" w:cstheme="minorBidi"/>
                <w:b w:val="0"/>
                <w:bCs w:val="0"/>
                <w:caps w:val="0"/>
                <w:color w:val="auto"/>
                <w:sz w:val="22"/>
                <w:szCs w:val="22"/>
                <w:lang w:val="fr-FR"/>
              </w:rPr>
              <w:tab/>
            </w:r>
            <w:r w:rsidR="009C6C8D" w:rsidRPr="00A81C2B">
              <w:rPr>
                <w:rStyle w:val="Hyperlink"/>
              </w:rPr>
              <w:t>+WDSS Command: Device Services Session</w:t>
            </w:r>
            <w:r w:rsidR="009C6C8D">
              <w:rPr>
                <w:webHidden/>
              </w:rPr>
              <w:tab/>
            </w:r>
            <w:r w:rsidR="009C6C8D">
              <w:rPr>
                <w:webHidden/>
              </w:rPr>
              <w:fldChar w:fldCharType="begin"/>
            </w:r>
            <w:r w:rsidR="009C6C8D">
              <w:rPr>
                <w:webHidden/>
              </w:rPr>
              <w:instrText xml:space="preserve"> PAGEREF _Toc492284930 \h </w:instrText>
            </w:r>
            <w:r w:rsidR="009C6C8D">
              <w:rPr>
                <w:webHidden/>
              </w:rPr>
            </w:r>
            <w:r w:rsidR="009C6C8D">
              <w:rPr>
                <w:webHidden/>
              </w:rPr>
              <w:fldChar w:fldCharType="separate"/>
            </w:r>
            <w:r w:rsidR="009C6C8D">
              <w:rPr>
                <w:webHidden/>
              </w:rPr>
              <w:t>6</w:t>
            </w:r>
            <w:r w:rsidR="009C6C8D">
              <w:rPr>
                <w:webHidden/>
              </w:rPr>
              <w:fldChar w:fldCharType="end"/>
            </w:r>
          </w:hyperlink>
        </w:p>
        <w:p w14:paraId="642312E1" w14:textId="46143CFF" w:rsidR="009C6C8D" w:rsidRDefault="00747D18">
          <w:pPr>
            <w:pStyle w:val="TOC1"/>
            <w:rPr>
              <w:rFonts w:asciiTheme="minorHAnsi" w:eastAsiaTheme="minorEastAsia" w:hAnsiTheme="minorHAnsi" w:cstheme="minorBidi"/>
              <w:b w:val="0"/>
              <w:bCs w:val="0"/>
              <w:caps w:val="0"/>
              <w:color w:val="auto"/>
              <w:sz w:val="22"/>
              <w:szCs w:val="22"/>
              <w:lang w:val="fr-FR"/>
            </w:rPr>
          </w:pPr>
          <w:hyperlink w:anchor="_Toc492284931" w:history="1">
            <w:r w:rsidR="009C6C8D" w:rsidRPr="00A81C2B">
              <w:rPr>
                <w:rStyle w:val="Hyperlink"/>
              </w:rPr>
              <w:t>2.</w:t>
            </w:r>
            <w:r w:rsidR="009C6C8D">
              <w:rPr>
                <w:rFonts w:asciiTheme="minorHAnsi" w:eastAsiaTheme="minorEastAsia" w:hAnsiTheme="minorHAnsi" w:cstheme="minorBidi"/>
                <w:b w:val="0"/>
                <w:bCs w:val="0"/>
                <w:caps w:val="0"/>
                <w:color w:val="auto"/>
                <w:sz w:val="22"/>
                <w:szCs w:val="22"/>
                <w:lang w:val="fr-FR"/>
              </w:rPr>
              <w:tab/>
            </w:r>
            <w:r w:rsidR="009C6C8D" w:rsidRPr="00A81C2B">
              <w:rPr>
                <w:rStyle w:val="Hyperlink"/>
              </w:rPr>
              <w:t>Development notes</w:t>
            </w:r>
            <w:r w:rsidR="009C6C8D">
              <w:rPr>
                <w:webHidden/>
              </w:rPr>
              <w:tab/>
            </w:r>
            <w:r w:rsidR="009C6C8D">
              <w:rPr>
                <w:webHidden/>
              </w:rPr>
              <w:fldChar w:fldCharType="begin"/>
            </w:r>
            <w:r w:rsidR="009C6C8D">
              <w:rPr>
                <w:webHidden/>
              </w:rPr>
              <w:instrText xml:space="preserve"> PAGEREF _Toc492284931 \h </w:instrText>
            </w:r>
            <w:r w:rsidR="009C6C8D">
              <w:rPr>
                <w:webHidden/>
              </w:rPr>
            </w:r>
            <w:r w:rsidR="009C6C8D">
              <w:rPr>
                <w:webHidden/>
              </w:rPr>
              <w:fldChar w:fldCharType="separate"/>
            </w:r>
            <w:r w:rsidR="009C6C8D">
              <w:rPr>
                <w:webHidden/>
              </w:rPr>
              <w:t>8</w:t>
            </w:r>
            <w:r w:rsidR="009C6C8D">
              <w:rPr>
                <w:webHidden/>
              </w:rPr>
              <w:fldChar w:fldCharType="end"/>
            </w:r>
          </w:hyperlink>
        </w:p>
        <w:p w14:paraId="30983295" w14:textId="1DDE32C8" w:rsidR="009C6C8D" w:rsidRDefault="00747D18">
          <w:pPr>
            <w:pStyle w:val="TOC2"/>
            <w:tabs>
              <w:tab w:val="left" w:pos="1195"/>
            </w:tabs>
            <w:rPr>
              <w:rFonts w:asciiTheme="minorHAnsi" w:eastAsiaTheme="minorEastAsia" w:hAnsiTheme="minorHAnsi" w:cstheme="minorBidi"/>
              <w:color w:val="auto"/>
              <w:sz w:val="22"/>
              <w:szCs w:val="22"/>
              <w:lang w:val="fr-FR"/>
            </w:rPr>
          </w:pPr>
          <w:hyperlink w:anchor="_Toc492284932" w:history="1">
            <w:r w:rsidR="009C6C8D" w:rsidRPr="00A81C2B">
              <w:rPr>
                <w:rStyle w:val="Hyperlink"/>
              </w:rPr>
              <w:t>2.1.</w:t>
            </w:r>
            <w:r w:rsidR="009C6C8D">
              <w:rPr>
                <w:rFonts w:asciiTheme="minorHAnsi" w:eastAsiaTheme="minorEastAsia" w:hAnsiTheme="minorHAnsi" w:cstheme="minorBidi"/>
                <w:color w:val="auto"/>
                <w:sz w:val="22"/>
                <w:szCs w:val="22"/>
                <w:lang w:val="fr-FR"/>
              </w:rPr>
              <w:tab/>
            </w:r>
            <w:r w:rsidR="009C6C8D" w:rsidRPr="00A81C2B">
              <w:rPr>
                <w:rStyle w:val="Hyperlink"/>
              </w:rPr>
              <w:t>References</w:t>
            </w:r>
            <w:r w:rsidR="009C6C8D">
              <w:rPr>
                <w:webHidden/>
              </w:rPr>
              <w:tab/>
            </w:r>
            <w:r w:rsidR="009C6C8D">
              <w:rPr>
                <w:webHidden/>
              </w:rPr>
              <w:fldChar w:fldCharType="begin"/>
            </w:r>
            <w:r w:rsidR="009C6C8D">
              <w:rPr>
                <w:webHidden/>
              </w:rPr>
              <w:instrText xml:space="preserve"> PAGEREF _Toc492284932 \h </w:instrText>
            </w:r>
            <w:r w:rsidR="009C6C8D">
              <w:rPr>
                <w:webHidden/>
              </w:rPr>
            </w:r>
            <w:r w:rsidR="009C6C8D">
              <w:rPr>
                <w:webHidden/>
              </w:rPr>
              <w:fldChar w:fldCharType="separate"/>
            </w:r>
            <w:r w:rsidR="009C6C8D">
              <w:rPr>
                <w:webHidden/>
              </w:rPr>
              <w:t>8</w:t>
            </w:r>
            <w:r w:rsidR="009C6C8D">
              <w:rPr>
                <w:webHidden/>
              </w:rPr>
              <w:fldChar w:fldCharType="end"/>
            </w:r>
          </w:hyperlink>
        </w:p>
        <w:p w14:paraId="59D946BC" w14:textId="769FF7C7" w:rsidR="009C6C8D" w:rsidRDefault="00747D18">
          <w:pPr>
            <w:pStyle w:val="TOC2"/>
            <w:tabs>
              <w:tab w:val="left" w:pos="1195"/>
            </w:tabs>
            <w:rPr>
              <w:rFonts w:asciiTheme="minorHAnsi" w:eastAsiaTheme="minorEastAsia" w:hAnsiTheme="minorHAnsi" w:cstheme="minorBidi"/>
              <w:color w:val="auto"/>
              <w:sz w:val="22"/>
              <w:szCs w:val="22"/>
              <w:lang w:val="fr-FR"/>
            </w:rPr>
          </w:pPr>
          <w:hyperlink w:anchor="_Toc492284933" w:history="1">
            <w:r w:rsidR="009C6C8D" w:rsidRPr="00A81C2B">
              <w:rPr>
                <w:rStyle w:val="Hyperlink"/>
              </w:rPr>
              <w:t>2.2.</w:t>
            </w:r>
            <w:r w:rsidR="009C6C8D">
              <w:rPr>
                <w:rFonts w:asciiTheme="minorHAnsi" w:eastAsiaTheme="minorEastAsia" w:hAnsiTheme="minorHAnsi" w:cstheme="minorBidi"/>
                <w:color w:val="auto"/>
                <w:sz w:val="22"/>
                <w:szCs w:val="22"/>
                <w:lang w:val="fr-FR"/>
              </w:rPr>
              <w:tab/>
            </w:r>
            <w:r w:rsidR="009C6C8D" w:rsidRPr="00A81C2B">
              <w:rPr>
                <w:rStyle w:val="Hyperlink"/>
              </w:rPr>
              <w:t>Applicability</w:t>
            </w:r>
            <w:r w:rsidR="009C6C8D">
              <w:rPr>
                <w:webHidden/>
              </w:rPr>
              <w:tab/>
            </w:r>
            <w:r w:rsidR="009C6C8D">
              <w:rPr>
                <w:webHidden/>
              </w:rPr>
              <w:fldChar w:fldCharType="begin"/>
            </w:r>
            <w:r w:rsidR="009C6C8D">
              <w:rPr>
                <w:webHidden/>
              </w:rPr>
              <w:instrText xml:space="preserve"> PAGEREF _Toc492284933 \h </w:instrText>
            </w:r>
            <w:r w:rsidR="009C6C8D">
              <w:rPr>
                <w:webHidden/>
              </w:rPr>
            </w:r>
            <w:r w:rsidR="009C6C8D">
              <w:rPr>
                <w:webHidden/>
              </w:rPr>
              <w:fldChar w:fldCharType="separate"/>
            </w:r>
            <w:r w:rsidR="009C6C8D">
              <w:rPr>
                <w:webHidden/>
              </w:rPr>
              <w:t>8</w:t>
            </w:r>
            <w:r w:rsidR="009C6C8D">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headerReference w:type="even" r:id="rId16"/>
          <w:headerReference w:type="default" r:id="rId17"/>
          <w:footerReference w:type="even" r:id="rId18"/>
          <w:footerReference w:type="default" r:id="rId19"/>
          <w:headerReference w:type="first" r:id="rId20"/>
          <w:footerReference w:type="first" r:id="rId21"/>
          <w:pgSz w:w="11909" w:h="16834" w:code="9"/>
          <w:pgMar w:top="1440" w:right="1440" w:bottom="1440" w:left="1440" w:header="691" w:footer="800" w:gutter="0"/>
          <w:cols w:space="720"/>
          <w:titlePg/>
          <w:docGrid w:linePitch="360"/>
        </w:sectPr>
      </w:pPr>
      <w:bookmarkStart w:id="8" w:name="_Toc170125965"/>
      <w:bookmarkStart w:id="9" w:name="_Toc345081451"/>
      <w:bookmarkStart w:id="10" w:name="_Toc349754087"/>
      <w:bookmarkStart w:id="11" w:name="_Toc170125794"/>
      <w:bookmarkStart w:id="12" w:name="_Toc78179754"/>
    </w:p>
    <w:p w14:paraId="75D93EA7" w14:textId="4E5F2042" w:rsidR="00314B09" w:rsidRDefault="00314B09" w:rsidP="00A04472">
      <w:pPr>
        <w:pStyle w:val="Heading1"/>
        <w:ind w:left="360" w:hanging="360"/>
      </w:pPr>
      <w:bookmarkStart w:id="13" w:name="_Ref433289302"/>
      <w:bookmarkStart w:id="14" w:name="_Ref436120367"/>
      <w:bookmarkStart w:id="15" w:name="_Ref436120372"/>
      <w:bookmarkStart w:id="16" w:name="_Ref436120630"/>
      <w:bookmarkStart w:id="17" w:name="_Ref436120633"/>
      <w:bookmarkStart w:id="18" w:name="_Toc464721497"/>
      <w:bookmarkStart w:id="19" w:name="_Toc492284930"/>
      <w:r>
        <w:lastRenderedPageBreak/>
        <w:t>+</w:t>
      </w:r>
      <w:r w:rsidR="00222271">
        <w:t>WDSS</w:t>
      </w:r>
      <w:r>
        <w:t xml:space="preserve"> Command: </w:t>
      </w:r>
      <w:bookmarkEnd w:id="13"/>
      <w:bookmarkEnd w:id="14"/>
      <w:bookmarkEnd w:id="15"/>
      <w:bookmarkEnd w:id="16"/>
      <w:bookmarkEnd w:id="17"/>
      <w:bookmarkEnd w:id="18"/>
      <w:r w:rsidR="0042432B">
        <w:t>Device Services Session</w:t>
      </w:r>
      <w:bookmarkEnd w:id="19"/>
    </w:p>
    <w:tbl>
      <w:tblPr>
        <w:tblStyle w:val="TableSWIleft"/>
        <w:tblW w:w="9495" w:type="dxa"/>
        <w:tblLayout w:type="fixed"/>
        <w:tblLook w:val="04A0" w:firstRow="1" w:lastRow="0" w:firstColumn="1" w:lastColumn="0" w:noHBand="0" w:noVBand="1"/>
      </w:tblPr>
      <w:tblGrid>
        <w:gridCol w:w="2518"/>
        <w:gridCol w:w="6977"/>
      </w:tblGrid>
      <w:tr w:rsidR="00314B09" w:rsidRPr="00C41274" w14:paraId="768E101B" w14:textId="77777777" w:rsidTr="00314B09">
        <w:trPr>
          <w:cnfStyle w:val="100000000000" w:firstRow="1" w:lastRow="0" w:firstColumn="0" w:lastColumn="0" w:oddVBand="0" w:evenVBand="0" w:oddHBand="0" w:evenHBand="0" w:firstRowFirstColumn="0" w:firstRowLastColumn="0" w:lastRowFirstColumn="0" w:lastRowLastColumn="0"/>
        </w:trPr>
        <w:tc>
          <w:tcPr>
            <w:tcW w:w="9495" w:type="dxa"/>
            <w:gridSpan w:val="2"/>
          </w:tcPr>
          <w:p w14:paraId="13DBE933" w14:textId="289BA513" w:rsidR="00314B09" w:rsidRPr="00C41274" w:rsidRDefault="00314B09" w:rsidP="00314B09">
            <w:pPr>
              <w:pStyle w:val="TableRowHead"/>
              <w:spacing w:before="144" w:after="144"/>
            </w:pPr>
            <w:r>
              <w:t>HL7718, HL7748, HL7749</w:t>
            </w:r>
          </w:p>
        </w:tc>
      </w:tr>
      <w:tr w:rsidR="00314B09" w:rsidRPr="00C41274" w14:paraId="421A878F" w14:textId="77777777" w:rsidTr="00C50F10">
        <w:trPr>
          <w:trHeight w:val="978"/>
        </w:trPr>
        <w:tc>
          <w:tcPr>
            <w:tcW w:w="2518" w:type="dxa"/>
          </w:tcPr>
          <w:p w14:paraId="430CE00F" w14:textId="77777777" w:rsidR="00314B09" w:rsidRPr="00C41274" w:rsidRDefault="00314B09" w:rsidP="00314B09">
            <w:pPr>
              <w:pStyle w:val="TableBody"/>
              <w:rPr>
                <w:i/>
              </w:rPr>
            </w:pPr>
            <w:r w:rsidRPr="00C41274">
              <w:rPr>
                <w:i/>
              </w:rPr>
              <w:t>Test command</w:t>
            </w:r>
          </w:p>
          <w:p w14:paraId="5FFC69DA" w14:textId="77777777" w:rsidR="00314B09" w:rsidRPr="00C41274" w:rsidRDefault="00314B09" w:rsidP="00314B09">
            <w:pPr>
              <w:pStyle w:val="TableBody"/>
            </w:pPr>
          </w:p>
          <w:p w14:paraId="7175B831" w14:textId="77777777" w:rsidR="00314B09" w:rsidRPr="00C41274" w:rsidRDefault="00314B09" w:rsidP="00314B09">
            <w:pPr>
              <w:pStyle w:val="TableBody"/>
              <w:rPr>
                <w:u w:val="single"/>
              </w:rPr>
            </w:pPr>
            <w:r w:rsidRPr="00C41274">
              <w:rPr>
                <w:u w:val="single"/>
              </w:rPr>
              <w:t>Syntax</w:t>
            </w:r>
          </w:p>
          <w:p w14:paraId="4C283480" w14:textId="280822DD" w:rsidR="00314B09" w:rsidRPr="0027037B" w:rsidRDefault="00314B09" w:rsidP="0042432B">
            <w:pPr>
              <w:pStyle w:val="TableBody"/>
              <w:rPr>
                <w:b/>
              </w:rPr>
            </w:pPr>
            <w:r w:rsidRPr="00474F43">
              <w:rPr>
                <w:b/>
              </w:rPr>
              <w:t>AT+</w:t>
            </w:r>
            <w:r w:rsidR="0042432B">
              <w:rPr>
                <w:b/>
              </w:rPr>
              <w:t>WDSS</w:t>
            </w:r>
            <w:r w:rsidRPr="00474F43">
              <w:rPr>
                <w:b/>
              </w:rPr>
              <w:t>=?</w:t>
            </w:r>
          </w:p>
        </w:tc>
        <w:tc>
          <w:tcPr>
            <w:tcW w:w="6977" w:type="dxa"/>
          </w:tcPr>
          <w:p w14:paraId="3D72E05A" w14:textId="77777777" w:rsidR="00314B09" w:rsidRPr="00C41274" w:rsidRDefault="00314B09" w:rsidP="00314B09">
            <w:pPr>
              <w:pStyle w:val="TableBody"/>
              <w:rPr>
                <w:lang w:eastAsia="zh-CN"/>
              </w:rPr>
            </w:pPr>
          </w:p>
          <w:p w14:paraId="7B15ABF7" w14:textId="77777777" w:rsidR="00314B09" w:rsidRPr="00C41274" w:rsidRDefault="00314B09" w:rsidP="00314B09">
            <w:pPr>
              <w:pStyle w:val="TableBody"/>
              <w:rPr>
                <w:u w:val="single"/>
              </w:rPr>
            </w:pPr>
          </w:p>
          <w:p w14:paraId="097329AE" w14:textId="77777777" w:rsidR="00314B09" w:rsidRPr="00C41274" w:rsidRDefault="00314B09" w:rsidP="00314B09">
            <w:pPr>
              <w:pStyle w:val="TableBody"/>
              <w:rPr>
                <w:u w:val="single"/>
              </w:rPr>
            </w:pPr>
            <w:r w:rsidRPr="00C41274">
              <w:rPr>
                <w:u w:val="single"/>
              </w:rPr>
              <w:t>Response</w:t>
            </w:r>
          </w:p>
          <w:p w14:paraId="467E11E8" w14:textId="77777777" w:rsidR="0042432B" w:rsidRPr="00C41274" w:rsidRDefault="0042432B" w:rsidP="0042432B">
            <w:pPr>
              <w:pStyle w:val="TableBody"/>
            </w:pPr>
            <w:r w:rsidRPr="00C41274">
              <w:rPr>
                <w:b/>
              </w:rPr>
              <w:t>+</w:t>
            </w:r>
            <w:r>
              <w:rPr>
                <w:b/>
              </w:rPr>
              <w:t>WDSS</w:t>
            </w:r>
            <w:r w:rsidRPr="00C41274">
              <w:rPr>
                <w:b/>
              </w:rPr>
              <w:t>:</w:t>
            </w:r>
            <w:r>
              <w:t xml:space="preserve"> </w:t>
            </w:r>
            <w:r w:rsidRPr="004C33F9">
              <w:rPr>
                <w:b/>
              </w:rPr>
              <w:t>0,</w:t>
            </w:r>
            <w:r>
              <w:t xml:space="preserve">(Max length for </w:t>
            </w:r>
            <w:r w:rsidRPr="00C90411">
              <w:rPr>
                <w:b/>
              </w:rPr>
              <w:t>&lt;Apn&gt;</w:t>
            </w:r>
            <w:r>
              <w:t>)</w:t>
            </w:r>
            <w:r w:rsidRPr="004C33F9">
              <w:rPr>
                <w:b/>
              </w:rPr>
              <w:t>,</w:t>
            </w:r>
            <w:r>
              <w:t xml:space="preserve">(Max length for </w:t>
            </w:r>
            <w:r w:rsidRPr="00C90411">
              <w:rPr>
                <w:b/>
              </w:rPr>
              <w:t>&lt;User&gt;</w:t>
            </w:r>
            <w:r>
              <w:t>)</w:t>
            </w:r>
            <w:r w:rsidRPr="004C33F9">
              <w:rPr>
                <w:b/>
              </w:rPr>
              <w:t>,</w:t>
            </w:r>
            <w:r>
              <w:t xml:space="preserve">(Max length for </w:t>
            </w:r>
            <w:r w:rsidRPr="00C90411">
              <w:rPr>
                <w:b/>
              </w:rPr>
              <w:t>&lt;Pwd&gt;</w:t>
            </w:r>
            <w:r>
              <w:t>)</w:t>
            </w:r>
          </w:p>
          <w:p w14:paraId="6D81BAA2" w14:textId="77777777" w:rsidR="0042432B" w:rsidRDefault="0042432B" w:rsidP="0042432B">
            <w:pPr>
              <w:pStyle w:val="TableBody"/>
            </w:pPr>
            <w:r w:rsidRPr="00C41274">
              <w:rPr>
                <w:b/>
              </w:rPr>
              <w:t>+</w:t>
            </w:r>
            <w:r>
              <w:rPr>
                <w:b/>
              </w:rPr>
              <w:t>WDSS</w:t>
            </w:r>
            <w:r w:rsidRPr="00C41274">
              <w:rPr>
                <w:b/>
              </w:rPr>
              <w:t>:</w:t>
            </w:r>
            <w:r>
              <w:rPr>
                <w:b/>
              </w:rPr>
              <w:t xml:space="preserve"> 1,</w:t>
            </w:r>
            <w:r w:rsidRPr="00C41274">
              <w:t xml:space="preserve">(list of supported </w:t>
            </w:r>
            <w:r w:rsidRPr="00C41274">
              <w:rPr>
                <w:b/>
              </w:rPr>
              <w:t>&lt;</w:t>
            </w:r>
            <w:r>
              <w:rPr>
                <w:b/>
              </w:rPr>
              <w:t>Action</w:t>
            </w:r>
            <w:r w:rsidRPr="00C41274">
              <w:rPr>
                <w:b/>
              </w:rPr>
              <w:t>&gt;</w:t>
            </w:r>
            <w:r w:rsidRPr="00C41274">
              <w:t>s</w:t>
            </w:r>
            <w:r>
              <w:t xml:space="preserve"> for this </w:t>
            </w:r>
            <w:r>
              <w:rPr>
                <w:b/>
              </w:rPr>
              <w:t>&lt;Mode&gt;</w:t>
            </w:r>
            <w:r w:rsidRPr="00C41274">
              <w:t>)</w:t>
            </w:r>
          </w:p>
          <w:p w14:paraId="2212B0EF" w14:textId="24E1D263" w:rsidR="00314B09" w:rsidRPr="00C41274" w:rsidRDefault="0042432B" w:rsidP="0042432B">
            <w:pPr>
              <w:pStyle w:val="TableBody"/>
            </w:pPr>
            <w:r w:rsidRPr="00C41274">
              <w:rPr>
                <w:b/>
              </w:rPr>
              <w:t>OK</w:t>
            </w:r>
          </w:p>
        </w:tc>
      </w:tr>
      <w:tr w:rsidR="00314B09" w:rsidRPr="00C41274" w14:paraId="25EFBC39" w14:textId="77777777" w:rsidTr="00C50F10">
        <w:trPr>
          <w:trHeight w:val="992"/>
        </w:trPr>
        <w:tc>
          <w:tcPr>
            <w:tcW w:w="2518" w:type="dxa"/>
          </w:tcPr>
          <w:p w14:paraId="0ECF3E69" w14:textId="77777777" w:rsidR="00314B09" w:rsidRPr="00C41274" w:rsidRDefault="00314B09" w:rsidP="00314B09">
            <w:pPr>
              <w:pStyle w:val="TableBody"/>
              <w:rPr>
                <w:i/>
              </w:rPr>
            </w:pPr>
            <w:r w:rsidRPr="00C41274">
              <w:rPr>
                <w:i/>
              </w:rPr>
              <w:t>Read command</w:t>
            </w:r>
          </w:p>
          <w:p w14:paraId="3F9A043B" w14:textId="77777777" w:rsidR="00314B09" w:rsidRPr="00C41274" w:rsidRDefault="00314B09" w:rsidP="00314B09">
            <w:pPr>
              <w:pStyle w:val="TableBody"/>
            </w:pPr>
          </w:p>
          <w:p w14:paraId="12A12D38" w14:textId="77777777" w:rsidR="00314B09" w:rsidRPr="00C41274" w:rsidRDefault="00314B09" w:rsidP="00314B09">
            <w:pPr>
              <w:pStyle w:val="TableBody"/>
              <w:rPr>
                <w:u w:val="single"/>
              </w:rPr>
            </w:pPr>
            <w:r w:rsidRPr="00C41274">
              <w:rPr>
                <w:u w:val="single"/>
              </w:rPr>
              <w:t>Syntax</w:t>
            </w:r>
          </w:p>
          <w:p w14:paraId="4541573F" w14:textId="2158D92A" w:rsidR="00314B09" w:rsidRPr="00A04472" w:rsidRDefault="00314B09" w:rsidP="0042432B">
            <w:pPr>
              <w:pStyle w:val="TableBody"/>
              <w:rPr>
                <w:b/>
              </w:rPr>
            </w:pPr>
            <w:r w:rsidRPr="00C41274">
              <w:rPr>
                <w:b/>
              </w:rPr>
              <w:t>AT+</w:t>
            </w:r>
            <w:r w:rsidR="0042432B">
              <w:rPr>
                <w:b/>
              </w:rPr>
              <w:t>WDSS</w:t>
            </w:r>
            <w:r w:rsidRPr="00C41274">
              <w:rPr>
                <w:b/>
              </w:rPr>
              <w:t>?</w:t>
            </w:r>
          </w:p>
        </w:tc>
        <w:tc>
          <w:tcPr>
            <w:tcW w:w="6977" w:type="dxa"/>
          </w:tcPr>
          <w:p w14:paraId="76BCDB75" w14:textId="77777777" w:rsidR="00314B09" w:rsidRPr="00C41274" w:rsidRDefault="00314B09" w:rsidP="00314B09">
            <w:pPr>
              <w:pStyle w:val="TableBody"/>
              <w:rPr>
                <w:lang w:eastAsia="zh-CN"/>
              </w:rPr>
            </w:pPr>
          </w:p>
          <w:p w14:paraId="463C13F6" w14:textId="77777777" w:rsidR="00314B09" w:rsidRPr="00C41274" w:rsidRDefault="00314B09" w:rsidP="00314B09">
            <w:pPr>
              <w:pStyle w:val="TableBody"/>
              <w:rPr>
                <w:u w:val="single"/>
                <w:lang w:eastAsia="zh-CN"/>
              </w:rPr>
            </w:pPr>
          </w:p>
          <w:p w14:paraId="09D692F8" w14:textId="77777777" w:rsidR="00314B09" w:rsidRPr="00C41274" w:rsidRDefault="00314B09" w:rsidP="00314B09">
            <w:pPr>
              <w:pStyle w:val="TableBody"/>
              <w:rPr>
                <w:u w:val="single"/>
              </w:rPr>
            </w:pPr>
            <w:r w:rsidRPr="00C41274">
              <w:rPr>
                <w:u w:val="single"/>
              </w:rPr>
              <w:t>Response</w:t>
            </w:r>
          </w:p>
          <w:p w14:paraId="791852AD" w14:textId="77777777" w:rsidR="0042432B" w:rsidRPr="00C41274" w:rsidRDefault="0042432B" w:rsidP="0042432B">
            <w:pPr>
              <w:pStyle w:val="TableBody"/>
              <w:rPr>
                <w:b/>
                <w:snapToGrid w:val="0"/>
              </w:rPr>
            </w:pPr>
            <w:r>
              <w:rPr>
                <w:b/>
                <w:snapToGrid w:val="0"/>
              </w:rPr>
              <w:t>[</w:t>
            </w:r>
            <w:r w:rsidRPr="00C41274">
              <w:rPr>
                <w:b/>
                <w:snapToGrid w:val="0"/>
              </w:rPr>
              <w:t>+</w:t>
            </w:r>
            <w:r>
              <w:rPr>
                <w:b/>
                <w:snapToGrid w:val="0"/>
              </w:rPr>
              <w:t>WDSS</w:t>
            </w:r>
            <w:r w:rsidRPr="00C41274">
              <w:rPr>
                <w:b/>
                <w:snapToGrid w:val="0"/>
              </w:rPr>
              <w:t xml:space="preserve">: </w:t>
            </w:r>
            <w:r>
              <w:rPr>
                <w:b/>
                <w:snapToGrid w:val="0"/>
              </w:rPr>
              <w:t>0,</w:t>
            </w:r>
            <w:r w:rsidRPr="00C41274">
              <w:rPr>
                <w:b/>
                <w:snapToGrid w:val="0"/>
              </w:rPr>
              <w:t>&lt;</w:t>
            </w:r>
            <w:r>
              <w:rPr>
                <w:b/>
                <w:snapToGrid w:val="0"/>
              </w:rPr>
              <w:t>Apn</w:t>
            </w:r>
            <w:r w:rsidRPr="00C41274">
              <w:rPr>
                <w:b/>
                <w:snapToGrid w:val="0"/>
              </w:rPr>
              <w:t>&gt;</w:t>
            </w:r>
            <w:r>
              <w:rPr>
                <w:b/>
                <w:snapToGrid w:val="0"/>
              </w:rPr>
              <w:t>[,&lt;User&gt;]]</w:t>
            </w:r>
          </w:p>
          <w:p w14:paraId="3528AFB5" w14:textId="55C1ACDF" w:rsidR="0042432B" w:rsidRPr="00C41274" w:rsidRDefault="0042432B" w:rsidP="0042432B">
            <w:pPr>
              <w:pStyle w:val="TableBody"/>
              <w:rPr>
                <w:b/>
                <w:snapToGrid w:val="0"/>
              </w:rPr>
            </w:pPr>
            <w:r>
              <w:rPr>
                <w:b/>
                <w:snapToGrid w:val="0"/>
              </w:rPr>
              <w:t>[</w:t>
            </w:r>
            <w:r w:rsidRPr="00C41274">
              <w:rPr>
                <w:b/>
                <w:snapToGrid w:val="0"/>
              </w:rPr>
              <w:t>+</w:t>
            </w:r>
            <w:r>
              <w:rPr>
                <w:b/>
                <w:snapToGrid w:val="0"/>
              </w:rPr>
              <w:t>WDSS</w:t>
            </w:r>
            <w:r w:rsidRPr="00C41274">
              <w:rPr>
                <w:b/>
                <w:snapToGrid w:val="0"/>
              </w:rPr>
              <w:t xml:space="preserve">: </w:t>
            </w:r>
            <w:r>
              <w:rPr>
                <w:b/>
                <w:snapToGrid w:val="0"/>
              </w:rPr>
              <w:t>1,1]</w:t>
            </w:r>
          </w:p>
          <w:p w14:paraId="776CD9E2" w14:textId="74E98C24" w:rsidR="00314B09" w:rsidRPr="00C41274" w:rsidRDefault="0042432B" w:rsidP="0042432B">
            <w:pPr>
              <w:pStyle w:val="TableBody"/>
              <w:rPr>
                <w:lang w:eastAsia="zh-CN"/>
              </w:rPr>
            </w:pPr>
            <w:r w:rsidRPr="00C41274">
              <w:rPr>
                <w:b/>
                <w:snapToGrid w:val="0"/>
              </w:rPr>
              <w:t>OK</w:t>
            </w:r>
          </w:p>
        </w:tc>
      </w:tr>
      <w:tr w:rsidR="00314B09" w:rsidRPr="00C41274" w14:paraId="7D1D67EE" w14:textId="77777777" w:rsidTr="00C50F10">
        <w:trPr>
          <w:trHeight w:val="978"/>
        </w:trPr>
        <w:tc>
          <w:tcPr>
            <w:tcW w:w="2518" w:type="dxa"/>
          </w:tcPr>
          <w:p w14:paraId="791499C4" w14:textId="77777777" w:rsidR="00314B09" w:rsidRPr="00C41274" w:rsidRDefault="00314B09" w:rsidP="00314B09">
            <w:pPr>
              <w:pStyle w:val="TableBody"/>
              <w:rPr>
                <w:i/>
              </w:rPr>
            </w:pPr>
            <w:r w:rsidRPr="00C41274">
              <w:rPr>
                <w:i/>
              </w:rPr>
              <w:t>Write command</w:t>
            </w:r>
          </w:p>
          <w:p w14:paraId="265BE3D9" w14:textId="77777777" w:rsidR="00314B09" w:rsidRPr="00C41274" w:rsidRDefault="00314B09" w:rsidP="00314B09">
            <w:pPr>
              <w:pStyle w:val="TableBody"/>
            </w:pPr>
          </w:p>
          <w:p w14:paraId="2E40C82F" w14:textId="77777777" w:rsidR="00314B09" w:rsidRPr="00C41274" w:rsidRDefault="00314B09" w:rsidP="00314B09">
            <w:pPr>
              <w:pStyle w:val="TableBody"/>
              <w:rPr>
                <w:u w:val="single"/>
              </w:rPr>
            </w:pPr>
            <w:r w:rsidRPr="00C41274">
              <w:rPr>
                <w:u w:val="single"/>
              </w:rPr>
              <w:t>Syntax</w:t>
            </w:r>
          </w:p>
          <w:p w14:paraId="68F07508" w14:textId="77777777" w:rsidR="003E4988" w:rsidRPr="00D43520" w:rsidRDefault="003E4988" w:rsidP="003E4988">
            <w:pPr>
              <w:pStyle w:val="TableBody"/>
            </w:pPr>
            <w:r>
              <w:t>For &lt;Mode&gt;=0</w:t>
            </w:r>
          </w:p>
          <w:p w14:paraId="6BC6AB7D" w14:textId="77777777" w:rsidR="003E4988" w:rsidRDefault="003E4988" w:rsidP="003E4988">
            <w:pPr>
              <w:pStyle w:val="TableBody"/>
              <w:rPr>
                <w:b/>
              </w:rPr>
            </w:pPr>
            <w:r w:rsidRPr="00270C07">
              <w:rPr>
                <w:b/>
              </w:rPr>
              <w:t>AT+WDS</w:t>
            </w:r>
            <w:r>
              <w:rPr>
                <w:b/>
              </w:rPr>
              <w:t>S</w:t>
            </w:r>
            <w:r w:rsidRPr="00270C07">
              <w:rPr>
                <w:b/>
              </w:rPr>
              <w:t>=</w:t>
            </w:r>
            <w:r>
              <w:rPr>
                <w:b/>
              </w:rPr>
              <w:br/>
            </w:r>
            <w:r w:rsidRPr="00270C07">
              <w:rPr>
                <w:b/>
              </w:rPr>
              <w:t>&lt;</w:t>
            </w:r>
            <w:r>
              <w:rPr>
                <w:b/>
              </w:rPr>
              <w:t>Mode</w:t>
            </w:r>
            <w:r w:rsidRPr="00270C07">
              <w:rPr>
                <w:b/>
              </w:rPr>
              <w:t>&gt;</w:t>
            </w:r>
            <w:r>
              <w:rPr>
                <w:b/>
              </w:rPr>
              <w:t>,&lt;Apn&gt;[,</w:t>
            </w:r>
            <w:r>
              <w:rPr>
                <w:b/>
              </w:rPr>
              <w:br/>
              <w:t>&lt;User&gt;[,&lt;Pwd&gt;]]</w:t>
            </w:r>
          </w:p>
          <w:p w14:paraId="3FADD6B7" w14:textId="77777777" w:rsidR="003E4988" w:rsidRDefault="003E4988" w:rsidP="003E4988">
            <w:pPr>
              <w:pStyle w:val="TableBody"/>
              <w:rPr>
                <w:b/>
              </w:rPr>
            </w:pPr>
          </w:p>
          <w:p w14:paraId="0B131183" w14:textId="77777777" w:rsidR="003E4988" w:rsidRDefault="003E4988" w:rsidP="003E4988">
            <w:pPr>
              <w:pStyle w:val="TableBody"/>
            </w:pPr>
            <w:r>
              <w:t>For &lt;Mode&gt;=1</w:t>
            </w:r>
          </w:p>
          <w:p w14:paraId="064C9070" w14:textId="759378B2" w:rsidR="00314B09" w:rsidRPr="00C41274" w:rsidRDefault="003E4988" w:rsidP="003E4988">
            <w:pPr>
              <w:pStyle w:val="TableBody"/>
              <w:rPr>
                <w:b/>
                <w:lang w:eastAsia="zh-CN"/>
              </w:rPr>
            </w:pPr>
            <w:r w:rsidRPr="00270C07">
              <w:rPr>
                <w:b/>
              </w:rPr>
              <w:t>AT+WDS</w:t>
            </w:r>
            <w:r>
              <w:rPr>
                <w:b/>
              </w:rPr>
              <w:t>S</w:t>
            </w:r>
            <w:r w:rsidRPr="00270C07">
              <w:rPr>
                <w:b/>
              </w:rPr>
              <w:t>=</w:t>
            </w:r>
            <w:r>
              <w:rPr>
                <w:b/>
              </w:rPr>
              <w:br/>
            </w:r>
            <w:r w:rsidRPr="00270C07">
              <w:rPr>
                <w:b/>
              </w:rPr>
              <w:t>&lt;</w:t>
            </w:r>
            <w:r>
              <w:rPr>
                <w:b/>
              </w:rPr>
              <w:t>Mode</w:t>
            </w:r>
            <w:r w:rsidRPr="00270C07">
              <w:rPr>
                <w:b/>
              </w:rPr>
              <w:t>&gt;</w:t>
            </w:r>
            <w:r>
              <w:rPr>
                <w:b/>
              </w:rPr>
              <w:t>,&lt;Action&gt;</w:t>
            </w:r>
          </w:p>
          <w:p w14:paraId="424DD89A" w14:textId="77777777" w:rsidR="00314B09" w:rsidRPr="00C41274" w:rsidRDefault="00314B09" w:rsidP="00314B09">
            <w:pPr>
              <w:pStyle w:val="TableBody"/>
              <w:rPr>
                <w:b/>
                <w:lang w:eastAsia="zh-CN"/>
              </w:rPr>
            </w:pPr>
          </w:p>
          <w:p w14:paraId="7BA385B2" w14:textId="77777777" w:rsidR="00314B09" w:rsidRPr="00C41274" w:rsidRDefault="00314B09" w:rsidP="00314B09">
            <w:pPr>
              <w:pStyle w:val="TableBody"/>
              <w:rPr>
                <w:i/>
              </w:rPr>
            </w:pPr>
          </w:p>
        </w:tc>
        <w:tc>
          <w:tcPr>
            <w:tcW w:w="6977" w:type="dxa"/>
          </w:tcPr>
          <w:p w14:paraId="4B4D0A14" w14:textId="77777777" w:rsidR="00314B09" w:rsidRPr="00C41274" w:rsidRDefault="00314B09" w:rsidP="00314B09">
            <w:pPr>
              <w:pStyle w:val="TableBody"/>
              <w:rPr>
                <w:u w:val="single"/>
              </w:rPr>
            </w:pPr>
          </w:p>
          <w:p w14:paraId="65888A63" w14:textId="77777777" w:rsidR="00314B09" w:rsidRPr="00C41274" w:rsidRDefault="00314B09" w:rsidP="00314B09">
            <w:pPr>
              <w:pStyle w:val="TableBody"/>
              <w:rPr>
                <w:u w:val="single"/>
              </w:rPr>
            </w:pPr>
          </w:p>
          <w:p w14:paraId="4231F219" w14:textId="77777777" w:rsidR="00314B09" w:rsidRPr="00C41274" w:rsidRDefault="00314B09" w:rsidP="00314B09">
            <w:pPr>
              <w:pStyle w:val="TableBody"/>
              <w:rPr>
                <w:u w:val="single"/>
                <w:lang w:eastAsia="zh-CN"/>
              </w:rPr>
            </w:pPr>
            <w:r w:rsidRPr="00C41274">
              <w:rPr>
                <w:u w:val="single"/>
              </w:rPr>
              <w:t>Response</w:t>
            </w:r>
          </w:p>
          <w:p w14:paraId="5EBFB4BD" w14:textId="77777777" w:rsidR="003E4988" w:rsidRPr="00C41274" w:rsidRDefault="003E4988" w:rsidP="003E4988">
            <w:pPr>
              <w:pStyle w:val="TableBody"/>
              <w:rPr>
                <w:snapToGrid w:val="0"/>
              </w:rPr>
            </w:pPr>
            <w:r w:rsidRPr="00C41274">
              <w:rPr>
                <w:b/>
                <w:snapToGrid w:val="0"/>
              </w:rPr>
              <w:t>OK</w:t>
            </w:r>
          </w:p>
          <w:p w14:paraId="2D4BB80F" w14:textId="4CE0F5B5" w:rsidR="003E4988" w:rsidRPr="003E4988" w:rsidRDefault="003E4988" w:rsidP="003E4988">
            <w:pPr>
              <w:pStyle w:val="TableBody"/>
            </w:pPr>
            <w:r w:rsidRPr="003E4988">
              <w:t>or</w:t>
            </w:r>
          </w:p>
          <w:p w14:paraId="7B858E40" w14:textId="5E76A8F0" w:rsidR="003E4988" w:rsidRPr="00C41274" w:rsidRDefault="003E4988" w:rsidP="003E4988">
            <w:pPr>
              <w:pStyle w:val="TableBody"/>
              <w:rPr>
                <w:b/>
              </w:rPr>
            </w:pPr>
            <w:r>
              <w:rPr>
                <w:b/>
              </w:rPr>
              <w:t>ERROR</w:t>
            </w:r>
          </w:p>
          <w:p w14:paraId="4DAF1F84" w14:textId="77777777" w:rsidR="003E4988" w:rsidRDefault="003E4988" w:rsidP="003E4988">
            <w:pPr>
              <w:pStyle w:val="TableBody"/>
              <w:rPr>
                <w:u w:val="single"/>
              </w:rPr>
            </w:pPr>
          </w:p>
          <w:p w14:paraId="5258E4F1" w14:textId="77777777" w:rsidR="003E4988" w:rsidRPr="00C41274" w:rsidRDefault="003E4988" w:rsidP="003E4988">
            <w:pPr>
              <w:pStyle w:val="TableBody"/>
              <w:rPr>
                <w:u w:val="single"/>
                <w:lang w:eastAsia="zh-CN"/>
              </w:rPr>
            </w:pPr>
            <w:r w:rsidRPr="00C41274">
              <w:rPr>
                <w:u w:val="single"/>
              </w:rPr>
              <w:t>Parameters</w:t>
            </w:r>
          </w:p>
          <w:p w14:paraId="3753D129" w14:textId="77777777" w:rsidR="003E4988" w:rsidRDefault="003E4988" w:rsidP="003E4988">
            <w:pPr>
              <w:pStyle w:val="TableBody"/>
            </w:pPr>
            <w:r w:rsidRPr="00C41274">
              <w:rPr>
                <w:b/>
              </w:rPr>
              <w:t>&lt;</w:t>
            </w:r>
            <w:r>
              <w:rPr>
                <w:b/>
              </w:rPr>
              <w:t>Mode</w:t>
            </w:r>
            <w:r w:rsidRPr="00C41274">
              <w:rPr>
                <w:b/>
              </w:rPr>
              <w:t>&gt;</w:t>
            </w:r>
            <w:r>
              <w:tab/>
              <w:t>Integer type</w:t>
            </w:r>
          </w:p>
          <w:p w14:paraId="258BE30B" w14:textId="77777777" w:rsidR="003E4988" w:rsidRDefault="003E4988" w:rsidP="003E4988">
            <w:pPr>
              <w:pStyle w:val="TableBody"/>
            </w:pPr>
            <w:r>
              <w:t>0</w:t>
            </w:r>
            <w:r>
              <w:tab/>
              <w:t>PDP context configuration for Device Services</w:t>
            </w:r>
          </w:p>
          <w:p w14:paraId="0291EBF9" w14:textId="77777777" w:rsidR="003E4988" w:rsidRDefault="003E4988" w:rsidP="003E4988">
            <w:pPr>
              <w:pStyle w:val="TableBody"/>
            </w:pPr>
            <w:r>
              <w:t>1</w:t>
            </w:r>
            <w:r>
              <w:tab/>
              <w:t>User Initiated connection to the Device services server</w:t>
            </w:r>
          </w:p>
          <w:p w14:paraId="3316742B" w14:textId="77777777" w:rsidR="003E4988" w:rsidRDefault="003E4988" w:rsidP="003E4988">
            <w:pPr>
              <w:pStyle w:val="TableBody"/>
              <w:rPr>
                <w:b/>
              </w:rPr>
            </w:pPr>
          </w:p>
          <w:p w14:paraId="7F735EC0" w14:textId="77777777" w:rsidR="003E4988" w:rsidRDefault="003E4988" w:rsidP="003E4988">
            <w:pPr>
              <w:pStyle w:val="TableBody"/>
            </w:pPr>
            <w:r>
              <w:rPr>
                <w:b/>
              </w:rPr>
              <w:t>&lt;Apn&gt;</w:t>
            </w:r>
            <w:r>
              <w:tab/>
            </w:r>
            <w:r>
              <w:tab/>
              <w:t>Access Point Name for Devices Services. String type up to 50 characters</w:t>
            </w:r>
          </w:p>
          <w:p w14:paraId="0806E763" w14:textId="77777777" w:rsidR="003E4988" w:rsidRDefault="003E4988" w:rsidP="003E4988">
            <w:pPr>
              <w:pStyle w:val="TableBody"/>
              <w:rPr>
                <w:b/>
              </w:rPr>
            </w:pPr>
          </w:p>
          <w:p w14:paraId="0BE7695B" w14:textId="65CA6322" w:rsidR="003E4988" w:rsidRPr="00D43520" w:rsidRDefault="003E4988" w:rsidP="003E4988">
            <w:pPr>
              <w:pStyle w:val="TableBody"/>
            </w:pPr>
            <w:r>
              <w:rPr>
                <w:b/>
              </w:rPr>
              <w:t>&lt;User&gt;</w:t>
            </w:r>
            <w:r>
              <w:rPr>
                <w:b/>
              </w:rPr>
              <w:tab/>
            </w:r>
            <w:r>
              <w:t>Login for the APN. String type, up to 30 characters</w:t>
            </w:r>
            <w:r w:rsidR="00C65DCC">
              <w:t>.</w:t>
            </w:r>
          </w:p>
          <w:p w14:paraId="47C177DD" w14:textId="77777777" w:rsidR="003E4988" w:rsidRDefault="003E4988" w:rsidP="003E4988">
            <w:pPr>
              <w:pStyle w:val="TableBody"/>
              <w:rPr>
                <w:b/>
              </w:rPr>
            </w:pPr>
          </w:p>
          <w:p w14:paraId="64202EC7" w14:textId="2049FAF3" w:rsidR="003E4988" w:rsidRPr="00D43520" w:rsidRDefault="003E4988" w:rsidP="003E4988">
            <w:pPr>
              <w:pStyle w:val="TableBody"/>
            </w:pPr>
            <w:r>
              <w:rPr>
                <w:b/>
              </w:rPr>
              <w:t>&lt;Pwd&gt;</w:t>
            </w:r>
            <w:r>
              <w:t xml:space="preserve"> </w:t>
            </w:r>
            <w:r>
              <w:tab/>
              <w:t>Password for the APN. String type, up to 30 characters</w:t>
            </w:r>
            <w:r w:rsidR="00C65DCC">
              <w:t>.</w:t>
            </w:r>
          </w:p>
          <w:p w14:paraId="41AF6BCC" w14:textId="77777777" w:rsidR="003E4988" w:rsidRDefault="003E4988" w:rsidP="003E4988">
            <w:pPr>
              <w:pStyle w:val="TableBody"/>
              <w:rPr>
                <w:b/>
              </w:rPr>
            </w:pPr>
          </w:p>
          <w:p w14:paraId="01C75358" w14:textId="77777777" w:rsidR="003E4988" w:rsidRDefault="003E4988" w:rsidP="003E4988">
            <w:pPr>
              <w:pStyle w:val="TableBody"/>
            </w:pPr>
            <w:r>
              <w:rPr>
                <w:b/>
              </w:rPr>
              <w:t>&lt;Action&gt;</w:t>
            </w:r>
            <w:r>
              <w:rPr>
                <w:b/>
              </w:rPr>
              <w:tab/>
            </w:r>
            <w:r>
              <w:t>For &lt;Mode&gt;=1 only</w:t>
            </w:r>
          </w:p>
          <w:p w14:paraId="07BD1D65" w14:textId="46BF206C" w:rsidR="00314B09" w:rsidRPr="00A04472" w:rsidRDefault="003E4988" w:rsidP="003E4988">
            <w:pPr>
              <w:pStyle w:val="TableBody"/>
              <w:rPr>
                <w:b/>
              </w:rPr>
            </w:pPr>
            <w:r>
              <w:t>1</w:t>
            </w:r>
            <w:r>
              <w:tab/>
              <w:t>Establish a connection to the Device Services Server</w:t>
            </w:r>
          </w:p>
        </w:tc>
      </w:tr>
      <w:tr w:rsidR="003E4988" w:rsidRPr="00C41274" w14:paraId="5589B254" w14:textId="77777777" w:rsidTr="00C50F10">
        <w:trPr>
          <w:trHeight w:val="978"/>
        </w:trPr>
        <w:tc>
          <w:tcPr>
            <w:tcW w:w="2518" w:type="dxa"/>
          </w:tcPr>
          <w:p w14:paraId="679829FF" w14:textId="43256B82" w:rsidR="003E4988" w:rsidRPr="00C41274" w:rsidRDefault="003E4988" w:rsidP="003E4988">
            <w:pPr>
              <w:pStyle w:val="TableBody"/>
              <w:rPr>
                <w:i/>
              </w:rPr>
            </w:pPr>
            <w:r w:rsidRPr="00C41274">
              <w:rPr>
                <w:u w:val="single"/>
              </w:rPr>
              <w:lastRenderedPageBreak/>
              <w:t>Examples</w:t>
            </w:r>
          </w:p>
        </w:tc>
        <w:tc>
          <w:tcPr>
            <w:tcW w:w="6977" w:type="dxa"/>
          </w:tcPr>
          <w:p w14:paraId="706D3A9A" w14:textId="77777777" w:rsidR="003E4988" w:rsidRPr="0016099F" w:rsidRDefault="003E4988" w:rsidP="003E4988">
            <w:pPr>
              <w:pStyle w:val="TableBody"/>
              <w:ind w:left="34"/>
              <w:rPr>
                <w:b/>
              </w:rPr>
            </w:pPr>
            <w:r w:rsidRPr="0050034B">
              <w:rPr>
                <w:b/>
              </w:rPr>
              <w:t>AT+</w:t>
            </w:r>
            <w:r w:rsidRPr="0016099F">
              <w:rPr>
                <w:b/>
              </w:rPr>
              <w:t>WDSS=?</w:t>
            </w:r>
          </w:p>
          <w:p w14:paraId="296E251A" w14:textId="77777777" w:rsidR="003E4988" w:rsidRPr="0077536E" w:rsidRDefault="003E4988" w:rsidP="003E4988">
            <w:pPr>
              <w:pStyle w:val="TableBody"/>
              <w:ind w:left="34"/>
              <w:rPr>
                <w:b/>
              </w:rPr>
            </w:pPr>
            <w:r w:rsidRPr="0077536E">
              <w:rPr>
                <w:b/>
              </w:rPr>
              <w:t>+WDSS: 0, 50,30,30</w:t>
            </w:r>
          </w:p>
          <w:p w14:paraId="0192135E" w14:textId="414E863E" w:rsidR="003E4988" w:rsidRPr="0077536E" w:rsidRDefault="003E4988" w:rsidP="003E4988">
            <w:pPr>
              <w:pStyle w:val="TableBody"/>
              <w:ind w:left="34"/>
              <w:rPr>
                <w:b/>
              </w:rPr>
            </w:pPr>
            <w:r w:rsidRPr="0077536E">
              <w:rPr>
                <w:b/>
              </w:rPr>
              <w:t>+WDSS: 1,1</w:t>
            </w:r>
          </w:p>
          <w:p w14:paraId="5BFDA41C" w14:textId="77777777" w:rsidR="003E4988" w:rsidRPr="0077536E" w:rsidRDefault="003E4988" w:rsidP="003E4988">
            <w:pPr>
              <w:pStyle w:val="TableBody"/>
              <w:ind w:left="34"/>
              <w:rPr>
                <w:b/>
              </w:rPr>
            </w:pPr>
            <w:r w:rsidRPr="0077536E">
              <w:rPr>
                <w:b/>
              </w:rPr>
              <w:t>OK</w:t>
            </w:r>
          </w:p>
          <w:p w14:paraId="2C8DB166" w14:textId="77777777" w:rsidR="003E4988" w:rsidRDefault="003E4988" w:rsidP="003E4988">
            <w:pPr>
              <w:pStyle w:val="TableBody"/>
              <w:ind w:left="34"/>
              <w:rPr>
                <w:b/>
              </w:rPr>
            </w:pPr>
          </w:p>
          <w:p w14:paraId="52DB5239" w14:textId="77777777" w:rsidR="003E4988" w:rsidRPr="00C41274" w:rsidRDefault="003E4988" w:rsidP="003E4988">
            <w:pPr>
              <w:pStyle w:val="TableBody"/>
              <w:ind w:left="34"/>
              <w:rPr>
                <w:b/>
              </w:rPr>
            </w:pPr>
            <w:r>
              <w:rPr>
                <w:b/>
              </w:rPr>
              <w:t>AT+WDSS?</w:t>
            </w:r>
          </w:p>
          <w:p w14:paraId="42EE2914" w14:textId="77777777" w:rsidR="003E4988" w:rsidRPr="00440FFA" w:rsidRDefault="003E4988" w:rsidP="003E4988">
            <w:pPr>
              <w:pStyle w:val="TableBody"/>
              <w:ind w:left="34"/>
              <w:rPr>
                <w:i/>
              </w:rPr>
            </w:pPr>
            <w:r w:rsidRPr="0077536E">
              <w:rPr>
                <w:b/>
              </w:rPr>
              <w:t>OK</w:t>
            </w:r>
            <w:r>
              <w:tab/>
            </w:r>
            <w:r>
              <w:tab/>
            </w:r>
            <w:r>
              <w:tab/>
            </w:r>
            <w:r>
              <w:tab/>
            </w:r>
            <w:r>
              <w:tab/>
            </w:r>
            <w:r>
              <w:tab/>
            </w:r>
            <w:r>
              <w:rPr>
                <w:i/>
              </w:rPr>
              <w:t>//No APN defined</w:t>
            </w:r>
          </w:p>
          <w:p w14:paraId="45AAABF9" w14:textId="77777777" w:rsidR="003E4988" w:rsidRPr="00C41274" w:rsidRDefault="003E4988" w:rsidP="003E4988">
            <w:pPr>
              <w:pStyle w:val="TableBody"/>
              <w:ind w:left="34"/>
            </w:pPr>
          </w:p>
          <w:p w14:paraId="04E3BA03" w14:textId="430FC5E0" w:rsidR="005B358F" w:rsidRDefault="005B358F" w:rsidP="003E4988">
            <w:pPr>
              <w:pStyle w:val="TableBody"/>
              <w:ind w:left="34"/>
              <w:rPr>
                <w:b/>
              </w:rPr>
            </w:pPr>
            <w:r>
              <w:rPr>
                <w:b/>
              </w:rPr>
              <w:t>AT+WDSS=0,”Sierra Wireless”,,”password”</w:t>
            </w:r>
          </w:p>
          <w:p w14:paraId="4F26F326" w14:textId="5046529E" w:rsidR="005B358F" w:rsidRDefault="005B358F" w:rsidP="003E4988">
            <w:pPr>
              <w:pStyle w:val="TableBody"/>
              <w:ind w:left="34"/>
              <w:rPr>
                <w:b/>
              </w:rPr>
            </w:pPr>
            <w:r>
              <w:rPr>
                <w:b/>
              </w:rPr>
              <w:t>ERROR</w:t>
            </w:r>
            <w:r>
              <w:rPr>
                <w:b/>
              </w:rPr>
              <w:tab/>
            </w:r>
            <w:r>
              <w:rPr>
                <w:b/>
              </w:rPr>
              <w:tab/>
            </w:r>
            <w:r>
              <w:rPr>
                <w:b/>
              </w:rPr>
              <w:tab/>
            </w:r>
            <w:r>
              <w:rPr>
                <w:b/>
              </w:rPr>
              <w:tab/>
            </w:r>
            <w:r>
              <w:rPr>
                <w:b/>
              </w:rPr>
              <w:tab/>
            </w:r>
            <w:r>
              <w:rPr>
                <w:i/>
              </w:rPr>
              <w:t>//Illegal null user</w:t>
            </w:r>
          </w:p>
          <w:p w14:paraId="377CAFB9" w14:textId="0C2CBD99" w:rsidR="005B358F" w:rsidRDefault="005B358F" w:rsidP="003E4988">
            <w:pPr>
              <w:pStyle w:val="TableBody"/>
              <w:ind w:left="34"/>
              <w:rPr>
                <w:b/>
              </w:rPr>
            </w:pPr>
          </w:p>
          <w:p w14:paraId="2B724F28" w14:textId="0326A4FC" w:rsidR="005B358F" w:rsidRDefault="005B358F" w:rsidP="003E4988">
            <w:pPr>
              <w:pStyle w:val="TableBody"/>
              <w:ind w:left="34"/>
              <w:rPr>
                <w:b/>
              </w:rPr>
            </w:pPr>
            <w:r>
              <w:rPr>
                <w:b/>
              </w:rPr>
              <w:t>AT+WDSS=0,”Sierra Wireless”,”user”</w:t>
            </w:r>
          </w:p>
          <w:p w14:paraId="7C940001" w14:textId="1E64F3F7" w:rsidR="005B358F" w:rsidRDefault="005B358F" w:rsidP="003E4988">
            <w:pPr>
              <w:pStyle w:val="TableBody"/>
              <w:ind w:left="34"/>
              <w:rPr>
                <w:b/>
              </w:rPr>
            </w:pPr>
            <w:r>
              <w:rPr>
                <w:b/>
              </w:rPr>
              <w:t>ERROR</w:t>
            </w:r>
            <w:r>
              <w:rPr>
                <w:b/>
              </w:rPr>
              <w:tab/>
            </w:r>
            <w:r>
              <w:rPr>
                <w:b/>
              </w:rPr>
              <w:tab/>
            </w:r>
            <w:r>
              <w:rPr>
                <w:b/>
              </w:rPr>
              <w:tab/>
            </w:r>
            <w:r>
              <w:rPr>
                <w:b/>
              </w:rPr>
              <w:tab/>
            </w:r>
            <w:r>
              <w:rPr>
                <w:b/>
              </w:rPr>
              <w:tab/>
            </w:r>
            <w:r>
              <w:rPr>
                <w:i/>
              </w:rPr>
              <w:t>//no password provided</w:t>
            </w:r>
          </w:p>
          <w:p w14:paraId="5B6233D4" w14:textId="124D1344" w:rsidR="005B358F" w:rsidRDefault="005B358F" w:rsidP="003E4988">
            <w:pPr>
              <w:pStyle w:val="TableBody"/>
              <w:ind w:left="34"/>
              <w:rPr>
                <w:b/>
              </w:rPr>
            </w:pPr>
          </w:p>
          <w:p w14:paraId="31E8CEC7" w14:textId="5A0EE12A" w:rsidR="005B358F" w:rsidRDefault="005B358F" w:rsidP="003E4988">
            <w:pPr>
              <w:pStyle w:val="TableBody"/>
              <w:ind w:left="34"/>
              <w:rPr>
                <w:b/>
              </w:rPr>
            </w:pPr>
            <w:r>
              <w:rPr>
                <w:b/>
              </w:rPr>
              <w:t>AT+WDSS=0,””</w:t>
            </w:r>
          </w:p>
          <w:p w14:paraId="07E0F030" w14:textId="1CCC62EA" w:rsidR="005B358F" w:rsidRDefault="005B358F" w:rsidP="003E4988">
            <w:pPr>
              <w:pStyle w:val="TableBody"/>
              <w:ind w:left="34"/>
              <w:rPr>
                <w:b/>
              </w:rPr>
            </w:pPr>
            <w:r>
              <w:rPr>
                <w:b/>
              </w:rPr>
              <w:t>ERROR</w:t>
            </w:r>
            <w:r>
              <w:rPr>
                <w:b/>
              </w:rPr>
              <w:tab/>
            </w:r>
            <w:r>
              <w:rPr>
                <w:b/>
              </w:rPr>
              <w:tab/>
            </w:r>
            <w:r>
              <w:rPr>
                <w:b/>
              </w:rPr>
              <w:tab/>
            </w:r>
            <w:r>
              <w:rPr>
                <w:b/>
              </w:rPr>
              <w:tab/>
            </w:r>
            <w:r>
              <w:rPr>
                <w:b/>
              </w:rPr>
              <w:tab/>
            </w:r>
            <w:r>
              <w:rPr>
                <w:i/>
              </w:rPr>
              <w:t>//Illegal empty APN</w:t>
            </w:r>
          </w:p>
          <w:p w14:paraId="144D0F0C" w14:textId="263EFAD5" w:rsidR="005B358F" w:rsidRDefault="005B358F" w:rsidP="003E4988">
            <w:pPr>
              <w:pStyle w:val="TableBody"/>
              <w:ind w:left="34"/>
              <w:rPr>
                <w:b/>
              </w:rPr>
            </w:pPr>
          </w:p>
          <w:p w14:paraId="59298FE0" w14:textId="3E3A81E5" w:rsidR="005B358F" w:rsidRDefault="005B358F" w:rsidP="003E4988">
            <w:pPr>
              <w:pStyle w:val="TableBody"/>
              <w:ind w:left="34"/>
              <w:rPr>
                <w:b/>
              </w:rPr>
            </w:pPr>
            <w:r>
              <w:rPr>
                <w:b/>
              </w:rPr>
              <w:t>AT+WDSS=0,”Sierra Wireless”,””</w:t>
            </w:r>
          </w:p>
          <w:p w14:paraId="6595FB71" w14:textId="361346A6" w:rsidR="005B358F" w:rsidRDefault="005B358F" w:rsidP="003E4988">
            <w:pPr>
              <w:pStyle w:val="TableBody"/>
              <w:ind w:left="34"/>
              <w:rPr>
                <w:b/>
              </w:rPr>
            </w:pPr>
            <w:r>
              <w:rPr>
                <w:b/>
              </w:rPr>
              <w:t>ERROR</w:t>
            </w:r>
            <w:r>
              <w:rPr>
                <w:b/>
              </w:rPr>
              <w:tab/>
            </w:r>
            <w:r>
              <w:rPr>
                <w:b/>
              </w:rPr>
              <w:tab/>
            </w:r>
            <w:r>
              <w:rPr>
                <w:b/>
              </w:rPr>
              <w:tab/>
            </w:r>
            <w:r>
              <w:rPr>
                <w:b/>
              </w:rPr>
              <w:tab/>
            </w:r>
            <w:r>
              <w:rPr>
                <w:b/>
              </w:rPr>
              <w:tab/>
            </w:r>
            <w:r>
              <w:rPr>
                <w:i/>
              </w:rPr>
              <w:t>//Illegal empty user</w:t>
            </w:r>
          </w:p>
          <w:p w14:paraId="0EE260EC" w14:textId="29E37CAD" w:rsidR="005B358F" w:rsidRDefault="005B358F" w:rsidP="003E4988">
            <w:pPr>
              <w:pStyle w:val="TableBody"/>
              <w:ind w:left="34"/>
              <w:rPr>
                <w:b/>
              </w:rPr>
            </w:pPr>
          </w:p>
          <w:p w14:paraId="1732C846" w14:textId="04BE753C" w:rsidR="005B358F" w:rsidRDefault="005B358F" w:rsidP="003E4988">
            <w:pPr>
              <w:pStyle w:val="TableBody"/>
              <w:ind w:left="34"/>
              <w:rPr>
                <w:b/>
              </w:rPr>
            </w:pPr>
            <w:r>
              <w:rPr>
                <w:b/>
              </w:rPr>
              <w:t>AT+WDSS=0,”Sierra Wireless”,”user”,””</w:t>
            </w:r>
          </w:p>
          <w:p w14:paraId="19A42038" w14:textId="794EF36A" w:rsidR="005B358F" w:rsidRDefault="005B358F" w:rsidP="003E4988">
            <w:pPr>
              <w:pStyle w:val="TableBody"/>
              <w:ind w:left="34"/>
              <w:rPr>
                <w:b/>
              </w:rPr>
            </w:pPr>
            <w:r>
              <w:rPr>
                <w:b/>
              </w:rPr>
              <w:t>ERROR</w:t>
            </w:r>
            <w:r>
              <w:rPr>
                <w:b/>
              </w:rPr>
              <w:tab/>
            </w:r>
            <w:r>
              <w:rPr>
                <w:b/>
              </w:rPr>
              <w:tab/>
            </w:r>
            <w:r>
              <w:rPr>
                <w:b/>
              </w:rPr>
              <w:tab/>
            </w:r>
            <w:r>
              <w:rPr>
                <w:b/>
              </w:rPr>
              <w:tab/>
            </w:r>
            <w:r>
              <w:rPr>
                <w:b/>
              </w:rPr>
              <w:tab/>
            </w:r>
            <w:r>
              <w:rPr>
                <w:i/>
              </w:rPr>
              <w:t>//Illegal empty password</w:t>
            </w:r>
          </w:p>
          <w:p w14:paraId="47DA8B2F" w14:textId="77777777" w:rsidR="005B358F" w:rsidRDefault="005B358F" w:rsidP="003E4988">
            <w:pPr>
              <w:pStyle w:val="TableBody"/>
              <w:ind w:left="34"/>
              <w:rPr>
                <w:b/>
              </w:rPr>
            </w:pPr>
          </w:p>
          <w:p w14:paraId="3F9442C7" w14:textId="1EF700BB" w:rsidR="003E4988" w:rsidRPr="00440FFA" w:rsidRDefault="003E4988" w:rsidP="003E4988">
            <w:pPr>
              <w:pStyle w:val="TableBody"/>
              <w:ind w:left="34"/>
              <w:rPr>
                <w:b/>
                <w:i/>
              </w:rPr>
            </w:pPr>
            <w:r w:rsidRPr="00C41274">
              <w:rPr>
                <w:b/>
              </w:rPr>
              <w:t>AT+</w:t>
            </w:r>
            <w:r>
              <w:rPr>
                <w:b/>
              </w:rPr>
              <w:t>WDSS=0,”Sierra Wireless”</w:t>
            </w:r>
            <w:r w:rsidRPr="00440FFA">
              <w:tab/>
            </w:r>
            <w:r>
              <w:tab/>
            </w:r>
            <w:r w:rsidRPr="00440FFA">
              <w:rPr>
                <w:i/>
              </w:rPr>
              <w:t xml:space="preserve">//Define the APN for the Device Services </w:t>
            </w:r>
          </w:p>
          <w:p w14:paraId="35D2A589" w14:textId="77777777" w:rsidR="003E4988" w:rsidRPr="00440FFA" w:rsidRDefault="003E4988" w:rsidP="003E4988">
            <w:pPr>
              <w:pStyle w:val="TableBody"/>
              <w:ind w:left="34" w:hanging="2907"/>
              <w:rPr>
                <w:b/>
                <w:i/>
              </w:rPr>
            </w:pPr>
            <w:r w:rsidRPr="0077536E">
              <w:rPr>
                <w:b/>
              </w:rPr>
              <w:t>OK</w:t>
            </w:r>
            <w:r>
              <w:tab/>
            </w:r>
            <w:r>
              <w:tab/>
            </w:r>
            <w:r w:rsidRPr="00440FFA">
              <w:rPr>
                <w:i/>
              </w:rPr>
              <w:t>//Sierra Wireless</w:t>
            </w:r>
          </w:p>
          <w:p w14:paraId="6D25390E" w14:textId="77777777" w:rsidR="003E4988" w:rsidRDefault="003E4988" w:rsidP="003E4988">
            <w:pPr>
              <w:pStyle w:val="TableBody"/>
              <w:ind w:left="34"/>
            </w:pPr>
          </w:p>
          <w:p w14:paraId="480AC872" w14:textId="77777777" w:rsidR="003E4988" w:rsidRDefault="003E4988" w:rsidP="003E4988">
            <w:pPr>
              <w:pStyle w:val="TableBody"/>
              <w:ind w:left="34"/>
            </w:pPr>
            <w:r>
              <w:rPr>
                <w:b/>
              </w:rPr>
              <w:t>AT+WDSS?</w:t>
            </w:r>
          </w:p>
          <w:p w14:paraId="60B888B7" w14:textId="77777777" w:rsidR="003E4988" w:rsidRPr="0077536E" w:rsidRDefault="003E4988" w:rsidP="003E4988">
            <w:pPr>
              <w:pStyle w:val="TableBody"/>
              <w:ind w:left="34"/>
              <w:rPr>
                <w:b/>
              </w:rPr>
            </w:pPr>
            <w:r w:rsidRPr="0077536E">
              <w:rPr>
                <w:b/>
              </w:rPr>
              <w:t>+WDSS: 0,”Sierra Wireless”</w:t>
            </w:r>
          </w:p>
          <w:p w14:paraId="2261C360" w14:textId="773AF2A0" w:rsidR="003E4988" w:rsidRPr="0077536E" w:rsidRDefault="003E4988" w:rsidP="003E4988">
            <w:pPr>
              <w:pStyle w:val="TableBody"/>
              <w:ind w:left="34"/>
              <w:rPr>
                <w:b/>
              </w:rPr>
            </w:pPr>
            <w:r w:rsidRPr="0077536E">
              <w:rPr>
                <w:b/>
              </w:rPr>
              <w:t>+WDSS: 1,</w:t>
            </w:r>
            <w:r>
              <w:rPr>
                <w:b/>
              </w:rPr>
              <w:t>1</w:t>
            </w:r>
          </w:p>
          <w:p w14:paraId="1B910D1F" w14:textId="77777777" w:rsidR="003E4988" w:rsidRPr="0077536E" w:rsidRDefault="003E4988" w:rsidP="003E4988">
            <w:pPr>
              <w:pStyle w:val="TableBody"/>
              <w:ind w:left="34"/>
              <w:rPr>
                <w:b/>
              </w:rPr>
            </w:pPr>
            <w:r w:rsidRPr="0077536E">
              <w:rPr>
                <w:b/>
              </w:rPr>
              <w:t>OK</w:t>
            </w:r>
          </w:p>
          <w:p w14:paraId="26B13089" w14:textId="77777777" w:rsidR="003E4988" w:rsidRDefault="003E4988" w:rsidP="003E4988">
            <w:pPr>
              <w:pStyle w:val="TableBody"/>
              <w:ind w:left="34"/>
            </w:pPr>
          </w:p>
          <w:p w14:paraId="769FBC2D" w14:textId="77777777" w:rsidR="003E4988" w:rsidRPr="00440FFA" w:rsidRDefault="003E4988" w:rsidP="003E4988">
            <w:pPr>
              <w:pStyle w:val="TableBody"/>
              <w:ind w:left="34"/>
              <w:rPr>
                <w:i/>
              </w:rPr>
            </w:pPr>
            <w:r>
              <w:rPr>
                <w:b/>
              </w:rPr>
              <w:t>AT+WDSS=1,1</w:t>
            </w:r>
            <w:r>
              <w:tab/>
            </w:r>
            <w:r>
              <w:tab/>
            </w:r>
            <w:r>
              <w:rPr>
                <w:i/>
              </w:rPr>
              <w:t>//Initiation of a connection to the Device Services server</w:t>
            </w:r>
          </w:p>
          <w:p w14:paraId="538FFA7F" w14:textId="2174B220" w:rsidR="003E4988" w:rsidRPr="003E4988" w:rsidRDefault="003E4988" w:rsidP="003E4988">
            <w:pPr>
              <w:pStyle w:val="TableBody"/>
              <w:ind w:left="34"/>
              <w:rPr>
                <w:b/>
              </w:rPr>
            </w:pPr>
            <w:r w:rsidRPr="0077536E">
              <w:rPr>
                <w:b/>
              </w:rPr>
              <w:t>OK</w:t>
            </w:r>
          </w:p>
        </w:tc>
      </w:tr>
      <w:tr w:rsidR="003E4988" w:rsidRPr="00C41274" w14:paraId="320F7848" w14:textId="77777777" w:rsidTr="00C50F10">
        <w:trPr>
          <w:trHeight w:val="534"/>
        </w:trPr>
        <w:tc>
          <w:tcPr>
            <w:tcW w:w="2518" w:type="dxa"/>
          </w:tcPr>
          <w:p w14:paraId="6C291729" w14:textId="105B622B" w:rsidR="003E4988" w:rsidRPr="00C41274" w:rsidRDefault="003E4988" w:rsidP="003E4988">
            <w:pPr>
              <w:pStyle w:val="TableBody"/>
            </w:pPr>
            <w:r>
              <w:rPr>
                <w:u w:val="single"/>
              </w:rPr>
              <w:t>Notes</w:t>
            </w:r>
          </w:p>
          <w:p w14:paraId="7F6A69EA" w14:textId="77777777" w:rsidR="003E4988" w:rsidRPr="00C41274" w:rsidRDefault="003E4988" w:rsidP="003E4988">
            <w:pPr>
              <w:pStyle w:val="TableBody"/>
              <w:rPr>
                <w:i/>
              </w:rPr>
            </w:pPr>
          </w:p>
        </w:tc>
        <w:tc>
          <w:tcPr>
            <w:tcW w:w="6977" w:type="dxa"/>
          </w:tcPr>
          <w:p w14:paraId="1B0466F4" w14:textId="77777777" w:rsidR="00EA1E1F" w:rsidRDefault="00EA1E1F" w:rsidP="00EA1E1F">
            <w:pPr>
              <w:pStyle w:val="TableBody"/>
              <w:numPr>
                <w:ilvl w:val="0"/>
                <w:numId w:val="13"/>
              </w:numPr>
            </w:pPr>
            <w:r>
              <w:t>&lt;Apn&gt;, &lt;User&gt; and &lt;Pwd&gt; parameters are stored in flash without using AT&amp;W command. AT&amp;F has no effect on these parameters.</w:t>
            </w:r>
          </w:p>
          <w:p w14:paraId="512D0FD2" w14:textId="3DF98434" w:rsidR="00C65DCC" w:rsidRDefault="00C65DCC" w:rsidP="00EA1E1F">
            <w:pPr>
              <w:pStyle w:val="TableBody"/>
              <w:numPr>
                <w:ilvl w:val="0"/>
                <w:numId w:val="13"/>
              </w:numPr>
            </w:pPr>
            <w:r>
              <w:t>If one of &lt;User&gt; or &lt;Pwd&gt; parameters is supplied, the other one has to be supplied too.</w:t>
            </w:r>
          </w:p>
          <w:p w14:paraId="7AAB4950" w14:textId="56B108BE" w:rsidR="00E514B5" w:rsidRDefault="00C65DCC" w:rsidP="00EA1E1F">
            <w:pPr>
              <w:pStyle w:val="TableBody"/>
              <w:numPr>
                <w:ilvl w:val="0"/>
                <w:numId w:val="13"/>
              </w:numPr>
            </w:pPr>
            <w:r>
              <w:t>Both &lt;User&gt; and &lt;Pwd&gt;, when supplied, must be non-empty strings enclosed in double quotes</w:t>
            </w:r>
            <w:r w:rsidR="00E514B5">
              <w:t>.</w:t>
            </w:r>
          </w:p>
          <w:p w14:paraId="28519029" w14:textId="05F0CE6E" w:rsidR="00C65DCC" w:rsidRDefault="00E514B5" w:rsidP="00EA1E1F">
            <w:pPr>
              <w:pStyle w:val="TableBody"/>
              <w:numPr>
                <w:ilvl w:val="0"/>
                <w:numId w:val="13"/>
              </w:numPr>
            </w:pPr>
            <w:r>
              <w:t>The sizes returned by WDSS=? are to be taken for the strings without the double quotes.</w:t>
            </w:r>
          </w:p>
          <w:p w14:paraId="12EE5711" w14:textId="77777777" w:rsidR="00EA1E1F" w:rsidRDefault="00EA1E1F" w:rsidP="00EA1E1F">
            <w:pPr>
              <w:pStyle w:val="TableBody"/>
              <w:numPr>
                <w:ilvl w:val="0"/>
                <w:numId w:val="13"/>
              </w:numPr>
            </w:pPr>
            <w:r>
              <w:t>AT+WDSS? command only returns OK if no APN is defined.</w:t>
            </w:r>
          </w:p>
          <w:p w14:paraId="1DC2DFCE" w14:textId="708959CC" w:rsidR="003E4988" w:rsidRDefault="00EA1E1F" w:rsidP="00EA1E1F">
            <w:pPr>
              <w:pStyle w:val="TableBody"/>
              <w:numPr>
                <w:ilvl w:val="0"/>
                <w:numId w:val="13"/>
              </w:numPr>
            </w:pPr>
            <w:r>
              <w:t>AT+WDSS=0,… is provided for legacy compatibility only and has no effect on PDN configuration on LTE networks.</w:t>
            </w:r>
          </w:p>
          <w:p w14:paraId="6046D4CE" w14:textId="21BAB4E8" w:rsidR="005B358F" w:rsidRDefault="005B358F" w:rsidP="00EA1E1F">
            <w:pPr>
              <w:pStyle w:val="TableBody"/>
              <w:numPr>
                <w:ilvl w:val="0"/>
                <w:numId w:val="13"/>
              </w:numPr>
            </w:pPr>
            <w:r>
              <w:t>+WDSS=1,1 response is provided for legacy compatibility only. It does not reflect the actual LWM2M client connection status to to Device Services server.</w:t>
            </w:r>
          </w:p>
          <w:p w14:paraId="1D53C73F" w14:textId="6E8B7604" w:rsidR="007D12C7" w:rsidRPr="00474F43" w:rsidRDefault="007D12C7" w:rsidP="007D12C7">
            <w:pPr>
              <w:pStyle w:val="TableBody"/>
              <w:numPr>
                <w:ilvl w:val="0"/>
                <w:numId w:val="13"/>
              </w:numPr>
            </w:pPr>
            <w:r>
              <w:t>As per LWM2M protocol specification, the connection to the Device Services server is periodically initiated. The AT+WDSS=1,1 command will force immediate connection when issued.</w:t>
            </w:r>
          </w:p>
        </w:tc>
      </w:tr>
    </w:tbl>
    <w:p w14:paraId="51B66FDB" w14:textId="5C144A63" w:rsidR="00220046" w:rsidRDefault="00220046" w:rsidP="00220046">
      <w:pPr>
        <w:pStyle w:val="Heading1"/>
      </w:pPr>
      <w:bookmarkStart w:id="20" w:name="_Toc492284931"/>
      <w:bookmarkStart w:id="21" w:name="_Toc345081237"/>
      <w:r>
        <w:lastRenderedPageBreak/>
        <w:t>Development notes</w:t>
      </w:r>
      <w:bookmarkEnd w:id="20"/>
    </w:p>
    <w:p w14:paraId="7BD29AC9" w14:textId="693061A7" w:rsidR="005B6470" w:rsidRDefault="00220046" w:rsidP="00220046">
      <w:pPr>
        <w:pStyle w:val="Heading2"/>
      </w:pPr>
      <w:bookmarkStart w:id="22" w:name="_Toc492284932"/>
      <w:bookmarkEnd w:id="8"/>
      <w:bookmarkEnd w:id="9"/>
      <w:bookmarkEnd w:id="10"/>
      <w:bookmarkEnd w:id="11"/>
      <w:bookmarkEnd w:id="12"/>
      <w:bookmarkEnd w:id="21"/>
      <w:r>
        <w:t>References</w:t>
      </w:r>
      <w:bookmarkEnd w:id="22"/>
    </w:p>
    <w:p w14:paraId="080D4579" w14:textId="77777777" w:rsidR="00AE4EEB" w:rsidRDefault="00AE4EEB" w:rsidP="00AE4EEB">
      <w:pPr>
        <w:jc w:val="both"/>
        <w:rPr>
          <w:lang w:eastAsia="zh-CN"/>
        </w:rPr>
      </w:pPr>
      <w:r>
        <w:rPr>
          <w:lang w:eastAsia="zh-CN"/>
        </w:rPr>
        <w:t xml:space="preserve">The basis for AT command development is: </w:t>
      </w:r>
      <w:r w:rsidRPr="00314B09">
        <w:rPr>
          <w:lang w:eastAsia="zh-CN"/>
        </w:rPr>
        <w:t xml:space="preserve">AirPrime - HL6 and HL8 Series - AT Commands Interface Guide - Rev15.0 </w:t>
      </w:r>
      <w:r>
        <w:rPr>
          <w:lang w:eastAsia="zh-CN"/>
        </w:rPr>
        <w:t>(FileHold Document 4114680).</w:t>
      </w:r>
    </w:p>
    <w:p w14:paraId="28B910B7" w14:textId="51AA2775" w:rsidR="00220046" w:rsidRDefault="00220046" w:rsidP="00220046">
      <w:pPr>
        <w:pStyle w:val="Heading2"/>
      </w:pPr>
      <w:bookmarkStart w:id="23" w:name="_Toc492284933"/>
      <w:r>
        <w:t>Applicability</w:t>
      </w:r>
      <w:bookmarkEnd w:id="23"/>
    </w:p>
    <w:p w14:paraId="684051CD" w14:textId="5976E913" w:rsidR="00B359F5" w:rsidRDefault="00955977" w:rsidP="00917F07">
      <w:pPr>
        <w:jc w:val="both"/>
        <w:rPr>
          <w:lang w:eastAsia="zh-CN"/>
        </w:rPr>
      </w:pPr>
      <w:r>
        <w:rPr>
          <w:lang w:eastAsia="zh-CN"/>
        </w:rPr>
        <w:t>The +</w:t>
      </w:r>
      <w:r w:rsidR="00AE4EEB">
        <w:rPr>
          <w:lang w:eastAsia="zh-CN"/>
        </w:rPr>
        <w:t>WDSS</w:t>
      </w:r>
      <w:r w:rsidR="0051358C">
        <w:rPr>
          <w:lang w:eastAsia="zh-CN"/>
        </w:rPr>
        <w:t xml:space="preserve"> command </w:t>
      </w:r>
      <w:r w:rsidR="00AE4EEB">
        <w:rPr>
          <w:lang w:eastAsia="zh-CN"/>
        </w:rPr>
        <w:t>i</w:t>
      </w:r>
      <w:r w:rsidR="0051358C">
        <w:rPr>
          <w:lang w:eastAsia="zh-CN"/>
        </w:rPr>
        <w:t>s available on all input ports.</w:t>
      </w:r>
    </w:p>
    <w:sectPr w:rsidR="00B359F5" w:rsidSect="00E67EFB">
      <w:headerReference w:type="even" r:id="rId22"/>
      <w:headerReference w:type="default" r:id="rId23"/>
      <w:footerReference w:type="default" r:id="rId24"/>
      <w:headerReference w:type="first" r:id="rId25"/>
      <w:footerReference w:type="first" r:id="rId26"/>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43F27" w14:textId="77777777" w:rsidR="005C2A70" w:rsidRDefault="005C2A70" w:rsidP="0094718A">
      <w:r>
        <w:separator/>
      </w:r>
    </w:p>
    <w:p w14:paraId="5967AACF" w14:textId="77777777" w:rsidR="005C2A70" w:rsidRDefault="005C2A70" w:rsidP="0094718A"/>
  </w:endnote>
  <w:endnote w:type="continuationSeparator" w:id="0">
    <w:p w14:paraId="11B9235F" w14:textId="77777777" w:rsidR="005C2A70" w:rsidRDefault="005C2A70" w:rsidP="0094718A">
      <w:r>
        <w:continuationSeparator/>
      </w:r>
    </w:p>
    <w:p w14:paraId="068EB394" w14:textId="77777777" w:rsidR="005C2A70" w:rsidRDefault="005C2A70"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Arial"/>
    <w:charset w:val="00"/>
    <w:family w:val="auto"/>
    <w:pitch w:val="default"/>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charset w:val="00"/>
    <w:family w:val="auto"/>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7B0EE9" w14:textId="77777777" w:rsidR="00957AFE" w:rsidRDefault="00957A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B9EED" w14:textId="77777777" w:rsidR="00957AFE" w:rsidRDefault="00957A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F85EB3" w14:textId="77777777" w:rsidR="00957AFE" w:rsidRDefault="00957A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801CA5" w14:textId="6EC36005"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15E596"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036D46">
      <w:t>[No FH number]</w:t>
    </w:r>
    <w:r>
      <w:fldChar w:fldCharType="end"/>
    </w:r>
    <w:r w:rsidRPr="0015218C">
      <w:tab/>
      <w:t xml:space="preserve">Rev </w:t>
    </w:r>
    <w:r>
      <w:fldChar w:fldCharType="begin"/>
    </w:r>
    <w:r>
      <w:instrText xml:space="preserve"> REF Revision \h  \* MERGEFORMAT </w:instrText>
    </w:r>
    <w:r>
      <w:fldChar w:fldCharType="separate"/>
    </w:r>
    <w:r w:rsidR="00036D46">
      <w:t>R01.00</w:t>
    </w:r>
    <w:r>
      <w:fldChar w:fldCharType="end"/>
    </w:r>
    <w:r w:rsidRPr="0015218C">
      <w:tab/>
    </w:r>
    <w:r>
      <w:fldChar w:fldCharType="begin"/>
    </w:r>
    <w:r>
      <w:instrText xml:space="preserve"> REF Date \h  \* MERGEFORMAT </w:instrText>
    </w:r>
    <w:r>
      <w:fldChar w:fldCharType="separate"/>
    </w:r>
    <w:r w:rsidR="00741108">
      <w:t>August 23, 2017</w:t>
    </w:r>
    <w:r>
      <w:fldChar w:fldCharType="end"/>
    </w:r>
    <w:r>
      <w:tab/>
    </w:r>
    <w:r>
      <w:fldChar w:fldCharType="begin"/>
    </w:r>
    <w:r>
      <w:instrText xml:space="preserve"> PAGE </w:instrText>
    </w:r>
    <w:r>
      <w:fldChar w:fldCharType="separate"/>
    </w:r>
    <w:r w:rsidR="00747D18">
      <w:rPr>
        <w:noProof/>
      </w:rPr>
      <w:t>8</w:t>
    </w:r>
    <w:r>
      <w:rPr>
        <w:noProof/>
      </w:rPr>
      <w:fldChar w:fldCharType="end"/>
    </w:r>
  </w:p>
  <w:p w14:paraId="00D7CF85" w14:textId="77777777" w:rsidR="00650BB0" w:rsidRDefault="00650BB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4F906D" w14:textId="1D13E6FB" w:rsidR="00650BB0" w:rsidRPr="00213991" w:rsidRDefault="00650BB0" w:rsidP="00213991">
    <w:pPr>
      <w:pStyle w:val="Footer"/>
      <w:tabs>
        <w:tab w:val="clear" w:pos="2400"/>
        <w:tab w:val="left" w:pos="2880"/>
        <w:tab w:val="left" w:pos="6480"/>
      </w:tabs>
    </w:pPr>
    <w:r>
      <w:rPr>
        <w:noProof/>
        <w:lang w:val="fr-FR"/>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BA38B"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6B32E3">
      <w:t>[No FH number]</w:t>
    </w:r>
    <w:r>
      <w:fldChar w:fldCharType="end"/>
    </w:r>
    <w:r w:rsidRPr="0015218C">
      <w:tab/>
      <w:t xml:space="preserve">Rev </w:t>
    </w:r>
    <w:r>
      <w:fldChar w:fldCharType="begin"/>
    </w:r>
    <w:r>
      <w:instrText xml:space="preserve"> REF Revision \h  \* MERGEFORMAT </w:instrText>
    </w:r>
    <w:r>
      <w:fldChar w:fldCharType="separate"/>
    </w:r>
    <w:r w:rsidR="000F520F">
      <w:t>R01.00</w:t>
    </w:r>
    <w:r>
      <w:fldChar w:fldCharType="end"/>
    </w:r>
    <w:r w:rsidRPr="0015218C">
      <w:tab/>
    </w:r>
    <w:r>
      <w:fldChar w:fldCharType="begin"/>
    </w:r>
    <w:r>
      <w:instrText xml:space="preserve"> REF Date \h  \* MERGEFORMAT </w:instrText>
    </w:r>
    <w:r>
      <w:fldChar w:fldCharType="separate"/>
    </w:r>
    <w:r w:rsidR="00741108">
      <w:t>August 23, 2017</w:t>
    </w:r>
    <w:r>
      <w:fldChar w:fldCharType="end"/>
    </w:r>
    <w:r>
      <w:tab/>
    </w:r>
    <w:r>
      <w:fldChar w:fldCharType="begin"/>
    </w:r>
    <w:r>
      <w:instrText xml:space="preserve"> PAGE </w:instrText>
    </w:r>
    <w:r>
      <w:fldChar w:fldCharType="separate"/>
    </w:r>
    <w:r w:rsidR="00747D18">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2AC240" w14:textId="77777777" w:rsidR="005C2A70" w:rsidRDefault="005C2A70" w:rsidP="0094718A">
      <w:r>
        <w:separator/>
      </w:r>
    </w:p>
    <w:p w14:paraId="1E6B08D7" w14:textId="77777777" w:rsidR="005C2A70" w:rsidRDefault="005C2A70" w:rsidP="0094718A"/>
  </w:footnote>
  <w:footnote w:type="continuationSeparator" w:id="0">
    <w:p w14:paraId="03B25388" w14:textId="77777777" w:rsidR="005C2A70" w:rsidRDefault="005C2A70" w:rsidP="0094718A">
      <w:r>
        <w:continuationSeparator/>
      </w:r>
    </w:p>
    <w:p w14:paraId="6B3B2B8C" w14:textId="77777777" w:rsidR="005C2A70" w:rsidRDefault="005C2A70"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2C1E7" w14:textId="77777777" w:rsidR="00957AFE" w:rsidRDefault="00957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B65536" w14:textId="77777777" w:rsidR="00957AFE" w:rsidRDefault="00957A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A01608" w14:textId="77777777" w:rsidR="00957AFE" w:rsidRDefault="00957A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66B7E8" w14:textId="77777777" w:rsidR="00650BB0" w:rsidRDefault="00650BB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ACC1C9" w14:textId="77777777" w:rsidR="00650BB0" w:rsidRPr="00187A24" w:rsidRDefault="00650BB0" w:rsidP="00D51516">
    <w:pPr>
      <w:pStyle w:val="Header"/>
      <w:tabs>
        <w:tab w:val="center" w:pos="4514"/>
        <w:tab w:val="right" w:pos="9029"/>
      </w:tabs>
      <w:jc w:val="left"/>
    </w:pPr>
    <w:r>
      <w:tab/>
    </w:r>
    <w:r>
      <w:tab/>
    </w:r>
    <w: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677BB74A"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DD0992">
                              <w:rPr>
                                <w:lang w:val="en-US"/>
                              </w:rPr>
                              <w:t>+</w:t>
                            </w:r>
                            <w:r w:rsidR="00957AFE">
                              <w:rPr>
                                <w:lang w:val="en-US"/>
                              </w:rPr>
                              <w:t xml:space="preserve">WDSS </w:t>
                            </w:r>
                            <w:r w:rsidR="00DD0992">
                              <w:rPr>
                                <w:lang w:val="en-US"/>
                              </w:rPr>
                              <w:t>Command</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688192C6"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747D18">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677BB74A"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DD0992">
                        <w:rPr>
                          <w:lang w:val="en-US"/>
                        </w:rPr>
                        <w:t>+</w:t>
                      </w:r>
                      <w:r w:rsidR="00957AFE">
                        <w:rPr>
                          <w:lang w:val="en-US"/>
                        </w:rPr>
                        <w:t xml:space="preserve">WDSS </w:t>
                      </w:r>
                      <w:r w:rsidR="00DD0992">
                        <w:rPr>
                          <w:lang w:val="en-US"/>
                        </w:rPr>
                        <w:t>Command</w:t>
                      </w:r>
                      <w:r>
                        <w:fldChar w:fldCharType="end"/>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688192C6"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747D18">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650BB0" w:rsidRPr="00E23B31" w:rsidRDefault="00650BB0" w:rsidP="00E23B3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CBA5F2" w14:textId="77777777" w:rsidR="00650BB0" w:rsidRPr="004760E1" w:rsidRDefault="00650BB0" w:rsidP="004760E1">
    <w:pPr>
      <w:pStyle w:val="Header"/>
    </w:pPr>
    <w: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77680E5"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" strokecolor="#ccc" strokeweight="1.5pt"/>
              <v:line id="Line 241" o:spid="_x0000_s1028" style="position:absolute;visibility:visible;mso-wrap-style:square" from="966,1887" to="1359,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8"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BA20CF"/>
    <w:multiLevelType w:val="hybridMultilevel"/>
    <w:tmpl w:val="A8542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A276FC9"/>
    <w:multiLevelType w:val="hybridMultilevel"/>
    <w:tmpl w:val="92BE0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4"/>
  </w:num>
  <w:num w:numId="4">
    <w:abstractNumId w:val="12"/>
  </w:num>
  <w:num w:numId="5">
    <w:abstractNumId w:val="5"/>
  </w:num>
  <w:num w:numId="6">
    <w:abstractNumId w:val="6"/>
  </w:num>
  <w:num w:numId="7">
    <w:abstractNumId w:val="2"/>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8"/>
  </w:num>
  <w:num w:numId="12">
    <w:abstractNumId w:val="0"/>
  </w:num>
  <w:num w:numId="13">
    <w:abstractNumId w:val="9"/>
  </w:num>
  <w:num w:numId="14">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2"/>
  <w:hyphenationZone w:val="425"/>
  <w:drawingGridHorizontalSpacing w:val="100"/>
  <w:drawingGridVerticalSpacing w:val="187"/>
  <w:displayHorizontalDrawingGridEvery w:val="2"/>
  <w:characterSpacingControl w:val="doNotCompress"/>
  <w:hdrShapeDefaults>
    <o:shapedefaults v:ext="edit" spidmax="8193">
      <o:colormru v:ext="edit" colors="#d2e0f0,#c40043,#d21242"/>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6D46"/>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DD9"/>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520F"/>
    <w:rsid w:val="000F721A"/>
    <w:rsid w:val="000F7E02"/>
    <w:rsid w:val="001002FF"/>
    <w:rsid w:val="00103381"/>
    <w:rsid w:val="00103D81"/>
    <w:rsid w:val="001058A8"/>
    <w:rsid w:val="00110A8D"/>
    <w:rsid w:val="001130EA"/>
    <w:rsid w:val="00113166"/>
    <w:rsid w:val="00113C37"/>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63BB"/>
    <w:rsid w:val="002172C4"/>
    <w:rsid w:val="00220046"/>
    <w:rsid w:val="0022076D"/>
    <w:rsid w:val="00220AB3"/>
    <w:rsid w:val="0022183A"/>
    <w:rsid w:val="00222271"/>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23A"/>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2123"/>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1AC3"/>
    <w:rsid w:val="00294C2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E51"/>
    <w:rsid w:val="00301EE1"/>
    <w:rsid w:val="00302150"/>
    <w:rsid w:val="003061C7"/>
    <w:rsid w:val="00311B74"/>
    <w:rsid w:val="003132B5"/>
    <w:rsid w:val="00313974"/>
    <w:rsid w:val="00314B09"/>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401"/>
    <w:rsid w:val="003D0A2E"/>
    <w:rsid w:val="003D2B17"/>
    <w:rsid w:val="003D477E"/>
    <w:rsid w:val="003D4F15"/>
    <w:rsid w:val="003D6322"/>
    <w:rsid w:val="003E0813"/>
    <w:rsid w:val="003E187C"/>
    <w:rsid w:val="003E2462"/>
    <w:rsid w:val="003E2536"/>
    <w:rsid w:val="003E2721"/>
    <w:rsid w:val="003E2B05"/>
    <w:rsid w:val="003E3315"/>
    <w:rsid w:val="003E370F"/>
    <w:rsid w:val="003E46B3"/>
    <w:rsid w:val="003E4988"/>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32B"/>
    <w:rsid w:val="00424426"/>
    <w:rsid w:val="00424A62"/>
    <w:rsid w:val="00424DA1"/>
    <w:rsid w:val="0042537E"/>
    <w:rsid w:val="00426140"/>
    <w:rsid w:val="004261E6"/>
    <w:rsid w:val="004276C7"/>
    <w:rsid w:val="004302D1"/>
    <w:rsid w:val="00430E5F"/>
    <w:rsid w:val="0043199E"/>
    <w:rsid w:val="004319A5"/>
    <w:rsid w:val="00433941"/>
    <w:rsid w:val="00433E67"/>
    <w:rsid w:val="00435237"/>
    <w:rsid w:val="00436417"/>
    <w:rsid w:val="004372D7"/>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86AE0"/>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41E8"/>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58C"/>
    <w:rsid w:val="00513B6D"/>
    <w:rsid w:val="0051409A"/>
    <w:rsid w:val="00514FAA"/>
    <w:rsid w:val="005155CF"/>
    <w:rsid w:val="005167B0"/>
    <w:rsid w:val="00517BBB"/>
    <w:rsid w:val="0052028F"/>
    <w:rsid w:val="00520D1D"/>
    <w:rsid w:val="00521A17"/>
    <w:rsid w:val="00523FB9"/>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57C40"/>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358F"/>
    <w:rsid w:val="005B4F57"/>
    <w:rsid w:val="005B6470"/>
    <w:rsid w:val="005B6875"/>
    <w:rsid w:val="005B791F"/>
    <w:rsid w:val="005B7BB9"/>
    <w:rsid w:val="005C02CB"/>
    <w:rsid w:val="005C24F4"/>
    <w:rsid w:val="005C2A70"/>
    <w:rsid w:val="005C35F5"/>
    <w:rsid w:val="005C37B3"/>
    <w:rsid w:val="005C389C"/>
    <w:rsid w:val="005C3A0B"/>
    <w:rsid w:val="005C46C2"/>
    <w:rsid w:val="005C5DDA"/>
    <w:rsid w:val="005C65E8"/>
    <w:rsid w:val="005C69A6"/>
    <w:rsid w:val="005C72B8"/>
    <w:rsid w:val="005D0F2C"/>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4FE6"/>
    <w:rsid w:val="00665B04"/>
    <w:rsid w:val="00666FBE"/>
    <w:rsid w:val="00667252"/>
    <w:rsid w:val="00667CFA"/>
    <w:rsid w:val="006704A7"/>
    <w:rsid w:val="00670D36"/>
    <w:rsid w:val="00672A93"/>
    <w:rsid w:val="0067304E"/>
    <w:rsid w:val="00673264"/>
    <w:rsid w:val="00673C05"/>
    <w:rsid w:val="00675983"/>
    <w:rsid w:val="00676BC8"/>
    <w:rsid w:val="00676F67"/>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A7B2C"/>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108"/>
    <w:rsid w:val="00741B92"/>
    <w:rsid w:val="00742AD1"/>
    <w:rsid w:val="00742BB5"/>
    <w:rsid w:val="00743971"/>
    <w:rsid w:val="00744728"/>
    <w:rsid w:val="00745369"/>
    <w:rsid w:val="00745448"/>
    <w:rsid w:val="007463FA"/>
    <w:rsid w:val="00747146"/>
    <w:rsid w:val="00747651"/>
    <w:rsid w:val="00747D18"/>
    <w:rsid w:val="00747FE0"/>
    <w:rsid w:val="00751456"/>
    <w:rsid w:val="0075154E"/>
    <w:rsid w:val="007521FD"/>
    <w:rsid w:val="00752E23"/>
    <w:rsid w:val="00753613"/>
    <w:rsid w:val="00753921"/>
    <w:rsid w:val="00753A95"/>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2C7"/>
    <w:rsid w:val="007D1776"/>
    <w:rsid w:val="007D1DC5"/>
    <w:rsid w:val="007D2C71"/>
    <w:rsid w:val="007D44C2"/>
    <w:rsid w:val="007D74B6"/>
    <w:rsid w:val="007E045E"/>
    <w:rsid w:val="007E1136"/>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894"/>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17F07"/>
    <w:rsid w:val="009207F1"/>
    <w:rsid w:val="00921FC6"/>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5977"/>
    <w:rsid w:val="009568BC"/>
    <w:rsid w:val="009572DC"/>
    <w:rsid w:val="00957377"/>
    <w:rsid w:val="00957AFE"/>
    <w:rsid w:val="00960CB0"/>
    <w:rsid w:val="00961415"/>
    <w:rsid w:val="00963151"/>
    <w:rsid w:val="009643E5"/>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072"/>
    <w:rsid w:val="009863A3"/>
    <w:rsid w:val="00990093"/>
    <w:rsid w:val="00990FE3"/>
    <w:rsid w:val="00995FF8"/>
    <w:rsid w:val="00997D5F"/>
    <w:rsid w:val="009A0318"/>
    <w:rsid w:val="009A196C"/>
    <w:rsid w:val="009A1A66"/>
    <w:rsid w:val="009A21C4"/>
    <w:rsid w:val="009A306A"/>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6C8D"/>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4472"/>
    <w:rsid w:val="00A05573"/>
    <w:rsid w:val="00A05FE8"/>
    <w:rsid w:val="00A060FA"/>
    <w:rsid w:val="00A06EAD"/>
    <w:rsid w:val="00A07491"/>
    <w:rsid w:val="00A1006F"/>
    <w:rsid w:val="00A1064F"/>
    <w:rsid w:val="00A10D81"/>
    <w:rsid w:val="00A1122B"/>
    <w:rsid w:val="00A16FC1"/>
    <w:rsid w:val="00A2160B"/>
    <w:rsid w:val="00A226CF"/>
    <w:rsid w:val="00A228AE"/>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34E"/>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5A"/>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EC"/>
    <w:rsid w:val="00AC57F7"/>
    <w:rsid w:val="00AC6143"/>
    <w:rsid w:val="00AC7137"/>
    <w:rsid w:val="00AD28A9"/>
    <w:rsid w:val="00AD2DE1"/>
    <w:rsid w:val="00AD5E0B"/>
    <w:rsid w:val="00AD61D2"/>
    <w:rsid w:val="00AD70E4"/>
    <w:rsid w:val="00AD7B56"/>
    <w:rsid w:val="00AE1106"/>
    <w:rsid w:val="00AE2218"/>
    <w:rsid w:val="00AE2571"/>
    <w:rsid w:val="00AE283A"/>
    <w:rsid w:val="00AE4EEB"/>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B72C8"/>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68"/>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4E6D"/>
    <w:rsid w:val="00C452FF"/>
    <w:rsid w:val="00C46D38"/>
    <w:rsid w:val="00C46ED3"/>
    <w:rsid w:val="00C4707E"/>
    <w:rsid w:val="00C50502"/>
    <w:rsid w:val="00C50F10"/>
    <w:rsid w:val="00C5257D"/>
    <w:rsid w:val="00C525BF"/>
    <w:rsid w:val="00C547AD"/>
    <w:rsid w:val="00C61BCE"/>
    <w:rsid w:val="00C61C25"/>
    <w:rsid w:val="00C62E58"/>
    <w:rsid w:val="00C63B2A"/>
    <w:rsid w:val="00C64FA4"/>
    <w:rsid w:val="00C65DCC"/>
    <w:rsid w:val="00C66E2C"/>
    <w:rsid w:val="00C674E2"/>
    <w:rsid w:val="00C702A3"/>
    <w:rsid w:val="00C7170C"/>
    <w:rsid w:val="00C7186C"/>
    <w:rsid w:val="00C71EBC"/>
    <w:rsid w:val="00C74C3F"/>
    <w:rsid w:val="00C7548F"/>
    <w:rsid w:val="00C75849"/>
    <w:rsid w:val="00C779CF"/>
    <w:rsid w:val="00C77B16"/>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5D6D"/>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2E91"/>
    <w:rsid w:val="00DC3F00"/>
    <w:rsid w:val="00DC6738"/>
    <w:rsid w:val="00DC7408"/>
    <w:rsid w:val="00DC76F5"/>
    <w:rsid w:val="00DC7971"/>
    <w:rsid w:val="00DD0095"/>
    <w:rsid w:val="00DD0992"/>
    <w:rsid w:val="00DD2125"/>
    <w:rsid w:val="00DD23E4"/>
    <w:rsid w:val="00DD38D5"/>
    <w:rsid w:val="00DD43C6"/>
    <w:rsid w:val="00DD51A6"/>
    <w:rsid w:val="00DD5F67"/>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14B5"/>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1E1F"/>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EF4DCB"/>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82E"/>
    <w:rsid w:val="00F813D3"/>
    <w:rsid w:val="00F81FC0"/>
    <w:rsid w:val="00F82023"/>
    <w:rsid w:val="00F82389"/>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colormru v:ext="edit" colors="#d2e0f0,#c40043,#d21242"/>
    </o:shapedefaults>
    <o:shapelayout v:ext="edit">
      <o:idmap v:ext="edit" data="1"/>
    </o:shapelayout>
  </w:shapeDefaults>
  <w:decimalSymbol w:val=","/>
  <w:listSeparator w:val=";"/>
  <w14:docId w14:val="7478537C"/>
  <w15:docId w15:val="{B307B190-DC89-40BE-8980-AEF6652B4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link w:val="NoteChar"/>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customStyle="1" w:styleId="NoteChar">
    <w:name w:val="Note Char"/>
    <w:basedOn w:val="DefaultParagraphFont"/>
    <w:link w:val="Note"/>
    <w:rsid w:val="00314B09"/>
    <w:rPr>
      <w:rFonts w:ascii="Arial" w:hAnsi="Arial" w:cs="Arial"/>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95823">
      <w:bodyDiv w:val="1"/>
      <w:marLeft w:val="0"/>
      <w:marRight w:val="0"/>
      <w:marTop w:val="0"/>
      <w:marBottom w:val="0"/>
      <w:divBdr>
        <w:top w:val="none" w:sz="0" w:space="0" w:color="auto"/>
        <w:left w:val="none" w:sz="0" w:space="0" w:color="auto"/>
        <w:bottom w:val="none" w:sz="0" w:space="0" w:color="auto"/>
        <w:right w:val="none" w:sz="0" w:space="0" w:color="auto"/>
      </w:divBdr>
    </w:div>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528417475">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866328483">
      <w:bodyDiv w:val="1"/>
      <w:marLeft w:val="0"/>
      <w:marRight w:val="0"/>
      <w:marTop w:val="0"/>
      <w:marBottom w:val="0"/>
      <w:divBdr>
        <w:top w:val="none" w:sz="0" w:space="0" w:color="auto"/>
        <w:left w:val="none" w:sz="0" w:space="0" w:color="auto"/>
        <w:bottom w:val="none" w:sz="0" w:space="0" w:color="auto"/>
        <w:right w:val="none" w:sz="0" w:space="0" w:color="auto"/>
      </w:divBdr>
    </w:div>
    <w:div w:id="914902101">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474056205">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header" Target="header4.xml"/><Relationship Id="rId27" Type="http://schemas.openxmlformats.org/officeDocument/2006/relationships/fontTable" Target="fontTable.xml"/></Relationships>
</file>

<file path=word/_rels/header6.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91B856-8318-44F1-9C27-58087AC0D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2</TotalTime>
  <Pages>8</Pages>
  <Words>1324</Words>
  <Characters>7288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+KSETOTPFORLH Command</vt:lpstr>
    </vt:vector>
  </TitlesOfParts>
  <Company>Sierra Wireless</Company>
  <LinksUpToDate>false</LinksUpToDate>
  <CharactersWithSpaces>8595</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+KSETOTPFORLH Command</dc:title>
  <dc:creator>slankri@sierrawireless.com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Said Lankri</cp:lastModifiedBy>
  <cp:revision>5</cp:revision>
  <cp:lastPrinted>2007-06-07T23:45:00Z</cp:lastPrinted>
  <dcterms:created xsi:type="dcterms:W3CDTF">2017-09-04T08:41:00Z</dcterms:created>
  <dcterms:modified xsi:type="dcterms:W3CDTF">2017-09-04T11:54:00Z</dcterms:modified>
</cp:coreProperties>
</file>