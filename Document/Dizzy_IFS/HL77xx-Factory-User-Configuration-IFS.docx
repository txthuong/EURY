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4B1CE92"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D3436A">
                                <w:t>0</w:t>
                              </w:r>
                              <w:r w:rsidR="002319E6">
                                <w:t>2</w:t>
                              </w:r>
                              <w:r w:rsidRPr="00782843">
                                <w:fldChar w:fldCharType="end"/>
                              </w:r>
                              <w:bookmarkEnd w:id="1"/>
                            </w:p>
                            <w:bookmarkStart w:id="2" w:name="Date"/>
                            <w:p w14:paraId="5572A100" w14:textId="3BBB3358" w:rsidR="00650BB0" w:rsidRDefault="00650BB0" w:rsidP="00213991">
                              <w:pPr>
                                <w:pStyle w:val="REFREVDATE"/>
                              </w:pPr>
                              <w:r w:rsidRPr="00782843">
                                <w:fldChar w:fldCharType="begin"/>
                              </w:r>
                              <w:r>
                                <w:instrText xml:space="preserve"> DOCPROPERTY  Date  \* MERGEFORMAT </w:instrText>
                              </w:r>
                              <w:r w:rsidRPr="00782843">
                                <w:fldChar w:fldCharType="separate"/>
                              </w:r>
                              <w:r w:rsidR="002319E6">
                                <w:t>September</w:t>
                              </w:r>
                              <w:r w:rsidR="00D3436A">
                                <w:t xml:space="preserve"> </w:t>
                              </w:r>
                              <w:r w:rsidR="002319E6">
                                <w:t>12</w:t>
                              </w:r>
                              <w:r w:rsidR="00D3436A">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3907767" w:rsidR="00650BB0" w:rsidRPr="00054B6E" w:rsidRDefault="00054B6E" w:rsidP="004B2498">
                              <w:pPr>
                                <w:pStyle w:val="Title2"/>
                                <w:rPr>
                                  <w:lang w:val="fr-FR"/>
                                </w:rPr>
                              </w:pPr>
                              <w:r>
                                <w:rPr>
                                  <w:lang w:val="fr-FR"/>
                                </w:rPr>
                                <w:t>Factory and user configurations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4B1CE92"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D3436A">
                          <w:t>0</w:t>
                        </w:r>
                        <w:r w:rsidR="002319E6">
                          <w:t>2</w:t>
                        </w:r>
                        <w:r w:rsidRPr="00782843">
                          <w:fldChar w:fldCharType="end"/>
                        </w:r>
                        <w:bookmarkEnd w:id="4"/>
                      </w:p>
                      <w:bookmarkStart w:id="5" w:name="Date"/>
                      <w:p w14:paraId="5572A100" w14:textId="3BBB3358" w:rsidR="00650BB0" w:rsidRDefault="00650BB0" w:rsidP="00213991">
                        <w:pPr>
                          <w:pStyle w:val="REFREVDATE"/>
                        </w:pPr>
                        <w:r w:rsidRPr="00782843">
                          <w:fldChar w:fldCharType="begin"/>
                        </w:r>
                        <w:r>
                          <w:instrText xml:space="preserve"> DOCPROPERTY  Date  \* MERGEFORMAT </w:instrText>
                        </w:r>
                        <w:r w:rsidRPr="00782843">
                          <w:fldChar w:fldCharType="separate"/>
                        </w:r>
                        <w:r w:rsidR="002319E6">
                          <w:t>September</w:t>
                        </w:r>
                        <w:r w:rsidR="00D3436A">
                          <w:t xml:space="preserve"> </w:t>
                        </w:r>
                        <w:r w:rsidR="002319E6">
                          <w:t>12</w:t>
                        </w:r>
                        <w:r w:rsidR="00D3436A">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43907767" w:rsidR="00650BB0" w:rsidRPr="00054B6E" w:rsidRDefault="00054B6E" w:rsidP="004B2498">
                        <w:pPr>
                          <w:pStyle w:val="Title2"/>
                          <w:rPr>
                            <w:lang w:val="fr-FR"/>
                          </w:rPr>
                        </w:pPr>
                        <w:r>
                          <w:rPr>
                            <w:lang w:val="fr-FR"/>
                          </w:rPr>
                          <w:t>Factory and user configurations</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2319E6"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2319E6"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2319E6"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2319E6"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6B1DB1A7" w:rsidR="00F63A9C" w:rsidRPr="00844859" w:rsidRDefault="00125CB3" w:rsidP="00D3436A">
            <w:pPr>
              <w:pStyle w:val="TableBody"/>
            </w:pPr>
            <w:r>
              <w:t>January</w:t>
            </w:r>
            <w:r w:rsidR="00747FE0">
              <w:t xml:space="preserve"> </w:t>
            </w:r>
            <w:r w:rsidR="00D3436A">
              <w:t>25</w:t>
            </w:r>
            <w:r w:rsidR="00747FE0" w:rsidRPr="00747FE0">
              <w:rPr>
                <w:vertAlign w:val="superscript"/>
              </w:rPr>
              <w:t>th</w:t>
            </w:r>
            <w:r w:rsidR="005D6EE8">
              <w:t>,</w:t>
            </w:r>
            <w:r w:rsidR="00F63A9C" w:rsidRPr="00844859">
              <w:t xml:space="preserve"> 20</w:t>
            </w:r>
            <w:r w:rsidR="00F31881">
              <w:t>1</w:t>
            </w:r>
            <w:r>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FAD8280" w:rsidR="00F63A9C" w:rsidRPr="00844859" w:rsidRDefault="006257DF" w:rsidP="005C3A0B">
            <w:pPr>
              <w:pStyle w:val="TableBody"/>
            </w:pPr>
            <w:r>
              <w:t>R01.01</w:t>
            </w:r>
          </w:p>
        </w:tc>
        <w:tc>
          <w:tcPr>
            <w:tcW w:w="973" w:type="pct"/>
          </w:tcPr>
          <w:p w14:paraId="05454A4B" w14:textId="27A9F443" w:rsidR="00F63A9C" w:rsidRPr="00844859" w:rsidRDefault="006257DF" w:rsidP="005C3A0B">
            <w:pPr>
              <w:pStyle w:val="TableBody"/>
            </w:pPr>
            <w:r>
              <w:t>April 5</w:t>
            </w:r>
            <w:r w:rsidRPr="006257DF">
              <w:rPr>
                <w:vertAlign w:val="superscript"/>
              </w:rPr>
              <w:t>th</w:t>
            </w:r>
            <w:r>
              <w:t>, 2017</w:t>
            </w:r>
          </w:p>
        </w:tc>
        <w:tc>
          <w:tcPr>
            <w:tcW w:w="3514" w:type="pct"/>
          </w:tcPr>
          <w:p w14:paraId="4E3FDA24" w14:textId="3E0C6D6E" w:rsidR="00F63A9C" w:rsidRPr="00844859" w:rsidRDefault="006257DF" w:rsidP="003B6BF6">
            <w:pPr>
              <w:pStyle w:val="TableBody"/>
            </w:pPr>
            <w:r>
              <w:t>Add default values for AT&amp;F</w:t>
            </w:r>
          </w:p>
        </w:tc>
      </w:tr>
      <w:tr w:rsidR="00E633AD" w:rsidRPr="00844859" w14:paraId="62EE3E4F" w14:textId="77777777" w:rsidTr="00413DD8">
        <w:tc>
          <w:tcPr>
            <w:tcW w:w="513" w:type="pct"/>
          </w:tcPr>
          <w:p w14:paraId="5EC5884D" w14:textId="07491CA5" w:rsidR="00E633AD" w:rsidRPr="00844859" w:rsidRDefault="00EF1A1D" w:rsidP="005C3A0B">
            <w:pPr>
              <w:pStyle w:val="TableBody"/>
            </w:pPr>
            <w:r>
              <w:t>R01.0</w:t>
            </w:r>
            <w:r>
              <w:t>2</w:t>
            </w:r>
          </w:p>
        </w:tc>
        <w:tc>
          <w:tcPr>
            <w:tcW w:w="973" w:type="pct"/>
          </w:tcPr>
          <w:p w14:paraId="5B0AE54A" w14:textId="4612262B" w:rsidR="00E633AD" w:rsidRPr="00844859" w:rsidRDefault="00EF1A1D" w:rsidP="005C3A0B">
            <w:pPr>
              <w:pStyle w:val="TableBody"/>
            </w:pPr>
            <w:r>
              <w:t>September 12</w:t>
            </w:r>
            <w:r w:rsidRPr="00EF1A1D">
              <w:rPr>
                <w:vertAlign w:val="superscript"/>
              </w:rPr>
              <w:t>th</w:t>
            </w:r>
            <w:r>
              <w:t>, 2017</w:t>
            </w:r>
          </w:p>
        </w:tc>
        <w:tc>
          <w:tcPr>
            <w:tcW w:w="3514" w:type="pct"/>
          </w:tcPr>
          <w:p w14:paraId="4C0B2744" w14:textId="11C30A9E" w:rsidR="00E633AD" w:rsidRPr="00844859" w:rsidRDefault="00EF1A1D" w:rsidP="001F6AB3">
            <w:pPr>
              <w:pStyle w:val="TableBody"/>
            </w:pPr>
            <w:r>
              <w:t>Fix DTR default value for AT&amp;F</w:t>
            </w: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4E28710" w14:textId="77777777" w:rsidR="00566CB8"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71720947" w:history="1">
            <w:r w:rsidR="00566CB8" w:rsidRPr="00924C6A">
              <w:rPr>
                <w:rStyle w:val="Hyperlink"/>
              </w:rPr>
              <w:t>1.</w:t>
            </w:r>
            <w:r w:rsidR="00566CB8">
              <w:rPr>
                <w:rFonts w:asciiTheme="minorHAnsi" w:eastAsiaTheme="minorEastAsia" w:hAnsiTheme="minorHAnsi" w:cstheme="minorBidi"/>
                <w:b w:val="0"/>
                <w:bCs w:val="0"/>
                <w:caps w:val="0"/>
                <w:color w:val="auto"/>
                <w:sz w:val="22"/>
                <w:szCs w:val="22"/>
                <w:lang w:val="fr-FR"/>
              </w:rPr>
              <w:tab/>
            </w:r>
            <w:r w:rsidR="00566CB8" w:rsidRPr="00924C6A">
              <w:rPr>
                <w:rStyle w:val="Hyperlink"/>
              </w:rPr>
              <w:t>V25ter AT commands</w:t>
            </w:r>
            <w:r w:rsidR="00566CB8">
              <w:rPr>
                <w:webHidden/>
              </w:rPr>
              <w:tab/>
            </w:r>
            <w:r w:rsidR="00566CB8">
              <w:rPr>
                <w:webHidden/>
              </w:rPr>
              <w:fldChar w:fldCharType="begin"/>
            </w:r>
            <w:r w:rsidR="00566CB8">
              <w:rPr>
                <w:webHidden/>
              </w:rPr>
              <w:instrText xml:space="preserve"> PAGEREF _Toc471720947 \h </w:instrText>
            </w:r>
            <w:r w:rsidR="00566CB8">
              <w:rPr>
                <w:webHidden/>
              </w:rPr>
            </w:r>
            <w:r w:rsidR="00566CB8">
              <w:rPr>
                <w:webHidden/>
              </w:rPr>
              <w:fldChar w:fldCharType="separate"/>
            </w:r>
            <w:r w:rsidR="00566CB8">
              <w:rPr>
                <w:webHidden/>
              </w:rPr>
              <w:t>6</w:t>
            </w:r>
            <w:r w:rsidR="00566CB8">
              <w:rPr>
                <w:webHidden/>
              </w:rPr>
              <w:fldChar w:fldCharType="end"/>
            </w:r>
          </w:hyperlink>
        </w:p>
        <w:p w14:paraId="21644961"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48" w:history="1">
            <w:r w:rsidR="00566CB8" w:rsidRPr="00924C6A">
              <w:rPr>
                <w:rStyle w:val="Hyperlink"/>
              </w:rPr>
              <w:t>1.1.</w:t>
            </w:r>
            <w:r w:rsidR="00566CB8">
              <w:rPr>
                <w:rFonts w:asciiTheme="minorHAnsi" w:eastAsiaTheme="minorEastAsia" w:hAnsiTheme="minorHAnsi" w:cstheme="minorBidi"/>
                <w:color w:val="auto"/>
                <w:sz w:val="22"/>
                <w:szCs w:val="22"/>
                <w:lang w:val="fr-FR"/>
              </w:rPr>
              <w:tab/>
            </w:r>
            <w:r w:rsidR="00566CB8" w:rsidRPr="00924C6A">
              <w:rPr>
                <w:rStyle w:val="Hyperlink"/>
              </w:rPr>
              <w:t>&amp;F Command: Restore Factory Settings</w:t>
            </w:r>
            <w:r w:rsidR="00566CB8">
              <w:rPr>
                <w:webHidden/>
              </w:rPr>
              <w:tab/>
            </w:r>
            <w:r w:rsidR="00566CB8">
              <w:rPr>
                <w:webHidden/>
              </w:rPr>
              <w:fldChar w:fldCharType="begin"/>
            </w:r>
            <w:r w:rsidR="00566CB8">
              <w:rPr>
                <w:webHidden/>
              </w:rPr>
              <w:instrText xml:space="preserve"> PAGEREF _Toc471720948 \h </w:instrText>
            </w:r>
            <w:r w:rsidR="00566CB8">
              <w:rPr>
                <w:webHidden/>
              </w:rPr>
            </w:r>
            <w:r w:rsidR="00566CB8">
              <w:rPr>
                <w:webHidden/>
              </w:rPr>
              <w:fldChar w:fldCharType="separate"/>
            </w:r>
            <w:r w:rsidR="00566CB8">
              <w:rPr>
                <w:webHidden/>
              </w:rPr>
              <w:t>6</w:t>
            </w:r>
            <w:r w:rsidR="00566CB8">
              <w:rPr>
                <w:webHidden/>
              </w:rPr>
              <w:fldChar w:fldCharType="end"/>
            </w:r>
          </w:hyperlink>
        </w:p>
        <w:p w14:paraId="1F5FDC8A"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49" w:history="1">
            <w:r w:rsidR="00566CB8" w:rsidRPr="00924C6A">
              <w:rPr>
                <w:rStyle w:val="Hyperlink"/>
              </w:rPr>
              <w:t>1.2.</w:t>
            </w:r>
            <w:r w:rsidR="00566CB8">
              <w:rPr>
                <w:rFonts w:asciiTheme="minorHAnsi" w:eastAsiaTheme="minorEastAsia" w:hAnsiTheme="minorHAnsi" w:cstheme="minorBidi"/>
                <w:color w:val="auto"/>
                <w:sz w:val="22"/>
                <w:szCs w:val="22"/>
                <w:lang w:val="fr-FR"/>
              </w:rPr>
              <w:tab/>
            </w:r>
            <w:r w:rsidR="00566CB8" w:rsidRPr="00924C6A">
              <w:rPr>
                <w:rStyle w:val="Hyperlink"/>
              </w:rPr>
              <w:t>&amp;V Command: Display Current Configuration</w:t>
            </w:r>
            <w:r w:rsidR="00566CB8">
              <w:rPr>
                <w:webHidden/>
              </w:rPr>
              <w:tab/>
            </w:r>
            <w:r w:rsidR="00566CB8">
              <w:rPr>
                <w:webHidden/>
              </w:rPr>
              <w:fldChar w:fldCharType="begin"/>
            </w:r>
            <w:r w:rsidR="00566CB8">
              <w:rPr>
                <w:webHidden/>
              </w:rPr>
              <w:instrText xml:space="preserve"> PAGEREF _Toc471720949 \h </w:instrText>
            </w:r>
            <w:r w:rsidR="00566CB8">
              <w:rPr>
                <w:webHidden/>
              </w:rPr>
            </w:r>
            <w:r w:rsidR="00566CB8">
              <w:rPr>
                <w:webHidden/>
              </w:rPr>
              <w:fldChar w:fldCharType="separate"/>
            </w:r>
            <w:r w:rsidR="00566CB8">
              <w:rPr>
                <w:webHidden/>
              </w:rPr>
              <w:t>7</w:t>
            </w:r>
            <w:r w:rsidR="00566CB8">
              <w:rPr>
                <w:webHidden/>
              </w:rPr>
              <w:fldChar w:fldCharType="end"/>
            </w:r>
          </w:hyperlink>
        </w:p>
        <w:p w14:paraId="3B9C6CDB"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50" w:history="1">
            <w:r w:rsidR="00566CB8" w:rsidRPr="00924C6A">
              <w:rPr>
                <w:rStyle w:val="Hyperlink"/>
              </w:rPr>
              <w:t>1.3.</w:t>
            </w:r>
            <w:r w:rsidR="00566CB8">
              <w:rPr>
                <w:rFonts w:asciiTheme="minorHAnsi" w:eastAsiaTheme="minorEastAsia" w:hAnsiTheme="minorHAnsi" w:cstheme="minorBidi"/>
                <w:color w:val="auto"/>
                <w:sz w:val="22"/>
                <w:szCs w:val="22"/>
                <w:lang w:val="fr-FR"/>
              </w:rPr>
              <w:tab/>
            </w:r>
            <w:r w:rsidR="00566CB8" w:rsidRPr="00924C6A">
              <w:rPr>
                <w:rStyle w:val="Hyperlink"/>
              </w:rPr>
              <w:t>AT&amp;W</w:t>
            </w:r>
            <w:r w:rsidR="00566CB8">
              <w:rPr>
                <w:webHidden/>
              </w:rPr>
              <w:tab/>
            </w:r>
            <w:r w:rsidR="00566CB8">
              <w:rPr>
                <w:webHidden/>
              </w:rPr>
              <w:fldChar w:fldCharType="begin"/>
            </w:r>
            <w:r w:rsidR="00566CB8">
              <w:rPr>
                <w:webHidden/>
              </w:rPr>
              <w:instrText xml:space="preserve"> PAGEREF _Toc471720950 \h </w:instrText>
            </w:r>
            <w:r w:rsidR="00566CB8">
              <w:rPr>
                <w:webHidden/>
              </w:rPr>
            </w:r>
            <w:r w:rsidR="00566CB8">
              <w:rPr>
                <w:webHidden/>
              </w:rPr>
              <w:fldChar w:fldCharType="separate"/>
            </w:r>
            <w:r w:rsidR="00566CB8">
              <w:rPr>
                <w:webHidden/>
              </w:rPr>
              <w:t>8</w:t>
            </w:r>
            <w:r w:rsidR="00566CB8">
              <w:rPr>
                <w:webHidden/>
              </w:rPr>
              <w:fldChar w:fldCharType="end"/>
            </w:r>
          </w:hyperlink>
        </w:p>
        <w:p w14:paraId="7B08D569"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51" w:history="1">
            <w:r w:rsidR="00566CB8" w:rsidRPr="00924C6A">
              <w:rPr>
                <w:rStyle w:val="Hyperlink"/>
              </w:rPr>
              <w:t>1.4.</w:t>
            </w:r>
            <w:r w:rsidR="00566CB8">
              <w:rPr>
                <w:rFonts w:asciiTheme="minorHAnsi" w:eastAsiaTheme="minorEastAsia" w:hAnsiTheme="minorHAnsi" w:cstheme="minorBidi"/>
                <w:color w:val="auto"/>
                <w:sz w:val="22"/>
                <w:szCs w:val="22"/>
                <w:lang w:val="fr-FR"/>
              </w:rPr>
              <w:tab/>
            </w:r>
            <w:r w:rsidR="00566CB8" w:rsidRPr="00924C6A">
              <w:rPr>
                <w:rStyle w:val="Hyperlink"/>
              </w:rPr>
              <w:t>Z Command: Reset and Restore User Configuration</w:t>
            </w:r>
            <w:r w:rsidR="00566CB8">
              <w:rPr>
                <w:webHidden/>
              </w:rPr>
              <w:tab/>
            </w:r>
            <w:r w:rsidR="00566CB8">
              <w:rPr>
                <w:webHidden/>
              </w:rPr>
              <w:fldChar w:fldCharType="begin"/>
            </w:r>
            <w:r w:rsidR="00566CB8">
              <w:rPr>
                <w:webHidden/>
              </w:rPr>
              <w:instrText xml:space="preserve"> PAGEREF _Toc471720951 \h </w:instrText>
            </w:r>
            <w:r w:rsidR="00566CB8">
              <w:rPr>
                <w:webHidden/>
              </w:rPr>
            </w:r>
            <w:r w:rsidR="00566CB8">
              <w:rPr>
                <w:webHidden/>
              </w:rPr>
              <w:fldChar w:fldCharType="separate"/>
            </w:r>
            <w:r w:rsidR="00566CB8">
              <w:rPr>
                <w:webHidden/>
              </w:rPr>
              <w:t>9</w:t>
            </w:r>
            <w:r w:rsidR="00566CB8">
              <w:rPr>
                <w:webHidden/>
              </w:rPr>
              <w:fldChar w:fldCharType="end"/>
            </w:r>
          </w:hyperlink>
        </w:p>
        <w:p w14:paraId="1CF024C4" w14:textId="77777777" w:rsidR="00566CB8" w:rsidRDefault="002319E6">
          <w:pPr>
            <w:pStyle w:val="TOC1"/>
            <w:rPr>
              <w:rFonts w:asciiTheme="minorHAnsi" w:eastAsiaTheme="minorEastAsia" w:hAnsiTheme="minorHAnsi" w:cstheme="minorBidi"/>
              <w:b w:val="0"/>
              <w:bCs w:val="0"/>
              <w:caps w:val="0"/>
              <w:color w:val="auto"/>
              <w:sz w:val="22"/>
              <w:szCs w:val="22"/>
              <w:lang w:val="fr-FR"/>
            </w:rPr>
          </w:pPr>
          <w:hyperlink w:anchor="_Toc471720952" w:history="1">
            <w:r w:rsidR="00566CB8" w:rsidRPr="00924C6A">
              <w:rPr>
                <w:rStyle w:val="Hyperlink"/>
              </w:rPr>
              <w:t>2.</w:t>
            </w:r>
            <w:r w:rsidR="00566CB8">
              <w:rPr>
                <w:rFonts w:asciiTheme="minorHAnsi" w:eastAsiaTheme="minorEastAsia" w:hAnsiTheme="minorHAnsi" w:cstheme="minorBidi"/>
                <w:b w:val="0"/>
                <w:bCs w:val="0"/>
                <w:caps w:val="0"/>
                <w:color w:val="auto"/>
                <w:sz w:val="22"/>
                <w:szCs w:val="22"/>
                <w:lang w:val="fr-FR"/>
              </w:rPr>
              <w:tab/>
            </w:r>
            <w:r w:rsidR="00566CB8" w:rsidRPr="00924C6A">
              <w:rPr>
                <w:rStyle w:val="Hyperlink"/>
              </w:rPr>
              <w:t>Development notes</w:t>
            </w:r>
            <w:r w:rsidR="00566CB8">
              <w:rPr>
                <w:webHidden/>
              </w:rPr>
              <w:tab/>
            </w:r>
            <w:r w:rsidR="00566CB8">
              <w:rPr>
                <w:webHidden/>
              </w:rPr>
              <w:fldChar w:fldCharType="begin"/>
            </w:r>
            <w:r w:rsidR="00566CB8">
              <w:rPr>
                <w:webHidden/>
              </w:rPr>
              <w:instrText xml:space="preserve"> PAGEREF _Toc471720952 \h </w:instrText>
            </w:r>
            <w:r w:rsidR="00566CB8">
              <w:rPr>
                <w:webHidden/>
              </w:rPr>
            </w:r>
            <w:r w:rsidR="00566CB8">
              <w:rPr>
                <w:webHidden/>
              </w:rPr>
              <w:fldChar w:fldCharType="separate"/>
            </w:r>
            <w:r w:rsidR="00566CB8">
              <w:rPr>
                <w:webHidden/>
              </w:rPr>
              <w:t>10</w:t>
            </w:r>
            <w:r w:rsidR="00566CB8">
              <w:rPr>
                <w:webHidden/>
              </w:rPr>
              <w:fldChar w:fldCharType="end"/>
            </w:r>
          </w:hyperlink>
        </w:p>
        <w:p w14:paraId="43BF445A"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53" w:history="1">
            <w:r w:rsidR="00566CB8" w:rsidRPr="00924C6A">
              <w:rPr>
                <w:rStyle w:val="Hyperlink"/>
              </w:rPr>
              <w:t>2.1.</w:t>
            </w:r>
            <w:r w:rsidR="00566CB8">
              <w:rPr>
                <w:rFonts w:asciiTheme="minorHAnsi" w:eastAsiaTheme="minorEastAsia" w:hAnsiTheme="minorHAnsi" w:cstheme="minorBidi"/>
                <w:color w:val="auto"/>
                <w:sz w:val="22"/>
                <w:szCs w:val="22"/>
                <w:lang w:val="fr-FR"/>
              </w:rPr>
              <w:tab/>
            </w:r>
            <w:r w:rsidR="00566CB8" w:rsidRPr="00924C6A">
              <w:rPr>
                <w:rStyle w:val="Hyperlink"/>
              </w:rPr>
              <w:t>References</w:t>
            </w:r>
            <w:r w:rsidR="00566CB8">
              <w:rPr>
                <w:webHidden/>
              </w:rPr>
              <w:tab/>
            </w:r>
            <w:r w:rsidR="00566CB8">
              <w:rPr>
                <w:webHidden/>
              </w:rPr>
              <w:fldChar w:fldCharType="begin"/>
            </w:r>
            <w:r w:rsidR="00566CB8">
              <w:rPr>
                <w:webHidden/>
              </w:rPr>
              <w:instrText xml:space="preserve"> PAGEREF _Toc471720953 \h </w:instrText>
            </w:r>
            <w:r w:rsidR="00566CB8">
              <w:rPr>
                <w:webHidden/>
              </w:rPr>
            </w:r>
            <w:r w:rsidR="00566CB8">
              <w:rPr>
                <w:webHidden/>
              </w:rPr>
              <w:fldChar w:fldCharType="separate"/>
            </w:r>
            <w:r w:rsidR="00566CB8">
              <w:rPr>
                <w:webHidden/>
              </w:rPr>
              <w:t>10</w:t>
            </w:r>
            <w:r w:rsidR="00566CB8">
              <w:rPr>
                <w:webHidden/>
              </w:rPr>
              <w:fldChar w:fldCharType="end"/>
            </w:r>
          </w:hyperlink>
        </w:p>
        <w:p w14:paraId="1BADFFAC"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54" w:history="1">
            <w:r w:rsidR="00566CB8" w:rsidRPr="00924C6A">
              <w:rPr>
                <w:rStyle w:val="Hyperlink"/>
              </w:rPr>
              <w:t>2.2.</w:t>
            </w:r>
            <w:r w:rsidR="00566CB8">
              <w:rPr>
                <w:rFonts w:asciiTheme="minorHAnsi" w:eastAsiaTheme="minorEastAsia" w:hAnsiTheme="minorHAnsi" w:cstheme="minorBidi"/>
                <w:color w:val="auto"/>
                <w:sz w:val="22"/>
                <w:szCs w:val="22"/>
                <w:lang w:val="fr-FR"/>
              </w:rPr>
              <w:tab/>
            </w:r>
            <w:r w:rsidR="00566CB8" w:rsidRPr="00924C6A">
              <w:rPr>
                <w:rStyle w:val="Hyperlink"/>
              </w:rPr>
              <w:t>Applicability</w:t>
            </w:r>
            <w:r w:rsidR="00566CB8">
              <w:rPr>
                <w:webHidden/>
              </w:rPr>
              <w:tab/>
            </w:r>
            <w:r w:rsidR="00566CB8">
              <w:rPr>
                <w:webHidden/>
              </w:rPr>
              <w:fldChar w:fldCharType="begin"/>
            </w:r>
            <w:r w:rsidR="00566CB8">
              <w:rPr>
                <w:webHidden/>
              </w:rPr>
              <w:instrText xml:space="preserve"> PAGEREF _Toc471720954 \h </w:instrText>
            </w:r>
            <w:r w:rsidR="00566CB8">
              <w:rPr>
                <w:webHidden/>
              </w:rPr>
            </w:r>
            <w:r w:rsidR="00566CB8">
              <w:rPr>
                <w:webHidden/>
              </w:rPr>
              <w:fldChar w:fldCharType="separate"/>
            </w:r>
            <w:r w:rsidR="00566CB8">
              <w:rPr>
                <w:webHidden/>
              </w:rPr>
              <w:t>10</w:t>
            </w:r>
            <w:r w:rsidR="00566CB8">
              <w:rPr>
                <w:webHidden/>
              </w:rPr>
              <w:fldChar w:fldCharType="end"/>
            </w:r>
          </w:hyperlink>
        </w:p>
        <w:p w14:paraId="7D362E31" w14:textId="77777777" w:rsidR="00566CB8" w:rsidRDefault="002319E6">
          <w:pPr>
            <w:pStyle w:val="TOC2"/>
            <w:tabs>
              <w:tab w:val="left" w:pos="1195"/>
            </w:tabs>
            <w:rPr>
              <w:rFonts w:asciiTheme="minorHAnsi" w:eastAsiaTheme="minorEastAsia" w:hAnsiTheme="minorHAnsi" w:cstheme="minorBidi"/>
              <w:color w:val="auto"/>
              <w:sz w:val="22"/>
              <w:szCs w:val="22"/>
              <w:lang w:val="fr-FR"/>
            </w:rPr>
          </w:pPr>
          <w:hyperlink w:anchor="_Toc471720955" w:history="1">
            <w:r w:rsidR="00566CB8" w:rsidRPr="00924C6A">
              <w:rPr>
                <w:rStyle w:val="Hyperlink"/>
              </w:rPr>
              <w:t>2.3.</w:t>
            </w:r>
            <w:r w:rsidR="00566CB8">
              <w:rPr>
                <w:rFonts w:asciiTheme="minorHAnsi" w:eastAsiaTheme="minorEastAsia" w:hAnsiTheme="minorHAnsi" w:cstheme="minorBidi"/>
                <w:color w:val="auto"/>
                <w:sz w:val="22"/>
                <w:szCs w:val="22"/>
                <w:lang w:val="fr-FR"/>
              </w:rPr>
              <w:tab/>
            </w:r>
            <w:r w:rsidR="00566CB8" w:rsidRPr="00924C6A">
              <w:rPr>
                <w:rStyle w:val="Hyperlink"/>
              </w:rPr>
              <w:t>Other</w:t>
            </w:r>
            <w:r w:rsidR="00566CB8">
              <w:rPr>
                <w:webHidden/>
              </w:rPr>
              <w:tab/>
            </w:r>
            <w:r w:rsidR="00566CB8">
              <w:rPr>
                <w:webHidden/>
              </w:rPr>
              <w:fldChar w:fldCharType="begin"/>
            </w:r>
            <w:r w:rsidR="00566CB8">
              <w:rPr>
                <w:webHidden/>
              </w:rPr>
              <w:instrText xml:space="preserve"> PAGEREF _Toc471720955 \h </w:instrText>
            </w:r>
            <w:r w:rsidR="00566CB8">
              <w:rPr>
                <w:webHidden/>
              </w:rPr>
            </w:r>
            <w:r w:rsidR="00566CB8">
              <w:rPr>
                <w:webHidden/>
              </w:rPr>
              <w:fldChar w:fldCharType="separate"/>
            </w:r>
            <w:r w:rsidR="00566CB8">
              <w:rPr>
                <w:webHidden/>
              </w:rPr>
              <w:t>10</w:t>
            </w:r>
            <w:r w:rsidR="00566CB8">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283DF488" w14:textId="5BBE4C00" w:rsidR="00C07016" w:rsidRPr="00AE67EA" w:rsidRDefault="00F51FE6" w:rsidP="00C07016">
      <w:pPr>
        <w:pStyle w:val="Heading1"/>
      </w:pPr>
      <w:bookmarkStart w:id="12" w:name="_Toc471720947"/>
      <w:r>
        <w:lastRenderedPageBreak/>
        <w:t>V25ter AT commands</w:t>
      </w:r>
      <w:bookmarkEnd w:id="12"/>
    </w:p>
    <w:p w14:paraId="6EE79B9D" w14:textId="77777777" w:rsidR="00164614" w:rsidRPr="00AE67EA" w:rsidRDefault="00164614" w:rsidP="00164614">
      <w:pPr>
        <w:pStyle w:val="Heading2"/>
      </w:pPr>
      <w:bookmarkStart w:id="13" w:name="_Toc345081214"/>
      <w:bookmarkStart w:id="14" w:name="_Toc349752962"/>
      <w:bookmarkStart w:id="15" w:name="_Toc349753850"/>
      <w:bookmarkStart w:id="16" w:name="_Ref366743636"/>
      <w:bookmarkStart w:id="17" w:name="_Ref369078591"/>
      <w:bookmarkStart w:id="18" w:name="_Toc368585919"/>
      <w:bookmarkStart w:id="19" w:name="_Ref384283648"/>
      <w:bookmarkStart w:id="20" w:name="_Ref384283651"/>
      <w:bookmarkStart w:id="21" w:name="_Ref387740568"/>
      <w:bookmarkStart w:id="22" w:name="_Ref387740570"/>
      <w:bookmarkStart w:id="23" w:name="_Ref406502629"/>
      <w:bookmarkStart w:id="24" w:name="_Ref406502632"/>
      <w:bookmarkStart w:id="25" w:name="_Toc464721447"/>
      <w:bookmarkStart w:id="26" w:name="_Toc471720948"/>
      <w:r w:rsidRPr="00AE67EA">
        <w:t xml:space="preserve">&amp;F Command: Restore Factory </w:t>
      </w:r>
      <w:bookmarkEnd w:id="13"/>
      <w:r w:rsidRPr="00AE67EA">
        <w:t>Settings</w:t>
      </w:r>
      <w:bookmarkEnd w:id="14"/>
      <w:bookmarkEnd w:id="15"/>
      <w:bookmarkEnd w:id="16"/>
      <w:bookmarkEnd w:id="17"/>
      <w:bookmarkEnd w:id="18"/>
      <w:bookmarkEnd w:id="19"/>
      <w:bookmarkEnd w:id="20"/>
      <w:bookmarkEnd w:id="21"/>
      <w:bookmarkEnd w:id="22"/>
      <w:bookmarkEnd w:id="23"/>
      <w:bookmarkEnd w:id="24"/>
      <w:bookmarkEnd w:id="25"/>
      <w:bookmarkEnd w:id="26"/>
    </w:p>
    <w:tbl>
      <w:tblPr>
        <w:tblStyle w:val="TableSWIleft"/>
        <w:tblW w:w="9148" w:type="dxa"/>
        <w:tblLayout w:type="fixed"/>
        <w:tblLook w:val="04A0" w:firstRow="1" w:lastRow="0" w:firstColumn="1" w:lastColumn="0" w:noHBand="0" w:noVBand="1"/>
      </w:tblPr>
      <w:tblGrid>
        <w:gridCol w:w="2265"/>
        <w:gridCol w:w="6883"/>
      </w:tblGrid>
      <w:tr w:rsidR="00164614" w:rsidRPr="00C41274" w14:paraId="15DE3FAD" w14:textId="77777777" w:rsidTr="00164614">
        <w:trPr>
          <w:cnfStyle w:val="100000000000" w:firstRow="1" w:lastRow="0" w:firstColumn="0" w:lastColumn="0" w:oddVBand="0" w:evenVBand="0" w:oddHBand="0" w:evenHBand="0" w:firstRowFirstColumn="0" w:firstRowLastColumn="0" w:lastRowFirstColumn="0" w:lastRowLastColumn="0"/>
          <w:trHeight w:val="467"/>
        </w:trPr>
        <w:tc>
          <w:tcPr>
            <w:tcW w:w="9148" w:type="dxa"/>
            <w:gridSpan w:val="2"/>
          </w:tcPr>
          <w:p w14:paraId="4649BCD6" w14:textId="3149638B" w:rsidR="00164614" w:rsidRPr="00C41274" w:rsidRDefault="00164614" w:rsidP="009B3A46">
            <w:pPr>
              <w:pStyle w:val="TableRowHead"/>
              <w:spacing w:before="144" w:after="144"/>
              <w:rPr>
                <w:bCs w:val="0"/>
              </w:rPr>
            </w:pPr>
            <w:r>
              <w:t>HL7718, HL7748, HL7749</w:t>
            </w:r>
          </w:p>
        </w:tc>
      </w:tr>
      <w:tr w:rsidR="00164614" w:rsidRPr="00C41274" w14:paraId="791F4A4E" w14:textId="77777777" w:rsidTr="00164614">
        <w:trPr>
          <w:trHeight w:val="1173"/>
        </w:trPr>
        <w:tc>
          <w:tcPr>
            <w:tcW w:w="2265" w:type="dxa"/>
          </w:tcPr>
          <w:p w14:paraId="0A3D92D6" w14:textId="77777777" w:rsidR="00164614" w:rsidRPr="00C41274" w:rsidRDefault="00164614" w:rsidP="007B4856">
            <w:pPr>
              <w:pStyle w:val="TableBody"/>
              <w:rPr>
                <w:i/>
              </w:rPr>
            </w:pPr>
            <w:r w:rsidRPr="00C41274">
              <w:rPr>
                <w:i/>
              </w:rPr>
              <w:t>Execute command</w:t>
            </w:r>
          </w:p>
          <w:p w14:paraId="7736DE0D" w14:textId="77777777" w:rsidR="00164614" w:rsidRPr="00C41274" w:rsidRDefault="00164614" w:rsidP="007B4856">
            <w:pPr>
              <w:pStyle w:val="TableBody"/>
            </w:pPr>
          </w:p>
          <w:p w14:paraId="0EF18F6A" w14:textId="77777777" w:rsidR="00164614" w:rsidRPr="00C41274" w:rsidRDefault="00164614" w:rsidP="007B4856">
            <w:pPr>
              <w:pStyle w:val="TableBody"/>
            </w:pPr>
            <w:r w:rsidRPr="00C41274">
              <w:rPr>
                <w:u w:val="single"/>
              </w:rPr>
              <w:t>Syntax</w:t>
            </w:r>
          </w:p>
          <w:p w14:paraId="64177E31" w14:textId="77777777" w:rsidR="00164614" w:rsidRPr="00C41274" w:rsidRDefault="00164614" w:rsidP="007B4856">
            <w:pPr>
              <w:pStyle w:val="TableBody"/>
              <w:rPr>
                <w:b/>
              </w:rPr>
            </w:pPr>
            <w:r w:rsidRPr="00C41274">
              <w:rPr>
                <w:b/>
              </w:rPr>
              <w:t>AT&amp;F[&lt;value&gt;]</w:t>
            </w:r>
          </w:p>
          <w:p w14:paraId="74510FD7" w14:textId="77777777" w:rsidR="00164614" w:rsidRPr="00C41274" w:rsidRDefault="00164614" w:rsidP="007B4856">
            <w:pPr>
              <w:pStyle w:val="TableBody"/>
              <w:rPr>
                <w:u w:val="single"/>
              </w:rPr>
            </w:pPr>
          </w:p>
          <w:p w14:paraId="64D9967A" w14:textId="77777777" w:rsidR="00164614" w:rsidRPr="00C41274" w:rsidRDefault="00164614" w:rsidP="007B4856">
            <w:pPr>
              <w:pStyle w:val="TableBody"/>
            </w:pPr>
          </w:p>
        </w:tc>
        <w:tc>
          <w:tcPr>
            <w:tcW w:w="6883" w:type="dxa"/>
          </w:tcPr>
          <w:p w14:paraId="0A6EAB67" w14:textId="77777777" w:rsidR="00164614" w:rsidRPr="00C41274" w:rsidRDefault="00164614" w:rsidP="007B4856">
            <w:pPr>
              <w:pStyle w:val="TableBody"/>
              <w:rPr>
                <w:u w:val="single"/>
              </w:rPr>
            </w:pPr>
          </w:p>
          <w:p w14:paraId="52B2432B" w14:textId="77777777" w:rsidR="00164614" w:rsidRPr="00C41274" w:rsidRDefault="00164614" w:rsidP="007B4856">
            <w:pPr>
              <w:pStyle w:val="TableBody"/>
              <w:rPr>
                <w:u w:val="single"/>
              </w:rPr>
            </w:pPr>
          </w:p>
          <w:p w14:paraId="1BC79DAB" w14:textId="77777777" w:rsidR="00164614" w:rsidRPr="00C41274" w:rsidRDefault="00164614" w:rsidP="007B4856">
            <w:pPr>
              <w:pStyle w:val="TableBody"/>
              <w:rPr>
                <w:u w:val="single"/>
              </w:rPr>
            </w:pPr>
            <w:r w:rsidRPr="00C41274">
              <w:rPr>
                <w:u w:val="single"/>
              </w:rPr>
              <w:t>Response</w:t>
            </w:r>
          </w:p>
          <w:p w14:paraId="53F862D1" w14:textId="77777777" w:rsidR="00164614" w:rsidRPr="00C41274" w:rsidRDefault="00164614" w:rsidP="007B4856">
            <w:pPr>
              <w:pStyle w:val="TableBody"/>
              <w:rPr>
                <w:b/>
              </w:rPr>
            </w:pPr>
            <w:r w:rsidRPr="00C41274">
              <w:rPr>
                <w:b/>
              </w:rPr>
              <w:t>OK</w:t>
            </w:r>
          </w:p>
          <w:p w14:paraId="7AF3C084" w14:textId="77777777" w:rsidR="00164614" w:rsidRPr="00C41274" w:rsidRDefault="00164614" w:rsidP="007B4856">
            <w:pPr>
              <w:pStyle w:val="TableBody"/>
            </w:pPr>
          </w:p>
          <w:p w14:paraId="742D8AED" w14:textId="77777777" w:rsidR="00164614" w:rsidRPr="00C41274" w:rsidRDefault="00164614" w:rsidP="007B4856">
            <w:pPr>
              <w:pStyle w:val="TableBody"/>
              <w:rPr>
                <w:u w:val="single"/>
              </w:rPr>
            </w:pPr>
            <w:r w:rsidRPr="00C41274">
              <w:rPr>
                <w:u w:val="single"/>
              </w:rPr>
              <w:t>Parameters</w:t>
            </w:r>
          </w:p>
          <w:p w14:paraId="1237936C" w14:textId="77777777" w:rsidR="00164614" w:rsidRPr="00C41274" w:rsidRDefault="00164614" w:rsidP="007B4856">
            <w:pPr>
              <w:pStyle w:val="TableBody"/>
              <w:rPr>
                <w:snapToGrid w:val="0"/>
              </w:rPr>
            </w:pPr>
            <w:r w:rsidRPr="00C41274">
              <w:rPr>
                <w:b/>
              </w:rPr>
              <w:t>&lt;value&gt;</w:t>
            </w:r>
            <w:r>
              <w:rPr>
                <w:snapToGrid w:val="0"/>
              </w:rPr>
              <w:tab/>
            </w:r>
            <w:r w:rsidRPr="00C41274">
              <w:rPr>
                <w:snapToGrid w:val="0"/>
              </w:rPr>
              <w:t>0</w:t>
            </w:r>
            <w:r>
              <w:rPr>
                <w:snapToGrid w:val="0"/>
              </w:rPr>
              <w:t xml:space="preserve"> or Omitted</w:t>
            </w:r>
            <w:r>
              <w:rPr>
                <w:snapToGrid w:val="0"/>
              </w:rPr>
              <w:tab/>
            </w:r>
            <w:r w:rsidRPr="00C41274">
              <w:rPr>
                <w:snapToGrid w:val="0"/>
              </w:rPr>
              <w:t>Restore p</w:t>
            </w:r>
            <w:r w:rsidRPr="00C41274">
              <w:t>arameters to f</w:t>
            </w:r>
            <w:r w:rsidRPr="00C41274">
              <w:rPr>
                <w:snapToGrid w:val="0"/>
              </w:rPr>
              <w:t>actory settings</w:t>
            </w:r>
          </w:p>
        </w:tc>
      </w:tr>
      <w:tr w:rsidR="00164614" w:rsidRPr="00C41274" w14:paraId="3DE2F877" w14:textId="77777777" w:rsidTr="00164614">
        <w:trPr>
          <w:trHeight w:val="69"/>
        </w:trPr>
        <w:tc>
          <w:tcPr>
            <w:tcW w:w="2265" w:type="dxa"/>
          </w:tcPr>
          <w:p w14:paraId="14792032" w14:textId="77777777" w:rsidR="00164614" w:rsidRPr="00C41274" w:rsidRDefault="00164614" w:rsidP="007B4856">
            <w:pPr>
              <w:pStyle w:val="TableBody"/>
              <w:rPr>
                <w:u w:val="single"/>
              </w:rPr>
            </w:pPr>
            <w:r>
              <w:rPr>
                <w:u w:val="single"/>
              </w:rPr>
              <w:t>Examples</w:t>
            </w:r>
          </w:p>
        </w:tc>
        <w:tc>
          <w:tcPr>
            <w:tcW w:w="6883" w:type="dxa"/>
          </w:tcPr>
          <w:p w14:paraId="05D4DC22" w14:textId="77777777" w:rsidR="00164614" w:rsidRPr="0077536E" w:rsidRDefault="00164614" w:rsidP="007B4856">
            <w:pPr>
              <w:pStyle w:val="TableBody"/>
              <w:rPr>
                <w:b/>
              </w:rPr>
            </w:pPr>
            <w:r w:rsidRPr="0077536E">
              <w:rPr>
                <w:b/>
              </w:rPr>
              <w:t>AT&amp;F</w:t>
            </w:r>
          </w:p>
          <w:p w14:paraId="520DC025" w14:textId="77777777" w:rsidR="00164614" w:rsidRPr="0077536E" w:rsidRDefault="00164614" w:rsidP="007B4856">
            <w:pPr>
              <w:pStyle w:val="TableBody"/>
              <w:rPr>
                <w:b/>
              </w:rPr>
            </w:pPr>
            <w:r w:rsidRPr="0077536E">
              <w:rPr>
                <w:b/>
              </w:rPr>
              <w:t>OK</w:t>
            </w:r>
            <w:r w:rsidRPr="0077536E">
              <w:rPr>
                <w:b/>
              </w:rPr>
              <w:tab/>
            </w:r>
          </w:p>
          <w:p w14:paraId="74912354" w14:textId="77777777" w:rsidR="00164614" w:rsidRPr="0077536E" w:rsidRDefault="00164614" w:rsidP="007B4856">
            <w:pPr>
              <w:pStyle w:val="TableBody"/>
              <w:rPr>
                <w:b/>
              </w:rPr>
            </w:pPr>
            <w:r w:rsidRPr="0077536E">
              <w:rPr>
                <w:b/>
              </w:rPr>
              <w:tab/>
            </w:r>
          </w:p>
          <w:p w14:paraId="7F055030" w14:textId="77777777" w:rsidR="00164614" w:rsidRPr="0077536E" w:rsidRDefault="00164614" w:rsidP="007B4856">
            <w:pPr>
              <w:pStyle w:val="TableBody"/>
              <w:rPr>
                <w:b/>
              </w:rPr>
            </w:pPr>
            <w:r w:rsidRPr="0077536E">
              <w:rPr>
                <w:b/>
              </w:rPr>
              <w:t>AT&amp;F0</w:t>
            </w:r>
          </w:p>
          <w:p w14:paraId="09E23940" w14:textId="77777777" w:rsidR="00164614" w:rsidRPr="0077536E" w:rsidRDefault="00164614" w:rsidP="007B4856">
            <w:pPr>
              <w:pStyle w:val="TableBody"/>
              <w:rPr>
                <w:b/>
              </w:rPr>
            </w:pPr>
            <w:r w:rsidRPr="0077536E">
              <w:rPr>
                <w:b/>
              </w:rPr>
              <w:t>OK</w:t>
            </w:r>
            <w:r w:rsidRPr="0077536E">
              <w:rPr>
                <w:b/>
              </w:rPr>
              <w:tab/>
            </w:r>
          </w:p>
          <w:p w14:paraId="46BB10CF" w14:textId="77777777" w:rsidR="00164614" w:rsidRPr="0077536E" w:rsidRDefault="00164614" w:rsidP="007B4856">
            <w:pPr>
              <w:pStyle w:val="TableBody"/>
              <w:rPr>
                <w:b/>
              </w:rPr>
            </w:pPr>
            <w:r w:rsidRPr="0077536E">
              <w:rPr>
                <w:b/>
              </w:rPr>
              <w:tab/>
            </w:r>
          </w:p>
          <w:p w14:paraId="1180B6C2" w14:textId="77777777" w:rsidR="00164614" w:rsidRPr="0077536E" w:rsidRDefault="00164614" w:rsidP="007B4856">
            <w:pPr>
              <w:pStyle w:val="TableBody"/>
              <w:rPr>
                <w:b/>
              </w:rPr>
            </w:pPr>
            <w:r w:rsidRPr="0077536E">
              <w:rPr>
                <w:b/>
              </w:rPr>
              <w:t>AT&amp;F1</w:t>
            </w:r>
          </w:p>
          <w:p w14:paraId="11EFF6FD" w14:textId="77777777" w:rsidR="00164614" w:rsidRPr="00C41274" w:rsidRDefault="00164614" w:rsidP="007B4856">
            <w:pPr>
              <w:pStyle w:val="TableBody"/>
              <w:rPr>
                <w:u w:val="single"/>
              </w:rPr>
            </w:pPr>
            <w:r>
              <w:rPr>
                <w:b/>
              </w:rPr>
              <w:t>ERROR</w:t>
            </w:r>
          </w:p>
        </w:tc>
      </w:tr>
      <w:tr w:rsidR="00164614" w:rsidRPr="00C41274" w14:paraId="6CB57325" w14:textId="77777777" w:rsidTr="00164614">
        <w:trPr>
          <w:trHeight w:val="69"/>
        </w:trPr>
        <w:tc>
          <w:tcPr>
            <w:tcW w:w="2265" w:type="dxa"/>
          </w:tcPr>
          <w:p w14:paraId="6E5E965B" w14:textId="77777777" w:rsidR="00164614" w:rsidRPr="00C41274" w:rsidRDefault="00164614" w:rsidP="00164614">
            <w:pPr>
              <w:pStyle w:val="TableBody"/>
              <w:rPr>
                <w:u w:val="single"/>
              </w:rPr>
            </w:pPr>
            <w:r w:rsidRPr="00C41274">
              <w:rPr>
                <w:u w:val="single"/>
              </w:rPr>
              <w:t>Reference</w:t>
            </w:r>
          </w:p>
          <w:p w14:paraId="09BFB727" w14:textId="3DBB2156" w:rsidR="00164614" w:rsidRDefault="00164614" w:rsidP="00164614">
            <w:pPr>
              <w:pStyle w:val="TableBody"/>
              <w:rPr>
                <w:u w:val="single"/>
              </w:rPr>
            </w:pPr>
            <w:r w:rsidRPr="00C41274">
              <w:t>V.25Ter</w:t>
            </w:r>
          </w:p>
        </w:tc>
        <w:tc>
          <w:tcPr>
            <w:tcW w:w="6883" w:type="dxa"/>
          </w:tcPr>
          <w:p w14:paraId="4EFAB8E2" w14:textId="77777777" w:rsidR="00164614" w:rsidRPr="00C41274" w:rsidRDefault="00164614" w:rsidP="00164614">
            <w:pPr>
              <w:pStyle w:val="TableBody"/>
              <w:rPr>
                <w:u w:val="single"/>
              </w:rPr>
            </w:pPr>
            <w:r w:rsidRPr="00C41274">
              <w:rPr>
                <w:u w:val="single"/>
              </w:rPr>
              <w:t>Notes</w:t>
            </w:r>
          </w:p>
          <w:p w14:paraId="03938B60" w14:textId="77777777" w:rsidR="00164614" w:rsidRPr="00AE67EA" w:rsidRDefault="00164614" w:rsidP="00164614">
            <w:pPr>
              <w:pStyle w:val="TableBody"/>
              <w:numPr>
                <w:ilvl w:val="0"/>
                <w:numId w:val="15"/>
              </w:numPr>
            </w:pPr>
            <w:r w:rsidRPr="00AE67EA">
              <w:t>See also AT&amp;V</w:t>
            </w:r>
            <w:r>
              <w:t>.</w:t>
            </w:r>
          </w:p>
          <w:p w14:paraId="2A98FC9C" w14:textId="77777777" w:rsidR="00164614" w:rsidRDefault="00164614" w:rsidP="00164614">
            <w:pPr>
              <w:pStyle w:val="TableBody"/>
              <w:numPr>
                <w:ilvl w:val="0"/>
                <w:numId w:val="15"/>
              </w:numPr>
            </w:pPr>
            <w:r w:rsidRPr="00AE67EA">
              <w:t>Restore factory settings to active profile</w:t>
            </w:r>
            <w:r>
              <w:t>.</w:t>
            </w:r>
          </w:p>
          <w:p w14:paraId="1AE20A65" w14:textId="3883C7DB" w:rsidR="002319E6" w:rsidRDefault="00196570" w:rsidP="00196570">
            <w:pPr>
              <w:pStyle w:val="TableBody"/>
              <w:numPr>
                <w:ilvl w:val="0"/>
                <w:numId w:val="15"/>
              </w:numPr>
            </w:pPr>
            <w:r>
              <w:t xml:space="preserve">Default factory settings for HL77xx are: </w:t>
            </w:r>
            <w:r>
              <w:br/>
            </w:r>
            <w:r w:rsidRPr="00196570">
              <w:rPr>
                <w:b/>
              </w:rPr>
              <w:t>E1 Q0 V1 X4 &amp;C1 &amp;D</w:t>
            </w:r>
            <w:r w:rsidR="00DC648F">
              <w:rPr>
                <w:b/>
              </w:rPr>
              <w:t>0</w:t>
            </w:r>
            <w:r w:rsidRPr="00196570">
              <w:rPr>
                <w:b/>
              </w:rPr>
              <w:t xml:space="preserve"> &amp;R1 &amp;S0 +IFC= 2,2 &amp;K3 +FCLASS0 S00:0 S01:0 S0</w:t>
            </w:r>
            <w:bookmarkStart w:id="27" w:name="_GoBack"/>
            <w:bookmarkEnd w:id="27"/>
            <w:r w:rsidRPr="00196570">
              <w:rPr>
                <w:b/>
              </w:rPr>
              <w:t>3:13 S04:10 S05:8 S07:255 S08:0 S10:1</w:t>
            </w:r>
          </w:p>
          <w:p w14:paraId="58C2A973" w14:textId="77777777" w:rsidR="002319E6" w:rsidRPr="002319E6" w:rsidRDefault="002319E6" w:rsidP="002319E6">
            <w:pPr>
              <w:rPr>
                <w:lang w:eastAsia="ja-JP"/>
              </w:rPr>
            </w:pPr>
          </w:p>
          <w:p w14:paraId="6DBA0F50" w14:textId="77777777" w:rsidR="002319E6" w:rsidRPr="002319E6" w:rsidRDefault="002319E6" w:rsidP="002319E6">
            <w:pPr>
              <w:rPr>
                <w:lang w:eastAsia="ja-JP"/>
              </w:rPr>
            </w:pPr>
          </w:p>
          <w:p w14:paraId="5D99D5C2" w14:textId="77777777" w:rsidR="002319E6" w:rsidRPr="002319E6" w:rsidRDefault="002319E6" w:rsidP="002319E6">
            <w:pPr>
              <w:rPr>
                <w:lang w:eastAsia="ja-JP"/>
              </w:rPr>
            </w:pPr>
          </w:p>
          <w:p w14:paraId="2D9B8BA4" w14:textId="77777777" w:rsidR="002319E6" w:rsidRPr="002319E6" w:rsidRDefault="002319E6" w:rsidP="002319E6">
            <w:pPr>
              <w:rPr>
                <w:lang w:eastAsia="ja-JP"/>
              </w:rPr>
            </w:pPr>
          </w:p>
          <w:p w14:paraId="5F57D9E7" w14:textId="77777777" w:rsidR="002319E6" w:rsidRPr="002319E6" w:rsidRDefault="002319E6" w:rsidP="002319E6">
            <w:pPr>
              <w:rPr>
                <w:lang w:eastAsia="ja-JP"/>
              </w:rPr>
            </w:pPr>
          </w:p>
          <w:p w14:paraId="29BE4C6B" w14:textId="77777777" w:rsidR="002319E6" w:rsidRPr="002319E6" w:rsidRDefault="002319E6" w:rsidP="002319E6">
            <w:pPr>
              <w:rPr>
                <w:lang w:eastAsia="ja-JP"/>
              </w:rPr>
            </w:pPr>
          </w:p>
          <w:p w14:paraId="36D49C7F" w14:textId="77777777" w:rsidR="002319E6" w:rsidRPr="002319E6" w:rsidRDefault="002319E6" w:rsidP="002319E6">
            <w:pPr>
              <w:rPr>
                <w:lang w:eastAsia="ja-JP"/>
              </w:rPr>
            </w:pPr>
          </w:p>
          <w:p w14:paraId="18C9072F" w14:textId="77777777" w:rsidR="002319E6" w:rsidRPr="002319E6" w:rsidRDefault="002319E6" w:rsidP="002319E6">
            <w:pPr>
              <w:rPr>
                <w:lang w:eastAsia="ja-JP"/>
              </w:rPr>
            </w:pPr>
          </w:p>
          <w:p w14:paraId="7C9F888F" w14:textId="77777777" w:rsidR="002319E6" w:rsidRPr="002319E6" w:rsidRDefault="002319E6" w:rsidP="002319E6">
            <w:pPr>
              <w:rPr>
                <w:lang w:eastAsia="ja-JP"/>
              </w:rPr>
            </w:pPr>
          </w:p>
          <w:p w14:paraId="29AF7DA5" w14:textId="77777777" w:rsidR="002319E6" w:rsidRPr="002319E6" w:rsidRDefault="002319E6" w:rsidP="002319E6">
            <w:pPr>
              <w:rPr>
                <w:lang w:eastAsia="ja-JP"/>
              </w:rPr>
            </w:pPr>
          </w:p>
          <w:p w14:paraId="1434AA31" w14:textId="77777777" w:rsidR="002319E6" w:rsidRPr="002319E6" w:rsidRDefault="002319E6" w:rsidP="002319E6">
            <w:pPr>
              <w:rPr>
                <w:lang w:eastAsia="ja-JP"/>
              </w:rPr>
            </w:pPr>
          </w:p>
          <w:p w14:paraId="003BCA34" w14:textId="77777777" w:rsidR="002319E6" w:rsidRPr="002319E6" w:rsidRDefault="002319E6" w:rsidP="002319E6">
            <w:pPr>
              <w:rPr>
                <w:lang w:eastAsia="ja-JP"/>
              </w:rPr>
            </w:pPr>
          </w:p>
          <w:p w14:paraId="02210CAF" w14:textId="77777777" w:rsidR="002319E6" w:rsidRPr="002319E6" w:rsidRDefault="002319E6" w:rsidP="002319E6">
            <w:pPr>
              <w:rPr>
                <w:lang w:eastAsia="ja-JP"/>
              </w:rPr>
            </w:pPr>
          </w:p>
          <w:p w14:paraId="450EF2DA" w14:textId="77777777" w:rsidR="002319E6" w:rsidRPr="002319E6" w:rsidRDefault="002319E6" w:rsidP="002319E6">
            <w:pPr>
              <w:rPr>
                <w:lang w:eastAsia="ja-JP"/>
              </w:rPr>
            </w:pPr>
          </w:p>
          <w:p w14:paraId="0C007AD7" w14:textId="77777777" w:rsidR="002319E6" w:rsidRPr="002319E6" w:rsidRDefault="002319E6" w:rsidP="002319E6">
            <w:pPr>
              <w:rPr>
                <w:lang w:eastAsia="ja-JP"/>
              </w:rPr>
            </w:pPr>
          </w:p>
          <w:p w14:paraId="7423F3A4" w14:textId="77777777" w:rsidR="002319E6" w:rsidRPr="002319E6" w:rsidRDefault="002319E6" w:rsidP="002319E6">
            <w:pPr>
              <w:rPr>
                <w:lang w:eastAsia="ja-JP"/>
              </w:rPr>
            </w:pPr>
          </w:p>
          <w:p w14:paraId="3296E59D" w14:textId="0F0A0C70" w:rsidR="002319E6" w:rsidRDefault="002319E6" w:rsidP="002319E6">
            <w:pPr>
              <w:rPr>
                <w:lang w:eastAsia="ja-JP"/>
              </w:rPr>
            </w:pPr>
          </w:p>
          <w:p w14:paraId="50775A6B" w14:textId="77777777" w:rsidR="002319E6" w:rsidRPr="002319E6" w:rsidRDefault="002319E6" w:rsidP="002319E6">
            <w:pPr>
              <w:rPr>
                <w:lang w:eastAsia="ja-JP"/>
              </w:rPr>
            </w:pPr>
          </w:p>
          <w:p w14:paraId="32DD9350" w14:textId="77777777" w:rsidR="002319E6" w:rsidRPr="002319E6" w:rsidRDefault="002319E6" w:rsidP="002319E6">
            <w:pPr>
              <w:rPr>
                <w:lang w:eastAsia="ja-JP"/>
              </w:rPr>
            </w:pPr>
          </w:p>
          <w:p w14:paraId="51D2629F" w14:textId="77777777" w:rsidR="002319E6" w:rsidRPr="002319E6" w:rsidRDefault="002319E6" w:rsidP="002319E6">
            <w:pPr>
              <w:rPr>
                <w:lang w:eastAsia="ja-JP"/>
              </w:rPr>
            </w:pPr>
          </w:p>
          <w:p w14:paraId="171DF716" w14:textId="77777777" w:rsidR="002319E6" w:rsidRPr="002319E6" w:rsidRDefault="002319E6" w:rsidP="002319E6">
            <w:pPr>
              <w:rPr>
                <w:lang w:eastAsia="ja-JP"/>
              </w:rPr>
            </w:pPr>
          </w:p>
          <w:p w14:paraId="60BB4778" w14:textId="77777777" w:rsidR="002319E6" w:rsidRPr="002319E6" w:rsidRDefault="002319E6" w:rsidP="002319E6">
            <w:pPr>
              <w:rPr>
                <w:lang w:eastAsia="ja-JP"/>
              </w:rPr>
            </w:pPr>
          </w:p>
          <w:p w14:paraId="39B204FF" w14:textId="77777777" w:rsidR="002319E6" w:rsidRPr="002319E6" w:rsidRDefault="002319E6" w:rsidP="002319E6">
            <w:pPr>
              <w:rPr>
                <w:lang w:eastAsia="ja-JP"/>
              </w:rPr>
            </w:pPr>
          </w:p>
          <w:p w14:paraId="0F8BE6DA" w14:textId="3597F501" w:rsidR="002319E6" w:rsidRDefault="002319E6" w:rsidP="002319E6">
            <w:pPr>
              <w:rPr>
                <w:lang w:eastAsia="ja-JP"/>
              </w:rPr>
            </w:pPr>
          </w:p>
          <w:p w14:paraId="09B93A07" w14:textId="77777777" w:rsidR="002319E6" w:rsidRPr="002319E6" w:rsidRDefault="002319E6" w:rsidP="002319E6">
            <w:pPr>
              <w:rPr>
                <w:lang w:eastAsia="ja-JP"/>
              </w:rPr>
            </w:pPr>
          </w:p>
          <w:p w14:paraId="209C2933" w14:textId="77777777" w:rsidR="002319E6" w:rsidRPr="002319E6" w:rsidRDefault="002319E6" w:rsidP="002319E6">
            <w:pPr>
              <w:rPr>
                <w:lang w:eastAsia="ja-JP"/>
              </w:rPr>
            </w:pPr>
          </w:p>
          <w:p w14:paraId="219EF298" w14:textId="394AEA4F" w:rsidR="002319E6" w:rsidRDefault="002319E6" w:rsidP="002319E6">
            <w:pPr>
              <w:rPr>
                <w:lang w:eastAsia="ja-JP"/>
              </w:rPr>
            </w:pPr>
          </w:p>
          <w:p w14:paraId="0A0BA2BB" w14:textId="555D4549" w:rsidR="00196570" w:rsidRPr="002319E6" w:rsidRDefault="002319E6" w:rsidP="002319E6">
            <w:pPr>
              <w:tabs>
                <w:tab w:val="left" w:pos="1470"/>
              </w:tabs>
              <w:rPr>
                <w:lang w:eastAsia="ja-JP"/>
              </w:rPr>
            </w:pPr>
            <w:r>
              <w:rPr>
                <w:lang w:eastAsia="ja-JP"/>
              </w:rPr>
              <w:tab/>
            </w:r>
          </w:p>
        </w:tc>
      </w:tr>
    </w:tbl>
    <w:p w14:paraId="49C935BC" w14:textId="77777777" w:rsidR="009B3A46" w:rsidRPr="00AE67EA" w:rsidRDefault="009B3A46" w:rsidP="009B3A46">
      <w:pPr>
        <w:pStyle w:val="Heading2"/>
      </w:pPr>
      <w:bookmarkStart w:id="28" w:name="_Toc345081216"/>
      <w:bookmarkStart w:id="29" w:name="_Toc349752964"/>
      <w:bookmarkStart w:id="30" w:name="_Toc349753852"/>
      <w:bookmarkStart w:id="31" w:name="_Ref366743648"/>
      <w:bookmarkStart w:id="32" w:name="_Ref369078600"/>
      <w:bookmarkStart w:id="33" w:name="_Toc368585921"/>
      <w:bookmarkStart w:id="34" w:name="_Ref372105846"/>
      <w:bookmarkStart w:id="35" w:name="_Ref387740585"/>
      <w:bookmarkStart w:id="36" w:name="_Ref387740587"/>
      <w:bookmarkStart w:id="37" w:name="_Toc464721449"/>
      <w:bookmarkStart w:id="38" w:name="_Toc471720949"/>
      <w:r w:rsidRPr="00AE67EA">
        <w:lastRenderedPageBreak/>
        <w:t xml:space="preserve">&amp;V Command: Display Current </w:t>
      </w:r>
      <w:bookmarkEnd w:id="28"/>
      <w:r w:rsidRPr="00AE67EA">
        <w:t>Configuration</w:t>
      </w:r>
      <w:bookmarkEnd w:id="29"/>
      <w:bookmarkEnd w:id="30"/>
      <w:bookmarkEnd w:id="31"/>
      <w:bookmarkEnd w:id="32"/>
      <w:bookmarkEnd w:id="33"/>
      <w:bookmarkEnd w:id="34"/>
      <w:bookmarkEnd w:id="35"/>
      <w:bookmarkEnd w:id="36"/>
      <w:bookmarkEnd w:id="37"/>
      <w:bookmarkEnd w:id="38"/>
    </w:p>
    <w:tbl>
      <w:tblPr>
        <w:tblStyle w:val="TableSWIleft"/>
        <w:tblW w:w="9211" w:type="dxa"/>
        <w:tblLayout w:type="fixed"/>
        <w:tblLook w:val="04A0" w:firstRow="1" w:lastRow="0" w:firstColumn="1" w:lastColumn="0" w:noHBand="0" w:noVBand="1"/>
      </w:tblPr>
      <w:tblGrid>
        <w:gridCol w:w="2265"/>
        <w:gridCol w:w="6946"/>
      </w:tblGrid>
      <w:tr w:rsidR="009B3A46" w:rsidRPr="00C41274" w14:paraId="16B0D31D" w14:textId="77777777" w:rsidTr="009B3A46">
        <w:trPr>
          <w:cnfStyle w:val="100000000000" w:firstRow="1" w:lastRow="0" w:firstColumn="0" w:lastColumn="0" w:oddVBand="0" w:evenVBand="0" w:oddHBand="0" w:evenHBand="0" w:firstRowFirstColumn="0" w:firstRowLastColumn="0" w:lastRowFirstColumn="0" w:lastRowLastColumn="0"/>
        </w:trPr>
        <w:tc>
          <w:tcPr>
            <w:tcW w:w="9211" w:type="dxa"/>
            <w:gridSpan w:val="2"/>
          </w:tcPr>
          <w:p w14:paraId="471F4BEE" w14:textId="65953762" w:rsidR="009B3A46" w:rsidRPr="00C41274" w:rsidRDefault="009B3A46" w:rsidP="009B3A46">
            <w:pPr>
              <w:pStyle w:val="TableRowHead"/>
              <w:spacing w:before="144" w:after="144"/>
              <w:rPr>
                <w:bCs w:val="0"/>
              </w:rPr>
            </w:pPr>
            <w:r>
              <w:t>HL7718, HL7748, HL7749</w:t>
            </w:r>
          </w:p>
        </w:tc>
      </w:tr>
      <w:tr w:rsidR="009B3A46" w:rsidRPr="00C41274" w14:paraId="36DFEE75" w14:textId="77777777" w:rsidTr="009B3A46">
        <w:trPr>
          <w:cantSplit w:val="0"/>
          <w:trHeight w:val="1214"/>
        </w:trPr>
        <w:tc>
          <w:tcPr>
            <w:tcW w:w="2265" w:type="dxa"/>
          </w:tcPr>
          <w:p w14:paraId="189FB75C" w14:textId="77777777" w:rsidR="009B3A46" w:rsidRPr="00C41274" w:rsidRDefault="009B3A46" w:rsidP="007B4856">
            <w:pPr>
              <w:pStyle w:val="TableBody"/>
              <w:keepNext/>
              <w:widowControl w:val="0"/>
              <w:rPr>
                <w:i/>
              </w:rPr>
            </w:pPr>
            <w:r w:rsidRPr="00C41274">
              <w:rPr>
                <w:i/>
              </w:rPr>
              <w:t>Execute command</w:t>
            </w:r>
          </w:p>
          <w:p w14:paraId="424A0443" w14:textId="77777777" w:rsidR="009B3A46" w:rsidRPr="00C41274" w:rsidRDefault="009B3A46" w:rsidP="007B4856">
            <w:pPr>
              <w:pStyle w:val="TableBody"/>
              <w:keepNext/>
              <w:widowControl w:val="0"/>
            </w:pPr>
          </w:p>
          <w:p w14:paraId="2C924EE4" w14:textId="77777777" w:rsidR="009B3A46" w:rsidRPr="00C41274" w:rsidRDefault="009B3A46" w:rsidP="007B4856">
            <w:pPr>
              <w:pStyle w:val="TableBody"/>
              <w:keepNext/>
              <w:widowControl w:val="0"/>
              <w:rPr>
                <w:u w:val="single"/>
              </w:rPr>
            </w:pPr>
            <w:r w:rsidRPr="00C41274">
              <w:rPr>
                <w:u w:val="single"/>
              </w:rPr>
              <w:t>Syntax</w:t>
            </w:r>
          </w:p>
          <w:p w14:paraId="03E93E6C" w14:textId="77777777" w:rsidR="009B3A46" w:rsidRPr="00C41274" w:rsidRDefault="009B3A46" w:rsidP="007B4856">
            <w:pPr>
              <w:pStyle w:val="TableBody"/>
              <w:keepNext/>
              <w:widowControl w:val="0"/>
            </w:pPr>
            <w:r w:rsidRPr="00C41274">
              <w:rPr>
                <w:b/>
              </w:rPr>
              <w:t>AT&amp;V[&lt;value&gt;]</w:t>
            </w:r>
          </w:p>
        </w:tc>
        <w:tc>
          <w:tcPr>
            <w:tcW w:w="6946" w:type="dxa"/>
          </w:tcPr>
          <w:p w14:paraId="260C748D" w14:textId="77777777" w:rsidR="009B3A46" w:rsidRPr="00C41274" w:rsidRDefault="009B3A46" w:rsidP="007B4856">
            <w:pPr>
              <w:pStyle w:val="TableBody"/>
              <w:keepNext/>
              <w:widowControl w:val="0"/>
              <w:rPr>
                <w:u w:val="single"/>
              </w:rPr>
            </w:pPr>
          </w:p>
          <w:p w14:paraId="46E00B5B" w14:textId="77777777" w:rsidR="009B3A46" w:rsidRPr="00C41274" w:rsidRDefault="009B3A46" w:rsidP="007B4856">
            <w:pPr>
              <w:pStyle w:val="TableBody"/>
              <w:keepNext/>
              <w:widowControl w:val="0"/>
              <w:rPr>
                <w:u w:val="single"/>
              </w:rPr>
            </w:pPr>
          </w:p>
          <w:p w14:paraId="1C207C80" w14:textId="77777777" w:rsidR="009B3A46" w:rsidRPr="00C41274" w:rsidRDefault="009B3A46" w:rsidP="007B4856">
            <w:pPr>
              <w:pStyle w:val="TableBody"/>
              <w:keepNext/>
              <w:widowControl w:val="0"/>
              <w:rPr>
                <w:u w:val="single"/>
              </w:rPr>
            </w:pPr>
            <w:r w:rsidRPr="00C41274">
              <w:rPr>
                <w:u w:val="single"/>
              </w:rPr>
              <w:t>Response</w:t>
            </w:r>
          </w:p>
          <w:p w14:paraId="2554F732" w14:textId="77777777" w:rsidR="009B3A46" w:rsidRPr="00C41274" w:rsidRDefault="009B3A46" w:rsidP="007B4856">
            <w:pPr>
              <w:pStyle w:val="TableBody"/>
              <w:keepNext/>
              <w:widowControl w:val="0"/>
              <w:rPr>
                <w:b/>
                <w:lang w:eastAsia="zh-CN"/>
              </w:rPr>
            </w:pPr>
            <w:r w:rsidRPr="00C41274">
              <w:rPr>
                <w:b/>
              </w:rPr>
              <w:t>ACTIVE PROFILE: &lt;current configuration&gt;</w:t>
            </w:r>
          </w:p>
          <w:p w14:paraId="479BF196" w14:textId="77777777" w:rsidR="009B3A46" w:rsidRPr="00C41274" w:rsidRDefault="009B3A46" w:rsidP="007B4856">
            <w:pPr>
              <w:pStyle w:val="TableBody"/>
              <w:keepNext/>
              <w:widowControl w:val="0"/>
              <w:rPr>
                <w:b/>
                <w:lang w:eastAsia="zh-CN"/>
              </w:rPr>
            </w:pPr>
            <w:r w:rsidRPr="00C41274">
              <w:rPr>
                <w:b/>
              </w:rPr>
              <w:t>STORED PROFILE 0: &lt;user default configuration&gt;</w:t>
            </w:r>
          </w:p>
          <w:p w14:paraId="448FD8B7" w14:textId="77777777" w:rsidR="009B3A46" w:rsidRPr="00C41274" w:rsidRDefault="009B3A46" w:rsidP="007B4856">
            <w:pPr>
              <w:pStyle w:val="TableBody"/>
              <w:keepNext/>
              <w:widowControl w:val="0"/>
              <w:rPr>
                <w:b/>
              </w:rPr>
            </w:pPr>
            <w:r w:rsidRPr="00C41274">
              <w:rPr>
                <w:b/>
              </w:rPr>
              <w:t>STORED PROFILE 1: &lt;manufactory configuration&gt;</w:t>
            </w:r>
          </w:p>
          <w:p w14:paraId="5D79BA6C" w14:textId="77777777" w:rsidR="009B3A46" w:rsidRPr="004F0F1F" w:rsidRDefault="009B3A46" w:rsidP="007B4856">
            <w:pPr>
              <w:pStyle w:val="TableBody"/>
              <w:keepNext/>
              <w:widowControl w:val="0"/>
              <w:rPr>
                <w:b/>
                <w:lang w:eastAsia="zh-CN"/>
              </w:rPr>
            </w:pPr>
            <w:r w:rsidRPr="0077536E">
              <w:rPr>
                <w:b/>
                <w:lang w:eastAsia="zh-CN"/>
              </w:rPr>
              <w:t>OK</w:t>
            </w:r>
          </w:p>
          <w:p w14:paraId="21F1A830" w14:textId="77777777" w:rsidR="009B3A46" w:rsidRPr="00C41274" w:rsidRDefault="009B3A46" w:rsidP="007B4856">
            <w:pPr>
              <w:pStyle w:val="TableBody"/>
              <w:keepNext/>
              <w:widowControl w:val="0"/>
              <w:rPr>
                <w:lang w:eastAsia="zh-CN"/>
              </w:rPr>
            </w:pPr>
          </w:p>
          <w:p w14:paraId="4ECE02F1" w14:textId="77777777" w:rsidR="009B3A46" w:rsidRPr="00C41274" w:rsidRDefault="009B3A46" w:rsidP="007B4856">
            <w:pPr>
              <w:pStyle w:val="TableBody"/>
              <w:keepNext/>
              <w:widowControl w:val="0"/>
              <w:rPr>
                <w:u w:val="single"/>
              </w:rPr>
            </w:pPr>
            <w:r w:rsidRPr="00C41274">
              <w:rPr>
                <w:u w:val="single"/>
              </w:rPr>
              <w:t>Parameters</w:t>
            </w:r>
          </w:p>
          <w:p w14:paraId="5053B8A8" w14:textId="1A02E980" w:rsidR="009B3A46" w:rsidRPr="0085411C" w:rsidRDefault="009B3A46" w:rsidP="002441E8">
            <w:pPr>
              <w:pStyle w:val="TableBody"/>
              <w:keepNext/>
              <w:widowControl w:val="0"/>
              <w:rPr>
                <w:lang w:eastAsia="zh-CN"/>
              </w:rPr>
            </w:pPr>
            <w:r w:rsidRPr="00C41274">
              <w:rPr>
                <w:b/>
              </w:rPr>
              <w:t>&lt;value&gt;</w:t>
            </w:r>
            <w:r w:rsidRPr="00C41274">
              <w:rPr>
                <w:snapToGrid w:val="0"/>
              </w:rPr>
              <w:tab/>
            </w:r>
            <w:r w:rsidRPr="00C41274">
              <w:rPr>
                <w:snapToGrid w:val="0"/>
                <w:u w:val="single"/>
              </w:rPr>
              <w:t>0</w:t>
            </w:r>
            <w:r w:rsidR="000D503E">
              <w:rPr>
                <w:snapToGrid w:val="0"/>
                <w:u w:val="single"/>
              </w:rPr>
              <w:t xml:space="preserve"> or omitted</w:t>
            </w:r>
            <w:r>
              <w:rPr>
                <w:snapToGrid w:val="0"/>
              </w:rPr>
              <w:tab/>
            </w:r>
            <w:r w:rsidR="002441E8">
              <w:rPr>
                <w:snapToGrid w:val="0"/>
              </w:rPr>
              <w:t xml:space="preserve">All </w:t>
            </w:r>
            <w:r>
              <w:rPr>
                <w:snapToGrid w:val="0"/>
              </w:rPr>
              <w:t>P</w:t>
            </w:r>
            <w:r w:rsidRPr="00C41274">
              <w:rPr>
                <w:snapToGrid w:val="0"/>
              </w:rPr>
              <w:t>rofile</w:t>
            </w:r>
            <w:r w:rsidR="002441E8">
              <w:rPr>
                <w:snapToGrid w:val="0"/>
              </w:rPr>
              <w:t>s</w:t>
            </w:r>
            <w:r w:rsidRPr="00AE67EA">
              <w:rPr>
                <w:rFonts w:eastAsia="PMingLiU"/>
                <w:snapToGrid w:val="0"/>
                <w:lang w:eastAsia="zh-TW"/>
              </w:rPr>
              <w:t xml:space="preserve"> </w:t>
            </w:r>
          </w:p>
        </w:tc>
      </w:tr>
      <w:tr w:rsidR="009B3A46" w:rsidRPr="00C41274" w14:paraId="6F69E977" w14:textId="77777777" w:rsidTr="009B3A46">
        <w:trPr>
          <w:trHeight w:val="65"/>
        </w:trPr>
        <w:tc>
          <w:tcPr>
            <w:tcW w:w="2265" w:type="dxa"/>
          </w:tcPr>
          <w:p w14:paraId="1CE6AC91" w14:textId="77777777" w:rsidR="009B3A46" w:rsidRPr="00C41274" w:rsidRDefault="009B3A46" w:rsidP="007B4856">
            <w:pPr>
              <w:pStyle w:val="TableBody"/>
              <w:rPr>
                <w:u w:val="single"/>
              </w:rPr>
            </w:pPr>
            <w:r>
              <w:rPr>
                <w:u w:val="single"/>
              </w:rPr>
              <w:t>Example</w:t>
            </w:r>
          </w:p>
        </w:tc>
        <w:tc>
          <w:tcPr>
            <w:tcW w:w="6946" w:type="dxa"/>
          </w:tcPr>
          <w:p w14:paraId="5876FC35" w14:textId="06A7CD09" w:rsidR="009B3A46" w:rsidRPr="00D94F08" w:rsidRDefault="009B3A46" w:rsidP="007B4856">
            <w:pPr>
              <w:pStyle w:val="TableBody"/>
              <w:keepNext/>
              <w:rPr>
                <w:b/>
              </w:rPr>
            </w:pPr>
            <w:r w:rsidRPr="00D94F08">
              <w:rPr>
                <w:b/>
              </w:rPr>
              <w:t xml:space="preserve">E1 Q0 V1 X4 &amp;C1 &amp;D1 &amp;R1 &amp;S0 +IFC= </w:t>
            </w:r>
            <w:r>
              <w:rPr>
                <w:b/>
              </w:rPr>
              <w:t>2</w:t>
            </w:r>
            <w:r w:rsidRPr="00D94F08">
              <w:rPr>
                <w:b/>
              </w:rPr>
              <w:t>,2 &amp;K</w:t>
            </w:r>
            <w:r w:rsidR="000E09F0">
              <w:rPr>
                <w:b/>
              </w:rPr>
              <w:t>3</w:t>
            </w:r>
            <w:r w:rsidRPr="00D94F08">
              <w:rPr>
                <w:b/>
              </w:rPr>
              <w:t xml:space="preserve"> +FCLASS0</w:t>
            </w:r>
          </w:p>
          <w:p w14:paraId="67B66CAC" w14:textId="28C1DB83" w:rsidR="009B3A46" w:rsidRPr="00C41274" w:rsidRDefault="009B3A46" w:rsidP="007B4856">
            <w:pPr>
              <w:pStyle w:val="TableBody"/>
              <w:keepNext/>
              <w:rPr>
                <w:lang w:eastAsia="zh-CN"/>
              </w:rPr>
            </w:pPr>
            <w:r w:rsidRPr="00D94F08">
              <w:rPr>
                <w:b/>
              </w:rPr>
              <w:t xml:space="preserve">S00:0 </w:t>
            </w:r>
            <w:r w:rsidR="00F2055B">
              <w:rPr>
                <w:b/>
              </w:rPr>
              <w:t xml:space="preserve">S01:0 </w:t>
            </w:r>
            <w:r w:rsidRPr="00D94F08">
              <w:rPr>
                <w:b/>
              </w:rPr>
              <w:t>S03:13 S04:10 S05:8 S07:</w:t>
            </w:r>
            <w:r w:rsidR="00196570">
              <w:rPr>
                <w:b/>
              </w:rPr>
              <w:t>255</w:t>
            </w:r>
            <w:r w:rsidRPr="00D94F08">
              <w:rPr>
                <w:b/>
              </w:rPr>
              <w:t xml:space="preserve"> S08:</w:t>
            </w:r>
            <w:r w:rsidR="00196570">
              <w:rPr>
                <w:b/>
              </w:rPr>
              <w:t>0</w:t>
            </w:r>
            <w:r w:rsidRPr="00D94F08">
              <w:rPr>
                <w:b/>
              </w:rPr>
              <w:t xml:space="preserve"> S10:1</w:t>
            </w:r>
          </w:p>
          <w:p w14:paraId="5C73E025" w14:textId="77777777" w:rsidR="009B3A46" w:rsidRPr="00C41274" w:rsidRDefault="009B3A46" w:rsidP="007B4856">
            <w:pPr>
              <w:pStyle w:val="TableBody"/>
              <w:keepNext/>
            </w:pPr>
            <w:r w:rsidRPr="00AE67EA">
              <w:t>This command indicates the result of certain actions as shown below:</w:t>
            </w:r>
          </w:p>
          <w:p w14:paraId="646AC73A" w14:textId="77777777" w:rsidR="009B3A46" w:rsidRPr="00C41274" w:rsidRDefault="009B3A46" w:rsidP="007B4856">
            <w:pPr>
              <w:pStyle w:val="TableBody"/>
              <w:rPr>
                <w:u w:val="single"/>
              </w:rPr>
            </w:pPr>
            <w:r>
              <w:rPr>
                <w:noProof/>
                <w:lang w:eastAsia="en-US"/>
              </w:rPr>
              <mc:AlternateContent>
                <mc:Choice Requires="wpg">
                  <w:drawing>
                    <wp:inline distT="0" distB="0" distL="0" distR="0" wp14:anchorId="4D2E5B90" wp14:editId="067B7B5B">
                      <wp:extent cx="2790825" cy="1247158"/>
                      <wp:effectExtent l="0" t="0" r="0" b="0"/>
                      <wp:docPr id="23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0825" cy="1247158"/>
                                <a:chOff x="0" y="92"/>
                                <a:chExt cx="4752" cy="1243"/>
                              </a:xfrm>
                            </wpg:grpSpPr>
                            <wps:wsp>
                              <wps:cNvPr id="232" name="Text Box 37"/>
                              <wps:cNvSpPr txBox="1">
                                <a:spLocks noChangeArrowheads="1"/>
                              </wps:cNvSpPr>
                              <wps:spPr bwMode="auto">
                                <a:xfrm>
                                  <a:off x="1503" y="92"/>
                                  <a:ext cx="158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7FB68"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Active Profile</w:t>
                                    </w:r>
                                  </w:p>
                                  <w:p w14:paraId="7114BB04" w14:textId="77777777" w:rsidR="009B3A46" w:rsidRDefault="009B3A46" w:rsidP="009B3A46">
                                    <w:pPr>
                                      <w:jc w:val="center"/>
                                    </w:pPr>
                                  </w:p>
                                </w:txbxContent>
                              </wps:txbx>
                              <wps:bodyPr rot="0" vert="horz" wrap="square" lIns="91440" tIns="45720" rIns="91440" bIns="45720" anchor="t" anchorCtr="0" upright="1">
                                <a:noAutofit/>
                              </wps:bodyPr>
                            </wps:wsp>
                            <wps:wsp>
                              <wps:cNvPr id="243" name="Text Box 38"/>
                              <wps:cNvSpPr txBox="1">
                                <a:spLocks noChangeArrowheads="1"/>
                              </wps:cNvSpPr>
                              <wps:spPr bwMode="auto">
                                <a:xfrm>
                                  <a:off x="0" y="1008"/>
                                  <a:ext cx="2113"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03F5A" w14:textId="77777777" w:rsidR="009B3A46" w:rsidRPr="006D4693" w:rsidRDefault="009B3A46" w:rsidP="009B3A46">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3A8B296D" w14:textId="77777777" w:rsidR="009B3A46" w:rsidRDefault="009B3A46" w:rsidP="009B3A46"/>
                                </w:txbxContent>
                              </wps:txbx>
                              <wps:bodyPr rot="0" vert="horz" wrap="square" lIns="91440" tIns="45720" rIns="91440" bIns="45720" anchor="t" anchorCtr="0" upright="1">
                                <a:noAutofit/>
                              </wps:bodyPr>
                            </wps:wsp>
                            <wps:wsp>
                              <wps:cNvPr id="244" name="Text Box 39"/>
                              <wps:cNvSpPr txBox="1">
                                <a:spLocks noChangeArrowheads="1"/>
                              </wps:cNvSpPr>
                              <wps:spPr bwMode="auto">
                                <a:xfrm>
                                  <a:off x="2880" y="1008"/>
                                  <a:ext cx="1872"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2EFF3"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Default Settings</w:t>
                                    </w:r>
                                  </w:p>
                                  <w:p w14:paraId="52AC07AE" w14:textId="77777777" w:rsidR="009B3A46" w:rsidRDefault="009B3A46" w:rsidP="009B3A46">
                                    <w:pPr>
                                      <w:jc w:val="center"/>
                                    </w:pPr>
                                  </w:p>
                                </w:txbxContent>
                              </wps:txbx>
                              <wps:bodyPr rot="0" vert="horz" wrap="square" lIns="91440" tIns="45720" rIns="91440" bIns="45720" anchor="t" anchorCtr="0" upright="1">
                                <a:noAutofit/>
                              </wps:bodyPr>
                            </wps:wsp>
                            <wps:wsp>
                              <wps:cNvPr id="245" name="Line 40"/>
                              <wps:cNvCnPr/>
                              <wps:spPr bwMode="auto">
                                <a:xfrm flipV="1">
                                  <a:off x="864"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46" name="Line 41"/>
                              <wps:cNvCnPr/>
                              <wps:spPr bwMode="auto">
                                <a:xfrm flipH="1" flipV="1">
                                  <a:off x="259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47" name="Line 42"/>
                              <wps:cNvCnPr/>
                              <wps:spPr bwMode="auto">
                                <a:xfrm flipH="1">
                                  <a:off x="115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48" name="Text Box 43"/>
                              <wps:cNvSpPr txBox="1">
                                <a:spLocks noChangeArrowheads="1"/>
                              </wps:cNvSpPr>
                              <wps:spPr bwMode="auto">
                                <a:xfrm>
                                  <a:off x="432"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CA3F3"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ATZ</w:t>
                                    </w:r>
                                  </w:p>
                                  <w:p w14:paraId="33EA956B" w14:textId="77777777" w:rsidR="009B3A46" w:rsidRDefault="009B3A46" w:rsidP="009B3A46"/>
                                </w:txbxContent>
                              </wps:txbx>
                              <wps:bodyPr rot="0" vert="horz" wrap="square" lIns="91440" tIns="45720" rIns="91440" bIns="45720" anchor="t" anchorCtr="0" upright="1">
                                <a:noAutofit/>
                              </wps:bodyPr>
                            </wps:wsp>
                            <wps:wsp>
                              <wps:cNvPr id="249" name="Text Box 44"/>
                              <wps:cNvSpPr txBox="1">
                                <a:spLocks noChangeArrowheads="1"/>
                              </wps:cNvSpPr>
                              <wps:spPr bwMode="auto">
                                <a:xfrm>
                                  <a:off x="2880"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18D0D"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AT&amp;F</w:t>
                                    </w:r>
                                  </w:p>
                                  <w:p w14:paraId="714D0A5B" w14:textId="77777777" w:rsidR="009B3A46" w:rsidRDefault="009B3A46" w:rsidP="009B3A46">
                                    <w:pPr>
                                      <w:jc w:val="center"/>
                                    </w:pPr>
                                  </w:p>
                                </w:txbxContent>
                              </wps:txbx>
                              <wps:bodyPr rot="0" vert="horz" wrap="square" lIns="91440" tIns="45720" rIns="91440" bIns="45720" anchor="t" anchorCtr="0" upright="1">
                                <a:noAutofit/>
                              </wps:bodyPr>
                            </wps:wsp>
                            <wps:wsp>
                              <wps:cNvPr id="250" name="Text Box 45"/>
                              <wps:cNvSpPr txBox="1">
                                <a:spLocks noChangeArrowheads="1"/>
                              </wps:cNvSpPr>
                              <wps:spPr bwMode="auto">
                                <a:xfrm>
                                  <a:off x="1584" y="576"/>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3B417"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AT&amp;W</w:t>
                                    </w:r>
                                  </w:p>
                                  <w:p w14:paraId="61D0A421" w14:textId="77777777" w:rsidR="009B3A46" w:rsidRDefault="009B3A46" w:rsidP="009B3A46">
                                    <w:pPr>
                                      <w:jc w:val="center"/>
                                    </w:pPr>
                                  </w:p>
                                </w:txbxContent>
                              </wps:txbx>
                              <wps:bodyPr rot="0" vert="horz" wrap="square" lIns="91440" tIns="45720" rIns="91440" bIns="45720" anchor="t" anchorCtr="0" upright="1">
                                <a:noAutofit/>
                              </wps:bodyPr>
                            </wps:wsp>
                          </wpg:wgp>
                        </a:graphicData>
                      </a:graphic>
                    </wp:inline>
                  </w:drawing>
                </mc:Choice>
                <mc:Fallback>
                  <w:pict>
                    <v:group w14:anchorId="4D2E5B90" id="Group 36" o:spid="_x0000_s1037" style="width:219.75pt;height:98.2pt;mso-position-horizontal-relative:char;mso-position-vertical-relative:line" coordorigin=",92" coordsize="4752,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">
                      <v:shape id="Text Box 37" o:spid="_x0000_s1038" type="#_x0000_t202" style="position:absolute;left:1503;top:92;width:158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14:paraId="5617FB68"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Active Profile</w:t>
                              </w:r>
                            </w:p>
                            <w:p w14:paraId="7114BB04" w14:textId="77777777" w:rsidR="009B3A46" w:rsidRDefault="009B3A46" w:rsidP="009B3A46">
                              <w:pPr>
                                <w:jc w:val="center"/>
                              </w:pPr>
                            </w:p>
                          </w:txbxContent>
                        </v:textbox>
                      </v:shape>
                      <v:shape id="Text Box 38" o:spid="_x0000_s1039" type="#_x0000_t202" style="position:absolute;top:1008;width:2113;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14:paraId="0E003F5A" w14:textId="77777777" w:rsidR="009B3A46" w:rsidRPr="006D4693" w:rsidRDefault="009B3A46" w:rsidP="009B3A46">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3A8B296D" w14:textId="77777777" w:rsidR="009B3A46" w:rsidRDefault="009B3A46" w:rsidP="009B3A46"/>
                          </w:txbxContent>
                        </v:textbox>
                      </v:shape>
                      <v:shape id="Text Box 39" o:spid="_x0000_s1040" type="#_x0000_t202" style="position:absolute;left:2880;top:1008;width:1872;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13B2EFF3"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Default Settings</w:t>
                              </w:r>
                            </w:p>
                            <w:p w14:paraId="52AC07AE" w14:textId="77777777" w:rsidR="009B3A46" w:rsidRDefault="009B3A46" w:rsidP="009B3A46">
                              <w:pPr>
                                <w:jc w:val="center"/>
                              </w:pPr>
                            </w:p>
                          </w:txbxContent>
                        </v:textbox>
                      </v:shape>
                      <v:line id="Line 40" o:spid="_x0000_s1041" style="position:absolute;flip:y;visibility:visible;mso-wrap-style:square" from="864,432" to="1728,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">
                        <v:stroke endarrow="block" endarrowwidth="narrow" endarrowlength="short"/>
                      </v:line>
                      <v:line id="Line 41" o:spid="_x0000_s1042" style="position:absolute;flip:x y;visibility:visible;mso-wrap-style:square" from="2592,432" to="345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">
                        <v:stroke endarrow="block" endarrowwidth="narrow" endarrowlength="short"/>
                      </v:line>
                      <v:line id="Line 42" o:spid="_x0000_s1043" style="position:absolute;flip:x;visibility:visible;mso-wrap-style:square" from="1152,432" to="201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">
                        <v:stroke endarrow="block" endarrowwidth="narrow" endarrowlength="short"/>
                      </v:line>
                      <v:shape id="Text Box 43" o:spid="_x0000_s1044" type="#_x0000_t202" style="position:absolute;left:432;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64BCA3F3"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ATZ</w:t>
                              </w:r>
                            </w:p>
                            <w:p w14:paraId="33EA956B" w14:textId="77777777" w:rsidR="009B3A46" w:rsidRDefault="009B3A46" w:rsidP="009B3A46"/>
                          </w:txbxContent>
                        </v:textbox>
                      </v:shape>
                      <v:shape id="Text Box 44" o:spid="_x0000_s1045" type="#_x0000_t202" style="position:absolute;left:2880;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" filled="f" stroked="f">
                        <v:textbox>
                          <w:txbxContent>
                            <w:p w14:paraId="59C18D0D"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AT&amp;F</w:t>
                              </w:r>
                            </w:p>
                            <w:p w14:paraId="714D0A5B" w14:textId="77777777" w:rsidR="009B3A46" w:rsidRDefault="009B3A46" w:rsidP="009B3A46">
                              <w:pPr>
                                <w:jc w:val="center"/>
                              </w:pPr>
                            </w:p>
                          </w:txbxContent>
                        </v:textbox>
                      </v:shape>
                      <v:shape id="Text Box 45" o:spid="_x0000_s1046" type="#_x0000_t202" style="position:absolute;left:1584;top:576;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3073B417" w14:textId="77777777" w:rsidR="009B3A46" w:rsidRPr="006D4693" w:rsidRDefault="009B3A46" w:rsidP="009B3A46">
                              <w:pPr>
                                <w:spacing w:before="0"/>
                                <w:jc w:val="center"/>
                                <w:rPr>
                                  <w:rFonts w:ascii="Arial" w:hAnsi="Arial" w:cs="Arial"/>
                                  <w:sz w:val="18"/>
                                  <w:szCs w:val="18"/>
                                </w:rPr>
                              </w:pPr>
                              <w:r w:rsidRPr="006D4693">
                                <w:rPr>
                                  <w:rFonts w:ascii="Arial" w:hAnsi="Arial" w:cs="Arial"/>
                                  <w:sz w:val="18"/>
                                  <w:szCs w:val="18"/>
                                </w:rPr>
                                <w:t>AT&amp;W</w:t>
                              </w:r>
                            </w:p>
                            <w:p w14:paraId="61D0A421" w14:textId="77777777" w:rsidR="009B3A46" w:rsidRDefault="009B3A46" w:rsidP="009B3A46">
                              <w:pPr>
                                <w:jc w:val="center"/>
                              </w:pPr>
                            </w:p>
                          </w:txbxContent>
                        </v:textbox>
                      </v:shape>
                      <w10:anchorlock/>
                    </v:group>
                  </w:pict>
                </mc:Fallback>
              </mc:AlternateContent>
            </w:r>
          </w:p>
        </w:tc>
      </w:tr>
      <w:tr w:rsidR="009B3A46" w:rsidRPr="00C41274" w14:paraId="79A27D98" w14:textId="77777777" w:rsidTr="009B3A46">
        <w:trPr>
          <w:trHeight w:val="65"/>
        </w:trPr>
        <w:tc>
          <w:tcPr>
            <w:tcW w:w="2265" w:type="dxa"/>
          </w:tcPr>
          <w:p w14:paraId="26B7AED5" w14:textId="77777777" w:rsidR="009B3A46" w:rsidRPr="00C41274" w:rsidRDefault="009B3A46" w:rsidP="009B3A46">
            <w:pPr>
              <w:pStyle w:val="TableBody"/>
              <w:rPr>
                <w:u w:val="single"/>
              </w:rPr>
            </w:pPr>
            <w:r w:rsidRPr="00C41274">
              <w:rPr>
                <w:u w:val="single"/>
              </w:rPr>
              <w:t>Reference</w:t>
            </w:r>
          </w:p>
          <w:p w14:paraId="49A84ED8" w14:textId="6FBAF393" w:rsidR="009B3A46" w:rsidRDefault="009B3A46" w:rsidP="009B3A46">
            <w:pPr>
              <w:pStyle w:val="TableBody"/>
              <w:rPr>
                <w:u w:val="single"/>
              </w:rPr>
            </w:pPr>
            <w:r w:rsidRPr="00C41274">
              <w:t>Sierra Wireless Proprietary</w:t>
            </w:r>
          </w:p>
        </w:tc>
        <w:tc>
          <w:tcPr>
            <w:tcW w:w="6946" w:type="dxa"/>
          </w:tcPr>
          <w:p w14:paraId="721F3234" w14:textId="77777777" w:rsidR="009B3A46" w:rsidRPr="00C41274" w:rsidRDefault="009B3A46" w:rsidP="009B3A46">
            <w:pPr>
              <w:pStyle w:val="TableBody"/>
              <w:rPr>
                <w:u w:val="single"/>
              </w:rPr>
            </w:pPr>
            <w:r w:rsidRPr="00C41274">
              <w:rPr>
                <w:u w:val="single"/>
              </w:rPr>
              <w:t>Notes</w:t>
            </w:r>
          </w:p>
          <w:p w14:paraId="31D5F2FF" w14:textId="77777777" w:rsidR="009B3A46" w:rsidRPr="00AE67EA" w:rsidRDefault="009B3A46" w:rsidP="009B3A46">
            <w:pPr>
              <w:pStyle w:val="TableBody"/>
              <w:numPr>
                <w:ilvl w:val="0"/>
                <w:numId w:val="15"/>
              </w:numPr>
            </w:pPr>
            <w:r w:rsidRPr="00AE67EA">
              <w:t xml:space="preserve">At startup, </w:t>
            </w:r>
            <w:r>
              <w:t xml:space="preserve">the latest profile </w:t>
            </w:r>
            <w:r w:rsidRPr="00836E47">
              <w:t xml:space="preserve">stored with </w:t>
            </w:r>
            <w:r w:rsidRPr="0077536E">
              <w:t xml:space="preserve">AT&amp;W </w:t>
            </w:r>
            <w:r w:rsidRPr="00836E47">
              <w:t>is restored</w:t>
            </w:r>
            <w:r w:rsidRPr="00AE67EA">
              <w:t xml:space="preserve"> to the Active profile</w:t>
            </w:r>
            <w:r>
              <w:t xml:space="preserve"> (no restoration if AT&amp;W has not been used).</w:t>
            </w:r>
          </w:p>
          <w:p w14:paraId="77D7EF15" w14:textId="77777777" w:rsidR="009B3A46" w:rsidRDefault="009B3A46" w:rsidP="009B3A46">
            <w:pPr>
              <w:pStyle w:val="TableBody"/>
              <w:numPr>
                <w:ilvl w:val="0"/>
                <w:numId w:val="15"/>
              </w:numPr>
            </w:pPr>
            <w:r w:rsidRPr="00AE67EA">
              <w:t>The configuration is a text string on multiple lines as shown in the example below. This string may vary depending on the manufactory, the product and the user setup</w:t>
            </w:r>
            <w:r>
              <w:t>.</w:t>
            </w:r>
          </w:p>
          <w:p w14:paraId="58E58EC2" w14:textId="1E5890E8" w:rsidR="009B3A46" w:rsidRPr="00D94F08" w:rsidRDefault="009B3A46" w:rsidP="009B3A46">
            <w:pPr>
              <w:pStyle w:val="TableBody"/>
              <w:keepNext/>
              <w:numPr>
                <w:ilvl w:val="0"/>
                <w:numId w:val="16"/>
              </w:numPr>
              <w:rPr>
                <w:b/>
              </w:rPr>
            </w:pPr>
            <w:r>
              <w:t xml:space="preserve">AT&amp;V lists +IFC and S01 parameters which are directly editable. +IFC answer reflects the flow control </w:t>
            </w:r>
            <w:proofErr w:type="spellStart"/>
            <w:r>
              <w:t>parmeters</w:t>
            </w:r>
            <w:proofErr w:type="spellEnd"/>
            <w:r>
              <w:t xml:space="preserve"> set by AT&amp;K command.</w:t>
            </w:r>
          </w:p>
        </w:tc>
      </w:tr>
    </w:tbl>
    <w:p w14:paraId="573235E9" w14:textId="3DABA256" w:rsidR="00B250C9" w:rsidRPr="00AE67EA" w:rsidRDefault="00B250C9" w:rsidP="00B250C9">
      <w:pPr>
        <w:pStyle w:val="Heading2"/>
      </w:pPr>
      <w:bookmarkStart w:id="39" w:name="_Toc471720950"/>
      <w:r>
        <w:lastRenderedPageBreak/>
        <w:t>AT&amp;W</w:t>
      </w:r>
      <w:bookmarkEnd w:id="39"/>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B250C9" w:rsidRPr="00C41274" w14:paraId="27827C2D" w14:textId="77777777" w:rsidTr="00B250C9">
        <w:trPr>
          <w:cantSplit/>
        </w:trPr>
        <w:tc>
          <w:tcPr>
            <w:tcW w:w="9142" w:type="dxa"/>
            <w:gridSpan w:val="2"/>
            <w:tcBorders>
              <w:top w:val="single" w:sz="18" w:space="0" w:color="auto"/>
              <w:bottom w:val="single" w:sz="18" w:space="0" w:color="auto"/>
            </w:tcBorders>
            <w:shd w:val="pct30" w:color="auto" w:fill="FFFFFF"/>
          </w:tcPr>
          <w:p w14:paraId="3C4B1572" w14:textId="77777777" w:rsidR="00B250C9" w:rsidRPr="00C41274" w:rsidRDefault="00B250C9" w:rsidP="009B3A46">
            <w:pPr>
              <w:pStyle w:val="TableRowHead"/>
            </w:pPr>
            <w:r>
              <w:t>HL7718, HL7748, HL7749</w:t>
            </w:r>
          </w:p>
        </w:tc>
      </w:tr>
      <w:tr w:rsidR="00B250C9" w:rsidRPr="00C41274" w14:paraId="103F7FAB" w14:textId="77777777" w:rsidTr="00B250C9">
        <w:trPr>
          <w:cantSplit/>
          <w:trHeight w:val="781"/>
        </w:trPr>
        <w:tc>
          <w:tcPr>
            <w:tcW w:w="2338" w:type="dxa"/>
            <w:shd w:val="clear" w:color="auto" w:fill="FFFFFF"/>
          </w:tcPr>
          <w:p w14:paraId="15ACC724" w14:textId="77777777" w:rsidR="00B250C9" w:rsidRPr="00C41274" w:rsidRDefault="00B250C9" w:rsidP="007B4856">
            <w:pPr>
              <w:pStyle w:val="TableBody"/>
              <w:rPr>
                <w:i/>
              </w:rPr>
            </w:pPr>
            <w:r w:rsidRPr="00C41274">
              <w:rPr>
                <w:i/>
              </w:rPr>
              <w:t>Execute command</w:t>
            </w:r>
          </w:p>
          <w:p w14:paraId="206077DD" w14:textId="77777777" w:rsidR="00B250C9" w:rsidRPr="00C41274" w:rsidRDefault="00B250C9" w:rsidP="007B4856">
            <w:pPr>
              <w:pStyle w:val="TableBody"/>
            </w:pPr>
          </w:p>
          <w:p w14:paraId="2FE30D36" w14:textId="77777777" w:rsidR="00B250C9" w:rsidRPr="00C41274" w:rsidRDefault="00B250C9" w:rsidP="007B4856">
            <w:pPr>
              <w:pStyle w:val="TableBody"/>
              <w:rPr>
                <w:u w:val="single"/>
              </w:rPr>
            </w:pPr>
            <w:r w:rsidRPr="00C41274">
              <w:rPr>
                <w:u w:val="single"/>
              </w:rPr>
              <w:t>Syntax</w:t>
            </w:r>
          </w:p>
          <w:p w14:paraId="347EA5BD" w14:textId="119AB1E5" w:rsidR="00B250C9" w:rsidRPr="00C41274" w:rsidRDefault="00B250C9" w:rsidP="007B4856">
            <w:pPr>
              <w:pStyle w:val="TableBody"/>
              <w:rPr>
                <w:b/>
              </w:rPr>
            </w:pPr>
            <w:r>
              <w:rPr>
                <w:b/>
              </w:rPr>
              <w:t>AT&amp;W[&lt;value&gt;]</w:t>
            </w:r>
          </w:p>
          <w:p w14:paraId="79A90452" w14:textId="77777777" w:rsidR="00B250C9" w:rsidRPr="00C41274" w:rsidRDefault="00B250C9" w:rsidP="007B4856">
            <w:pPr>
              <w:pStyle w:val="TableBody"/>
            </w:pPr>
          </w:p>
        </w:tc>
        <w:tc>
          <w:tcPr>
            <w:tcW w:w="6804" w:type="dxa"/>
            <w:tcBorders>
              <w:bottom w:val="single" w:sz="4" w:space="0" w:color="auto"/>
            </w:tcBorders>
            <w:shd w:val="clear" w:color="auto" w:fill="FFFFFF"/>
          </w:tcPr>
          <w:p w14:paraId="6417B4A0" w14:textId="77777777" w:rsidR="00B250C9" w:rsidRPr="00C41274" w:rsidRDefault="00B250C9" w:rsidP="007B4856">
            <w:pPr>
              <w:pStyle w:val="TableBody"/>
            </w:pPr>
          </w:p>
          <w:p w14:paraId="7C793B42" w14:textId="77777777" w:rsidR="00B250C9" w:rsidRPr="00C41274" w:rsidRDefault="00B250C9" w:rsidP="007B4856">
            <w:pPr>
              <w:pStyle w:val="TableBody"/>
            </w:pPr>
          </w:p>
          <w:p w14:paraId="51E34AB6" w14:textId="77777777" w:rsidR="00B250C9" w:rsidRPr="00C41274" w:rsidRDefault="00B250C9" w:rsidP="007B4856">
            <w:pPr>
              <w:pStyle w:val="TableBody"/>
              <w:rPr>
                <w:u w:val="single"/>
              </w:rPr>
            </w:pPr>
            <w:r w:rsidRPr="00C41274">
              <w:rPr>
                <w:u w:val="single"/>
              </w:rPr>
              <w:t>Response</w:t>
            </w:r>
          </w:p>
          <w:p w14:paraId="3DFCD416" w14:textId="77777777" w:rsidR="00B250C9" w:rsidRDefault="00B250C9" w:rsidP="007B4856">
            <w:pPr>
              <w:pStyle w:val="TableBody"/>
              <w:rPr>
                <w:b/>
              </w:rPr>
            </w:pPr>
            <w:r w:rsidRPr="00C41274">
              <w:rPr>
                <w:b/>
              </w:rPr>
              <w:t>OK</w:t>
            </w:r>
          </w:p>
          <w:p w14:paraId="073694DB" w14:textId="77777777" w:rsidR="00B250C9" w:rsidRDefault="00B250C9" w:rsidP="007B4856">
            <w:pPr>
              <w:pStyle w:val="TableBody"/>
              <w:rPr>
                <w:b/>
              </w:rPr>
            </w:pPr>
          </w:p>
          <w:p w14:paraId="1FFA72D8" w14:textId="77777777" w:rsidR="00B250C9" w:rsidRPr="00C41274" w:rsidRDefault="00B250C9" w:rsidP="00B250C9">
            <w:pPr>
              <w:pStyle w:val="TableBody"/>
              <w:rPr>
                <w:u w:val="single"/>
              </w:rPr>
            </w:pPr>
            <w:r w:rsidRPr="00C41274">
              <w:rPr>
                <w:u w:val="single"/>
              </w:rPr>
              <w:t>Parameters</w:t>
            </w:r>
          </w:p>
          <w:p w14:paraId="66149B56" w14:textId="77777777" w:rsidR="00B250C9" w:rsidRPr="00CE680C" w:rsidRDefault="00B250C9" w:rsidP="00B250C9">
            <w:pPr>
              <w:pStyle w:val="TableBody"/>
              <w:rPr>
                <w:rFonts w:eastAsia="PMingLiU"/>
              </w:rPr>
            </w:pPr>
            <w:r>
              <w:rPr>
                <w:b/>
              </w:rPr>
              <w:t>&lt;value&gt;</w:t>
            </w:r>
            <w:r>
              <w:tab/>
              <w:t>0 or Omitted</w:t>
            </w:r>
            <w:r>
              <w:tab/>
              <w:t xml:space="preserve">     </w:t>
            </w:r>
            <w:r w:rsidRPr="00CE680C">
              <w:t>Save in STORED PROFILE 0</w:t>
            </w:r>
          </w:p>
          <w:p w14:paraId="53F959E4" w14:textId="3F982E66" w:rsidR="00B250C9" w:rsidRPr="00C41274" w:rsidRDefault="00B250C9" w:rsidP="00B250C9">
            <w:pPr>
              <w:pStyle w:val="TableBody"/>
              <w:rPr>
                <w:b/>
              </w:rPr>
            </w:pPr>
            <w:r>
              <w:tab/>
            </w:r>
            <w:r w:rsidRPr="00CE680C">
              <w:tab/>
              <w:t>1</w:t>
            </w:r>
            <w:r w:rsidRPr="00CE680C">
              <w:tab/>
            </w:r>
            <w:r>
              <w:tab/>
              <w:t xml:space="preserve">     </w:t>
            </w:r>
            <w:r w:rsidRPr="00CE680C">
              <w:t>Save in STORED PROFILE 1</w:t>
            </w:r>
          </w:p>
          <w:p w14:paraId="2761385E" w14:textId="77777777" w:rsidR="00B250C9" w:rsidRPr="00C41274" w:rsidRDefault="00B250C9" w:rsidP="007B4856">
            <w:pPr>
              <w:pStyle w:val="TableBody"/>
              <w:rPr>
                <w:b/>
              </w:rPr>
            </w:pPr>
          </w:p>
          <w:p w14:paraId="57BC48F6" w14:textId="77777777" w:rsidR="00B250C9" w:rsidRPr="00C41274" w:rsidRDefault="00B250C9" w:rsidP="007B4856">
            <w:pPr>
              <w:pStyle w:val="TableBody"/>
              <w:rPr>
                <w:u w:val="single"/>
              </w:rPr>
            </w:pPr>
            <w:r w:rsidRPr="00C41274">
              <w:rPr>
                <w:u w:val="single"/>
              </w:rPr>
              <w:t>Example</w:t>
            </w:r>
          </w:p>
          <w:p w14:paraId="6D47E4E6" w14:textId="77777777" w:rsidR="00B250C9" w:rsidRPr="00C41274" w:rsidRDefault="00B250C9" w:rsidP="007B4856">
            <w:pPr>
              <w:pStyle w:val="TableBody"/>
              <w:rPr>
                <w:b/>
              </w:rPr>
            </w:pPr>
          </w:p>
          <w:p w14:paraId="6839A410" w14:textId="77777777" w:rsidR="00B250C9" w:rsidRPr="006827C8" w:rsidRDefault="00B250C9" w:rsidP="00B250C9">
            <w:pPr>
              <w:pStyle w:val="TableBody"/>
            </w:pPr>
            <w:r w:rsidRPr="006827C8">
              <w:rPr>
                <w:b/>
              </w:rPr>
              <w:t>AT&amp;W</w:t>
            </w:r>
            <w:r w:rsidRPr="006827C8">
              <w:rPr>
                <w:b/>
              </w:rPr>
              <w:tab/>
            </w:r>
            <w:r>
              <w:tab/>
              <w:t>//</w:t>
            </w:r>
            <w:r w:rsidRPr="00125D04">
              <w:t xml:space="preserve"> Save current configuration to Profile 0</w:t>
            </w:r>
          </w:p>
          <w:p w14:paraId="0657DFDE" w14:textId="77777777" w:rsidR="00B250C9" w:rsidRPr="006827C8" w:rsidRDefault="00B250C9" w:rsidP="00B250C9">
            <w:pPr>
              <w:pStyle w:val="TableBody"/>
              <w:rPr>
                <w:b/>
              </w:rPr>
            </w:pPr>
            <w:r w:rsidRPr="006827C8">
              <w:rPr>
                <w:b/>
              </w:rPr>
              <w:t>OK</w:t>
            </w:r>
            <w:r w:rsidRPr="006827C8">
              <w:rPr>
                <w:b/>
              </w:rPr>
              <w:tab/>
            </w:r>
          </w:p>
          <w:p w14:paraId="74340A42" w14:textId="77777777" w:rsidR="00B250C9" w:rsidRPr="006827C8" w:rsidRDefault="00B250C9" w:rsidP="00B250C9">
            <w:pPr>
              <w:pStyle w:val="TableBody"/>
            </w:pPr>
            <w:r w:rsidRPr="006827C8">
              <w:tab/>
            </w:r>
          </w:p>
          <w:p w14:paraId="0B7A722D" w14:textId="77777777" w:rsidR="00B250C9" w:rsidRPr="006827C8" w:rsidRDefault="00B250C9" w:rsidP="00B250C9">
            <w:pPr>
              <w:pStyle w:val="TableBody"/>
            </w:pPr>
            <w:r w:rsidRPr="006827C8">
              <w:rPr>
                <w:b/>
              </w:rPr>
              <w:t>AT&amp;W0</w:t>
            </w:r>
            <w:r w:rsidRPr="006827C8">
              <w:tab/>
            </w:r>
            <w:r>
              <w:t>//</w:t>
            </w:r>
            <w:r w:rsidRPr="00CC0FC7">
              <w:t xml:space="preserve"> Save current configuration to Profile 0</w:t>
            </w:r>
          </w:p>
          <w:p w14:paraId="737AE6E9" w14:textId="77777777" w:rsidR="00B250C9" w:rsidRPr="006827C8" w:rsidRDefault="00B250C9" w:rsidP="00B250C9">
            <w:pPr>
              <w:pStyle w:val="TableBody"/>
              <w:rPr>
                <w:b/>
              </w:rPr>
            </w:pPr>
            <w:r w:rsidRPr="006827C8">
              <w:rPr>
                <w:b/>
              </w:rPr>
              <w:t>OK</w:t>
            </w:r>
            <w:r w:rsidRPr="006827C8">
              <w:rPr>
                <w:b/>
              </w:rPr>
              <w:tab/>
            </w:r>
          </w:p>
          <w:p w14:paraId="4CF96C2F" w14:textId="77777777" w:rsidR="00B250C9" w:rsidRPr="006827C8" w:rsidRDefault="00B250C9" w:rsidP="00B250C9">
            <w:pPr>
              <w:pStyle w:val="TableBody"/>
              <w:rPr>
                <w:b/>
              </w:rPr>
            </w:pPr>
          </w:p>
          <w:p w14:paraId="17B82483" w14:textId="77777777" w:rsidR="00B250C9" w:rsidRPr="006827C8" w:rsidRDefault="00B250C9" w:rsidP="00B250C9">
            <w:pPr>
              <w:pStyle w:val="TableBody"/>
            </w:pPr>
            <w:r w:rsidRPr="006827C8">
              <w:rPr>
                <w:b/>
              </w:rPr>
              <w:t>AT&amp;W1</w:t>
            </w:r>
            <w:r w:rsidRPr="006827C8">
              <w:tab/>
            </w:r>
            <w:r>
              <w:t>//</w:t>
            </w:r>
            <w:r w:rsidRPr="00BB1AEC">
              <w:t xml:space="preserve"> Save current configuration to Profile 1</w:t>
            </w:r>
          </w:p>
          <w:p w14:paraId="0E528EDD" w14:textId="0E5D7C7A" w:rsidR="00B250C9" w:rsidRPr="00C41274" w:rsidRDefault="00B250C9" w:rsidP="00B250C9">
            <w:pPr>
              <w:pStyle w:val="TableBody"/>
            </w:pPr>
            <w:r w:rsidRPr="006827C8">
              <w:rPr>
                <w:b/>
              </w:rPr>
              <w:t>OK</w:t>
            </w:r>
            <w:r w:rsidRPr="006827C8">
              <w:rPr>
                <w:b/>
              </w:rPr>
              <w:tab/>
            </w:r>
          </w:p>
        </w:tc>
      </w:tr>
      <w:tr w:rsidR="00B250C9" w:rsidRPr="00C41274" w14:paraId="69CDEFC5" w14:textId="77777777" w:rsidTr="00F2055B">
        <w:trPr>
          <w:cantSplit/>
          <w:trHeight w:val="527"/>
        </w:trPr>
        <w:tc>
          <w:tcPr>
            <w:tcW w:w="2338" w:type="dxa"/>
            <w:shd w:val="clear" w:color="auto" w:fill="FFFFFF"/>
          </w:tcPr>
          <w:p w14:paraId="6F1177C1" w14:textId="77777777" w:rsidR="00B250C9" w:rsidRPr="00C41274" w:rsidRDefault="00B250C9" w:rsidP="007B4856">
            <w:pPr>
              <w:pStyle w:val="TableBody"/>
              <w:rPr>
                <w:u w:val="single"/>
              </w:rPr>
            </w:pPr>
            <w:r w:rsidRPr="00C41274">
              <w:rPr>
                <w:u w:val="single"/>
              </w:rPr>
              <w:t>Reference</w:t>
            </w:r>
          </w:p>
          <w:p w14:paraId="0C2C2B41" w14:textId="37B70F63" w:rsidR="00B250C9" w:rsidRPr="00C41274" w:rsidRDefault="00B250C9" w:rsidP="007B4856">
            <w:pPr>
              <w:pStyle w:val="TableBody"/>
            </w:pPr>
            <w:r>
              <w:t>V.25Ter</w:t>
            </w:r>
          </w:p>
        </w:tc>
        <w:tc>
          <w:tcPr>
            <w:tcW w:w="6804" w:type="dxa"/>
            <w:shd w:val="clear" w:color="auto" w:fill="FFFFFF"/>
          </w:tcPr>
          <w:p w14:paraId="15840959" w14:textId="77777777" w:rsidR="00B250C9" w:rsidRPr="00C41274" w:rsidRDefault="00B250C9" w:rsidP="007B4856">
            <w:pPr>
              <w:pStyle w:val="TableBody"/>
              <w:rPr>
                <w:u w:val="single"/>
              </w:rPr>
            </w:pPr>
            <w:r w:rsidRPr="00C41274">
              <w:rPr>
                <w:u w:val="single"/>
              </w:rPr>
              <w:t>Notes</w:t>
            </w:r>
          </w:p>
          <w:p w14:paraId="2F662CAE" w14:textId="77777777" w:rsidR="00B250C9" w:rsidRPr="00AE67EA" w:rsidRDefault="00B250C9" w:rsidP="00B250C9">
            <w:pPr>
              <w:pStyle w:val="TableBody"/>
              <w:numPr>
                <w:ilvl w:val="0"/>
                <w:numId w:val="13"/>
              </w:numPr>
            </w:pPr>
            <w:r w:rsidRPr="00AE67EA">
              <w:t>This command saves the current configuration in a non-erasable place</w:t>
            </w:r>
            <w:r>
              <w:t>.</w:t>
            </w:r>
          </w:p>
          <w:p w14:paraId="3840B2F7" w14:textId="02807013" w:rsidR="00B250C9" w:rsidRPr="00AE67EA" w:rsidRDefault="00B250C9" w:rsidP="00B250C9">
            <w:pPr>
              <w:pStyle w:val="TableBody"/>
              <w:numPr>
                <w:ilvl w:val="0"/>
                <w:numId w:val="13"/>
              </w:numPr>
            </w:pPr>
            <w:r w:rsidRPr="00AE67EA">
              <w:t>See also AT&amp;V</w:t>
            </w:r>
            <w:r>
              <w:t>.</w:t>
            </w:r>
          </w:p>
          <w:p w14:paraId="251E852C" w14:textId="77777777" w:rsidR="00B250C9" w:rsidRDefault="00B250C9" w:rsidP="00B250C9">
            <w:pPr>
              <w:pStyle w:val="TableBody"/>
            </w:pPr>
          </w:p>
          <w:p w14:paraId="1EE7C1DA" w14:textId="77777777" w:rsidR="00B250C9" w:rsidRPr="00C41274" w:rsidRDefault="00B250C9" w:rsidP="00B250C9">
            <w:pPr>
              <w:pStyle w:val="TableBody"/>
            </w:pPr>
            <w:r w:rsidRPr="00C41274">
              <w:t>Configuration saved:</w:t>
            </w:r>
          </w:p>
          <w:p w14:paraId="3C048C02" w14:textId="77777777" w:rsidR="00B250C9" w:rsidRPr="00C41274" w:rsidRDefault="00B250C9" w:rsidP="00B250C9">
            <w:pPr>
              <w:pStyle w:val="TableBody"/>
            </w:pPr>
            <w:r w:rsidRPr="00C41274">
              <w:t>E</w:t>
            </w:r>
            <w:r w:rsidRPr="00C41274">
              <w:tab/>
            </w:r>
            <w:r>
              <w:tab/>
            </w:r>
            <w:r w:rsidRPr="00C41274">
              <w:t xml:space="preserve">Echo </w:t>
            </w:r>
          </w:p>
          <w:p w14:paraId="157BEAF7" w14:textId="77777777" w:rsidR="00B250C9" w:rsidRPr="00C41274" w:rsidRDefault="00B250C9" w:rsidP="00B250C9">
            <w:pPr>
              <w:pStyle w:val="TableBody"/>
            </w:pPr>
            <w:r w:rsidRPr="00C41274">
              <w:t>Q</w:t>
            </w:r>
            <w:r w:rsidRPr="00C41274">
              <w:tab/>
            </w:r>
            <w:r>
              <w:tab/>
            </w:r>
            <w:r w:rsidRPr="00C41274">
              <w:t>Set result code presentation mode</w:t>
            </w:r>
          </w:p>
          <w:p w14:paraId="4DF1CF16" w14:textId="77777777" w:rsidR="00B250C9" w:rsidRPr="00C41274" w:rsidRDefault="00B250C9" w:rsidP="00B250C9">
            <w:pPr>
              <w:pStyle w:val="TableBody"/>
            </w:pPr>
            <w:r w:rsidRPr="00C41274">
              <w:t>V</w:t>
            </w:r>
            <w:r w:rsidRPr="00C41274">
              <w:tab/>
            </w:r>
            <w:r>
              <w:tab/>
            </w:r>
            <w:r w:rsidRPr="00C41274">
              <w:t>Verbose</w:t>
            </w:r>
          </w:p>
          <w:p w14:paraId="50A25229" w14:textId="77777777" w:rsidR="00B250C9" w:rsidRPr="00C41274" w:rsidRDefault="00B250C9" w:rsidP="00B250C9">
            <w:pPr>
              <w:pStyle w:val="TableBody"/>
            </w:pPr>
            <w:r w:rsidRPr="00C41274">
              <w:t>X</w:t>
            </w:r>
            <w:r w:rsidRPr="00C41274">
              <w:tab/>
            </w:r>
            <w:r>
              <w:tab/>
            </w:r>
            <w:r w:rsidRPr="00C41274">
              <w:t>Extended result code</w:t>
            </w:r>
          </w:p>
          <w:p w14:paraId="7E36E08F" w14:textId="77777777" w:rsidR="00B250C9" w:rsidRPr="00C41274" w:rsidRDefault="00B250C9" w:rsidP="00B250C9">
            <w:pPr>
              <w:pStyle w:val="TableBody"/>
            </w:pPr>
            <w:r w:rsidRPr="00C41274">
              <w:t>&amp;C</w:t>
            </w:r>
            <w:r w:rsidRPr="00C41274">
              <w:tab/>
            </w:r>
            <w:r>
              <w:tab/>
            </w:r>
            <w:r w:rsidRPr="00C41274">
              <w:t>DCD control</w:t>
            </w:r>
          </w:p>
          <w:p w14:paraId="1A51BCD9" w14:textId="77777777" w:rsidR="00B250C9" w:rsidRPr="00C41274" w:rsidRDefault="00B250C9" w:rsidP="00B250C9">
            <w:pPr>
              <w:pStyle w:val="TableBody"/>
            </w:pPr>
            <w:r w:rsidRPr="00C41274">
              <w:t>&amp;D</w:t>
            </w:r>
            <w:r w:rsidRPr="00C41274">
              <w:tab/>
            </w:r>
            <w:r>
              <w:tab/>
            </w:r>
            <w:r w:rsidRPr="00C41274">
              <w:t>DTR behavior</w:t>
            </w:r>
          </w:p>
          <w:p w14:paraId="4CC67DB7" w14:textId="77777777" w:rsidR="00B250C9" w:rsidRPr="00C41274" w:rsidRDefault="00B250C9" w:rsidP="00B250C9">
            <w:pPr>
              <w:pStyle w:val="TableBody"/>
            </w:pPr>
            <w:r w:rsidRPr="00C41274">
              <w:t>&amp;R</w:t>
            </w:r>
            <w:r w:rsidRPr="00C41274">
              <w:tab/>
            </w:r>
            <w:r>
              <w:tab/>
            </w:r>
            <w:r w:rsidRPr="00C41274">
              <w:t>RTS control</w:t>
            </w:r>
          </w:p>
          <w:p w14:paraId="75D1A7C0" w14:textId="174CA706" w:rsidR="00B250C9" w:rsidRDefault="00B250C9" w:rsidP="00B250C9">
            <w:pPr>
              <w:pStyle w:val="TableBody"/>
            </w:pPr>
            <w:r w:rsidRPr="00C41274">
              <w:t xml:space="preserve">&amp;S </w:t>
            </w:r>
            <w:r>
              <w:tab/>
            </w:r>
            <w:r w:rsidRPr="00C41274">
              <w:tab/>
              <w:t>DSR control</w:t>
            </w:r>
          </w:p>
          <w:p w14:paraId="27C6DAAC" w14:textId="389741E0" w:rsidR="006841E5" w:rsidRPr="00C41274" w:rsidRDefault="006841E5" w:rsidP="00B250C9">
            <w:pPr>
              <w:pStyle w:val="TableBody"/>
            </w:pPr>
            <w:r>
              <w:t>+IFC</w:t>
            </w:r>
            <w:r>
              <w:tab/>
            </w:r>
            <w:r w:rsidRPr="00C41274">
              <w:tab/>
            </w:r>
            <w:r>
              <w:t>Reflect Flow Control set by AT&amp;K</w:t>
            </w:r>
          </w:p>
          <w:p w14:paraId="071D5B87" w14:textId="77777777" w:rsidR="00B250C9" w:rsidRPr="00C41274" w:rsidRDefault="00B250C9" w:rsidP="00B250C9">
            <w:pPr>
              <w:pStyle w:val="TableBody"/>
            </w:pPr>
            <w:r w:rsidRPr="00C41274">
              <w:t>&amp;K</w:t>
            </w:r>
            <w:r w:rsidRPr="00C41274">
              <w:tab/>
            </w:r>
            <w:r>
              <w:tab/>
            </w:r>
            <w:r w:rsidRPr="00C41274">
              <w:t>Flow control</w:t>
            </w:r>
          </w:p>
          <w:p w14:paraId="0C4CF761" w14:textId="77777777" w:rsidR="00B250C9" w:rsidRPr="00C41274" w:rsidRDefault="00B250C9" w:rsidP="00B250C9">
            <w:pPr>
              <w:pStyle w:val="TableBody"/>
            </w:pPr>
            <w:r w:rsidRPr="00C41274">
              <w:t xml:space="preserve">FCLASS </w:t>
            </w:r>
            <w:r w:rsidRPr="00C41274">
              <w:tab/>
            </w:r>
            <w:proofErr w:type="spellStart"/>
            <w:r w:rsidRPr="00C41274">
              <w:t>FCLASS</w:t>
            </w:r>
            <w:proofErr w:type="spellEnd"/>
          </w:p>
          <w:p w14:paraId="7FBAF397" w14:textId="77777777" w:rsidR="00B250C9" w:rsidRPr="00C41274" w:rsidRDefault="00B250C9" w:rsidP="00B250C9">
            <w:pPr>
              <w:pStyle w:val="TableBody"/>
            </w:pPr>
            <w:r w:rsidRPr="00C41274">
              <w:t>S0</w:t>
            </w:r>
            <w:r w:rsidRPr="00C41274">
              <w:tab/>
            </w:r>
            <w:r>
              <w:tab/>
            </w:r>
            <w:r w:rsidRPr="00C41274">
              <w:t xml:space="preserve">Set number of rings before automatically </w:t>
            </w:r>
            <w:r>
              <w:tab/>
            </w:r>
            <w:r>
              <w:tab/>
            </w:r>
            <w:r>
              <w:tab/>
            </w:r>
            <w:r>
              <w:tab/>
            </w:r>
            <w:r w:rsidRPr="00C41274">
              <w:t>answering the call</w:t>
            </w:r>
          </w:p>
          <w:p w14:paraId="421FE044" w14:textId="77777777" w:rsidR="00B250C9" w:rsidRPr="00C41274" w:rsidRDefault="00B250C9" w:rsidP="00B250C9">
            <w:pPr>
              <w:pStyle w:val="TableBody"/>
            </w:pPr>
            <w:r w:rsidRPr="00C41274">
              <w:t>S3</w:t>
            </w:r>
            <w:r w:rsidRPr="00C41274">
              <w:tab/>
            </w:r>
            <w:r>
              <w:tab/>
            </w:r>
            <w:r w:rsidRPr="00C41274">
              <w:t>Write command line termination character</w:t>
            </w:r>
          </w:p>
          <w:p w14:paraId="5BEB66A5" w14:textId="77777777" w:rsidR="00B250C9" w:rsidRPr="00C41274" w:rsidRDefault="00B250C9" w:rsidP="00B250C9">
            <w:pPr>
              <w:pStyle w:val="TableBody"/>
            </w:pPr>
            <w:r w:rsidRPr="00C41274">
              <w:t>S4</w:t>
            </w:r>
            <w:r w:rsidRPr="00C41274">
              <w:tab/>
            </w:r>
            <w:r>
              <w:tab/>
            </w:r>
            <w:r w:rsidRPr="00C41274">
              <w:t>Set response formatting character</w:t>
            </w:r>
          </w:p>
          <w:p w14:paraId="70CDAEE4" w14:textId="77777777" w:rsidR="00B250C9" w:rsidRPr="00C41274" w:rsidRDefault="00B250C9" w:rsidP="00B250C9">
            <w:pPr>
              <w:pStyle w:val="TableBody"/>
            </w:pPr>
            <w:r w:rsidRPr="00C41274">
              <w:t>S5</w:t>
            </w:r>
            <w:r w:rsidRPr="00C41274">
              <w:tab/>
            </w:r>
            <w:r>
              <w:tab/>
            </w:r>
            <w:r w:rsidRPr="00C41274">
              <w:t>Write command line editing character</w:t>
            </w:r>
          </w:p>
          <w:p w14:paraId="1DBB50B3" w14:textId="77777777" w:rsidR="00B250C9" w:rsidRPr="00C41274" w:rsidRDefault="00B250C9" w:rsidP="00B250C9">
            <w:pPr>
              <w:pStyle w:val="TableBody"/>
            </w:pPr>
            <w:r w:rsidRPr="00C41274">
              <w:t>S7</w:t>
            </w:r>
            <w:r w:rsidRPr="00C41274">
              <w:tab/>
            </w:r>
            <w:r>
              <w:tab/>
            </w:r>
            <w:r w:rsidRPr="00C41274">
              <w:t xml:space="preserve">Set number of seconds to wait for connection </w:t>
            </w:r>
            <w:r>
              <w:tab/>
            </w:r>
            <w:r>
              <w:tab/>
            </w:r>
            <w:r>
              <w:tab/>
            </w:r>
            <w:r w:rsidRPr="00C41274">
              <w:t>completion</w:t>
            </w:r>
          </w:p>
          <w:p w14:paraId="36139DD9" w14:textId="77777777" w:rsidR="00B250C9" w:rsidRPr="00C41274" w:rsidRDefault="00B250C9" w:rsidP="00B250C9">
            <w:pPr>
              <w:pStyle w:val="TableBody"/>
            </w:pPr>
            <w:r w:rsidRPr="00C41274">
              <w:t>S8</w:t>
            </w:r>
            <w:r w:rsidRPr="00C41274">
              <w:tab/>
            </w:r>
            <w:r>
              <w:tab/>
            </w:r>
            <w:r w:rsidRPr="00C41274">
              <w:t>Comma dial modifier time</w:t>
            </w:r>
          </w:p>
          <w:p w14:paraId="05675FAC" w14:textId="299B57DD" w:rsidR="00B250C9" w:rsidRPr="00C41274" w:rsidRDefault="00B250C9" w:rsidP="00FB390B">
            <w:pPr>
              <w:pStyle w:val="TableBody"/>
            </w:pPr>
            <w:r w:rsidRPr="00C41274">
              <w:t>S10</w:t>
            </w:r>
            <w:r w:rsidRPr="00C41274">
              <w:tab/>
            </w:r>
            <w:r>
              <w:tab/>
            </w:r>
            <w:r w:rsidRPr="00C41274">
              <w:t>Automatic disconnect delay</w:t>
            </w:r>
          </w:p>
        </w:tc>
      </w:tr>
    </w:tbl>
    <w:p w14:paraId="1C7451CE" w14:textId="77777777" w:rsidR="00B250C9" w:rsidRPr="00AE67EA" w:rsidRDefault="00B250C9" w:rsidP="00B250C9"/>
    <w:p w14:paraId="1F6E32A4" w14:textId="77777777" w:rsidR="00247A35" w:rsidRPr="00AE67EA" w:rsidRDefault="00247A35" w:rsidP="00247A35">
      <w:pPr>
        <w:pStyle w:val="Heading2"/>
      </w:pPr>
      <w:bookmarkStart w:id="40" w:name="_Toc345081235"/>
      <w:bookmarkStart w:id="41" w:name="_Toc349752982"/>
      <w:bookmarkStart w:id="42" w:name="_Toc349753871"/>
      <w:bookmarkStart w:id="43" w:name="_Ref366743772"/>
      <w:bookmarkStart w:id="44" w:name="_Ref369079200"/>
      <w:bookmarkStart w:id="45" w:name="_Toc368585939"/>
      <w:bookmarkStart w:id="46" w:name="_Ref372105857"/>
      <w:bookmarkStart w:id="47" w:name="_Toc464721467"/>
      <w:bookmarkStart w:id="48" w:name="_Toc471720951"/>
      <w:r w:rsidRPr="00AE67EA">
        <w:lastRenderedPageBreak/>
        <w:t xml:space="preserve">Z Command: Reset and Restore User </w:t>
      </w:r>
      <w:bookmarkEnd w:id="40"/>
      <w:r w:rsidRPr="00AE67EA">
        <w:t>Configuration</w:t>
      </w:r>
      <w:bookmarkEnd w:id="41"/>
      <w:bookmarkEnd w:id="42"/>
      <w:bookmarkEnd w:id="43"/>
      <w:bookmarkEnd w:id="44"/>
      <w:bookmarkEnd w:id="45"/>
      <w:bookmarkEnd w:id="46"/>
      <w:bookmarkEnd w:id="47"/>
      <w:bookmarkEnd w:id="48"/>
    </w:p>
    <w:tbl>
      <w:tblPr>
        <w:tblStyle w:val="TableSWIleft"/>
        <w:tblW w:w="9069" w:type="dxa"/>
        <w:tblLayout w:type="fixed"/>
        <w:tblLook w:val="04A0" w:firstRow="1" w:lastRow="0" w:firstColumn="1" w:lastColumn="0" w:noHBand="0" w:noVBand="1"/>
      </w:tblPr>
      <w:tblGrid>
        <w:gridCol w:w="1728"/>
        <w:gridCol w:w="7341"/>
      </w:tblGrid>
      <w:tr w:rsidR="00247A35" w:rsidRPr="00C41274" w14:paraId="585083B6" w14:textId="77777777" w:rsidTr="00247A35">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61997CAB" w14:textId="4FF96DC9" w:rsidR="00247A35" w:rsidRPr="00C41274" w:rsidRDefault="00247A35" w:rsidP="007B4856">
            <w:pPr>
              <w:pStyle w:val="TableRowHead"/>
              <w:spacing w:before="144" w:after="144"/>
              <w:rPr>
                <w:bCs w:val="0"/>
              </w:rPr>
            </w:pPr>
            <w:r>
              <w:t>HL7718, HL7748, HL7749</w:t>
            </w:r>
          </w:p>
        </w:tc>
      </w:tr>
      <w:tr w:rsidR="00247A35" w:rsidRPr="00C41274" w14:paraId="5120D20A" w14:textId="77777777" w:rsidTr="00247A35">
        <w:trPr>
          <w:trHeight w:val="1214"/>
        </w:trPr>
        <w:tc>
          <w:tcPr>
            <w:tcW w:w="1728" w:type="dxa"/>
          </w:tcPr>
          <w:p w14:paraId="23D9C3EC" w14:textId="77777777" w:rsidR="00247A35" w:rsidRPr="00C41274" w:rsidRDefault="00247A35" w:rsidP="007B4856">
            <w:pPr>
              <w:pStyle w:val="TableBody"/>
              <w:rPr>
                <w:i/>
              </w:rPr>
            </w:pPr>
            <w:r w:rsidRPr="00C41274">
              <w:rPr>
                <w:i/>
              </w:rPr>
              <w:t>Execute command</w:t>
            </w:r>
          </w:p>
          <w:p w14:paraId="743DF04D" w14:textId="77777777" w:rsidR="00247A35" w:rsidRPr="00C41274" w:rsidRDefault="00247A35" w:rsidP="007B4856">
            <w:pPr>
              <w:pStyle w:val="TableBody"/>
            </w:pPr>
          </w:p>
          <w:p w14:paraId="0738A353" w14:textId="77777777" w:rsidR="00247A35" w:rsidRPr="00C41274" w:rsidRDefault="00247A35" w:rsidP="007B4856">
            <w:pPr>
              <w:pStyle w:val="TableBody"/>
              <w:rPr>
                <w:u w:val="single"/>
              </w:rPr>
            </w:pPr>
            <w:r w:rsidRPr="00C41274">
              <w:rPr>
                <w:u w:val="single"/>
              </w:rPr>
              <w:t>Syntax</w:t>
            </w:r>
          </w:p>
          <w:p w14:paraId="22DE699E" w14:textId="77777777" w:rsidR="00247A35" w:rsidRPr="00C41274" w:rsidRDefault="00247A35" w:rsidP="007B4856">
            <w:pPr>
              <w:pStyle w:val="TableBody"/>
              <w:rPr>
                <w:b/>
              </w:rPr>
            </w:pPr>
            <w:r w:rsidRPr="00C41274">
              <w:rPr>
                <w:b/>
              </w:rPr>
              <w:t>ATZ[&lt;value&gt;]</w:t>
            </w:r>
          </w:p>
          <w:p w14:paraId="49868A4B" w14:textId="77777777" w:rsidR="00247A35" w:rsidRPr="00C41274" w:rsidRDefault="00247A35" w:rsidP="007B4856">
            <w:pPr>
              <w:pStyle w:val="TableBody"/>
            </w:pPr>
          </w:p>
        </w:tc>
        <w:tc>
          <w:tcPr>
            <w:tcW w:w="7341" w:type="dxa"/>
          </w:tcPr>
          <w:p w14:paraId="49744C6B" w14:textId="77777777" w:rsidR="00247A35" w:rsidRPr="00C41274" w:rsidRDefault="00247A35" w:rsidP="007B4856">
            <w:pPr>
              <w:pStyle w:val="TableBody"/>
            </w:pPr>
          </w:p>
          <w:p w14:paraId="0DA4714D" w14:textId="77777777" w:rsidR="00247A35" w:rsidRPr="00C41274" w:rsidRDefault="00247A35" w:rsidP="007B4856">
            <w:pPr>
              <w:pStyle w:val="TableBody"/>
            </w:pPr>
          </w:p>
          <w:p w14:paraId="789B54EF" w14:textId="77777777" w:rsidR="00247A35" w:rsidRPr="00C41274" w:rsidRDefault="00247A35" w:rsidP="007B4856">
            <w:pPr>
              <w:pStyle w:val="TableBody"/>
              <w:rPr>
                <w:u w:val="single"/>
              </w:rPr>
            </w:pPr>
            <w:r w:rsidRPr="00C41274">
              <w:rPr>
                <w:u w:val="single"/>
              </w:rPr>
              <w:t>Response</w:t>
            </w:r>
          </w:p>
          <w:p w14:paraId="7A165D57" w14:textId="77777777" w:rsidR="00247A35" w:rsidRPr="00C41274" w:rsidRDefault="00247A35" w:rsidP="007B4856">
            <w:pPr>
              <w:pStyle w:val="TableBody"/>
              <w:rPr>
                <w:b/>
              </w:rPr>
            </w:pPr>
            <w:r w:rsidRPr="00C41274">
              <w:rPr>
                <w:b/>
              </w:rPr>
              <w:t>OK</w:t>
            </w:r>
          </w:p>
          <w:p w14:paraId="4707D102" w14:textId="77777777" w:rsidR="00247A35" w:rsidRPr="00C41274" w:rsidRDefault="00247A35" w:rsidP="007B4856">
            <w:pPr>
              <w:pStyle w:val="TableBody"/>
            </w:pPr>
          </w:p>
          <w:p w14:paraId="11EA240E" w14:textId="77777777" w:rsidR="00247A35" w:rsidRPr="00C41274" w:rsidRDefault="00247A35" w:rsidP="007B4856">
            <w:pPr>
              <w:pStyle w:val="TableBody"/>
              <w:rPr>
                <w:u w:val="single"/>
              </w:rPr>
            </w:pPr>
            <w:r w:rsidRPr="00C41274">
              <w:rPr>
                <w:u w:val="single"/>
              </w:rPr>
              <w:t>Parameter</w:t>
            </w:r>
          </w:p>
          <w:p w14:paraId="5E75D6E5" w14:textId="77777777" w:rsidR="00247A35" w:rsidRPr="00C41274" w:rsidRDefault="00247A35" w:rsidP="007B4856">
            <w:pPr>
              <w:pStyle w:val="TableBody"/>
            </w:pPr>
            <w:r w:rsidRPr="00C41274">
              <w:rPr>
                <w:b/>
              </w:rPr>
              <w:t>&lt;value&gt;</w:t>
            </w:r>
            <w:r>
              <w:rPr>
                <w:b/>
              </w:rPr>
              <w:tab/>
            </w:r>
            <w:r w:rsidRPr="00C41274">
              <w:rPr>
                <w:u w:val="single"/>
              </w:rPr>
              <w:t>0</w:t>
            </w:r>
            <w:r>
              <w:tab/>
            </w:r>
            <w:r w:rsidRPr="00C41274">
              <w:t>Reset and restore user configuration with profile 0</w:t>
            </w:r>
          </w:p>
          <w:p w14:paraId="69C1F6AA" w14:textId="77777777" w:rsidR="00247A35" w:rsidRPr="00C41274" w:rsidRDefault="00247A35" w:rsidP="007B4856">
            <w:pPr>
              <w:pStyle w:val="TableBody"/>
            </w:pPr>
            <w:r>
              <w:tab/>
            </w:r>
            <w:r w:rsidRPr="00C41274">
              <w:tab/>
              <w:t>1</w:t>
            </w:r>
            <w:r>
              <w:tab/>
            </w:r>
            <w:r w:rsidRPr="00C41274">
              <w:t>Reset and restore user configuration with profile 1</w:t>
            </w:r>
          </w:p>
        </w:tc>
      </w:tr>
      <w:tr w:rsidR="00247A35" w:rsidRPr="00C41274" w14:paraId="5B8EB9EB" w14:textId="77777777" w:rsidTr="00247A35">
        <w:trPr>
          <w:trHeight w:val="552"/>
        </w:trPr>
        <w:tc>
          <w:tcPr>
            <w:tcW w:w="1728" w:type="dxa"/>
          </w:tcPr>
          <w:p w14:paraId="7326B441" w14:textId="77777777" w:rsidR="00247A35" w:rsidRPr="00C41274" w:rsidRDefault="00247A35" w:rsidP="007B4856">
            <w:pPr>
              <w:pStyle w:val="TableBody"/>
              <w:rPr>
                <w:u w:val="single"/>
              </w:rPr>
            </w:pPr>
            <w:r w:rsidRPr="00C41274">
              <w:rPr>
                <w:u w:val="single"/>
              </w:rPr>
              <w:t>Reference</w:t>
            </w:r>
          </w:p>
          <w:p w14:paraId="2EDE0DA9" w14:textId="77777777" w:rsidR="00247A35" w:rsidRPr="00C41274" w:rsidRDefault="00247A35" w:rsidP="007B4856">
            <w:pPr>
              <w:pStyle w:val="TableBody"/>
            </w:pPr>
            <w:r w:rsidRPr="00C41274">
              <w:t>V.25ter</w:t>
            </w:r>
          </w:p>
        </w:tc>
        <w:tc>
          <w:tcPr>
            <w:tcW w:w="7341" w:type="dxa"/>
          </w:tcPr>
          <w:p w14:paraId="17BEE38A" w14:textId="77777777" w:rsidR="00247A35" w:rsidRPr="00C41274" w:rsidRDefault="00247A35" w:rsidP="007B4856">
            <w:pPr>
              <w:pStyle w:val="TableBody"/>
              <w:rPr>
                <w:u w:val="single"/>
              </w:rPr>
            </w:pPr>
            <w:r w:rsidRPr="00C41274">
              <w:rPr>
                <w:u w:val="single"/>
              </w:rPr>
              <w:t>Notes</w:t>
            </w:r>
          </w:p>
          <w:p w14:paraId="112BE221" w14:textId="77777777" w:rsidR="00247A35" w:rsidRPr="00C41274" w:rsidRDefault="00247A35" w:rsidP="007B4856">
            <w:pPr>
              <w:pStyle w:val="TableBody"/>
            </w:pPr>
            <w:r w:rsidRPr="00C41274">
              <w:t>See also AT&amp;V</w:t>
            </w:r>
          </w:p>
        </w:tc>
      </w:tr>
    </w:tbl>
    <w:p w14:paraId="79276759" w14:textId="77777777" w:rsidR="00C43D50" w:rsidRPr="00AE67EA" w:rsidRDefault="00C43D50" w:rsidP="00C43D50">
      <w:bookmarkStart w:id="49" w:name="_Toc345081237"/>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50" w:name="_Toc471720952"/>
      <w:r>
        <w:lastRenderedPageBreak/>
        <w:t>Development notes</w:t>
      </w:r>
      <w:bookmarkEnd w:id="50"/>
    </w:p>
    <w:p w14:paraId="7BD29AC9" w14:textId="693061A7" w:rsidR="005B6470" w:rsidRDefault="00220046" w:rsidP="00220046">
      <w:pPr>
        <w:pStyle w:val="Heading2"/>
      </w:pPr>
      <w:bookmarkStart w:id="51" w:name="_Toc471720953"/>
      <w:bookmarkEnd w:id="7"/>
      <w:bookmarkEnd w:id="8"/>
      <w:bookmarkEnd w:id="9"/>
      <w:bookmarkEnd w:id="10"/>
      <w:bookmarkEnd w:id="11"/>
      <w:bookmarkEnd w:id="49"/>
      <w:r>
        <w:t>References</w:t>
      </w:r>
      <w:bookmarkEnd w:id="51"/>
    </w:p>
    <w:p w14:paraId="3136E39D" w14:textId="6A948E70" w:rsidR="00B356AD" w:rsidRDefault="00B356AD" w:rsidP="00220046">
      <w:pPr>
        <w:jc w:val="both"/>
        <w:rPr>
          <w:lang w:eastAsia="zh-CN"/>
        </w:rPr>
      </w:pPr>
      <w:r>
        <w:rPr>
          <w:lang w:eastAsia="zh-CN"/>
        </w:rPr>
        <w:t>The basis for AT command development is: HL6/HL8 (</w:t>
      </w:r>
      <w:proofErr w:type="spellStart"/>
      <w:r w:rsidRPr="00690240">
        <w:rPr>
          <w:lang w:eastAsia="zh-CN"/>
        </w:rPr>
        <w:t>AirPrime</w:t>
      </w:r>
      <w:proofErr w:type="spellEnd"/>
      <w:r w:rsidRPr="00690240">
        <w:rPr>
          <w:lang w:eastAsia="zh-CN"/>
        </w:rPr>
        <w:t xml:space="preserve"> - HL6 and HL8 Series - AT Commands Interface Guide - Rev15.0.docx</w:t>
      </w:r>
      <w:r>
        <w:rPr>
          <w:lang w:eastAsia="zh-CN"/>
        </w:rPr>
        <w:t>)</w:t>
      </w:r>
    </w:p>
    <w:p w14:paraId="28B910B7" w14:textId="51AA2775" w:rsidR="00220046" w:rsidRDefault="00220046" w:rsidP="00220046">
      <w:pPr>
        <w:pStyle w:val="Heading2"/>
      </w:pPr>
      <w:bookmarkStart w:id="52" w:name="_Toc471720954"/>
      <w:r>
        <w:t>Applicability</w:t>
      </w:r>
      <w:bookmarkEnd w:id="52"/>
    </w:p>
    <w:p w14:paraId="34F26219" w14:textId="403E5FF4" w:rsidR="00220046" w:rsidRDefault="00B356AD" w:rsidP="00220046">
      <w:pPr>
        <w:jc w:val="both"/>
        <w:rPr>
          <w:lang w:eastAsia="zh-CN"/>
        </w:rPr>
      </w:pPr>
      <w:r>
        <w:rPr>
          <w:lang w:eastAsia="zh-CN"/>
        </w:rPr>
        <w:t>T</w:t>
      </w:r>
      <w:r w:rsidR="00220046">
        <w:rPr>
          <w:lang w:eastAsia="zh-CN"/>
        </w:rPr>
        <w:t xml:space="preserve">he described behavior is applicable </w:t>
      </w:r>
      <w:r>
        <w:rPr>
          <w:lang w:eastAsia="zh-CN"/>
        </w:rPr>
        <w:t xml:space="preserve">only on </w:t>
      </w:r>
      <w:r w:rsidR="00220046">
        <w:rPr>
          <w:lang w:eastAsia="zh-CN"/>
        </w:rPr>
        <w:t>VCOM, UARTF,</w:t>
      </w:r>
      <w:r>
        <w:rPr>
          <w:lang w:eastAsia="zh-CN"/>
        </w:rPr>
        <w:t xml:space="preserve"> and CMUX.</w:t>
      </w:r>
    </w:p>
    <w:sectPr w:rsid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84050B" w14:textId="77777777" w:rsidR="005F2CE8" w:rsidRDefault="005F2CE8" w:rsidP="0094718A">
      <w:r>
        <w:separator/>
      </w:r>
    </w:p>
    <w:p w14:paraId="67C265D0" w14:textId="77777777" w:rsidR="005F2CE8" w:rsidRDefault="005F2CE8" w:rsidP="0094718A"/>
  </w:endnote>
  <w:endnote w:type="continuationSeparator" w:id="0">
    <w:p w14:paraId="5DC1D448" w14:textId="77777777" w:rsidR="005F2CE8" w:rsidRDefault="005F2CE8" w:rsidP="0094718A">
      <w:r>
        <w:continuationSeparator/>
      </w:r>
    </w:p>
    <w:p w14:paraId="6FF9B88D" w14:textId="77777777" w:rsidR="005F2CE8" w:rsidRDefault="005F2CE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ourier New"/>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0229697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5680"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2319E6">
      <w:t>R01.02</w:t>
    </w:r>
    <w:r>
      <w:fldChar w:fldCharType="end"/>
    </w:r>
    <w:r w:rsidRPr="0015218C">
      <w:tab/>
    </w:r>
    <w:r>
      <w:fldChar w:fldCharType="begin"/>
    </w:r>
    <w:r>
      <w:instrText xml:space="preserve"> REF Date \h  \* MERGEFORMAT </w:instrText>
    </w:r>
    <w:r>
      <w:fldChar w:fldCharType="separate"/>
    </w:r>
    <w:r w:rsidR="002319E6">
      <w:t>September 12, 2017</w:t>
    </w:r>
    <w:r>
      <w:fldChar w:fldCharType="end"/>
    </w:r>
    <w:r>
      <w:tab/>
    </w:r>
    <w:r>
      <w:fldChar w:fldCharType="begin"/>
    </w:r>
    <w:r>
      <w:instrText xml:space="preserve"> PAGE </w:instrText>
    </w:r>
    <w:r>
      <w:fldChar w:fldCharType="separate"/>
    </w:r>
    <w:r w:rsidR="002319E6">
      <w:rPr>
        <w:noProof/>
      </w:rPr>
      <w:t>8</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13483799"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6704"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319E6">
      <w:t>R01.02</w:t>
    </w:r>
    <w:r>
      <w:fldChar w:fldCharType="end"/>
    </w:r>
    <w:r w:rsidRPr="0015218C">
      <w:tab/>
    </w:r>
    <w:r>
      <w:fldChar w:fldCharType="begin"/>
    </w:r>
    <w:r>
      <w:instrText xml:space="preserve"> REF Date \h  \* MERGEFORMAT </w:instrText>
    </w:r>
    <w:r>
      <w:fldChar w:fldCharType="separate"/>
    </w:r>
    <w:r w:rsidR="002319E6">
      <w:t>September 12, 2017</w:t>
    </w:r>
    <w:r>
      <w:fldChar w:fldCharType="end"/>
    </w:r>
    <w:r>
      <w:tab/>
    </w:r>
    <w:r>
      <w:fldChar w:fldCharType="begin"/>
    </w:r>
    <w:r>
      <w:instrText xml:space="preserve"> PAGE </w:instrText>
    </w:r>
    <w:r>
      <w:fldChar w:fldCharType="separate"/>
    </w:r>
    <w:r w:rsidR="002319E6">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6CF919" w14:textId="77777777" w:rsidR="005F2CE8" w:rsidRDefault="005F2CE8" w:rsidP="0094718A">
      <w:r>
        <w:separator/>
      </w:r>
    </w:p>
    <w:p w14:paraId="089D1964" w14:textId="77777777" w:rsidR="005F2CE8" w:rsidRDefault="005F2CE8" w:rsidP="0094718A"/>
  </w:footnote>
  <w:footnote w:type="continuationSeparator" w:id="0">
    <w:p w14:paraId="73950070" w14:textId="77777777" w:rsidR="005F2CE8" w:rsidRDefault="005F2CE8" w:rsidP="0094718A">
      <w:r>
        <w:continuationSeparator/>
      </w:r>
    </w:p>
    <w:p w14:paraId="363ED03C" w14:textId="77777777" w:rsidR="005F2CE8" w:rsidRDefault="005F2CE8"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5875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427695">
                              <w:rPr>
                                <w:lang w:val="en-US"/>
                              </w:rPr>
                              <w:t>Factory and user configurations IFS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575C6CD4" w:rsidR="00650BB0" w:rsidRPr="00D3436A" w:rsidRDefault="00650BB0" w:rsidP="006939A4">
                            <w:pPr>
                              <w:pStyle w:val="HeaderRight"/>
                              <w:rPr>
                                <w:lang w:val="en-US"/>
                              </w:rPr>
                            </w:pPr>
                            <w:r>
                              <w:fldChar w:fldCharType="begin"/>
                            </w:r>
                            <w:r w:rsidRPr="00D3436A">
                              <w:rPr>
                                <w:lang w:val="en-US"/>
                              </w:rPr>
                              <w:instrText xml:space="preserve"> STYLEREF  "Heading 1"  \* MERGEFORMAT </w:instrText>
                            </w:r>
                            <w:r>
                              <w:fldChar w:fldCharType="separate"/>
                            </w:r>
                            <w:r w:rsidR="002319E6">
                              <w:rPr>
                                <w:lang w:val="en-US"/>
                              </w:rPr>
                              <w:t>V25ter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47" style="position:absolute;margin-left:-19.5pt;margin-top:-10.65pt;width:490.4pt;height:42pt;z-index:251658752;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4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427695">
                        <w:rPr>
                          <w:lang w:val="en-US"/>
                        </w:rPr>
                        <w:t>Factory and user configurations IFS</w:t>
                      </w:r>
                      <w:r>
                        <w:fldChar w:fldCharType="end"/>
                      </w:r>
                    </w:p>
                  </w:txbxContent>
                </v:textbox>
              </v:shape>
              <v:shape id="Text Box 258" o:spid="_x0000_s104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575C6CD4" w:rsidR="00650BB0" w:rsidRPr="00D3436A" w:rsidRDefault="00650BB0" w:rsidP="006939A4">
                      <w:pPr>
                        <w:pStyle w:val="HeaderRight"/>
                        <w:rPr>
                          <w:lang w:val="en-US"/>
                        </w:rPr>
                      </w:pPr>
                      <w:r>
                        <w:fldChar w:fldCharType="begin"/>
                      </w:r>
                      <w:r w:rsidRPr="00D3436A">
                        <w:rPr>
                          <w:lang w:val="en-US"/>
                        </w:rPr>
                        <w:instrText xml:space="preserve"> STYLEREF  "Heading 1"  \* MERGEFORMAT </w:instrText>
                      </w:r>
                      <w:r>
                        <w:fldChar w:fldCharType="separate"/>
                      </w:r>
                      <w:r w:rsidR="002319E6">
                        <w:rPr>
                          <w:lang w:val="en-US"/>
                        </w:rPr>
                        <w:t>V25ter AT commands</w:t>
                      </w:r>
                      <w:r>
                        <w:fldChar w:fldCharType="end"/>
                      </w:r>
                    </w:p>
                  </w:txbxContent>
                </v:textbox>
              </v:shape>
              <v:line id="Line 259" o:spid="_x0000_s105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23B5E836" w:rsidR="00650BB0" w:rsidRPr="004760E1" w:rsidRDefault="002319E6" w:rsidP="004760E1">
    <w:pPr>
      <w:pStyle w:val="Header"/>
    </w:pPr>
    <w:sdt>
      <w:sdtPr>
        <w:id w:val="691334455"/>
        <w:docPartObj>
          <w:docPartGallery w:val="Watermarks"/>
          <w:docPartUnique/>
        </w:docPartObj>
      </w:sdtPr>
      <w:sdtEndPr/>
      <w:sdtContent>
        <w:r>
          <w:rPr>
            <w:lang w:val="en-US" w:eastAsia="en-US"/>
          </w:rPr>
          <w:pict w14:anchorId="769927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50BB0">
      <w:rPr>
        <w:lang w:val="en-US" w:eastAsia="en-US"/>
      </w:rPr>
      <mc:AlternateContent>
        <mc:Choice Requires="wpg">
          <w:drawing>
            <wp:anchor distT="0" distB="0" distL="114300" distR="114300" simplePos="0" relativeHeight="251657728"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6BB2F0C"/>
    <w:multiLevelType w:val="hybridMultilevel"/>
    <w:tmpl w:val="7A9C0E64"/>
    <w:lvl w:ilvl="0" w:tplc="040C0001">
      <w:start w:val="1"/>
      <w:numFmt w:val="bullet"/>
      <w:lvlText w:val=""/>
      <w:lvlJc w:val="left"/>
      <w:pPr>
        <w:ind w:left="720" w:hanging="360"/>
      </w:pPr>
      <w:rPr>
        <w:rFonts w:ascii="Symbol" w:hAnsi="Symbo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3"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5"/>
  </w:num>
  <w:num w:numId="4">
    <w:abstractNumId w:val="14"/>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1"/>
  </w:num>
  <w:num w:numId="12">
    <w:abstractNumId w:val="0"/>
  </w:num>
  <w:num w:numId="13">
    <w:abstractNumId w:val="4"/>
  </w:num>
  <w:num w:numId="14">
    <w:abstractNumId w:val="10"/>
  </w:num>
  <w:num w:numId="15">
    <w:abstractNumId w:val="15"/>
  </w:num>
  <w:num w:numId="1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51">
      <o:colormru v:ext="edit" colors="#d2e0f0,#c40043,#d21242"/>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B6E"/>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6F6D"/>
    <w:rsid w:val="000C7955"/>
    <w:rsid w:val="000D0973"/>
    <w:rsid w:val="000D0B48"/>
    <w:rsid w:val="000D3315"/>
    <w:rsid w:val="000D332C"/>
    <w:rsid w:val="000D3428"/>
    <w:rsid w:val="000D4630"/>
    <w:rsid w:val="000D503E"/>
    <w:rsid w:val="000D5C6C"/>
    <w:rsid w:val="000D732B"/>
    <w:rsid w:val="000D7B18"/>
    <w:rsid w:val="000E0130"/>
    <w:rsid w:val="000E0919"/>
    <w:rsid w:val="000E09F0"/>
    <w:rsid w:val="000E1FE0"/>
    <w:rsid w:val="000E2EEF"/>
    <w:rsid w:val="000E35C0"/>
    <w:rsid w:val="000E58D3"/>
    <w:rsid w:val="000E7674"/>
    <w:rsid w:val="000F0B7D"/>
    <w:rsid w:val="000F16B4"/>
    <w:rsid w:val="000F1B15"/>
    <w:rsid w:val="000F1D10"/>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5CB3"/>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614"/>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6570"/>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19E6"/>
    <w:rsid w:val="0023238C"/>
    <w:rsid w:val="0023240E"/>
    <w:rsid w:val="00232572"/>
    <w:rsid w:val="00234900"/>
    <w:rsid w:val="00234A05"/>
    <w:rsid w:val="00235AD6"/>
    <w:rsid w:val="00240FF8"/>
    <w:rsid w:val="002441E8"/>
    <w:rsid w:val="00244309"/>
    <w:rsid w:val="0024436E"/>
    <w:rsid w:val="00245028"/>
    <w:rsid w:val="00245AD8"/>
    <w:rsid w:val="00247830"/>
    <w:rsid w:val="00247A35"/>
    <w:rsid w:val="00247D59"/>
    <w:rsid w:val="0025052B"/>
    <w:rsid w:val="00250700"/>
    <w:rsid w:val="00250E10"/>
    <w:rsid w:val="00251FC8"/>
    <w:rsid w:val="00252F5C"/>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2222"/>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5D89"/>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95"/>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270"/>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CB8"/>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0FE7"/>
    <w:rsid w:val="005F2C05"/>
    <w:rsid w:val="005F2CE8"/>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FF5"/>
    <w:rsid w:val="006257BA"/>
    <w:rsid w:val="006257DF"/>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1E5"/>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2779E"/>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0A85"/>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2D3D"/>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A46"/>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0E0C"/>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0C9"/>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6AD"/>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66F8E"/>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3805"/>
    <w:rsid w:val="00D24D22"/>
    <w:rsid w:val="00D30952"/>
    <w:rsid w:val="00D30A7F"/>
    <w:rsid w:val="00D30BDD"/>
    <w:rsid w:val="00D3210F"/>
    <w:rsid w:val="00D3436A"/>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48F"/>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1A1D"/>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55B"/>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1FE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7771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390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9B3A46"/>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3ABF2-E4D7-42FF-81BA-E9776065A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40</TotalTime>
  <Pages>10</Pages>
  <Words>1316</Words>
  <Characters>8238</Characters>
  <Application>Microsoft Office Word</Application>
  <DocSecurity>0</DocSecurity>
  <Lines>329</Lines>
  <Paragraphs>227</Paragraphs>
  <ScaleCrop>false</ScaleCrop>
  <HeadingPairs>
    <vt:vector size="2" baseType="variant">
      <vt:variant>
        <vt:lpstr>Title</vt:lpstr>
      </vt:variant>
      <vt:variant>
        <vt:i4>1</vt:i4>
      </vt:variant>
    </vt:vector>
  </HeadingPairs>
  <TitlesOfParts>
    <vt:vector size="1" baseType="lpstr">
      <vt:lpstr>Factory and user configurations IFS</vt:lpstr>
    </vt:vector>
  </TitlesOfParts>
  <Company>Sierra Wireless</Company>
  <LinksUpToDate>false</LinksUpToDate>
  <CharactersWithSpaces>9327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and user configurations IFS</dc:title>
  <dc:creator>Pol Carré</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10</cp:revision>
  <cp:lastPrinted>2007-06-07T23:45:00Z</cp:lastPrinted>
  <dcterms:created xsi:type="dcterms:W3CDTF">2017-01-25T09:58:00Z</dcterms:created>
  <dcterms:modified xsi:type="dcterms:W3CDTF">2017-09-12T07:27:00Z</dcterms:modified>
</cp:coreProperties>
</file>