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5F47F1" w14:textId="77777777" w:rsidR="00187A24" w:rsidRPr="00844859" w:rsidRDefault="00CB7BD0" w:rsidP="0094718A">
      <w:r>
        <w:rPr>
          <w:noProof/>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77777777" w:rsidR="00697551" w:rsidRPr="00782843" w:rsidRDefault="00697551"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p w14:paraId="607DCEC7" w14:textId="39EAD02C" w:rsidR="00697551" w:rsidRPr="002B32B5" w:rsidRDefault="002F274A" w:rsidP="00213991">
                              <w:pPr>
                                <w:pStyle w:val="REFREVDATE"/>
                                <w:rPr>
                                  <w:lang w:val="en-GB"/>
                                </w:rPr>
                              </w:pPr>
                              <w:bookmarkStart w:id="1" w:name="Revision"/>
                              <w:r>
                                <w:t>R</w:t>
                              </w:r>
                              <w:r w:rsidR="00697551" w:rsidRPr="00782843">
                                <w:fldChar w:fldCharType="begin"/>
                              </w:r>
                              <w:r w:rsidR="00697551" w:rsidRPr="002B32B5">
                                <w:rPr>
                                  <w:lang w:val="en-GB"/>
                                </w:rPr>
                                <w:instrText xml:space="preserve"> DOCPROPERTY  Revision  \* MERGEFORMAT </w:instrText>
                              </w:r>
                              <w:r w:rsidR="00697551" w:rsidRPr="00782843">
                                <w:fldChar w:fldCharType="separate"/>
                              </w:r>
                              <w:r w:rsidR="00105755" w:rsidRPr="00105755">
                                <w:rPr>
                                  <w:b w:val="0"/>
                                  <w:bCs/>
                                  <w:lang w:val="en-GB"/>
                                </w:rPr>
                                <w:t>01.00</w:t>
                              </w:r>
                              <w:r w:rsidR="00697551" w:rsidRPr="00782843">
                                <w:fldChar w:fldCharType="end"/>
                              </w:r>
                              <w:bookmarkEnd w:id="1"/>
                            </w:p>
                            <w:bookmarkStart w:id="2" w:name="_Hlk510016165"/>
                            <w:p w14:paraId="5572A100" w14:textId="69D08466" w:rsidR="00697551" w:rsidRPr="002B32B5" w:rsidRDefault="00697551" w:rsidP="00213991">
                              <w:pPr>
                                <w:pStyle w:val="REFREVDATE"/>
                                <w:rPr>
                                  <w:lang w:val="en-GB"/>
                                </w:rPr>
                              </w:pPr>
                              <w:r w:rsidRPr="00782843">
                                <w:fldChar w:fldCharType="begin"/>
                              </w:r>
                              <w:r w:rsidRPr="002B32B5">
                                <w:rPr>
                                  <w:lang w:val="en-GB"/>
                                </w:rPr>
                                <w:instrText xml:space="preserve"> DOCPROPERTY  Date  \* MERGEFORMAT </w:instrText>
                              </w:r>
                              <w:r w:rsidRPr="00782843">
                                <w:fldChar w:fldCharType="separate"/>
                              </w:r>
                              <w:r w:rsidR="009F1FD1" w:rsidRPr="009F1FD1">
                                <w:rPr>
                                  <w:b w:val="0"/>
                                  <w:bCs/>
                                  <w:lang w:val="en-GB"/>
                                </w:rPr>
                                <w:t>March 28th, 2018</w:t>
                              </w:r>
                              <w:r w:rsidRPr="00782843">
                                <w:fldChar w:fldCharType="end"/>
                              </w:r>
                            </w:p>
                            <w:bookmarkEnd w:id="2"/>
                            <w:p w14:paraId="29976EBE" w14:textId="77777777" w:rsidR="00697551" w:rsidRPr="002B32B5" w:rsidRDefault="00697551" w:rsidP="00C41FB8">
                              <w:pPr>
                                <w:pStyle w:val="REFREVDATE"/>
                                <w:rPr>
                                  <w:lang w:val="en-GB"/>
                                </w:rPr>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78E5969E" w:rsidR="00697551" w:rsidRDefault="009F1FD1" w:rsidP="004B2498">
                              <w:pPr>
                                <w:pStyle w:val="Title2"/>
                              </w:pPr>
                              <w:r>
                                <w:rPr>
                                  <w:rFonts w:ascii="Times New Roman" w:hAnsi="Times New Roman"/>
                                  <w:sz w:val="52"/>
                                  <w:szCs w:val="52"/>
                                </w:rPr>
                                <w:fldChar w:fldCharType="begin"/>
                              </w:r>
                              <w:r>
                                <w:rPr>
                                  <w:rFonts w:ascii="Times New Roman" w:hAnsi="Times New Roman"/>
                                  <w:sz w:val="52"/>
                                  <w:szCs w:val="52"/>
                                </w:rPr>
                                <w:instrText xml:space="preserve"> DOCPROPERTY  Command  \* MERGEFORMAT </w:instrText>
                              </w:r>
                              <w:r>
                                <w:rPr>
                                  <w:rFonts w:ascii="Times New Roman" w:hAnsi="Times New Roman"/>
                                  <w:sz w:val="52"/>
                                  <w:szCs w:val="52"/>
                                </w:rPr>
                                <w:fldChar w:fldCharType="separate"/>
                              </w:r>
                              <w:r>
                                <w:rPr>
                                  <w:rFonts w:ascii="Times New Roman" w:hAnsi="Times New Roman"/>
                                  <w:sz w:val="52"/>
                                  <w:szCs w:val="52"/>
                                </w:rPr>
                                <w:t>+KCUS</w:t>
                              </w:r>
                              <w:r>
                                <w:rPr>
                                  <w:rFonts w:ascii="Times New Roman" w:hAnsi="Times New Roman"/>
                                  <w:sz w:val="52"/>
                                  <w:szCs w:val="52"/>
                                </w:rPr>
                                <w:fldChar w:fldCharType="end"/>
                              </w:r>
                              <w:r w:rsidR="00697551">
                                <w:t xml:space="preserve"> Command </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697551" w:rsidRPr="004B2498" w:rsidRDefault="00697551"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" stroked="f">
                  <v:textbox>
                    <w:txbxContent>
                      <w:bookmarkStart w:id="3" w:name="Reference"/>
                      <w:p w14:paraId="7CAEFF1C" w14:textId="77777777" w:rsidR="00697551" w:rsidRPr="00782843" w:rsidRDefault="00697551"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3"/>
                      </w:p>
                      <w:p w14:paraId="607DCEC7" w14:textId="39EAD02C" w:rsidR="00697551" w:rsidRPr="002B32B5" w:rsidRDefault="002F274A" w:rsidP="00213991">
                        <w:pPr>
                          <w:pStyle w:val="REFREVDATE"/>
                          <w:rPr>
                            <w:lang w:val="en-GB"/>
                          </w:rPr>
                        </w:pPr>
                        <w:bookmarkStart w:id="4" w:name="Revision"/>
                        <w:r>
                          <w:t>R</w:t>
                        </w:r>
                        <w:r w:rsidR="00697551" w:rsidRPr="00782843">
                          <w:fldChar w:fldCharType="begin"/>
                        </w:r>
                        <w:r w:rsidR="00697551" w:rsidRPr="002B32B5">
                          <w:rPr>
                            <w:lang w:val="en-GB"/>
                          </w:rPr>
                          <w:instrText xml:space="preserve"> DOCPROPERTY  Revision  \* MERGEFORMAT </w:instrText>
                        </w:r>
                        <w:r w:rsidR="00697551" w:rsidRPr="00782843">
                          <w:fldChar w:fldCharType="separate"/>
                        </w:r>
                        <w:r w:rsidR="00105755" w:rsidRPr="00105755">
                          <w:rPr>
                            <w:b w:val="0"/>
                            <w:bCs/>
                            <w:lang w:val="en-GB"/>
                          </w:rPr>
                          <w:t>01.00</w:t>
                        </w:r>
                        <w:r w:rsidR="00697551" w:rsidRPr="00782843">
                          <w:fldChar w:fldCharType="end"/>
                        </w:r>
                        <w:bookmarkEnd w:id="4"/>
                      </w:p>
                      <w:bookmarkStart w:id="5" w:name="_Hlk510016165"/>
                      <w:p w14:paraId="5572A100" w14:textId="69D08466" w:rsidR="00697551" w:rsidRPr="002B32B5" w:rsidRDefault="00697551" w:rsidP="00213991">
                        <w:pPr>
                          <w:pStyle w:val="REFREVDATE"/>
                          <w:rPr>
                            <w:lang w:val="en-GB"/>
                          </w:rPr>
                        </w:pPr>
                        <w:r w:rsidRPr="00782843">
                          <w:fldChar w:fldCharType="begin"/>
                        </w:r>
                        <w:r w:rsidRPr="002B32B5">
                          <w:rPr>
                            <w:lang w:val="en-GB"/>
                          </w:rPr>
                          <w:instrText xml:space="preserve"> DOCPROPERTY  Date  \* MERGEFORMAT </w:instrText>
                        </w:r>
                        <w:r w:rsidRPr="00782843">
                          <w:fldChar w:fldCharType="separate"/>
                        </w:r>
                        <w:r w:rsidR="009F1FD1" w:rsidRPr="009F1FD1">
                          <w:rPr>
                            <w:b w:val="0"/>
                            <w:bCs/>
                            <w:lang w:val="en-GB"/>
                          </w:rPr>
                          <w:t>March 28th, 2018</w:t>
                        </w:r>
                        <w:r w:rsidRPr="00782843">
                          <w:fldChar w:fldCharType="end"/>
                        </w:r>
                      </w:p>
                      <w:bookmarkEnd w:id="5"/>
                      <w:p w14:paraId="29976EBE" w14:textId="77777777" w:rsidR="00697551" w:rsidRPr="002B32B5" w:rsidRDefault="00697551" w:rsidP="00C41FB8">
                        <w:pPr>
                          <w:pStyle w:val="REFREVDATE"/>
                          <w:rPr>
                            <w:lang w:val="en-GB"/>
                          </w:rPr>
                        </w:pPr>
                      </w:p>
                    </w:txbxContent>
                  </v:textbox>
                </v:shape>
                <v:line id="Line 388" o:spid="_x0000_s1028" style="position:absolute;flip:x;visibility:visible;mso-wrap-style:square" from="1248,1396" to="1731,1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">
                  <v:imagedata r:id="rId9" o:title=""/>
                </v:shape>
                <v:shape id="Text Box 392" o:spid="_x0000_s1030" type="#_x0000_t202" style="position:absolute;left:2576;top:2656;width:7773;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" stroked="f">
                  <v:textbox>
                    <w:txbxContent>
                      <w:p w14:paraId="1FEB69CE" w14:textId="78E5969E" w:rsidR="00697551" w:rsidRDefault="009F1FD1" w:rsidP="004B2498">
                        <w:pPr>
                          <w:pStyle w:val="Title2"/>
                        </w:pPr>
                        <w:r>
                          <w:rPr>
                            <w:rFonts w:ascii="Times New Roman" w:hAnsi="Times New Roman"/>
                            <w:sz w:val="52"/>
                            <w:szCs w:val="52"/>
                          </w:rPr>
                          <w:fldChar w:fldCharType="begin"/>
                        </w:r>
                        <w:r>
                          <w:rPr>
                            <w:rFonts w:ascii="Times New Roman" w:hAnsi="Times New Roman"/>
                            <w:sz w:val="52"/>
                            <w:szCs w:val="52"/>
                          </w:rPr>
                          <w:instrText xml:space="preserve"> DOCPROPERTY  Command  \* MERGEFORMAT </w:instrText>
                        </w:r>
                        <w:r>
                          <w:rPr>
                            <w:rFonts w:ascii="Times New Roman" w:hAnsi="Times New Roman"/>
                            <w:sz w:val="52"/>
                            <w:szCs w:val="52"/>
                          </w:rPr>
                          <w:fldChar w:fldCharType="separate"/>
                        </w:r>
                        <w:r>
                          <w:rPr>
                            <w:rFonts w:ascii="Times New Roman" w:hAnsi="Times New Roman"/>
                            <w:sz w:val="52"/>
                            <w:szCs w:val="52"/>
                          </w:rPr>
                          <w:t>+KCUS</w:t>
                        </w:r>
                        <w:r>
                          <w:rPr>
                            <w:rFonts w:ascii="Times New Roman" w:hAnsi="Times New Roman"/>
                            <w:sz w:val="52"/>
                            <w:szCs w:val="52"/>
                          </w:rPr>
                          <w:fldChar w:fldCharType="end"/>
                        </w:r>
                        <w:r w:rsidR="00697551">
                          <w:t xml:space="preserve"> Command </w:t>
                        </w:r>
                      </w:p>
                    </w:txbxContent>
                  </v:textbox>
                </v:shape>
                <v:line id="Line 393" o:spid="_x0000_s1031" style="position:absolute;visibility:visible;mso-wrap-style:square" from="10337,2530" to="10337,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" strokecolor="#ccc" strokeweight="1pt"/>
                <v:shape id="Text Box 394" o:spid="_x0000_s1032" type="#_x0000_t202" style="position:absolute;left:2576;top:981;width:777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" fillcolor="#ff1900" stroked="f">
                  <v:textbox>
                    <w:txbxContent>
                      <w:p w14:paraId="299F13F0" w14:textId="77777777" w:rsidR="00697551" w:rsidRPr="004B2498" w:rsidRDefault="00697551" w:rsidP="004B2498">
                        <w:pPr>
                          <w:pStyle w:val="Titre"/>
                        </w:pPr>
                        <w:r>
                          <w:t>Interface Specification</w:t>
                        </w:r>
                      </w:p>
                    </w:txbxContent>
                  </v:textbox>
                </v:shape>
                <v:line id="Line 395" o:spid="_x0000_s1033" style="position:absolute;flip:x;visibility:visible;mso-wrap-style:square" from="1248,1397" to="1256,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" strokecolor="#ccc" strokeweight="1pt"/>
                <v:line id="Line 396" o:spid="_x0000_s1034" style="position:absolute;flip:x;visibility:visible;mso-wrap-style:square" from="1252,3629" to="10340,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" strokecolor="#ccc" strokeweight="1pt"/>
                <v:line id="Line 397" o:spid="_x0000_s1035" style="position:absolute;visibility:visible;mso-wrap-style:square" from="2430,3637" to="2430,14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" strokecolor="#ccc" strokeweight="1pt"/>
                <v:line id="Line 398" o:spid="_x0000_s1036" style="position:absolute;flip:x;visibility:visible;mso-wrap-style:square" from="2426,14727" to="2905,14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" strokecolor="#ccc" strokeweight="1pt"/>
              </v:group>
            </w:pict>
          </mc:Fallback>
        </mc:AlternateContent>
      </w:r>
    </w:p>
    <w:p w14:paraId="3257B0B5" w14:textId="77777777" w:rsidR="00DD0095" w:rsidRPr="00844859" w:rsidRDefault="000F1B15" w:rsidP="00DD0095">
      <w:pPr>
        <w:pStyle w:val="BoilerplateTitles"/>
      </w:pPr>
      <w:r w:rsidRPr="00844859">
        <w:rPr>
          <w:noProof/>
          <w:lang w:eastAsia="en-US"/>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3"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w:t>
      </w:r>
      <w:proofErr w:type="gramStart"/>
      <w:r w:rsidRPr="00844859">
        <w:rPr>
          <w:szCs w:val="20"/>
        </w:rPr>
        <w:t>particular purpose</w:t>
      </w:r>
      <w:proofErr w:type="gramEnd"/>
      <w:r w:rsidRPr="00844859">
        <w:rPr>
          <w:szCs w:val="20"/>
        </w:rPr>
        <w:t xml:space="preserve">, or noninfringement.  The recipient of the manual shall endorse all risks arising from its use.  </w:t>
      </w:r>
    </w:p>
    <w:p w14:paraId="5E608D07"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 xml:space="preserve">Notwithstanding the foregoing, in no event shall Sierra Wireless and/or its affiliates aggregate liability arising under or in connection with the Sierra Wireless product, regardless of the number of events, occurrences, or claims giving rise to liability, be </w:t>
      </w:r>
      <w:proofErr w:type="gramStart"/>
      <w:r w:rsidRPr="00844859">
        <w:t>in excess of</w:t>
      </w:r>
      <w:proofErr w:type="gramEnd"/>
      <w:r w:rsidRPr="00844859">
        <w:t xml:space="preserve">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72A1F8A9" w14:textId="77777777" w:rsidR="004B2498" w:rsidRPr="00430E5F" w:rsidRDefault="00213991" w:rsidP="00213991">
      <w:pPr>
        <w:rPr>
          <w:rFonts w:cs="Helvetica"/>
        </w:rPr>
      </w:pPr>
      <w:r w:rsidRPr="00C05A90">
        <w:rPr>
          <w:rFonts w:cs="Helvetica"/>
        </w:rPr>
        <w:t xml:space="preserve">This product is manufactured or sold by Sierra Wireless Inc. or its affiliates under one or more patents licensed from </w:t>
      </w:r>
      <w:proofErr w:type="spellStart"/>
      <w:r w:rsidRPr="00C05A90">
        <w:rPr>
          <w:rFonts w:cs="Helvetica"/>
        </w:rPr>
        <w:t>InterDigital</w:t>
      </w:r>
      <w:proofErr w:type="spellEnd"/>
      <w:r w:rsidRPr="00C05A90">
        <w:rPr>
          <w:rFonts w:cs="Helvetica"/>
        </w:rPr>
        <w:t xml:space="preserve">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xml:space="preserve">, </w:t>
      </w:r>
      <w:proofErr w:type="spellStart"/>
      <w:r w:rsidRPr="00C05A90">
        <w:t>AirPrime</w:t>
      </w:r>
      <w:proofErr w:type="spellEnd"/>
      <w:r w:rsidRPr="00C05A90">
        <w:rPr>
          <w:rFonts w:cs="Helvetica"/>
          <w:vertAlign w:val="superscript"/>
        </w:rPr>
        <w:t>®</w:t>
      </w:r>
      <w:r w:rsidRPr="00C05A90">
        <w:t xml:space="preserve">, </w:t>
      </w:r>
      <w:proofErr w:type="spellStart"/>
      <w:r w:rsidRPr="00C05A90">
        <w:t>AirLink</w:t>
      </w:r>
      <w:proofErr w:type="spellEnd"/>
      <w:r w:rsidRPr="00C05A90">
        <w:rPr>
          <w:rFonts w:cs="Helvetica"/>
          <w:vertAlign w:val="superscript"/>
        </w:rPr>
        <w:t>®</w:t>
      </w:r>
      <w:r w:rsidRPr="00C05A90">
        <w:t xml:space="preserve">, </w:t>
      </w:r>
      <w:proofErr w:type="spellStart"/>
      <w:r w:rsidRPr="00C05A90">
        <w:t>AirVantage</w:t>
      </w:r>
      <w:proofErr w:type="spellEnd"/>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w:t>
      </w:r>
      <w:proofErr w:type="spellStart"/>
      <w:r w:rsidRPr="00C05A90">
        <w:t>Netgear</w:t>
      </w:r>
      <w:proofErr w:type="spellEnd"/>
      <w:r w:rsidRPr="00C05A90">
        <w:t>,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B71B95" w:rsidP="00B44287">
            <w:pPr>
              <w:pStyle w:val="TableBody"/>
            </w:pPr>
            <w:hyperlink r:id="rId11"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B71B95" w:rsidP="00B44287">
            <w:pPr>
              <w:pStyle w:val="TableBody"/>
            </w:pPr>
            <w:hyperlink r:id="rId12"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B71B95" w:rsidP="00B44287">
            <w:pPr>
              <w:pStyle w:val="TableBody"/>
            </w:pPr>
            <w:hyperlink r:id="rId13"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B71B95" w:rsidP="00B44287">
            <w:pPr>
              <w:pStyle w:val="TableBody"/>
            </w:pPr>
            <w:hyperlink r:id="rId14"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Hyperlink"/>
            <w:rFonts w:cs="Arial"/>
          </w:rPr>
          <w:t>www.sierrawireless.com</w:t>
        </w:r>
      </w:hyperlink>
      <w:bookmarkEnd w:id="3"/>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r w:rsidRPr="00844859">
        <w:lastRenderedPageBreak/>
        <w:t>Document History</w:t>
      </w:r>
    </w:p>
    <w:tbl>
      <w:tblPr>
        <w:tblStyle w:val="TableSWI"/>
        <w:tblW w:w="5000" w:type="pct"/>
        <w:tblLook w:val="01E0" w:firstRow="1" w:lastRow="1" w:firstColumn="1" w:lastColumn="1" w:noHBand="0" w:noVBand="0"/>
      </w:tblPr>
      <w:tblGrid>
        <w:gridCol w:w="947"/>
        <w:gridCol w:w="1745"/>
        <w:gridCol w:w="6331"/>
      </w:tblGrid>
      <w:tr w:rsidR="00F63A9C" w:rsidRPr="00844859" w14:paraId="23A2B979" w14:textId="77777777" w:rsidTr="00413DD8">
        <w:trPr>
          <w:cnfStyle w:val="100000000000" w:firstRow="1" w:lastRow="0" w:firstColumn="0" w:lastColumn="0" w:oddVBand="0" w:evenVBand="0" w:oddHBand="0" w:evenHBand="0" w:firstRowFirstColumn="0" w:firstRowLastColumn="0" w:lastRowFirstColumn="0" w:lastRowLastColumn="0"/>
          <w:trHeight w:val="42"/>
        </w:trPr>
        <w:tc>
          <w:tcPr>
            <w:tcW w:w="513" w:type="pct"/>
          </w:tcPr>
          <w:p w14:paraId="3161B02C" w14:textId="77777777" w:rsidR="00F63A9C" w:rsidRPr="00E4164C" w:rsidRDefault="00F63A9C" w:rsidP="00AE4F6B">
            <w:pPr>
              <w:pStyle w:val="TableColumnHead"/>
              <w:spacing w:before="144" w:after="144"/>
            </w:pPr>
            <w:r w:rsidRPr="00E4164C">
              <w:t>Version</w:t>
            </w:r>
          </w:p>
        </w:tc>
        <w:tc>
          <w:tcPr>
            <w:tcW w:w="973" w:type="pct"/>
          </w:tcPr>
          <w:p w14:paraId="0BB05D2F" w14:textId="77777777" w:rsidR="00F63A9C" w:rsidRPr="00E4164C" w:rsidRDefault="00F63A9C" w:rsidP="00AE4F6B">
            <w:pPr>
              <w:pStyle w:val="TableColumnHead"/>
              <w:spacing w:before="144" w:after="144"/>
            </w:pPr>
            <w:r w:rsidRPr="00E4164C">
              <w:t>Date</w:t>
            </w:r>
          </w:p>
        </w:tc>
        <w:tc>
          <w:tcPr>
            <w:tcW w:w="3514"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413DD8">
        <w:tc>
          <w:tcPr>
            <w:tcW w:w="513" w:type="pct"/>
          </w:tcPr>
          <w:p w14:paraId="34B20E5E" w14:textId="6DC38755" w:rsidR="00F63A9C" w:rsidRPr="00844859" w:rsidRDefault="00910FE9" w:rsidP="00C9250A">
            <w:pPr>
              <w:pStyle w:val="TableBody"/>
            </w:pPr>
            <w:r>
              <w:t>R</w:t>
            </w:r>
            <w:r w:rsidR="002F274A" w:rsidRPr="00782843">
              <w:fldChar w:fldCharType="begin"/>
            </w:r>
            <w:r w:rsidR="002F274A" w:rsidRPr="002F274A">
              <w:rPr>
                <w:lang w:val="fr-FR"/>
              </w:rPr>
              <w:instrText xml:space="preserve"> DOCPROPERTY  Revision  \* MERGEFORMAT </w:instrText>
            </w:r>
            <w:r w:rsidR="002F274A" w:rsidRPr="00782843">
              <w:fldChar w:fldCharType="separate"/>
            </w:r>
            <w:r w:rsidR="002F274A" w:rsidRPr="002F274A">
              <w:rPr>
                <w:bCs/>
                <w:lang w:val="fr-FR"/>
              </w:rPr>
              <w:t>01.00</w:t>
            </w:r>
            <w:r w:rsidR="002F274A" w:rsidRPr="00782843">
              <w:fldChar w:fldCharType="end"/>
            </w:r>
          </w:p>
        </w:tc>
        <w:tc>
          <w:tcPr>
            <w:tcW w:w="973" w:type="pct"/>
          </w:tcPr>
          <w:p w14:paraId="2DDDFF35" w14:textId="59CAD80B" w:rsidR="00F63A9C" w:rsidRPr="00737D56" w:rsidRDefault="00737D56" w:rsidP="00737D56">
            <w:pPr>
              <w:pStyle w:val="REFREVDATE"/>
              <w:rPr>
                <w:lang w:val="en-GB"/>
              </w:rPr>
            </w:pPr>
            <w:r w:rsidRPr="00782843">
              <w:fldChar w:fldCharType="begin"/>
            </w:r>
            <w:r w:rsidRPr="002B32B5">
              <w:rPr>
                <w:lang w:val="en-GB"/>
              </w:rPr>
              <w:instrText xml:space="preserve"> DOCPROPERTY  Date  \* MERGEFORMAT </w:instrText>
            </w:r>
            <w:r w:rsidRPr="00782843">
              <w:fldChar w:fldCharType="separate"/>
            </w:r>
            <w:r w:rsidR="00BA0130" w:rsidRPr="00BA0130">
              <w:rPr>
                <w:b w:val="0"/>
                <w:bCs/>
                <w:lang w:val="en-GB"/>
              </w:rPr>
              <w:t>March 28th, 2018</w:t>
            </w:r>
            <w:r w:rsidRPr="00782843">
              <w:fldChar w:fldCharType="end"/>
            </w:r>
          </w:p>
        </w:tc>
        <w:tc>
          <w:tcPr>
            <w:tcW w:w="3514" w:type="pct"/>
          </w:tcPr>
          <w:p w14:paraId="38946849" w14:textId="77777777" w:rsidR="00F63A9C" w:rsidRPr="00844859" w:rsidRDefault="00F63A9C" w:rsidP="005C3A0B">
            <w:pPr>
              <w:pStyle w:val="TableBody"/>
            </w:pPr>
            <w:r w:rsidRPr="00844859">
              <w:t>Creation</w:t>
            </w:r>
          </w:p>
        </w:tc>
      </w:tr>
      <w:tr w:rsidR="00F63A9C" w:rsidRPr="00844859" w14:paraId="02A06814" w14:textId="77777777" w:rsidTr="00413DD8">
        <w:tc>
          <w:tcPr>
            <w:tcW w:w="513" w:type="pct"/>
          </w:tcPr>
          <w:p w14:paraId="113DA73B" w14:textId="139DE2B6" w:rsidR="00F63A9C" w:rsidRPr="00844859" w:rsidRDefault="00F63A9C" w:rsidP="005C3A0B">
            <w:pPr>
              <w:pStyle w:val="TableBody"/>
            </w:pPr>
          </w:p>
        </w:tc>
        <w:tc>
          <w:tcPr>
            <w:tcW w:w="973" w:type="pct"/>
          </w:tcPr>
          <w:p w14:paraId="05454A4B" w14:textId="01181302" w:rsidR="00F63A9C" w:rsidRPr="00844859" w:rsidRDefault="00F63A9C" w:rsidP="005C3A0B">
            <w:pPr>
              <w:pStyle w:val="TableBody"/>
            </w:pPr>
          </w:p>
        </w:tc>
        <w:tc>
          <w:tcPr>
            <w:tcW w:w="3514" w:type="pct"/>
          </w:tcPr>
          <w:p w14:paraId="4E3FDA24" w14:textId="700814EF" w:rsidR="00F63A9C" w:rsidRPr="00844859" w:rsidRDefault="00F63A9C" w:rsidP="003B6BF6">
            <w:pPr>
              <w:pStyle w:val="TableBody"/>
            </w:pPr>
          </w:p>
        </w:tc>
      </w:tr>
      <w:tr w:rsidR="00E633AD" w:rsidRPr="00844859" w14:paraId="62EE3E4F" w14:textId="77777777" w:rsidTr="00413DD8">
        <w:tc>
          <w:tcPr>
            <w:tcW w:w="513" w:type="pct"/>
          </w:tcPr>
          <w:p w14:paraId="5EC5884D" w14:textId="1334F2FE" w:rsidR="00E633AD" w:rsidRPr="00844859" w:rsidRDefault="00E633AD" w:rsidP="005C3A0B">
            <w:pPr>
              <w:pStyle w:val="TableBody"/>
            </w:pPr>
          </w:p>
        </w:tc>
        <w:tc>
          <w:tcPr>
            <w:tcW w:w="973" w:type="pct"/>
          </w:tcPr>
          <w:p w14:paraId="5B0AE54A" w14:textId="77777777" w:rsidR="00E633AD" w:rsidRPr="00844859" w:rsidRDefault="00E633AD" w:rsidP="005C3A0B">
            <w:pPr>
              <w:pStyle w:val="TableBody"/>
            </w:pPr>
          </w:p>
        </w:tc>
        <w:tc>
          <w:tcPr>
            <w:tcW w:w="3514" w:type="pct"/>
          </w:tcPr>
          <w:p w14:paraId="4C0B2744" w14:textId="77777777" w:rsidR="00E633AD" w:rsidRPr="00844859" w:rsidRDefault="00E633AD" w:rsidP="001F6AB3">
            <w:pPr>
              <w:pStyle w:val="TableBody"/>
            </w:pPr>
          </w:p>
        </w:tc>
      </w:tr>
      <w:tr w:rsidR="00E633AD" w:rsidRPr="00844859" w14:paraId="42BB606D" w14:textId="77777777" w:rsidTr="00413DD8">
        <w:tc>
          <w:tcPr>
            <w:tcW w:w="513" w:type="pct"/>
          </w:tcPr>
          <w:p w14:paraId="68D93809" w14:textId="77777777" w:rsidR="00E633AD" w:rsidRPr="00844859" w:rsidRDefault="00E633AD" w:rsidP="005C3A0B">
            <w:pPr>
              <w:pStyle w:val="TableBody"/>
            </w:pPr>
          </w:p>
        </w:tc>
        <w:tc>
          <w:tcPr>
            <w:tcW w:w="973" w:type="pct"/>
          </w:tcPr>
          <w:p w14:paraId="70479B37" w14:textId="77777777" w:rsidR="00E633AD" w:rsidRPr="00844859" w:rsidRDefault="00E633AD" w:rsidP="005C3A0B">
            <w:pPr>
              <w:pStyle w:val="TableBody"/>
            </w:pPr>
          </w:p>
        </w:tc>
        <w:tc>
          <w:tcPr>
            <w:tcW w:w="3514" w:type="pct"/>
          </w:tcPr>
          <w:p w14:paraId="061A870B" w14:textId="77777777" w:rsidR="00E633AD" w:rsidRPr="00844859" w:rsidRDefault="00E633AD" w:rsidP="00BE3748">
            <w:pPr>
              <w:pStyle w:val="TableBody"/>
            </w:pPr>
          </w:p>
        </w:tc>
      </w:tr>
      <w:tr w:rsidR="00E633AD" w:rsidRPr="00844859" w14:paraId="3E70968F" w14:textId="77777777" w:rsidTr="00413DD8">
        <w:tc>
          <w:tcPr>
            <w:tcW w:w="513" w:type="pct"/>
          </w:tcPr>
          <w:p w14:paraId="296F0E9D" w14:textId="77777777" w:rsidR="00E633AD" w:rsidRPr="00844859" w:rsidRDefault="00E633AD" w:rsidP="005C3A0B">
            <w:pPr>
              <w:pStyle w:val="TableBody"/>
            </w:pPr>
          </w:p>
        </w:tc>
        <w:tc>
          <w:tcPr>
            <w:tcW w:w="973" w:type="pct"/>
          </w:tcPr>
          <w:p w14:paraId="24906EC9" w14:textId="77777777" w:rsidR="00E633AD" w:rsidRPr="00844859" w:rsidRDefault="00E633AD" w:rsidP="0004604B">
            <w:pPr>
              <w:pStyle w:val="TableBody"/>
            </w:pPr>
          </w:p>
        </w:tc>
        <w:tc>
          <w:tcPr>
            <w:tcW w:w="3514" w:type="pct"/>
          </w:tcPr>
          <w:p w14:paraId="53F6CF03" w14:textId="77777777" w:rsidR="00BF7627" w:rsidRPr="00844859" w:rsidRDefault="00BF7627" w:rsidP="00AD2DE1">
            <w:pPr>
              <w:pStyle w:val="TableBody"/>
            </w:pPr>
          </w:p>
        </w:tc>
      </w:tr>
      <w:tr w:rsidR="00117B7A" w:rsidRPr="00844859" w14:paraId="7423A1CE" w14:textId="77777777" w:rsidTr="00413DD8">
        <w:tc>
          <w:tcPr>
            <w:tcW w:w="513" w:type="pct"/>
          </w:tcPr>
          <w:p w14:paraId="004CB815" w14:textId="77777777" w:rsidR="00117B7A" w:rsidRDefault="00117B7A" w:rsidP="005C3A0B">
            <w:pPr>
              <w:pStyle w:val="TableBody"/>
            </w:pPr>
          </w:p>
        </w:tc>
        <w:tc>
          <w:tcPr>
            <w:tcW w:w="973" w:type="pct"/>
          </w:tcPr>
          <w:p w14:paraId="1A3E9FB9" w14:textId="77777777" w:rsidR="00117B7A" w:rsidRDefault="00117B7A" w:rsidP="005C3A0B">
            <w:pPr>
              <w:pStyle w:val="TableBody"/>
            </w:pPr>
          </w:p>
        </w:tc>
        <w:tc>
          <w:tcPr>
            <w:tcW w:w="3514" w:type="pct"/>
          </w:tcPr>
          <w:p w14:paraId="6F82487C" w14:textId="77777777" w:rsidR="00886F41" w:rsidRDefault="00886F41" w:rsidP="00886F41">
            <w:pPr>
              <w:pStyle w:val="TableBody"/>
            </w:pPr>
          </w:p>
        </w:tc>
      </w:tr>
      <w:tr w:rsidR="00886F41" w:rsidRPr="00844859" w14:paraId="6E23EEFE" w14:textId="77777777" w:rsidTr="00413DD8">
        <w:tc>
          <w:tcPr>
            <w:tcW w:w="513" w:type="pct"/>
          </w:tcPr>
          <w:p w14:paraId="1603494F" w14:textId="77777777" w:rsidR="00886F41" w:rsidRDefault="00886F41" w:rsidP="005C3A0B">
            <w:pPr>
              <w:pStyle w:val="TableBody"/>
            </w:pPr>
          </w:p>
        </w:tc>
        <w:tc>
          <w:tcPr>
            <w:tcW w:w="973" w:type="pct"/>
          </w:tcPr>
          <w:p w14:paraId="17201DB7" w14:textId="77777777" w:rsidR="00886F41" w:rsidRDefault="00886F41" w:rsidP="005C3A0B">
            <w:pPr>
              <w:pStyle w:val="TableBody"/>
            </w:pPr>
          </w:p>
        </w:tc>
        <w:tc>
          <w:tcPr>
            <w:tcW w:w="3514" w:type="pct"/>
          </w:tcPr>
          <w:p w14:paraId="4620A9EE" w14:textId="77777777" w:rsidR="00957377" w:rsidRDefault="00957377" w:rsidP="004A1885">
            <w:pPr>
              <w:pStyle w:val="TableBody"/>
            </w:pPr>
          </w:p>
        </w:tc>
      </w:tr>
      <w:tr w:rsidR="002172C4" w:rsidRPr="00844859" w14:paraId="5AF36541" w14:textId="77777777" w:rsidTr="00413DD8">
        <w:tc>
          <w:tcPr>
            <w:tcW w:w="513" w:type="pct"/>
          </w:tcPr>
          <w:p w14:paraId="739476D0" w14:textId="77777777" w:rsidR="002172C4" w:rsidRDefault="002172C4" w:rsidP="005C3A0B">
            <w:pPr>
              <w:pStyle w:val="TableBody"/>
            </w:pPr>
          </w:p>
        </w:tc>
        <w:tc>
          <w:tcPr>
            <w:tcW w:w="973" w:type="pct"/>
          </w:tcPr>
          <w:p w14:paraId="219F032C" w14:textId="77777777" w:rsidR="002172C4" w:rsidRDefault="002172C4" w:rsidP="005C3A0B">
            <w:pPr>
              <w:pStyle w:val="TableBody"/>
            </w:pPr>
          </w:p>
        </w:tc>
        <w:tc>
          <w:tcPr>
            <w:tcW w:w="3514" w:type="pct"/>
          </w:tcPr>
          <w:p w14:paraId="6C498154" w14:textId="77777777" w:rsidR="002172C4" w:rsidRDefault="002172C4" w:rsidP="00886F41">
            <w:pPr>
              <w:pStyle w:val="TableBody"/>
            </w:pPr>
          </w:p>
        </w:tc>
      </w:tr>
      <w:tr w:rsidR="00C8412B" w:rsidRPr="00844859" w14:paraId="6EFB121A" w14:textId="77777777" w:rsidTr="00413DD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13" w:type="pct"/>
          </w:tcPr>
          <w:p w14:paraId="468064A0" w14:textId="77777777" w:rsidR="00C8412B" w:rsidRDefault="00C8412B" w:rsidP="005C3A0B">
            <w:pPr>
              <w:pStyle w:val="TableBody"/>
            </w:pPr>
          </w:p>
        </w:tc>
        <w:tc>
          <w:tcPr>
            <w:tcW w:w="973" w:type="pct"/>
          </w:tcPr>
          <w:p w14:paraId="46A12B30" w14:textId="77777777" w:rsidR="00C8412B" w:rsidRDefault="00C8412B" w:rsidP="005C3A0B">
            <w:pPr>
              <w:pStyle w:val="TableBody"/>
              <w:cnfStyle w:val="010000000000" w:firstRow="0" w:lastRow="1" w:firstColumn="0" w:lastColumn="0" w:oddVBand="0" w:evenVBand="0" w:oddHBand="0" w:evenHBand="0" w:firstRowFirstColumn="0" w:firstRowLastColumn="0" w:lastRowFirstColumn="0" w:lastRowLastColumn="0"/>
            </w:pPr>
          </w:p>
        </w:tc>
        <w:tc>
          <w:tcPr>
            <w:tcW w:w="3514" w:type="pct"/>
          </w:tcPr>
          <w:p w14:paraId="30029AD8" w14:textId="77777777" w:rsidR="00C8412B" w:rsidRDefault="00C8412B"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47E4949A" w14:textId="2AE21D7D" w:rsidR="00BA0130" w:rsidRDefault="004F42B8">
          <w:pPr>
            <w:pStyle w:val="TOC1"/>
            <w:rPr>
              <w:rFonts w:asciiTheme="minorHAnsi" w:eastAsiaTheme="minorEastAsia" w:hAnsiTheme="minorHAnsi" w:cstheme="minorBidi"/>
              <w:b w:val="0"/>
              <w:bCs w:val="0"/>
              <w:caps w:val="0"/>
              <w:color w:val="auto"/>
              <w:sz w:val="22"/>
              <w:szCs w:val="22"/>
              <w:lang w:val="fr-FR"/>
            </w:rPr>
          </w:pPr>
          <w:r>
            <w:fldChar w:fldCharType="begin"/>
          </w:r>
          <w:r>
            <w:instrText xml:space="preserve"> TOC \o "1-3" \h \z \u </w:instrText>
          </w:r>
          <w:r>
            <w:fldChar w:fldCharType="separate"/>
          </w:r>
          <w:hyperlink w:anchor="_Toc510703056" w:history="1">
            <w:r w:rsidR="00BA0130" w:rsidRPr="00D23CCB">
              <w:rPr>
                <w:rStyle w:val="Hyperlink"/>
              </w:rPr>
              <w:t>1.</w:t>
            </w:r>
            <w:r w:rsidR="00BA0130">
              <w:rPr>
                <w:rFonts w:asciiTheme="minorHAnsi" w:eastAsiaTheme="minorEastAsia" w:hAnsiTheme="minorHAnsi" w:cstheme="minorBidi"/>
                <w:b w:val="0"/>
                <w:bCs w:val="0"/>
                <w:caps w:val="0"/>
                <w:color w:val="auto"/>
                <w:sz w:val="22"/>
                <w:szCs w:val="22"/>
                <w:lang w:val="fr-FR"/>
              </w:rPr>
              <w:tab/>
            </w:r>
            <w:r w:rsidR="00BA0130" w:rsidRPr="00D23CCB">
              <w:rPr>
                <w:rStyle w:val="Hyperlink"/>
              </w:rPr>
              <w:t>Customization AT Commands</w:t>
            </w:r>
            <w:r w:rsidR="00BA0130">
              <w:rPr>
                <w:webHidden/>
              </w:rPr>
              <w:tab/>
            </w:r>
            <w:r w:rsidR="00BA0130">
              <w:rPr>
                <w:webHidden/>
              </w:rPr>
              <w:fldChar w:fldCharType="begin"/>
            </w:r>
            <w:r w:rsidR="00BA0130">
              <w:rPr>
                <w:webHidden/>
              </w:rPr>
              <w:instrText xml:space="preserve"> PAGEREF _Toc510703056 \h </w:instrText>
            </w:r>
            <w:r w:rsidR="00BA0130">
              <w:rPr>
                <w:webHidden/>
              </w:rPr>
            </w:r>
            <w:r w:rsidR="00BA0130">
              <w:rPr>
                <w:webHidden/>
              </w:rPr>
              <w:fldChar w:fldCharType="separate"/>
            </w:r>
            <w:r w:rsidR="00BA0130">
              <w:rPr>
                <w:webHidden/>
              </w:rPr>
              <w:t>6</w:t>
            </w:r>
            <w:r w:rsidR="00BA0130">
              <w:rPr>
                <w:webHidden/>
              </w:rPr>
              <w:fldChar w:fldCharType="end"/>
            </w:r>
          </w:hyperlink>
        </w:p>
        <w:p w14:paraId="2725B562" w14:textId="1C8435DE" w:rsidR="00BA0130" w:rsidRDefault="00B71B95">
          <w:pPr>
            <w:pStyle w:val="TOC2"/>
            <w:tabs>
              <w:tab w:val="left" w:pos="1195"/>
            </w:tabs>
            <w:rPr>
              <w:rFonts w:asciiTheme="minorHAnsi" w:eastAsiaTheme="minorEastAsia" w:hAnsiTheme="minorHAnsi" w:cstheme="minorBidi"/>
              <w:color w:val="auto"/>
              <w:sz w:val="22"/>
              <w:szCs w:val="22"/>
              <w:lang w:val="fr-FR"/>
            </w:rPr>
          </w:pPr>
          <w:hyperlink w:anchor="_Toc510703057" w:history="1">
            <w:r w:rsidR="00BA0130" w:rsidRPr="00D23CCB">
              <w:rPr>
                <w:rStyle w:val="Hyperlink"/>
              </w:rPr>
              <w:t>1.1.</w:t>
            </w:r>
            <w:r w:rsidR="00BA0130">
              <w:rPr>
                <w:rFonts w:asciiTheme="minorHAnsi" w:eastAsiaTheme="minorEastAsia" w:hAnsiTheme="minorHAnsi" w:cstheme="minorBidi"/>
                <w:color w:val="auto"/>
                <w:sz w:val="22"/>
                <w:szCs w:val="22"/>
                <w:lang w:val="fr-FR"/>
              </w:rPr>
              <w:tab/>
            </w:r>
            <w:r w:rsidR="00BA0130" w:rsidRPr="00D23CCB">
              <w:rPr>
                <w:rStyle w:val="Hyperlink"/>
              </w:rPr>
              <w:t>+KCUS Command: set customization</w:t>
            </w:r>
            <w:r w:rsidR="00BA0130">
              <w:rPr>
                <w:webHidden/>
              </w:rPr>
              <w:tab/>
            </w:r>
            <w:r w:rsidR="00BA0130">
              <w:rPr>
                <w:webHidden/>
              </w:rPr>
              <w:fldChar w:fldCharType="begin"/>
            </w:r>
            <w:r w:rsidR="00BA0130">
              <w:rPr>
                <w:webHidden/>
              </w:rPr>
              <w:instrText xml:space="preserve"> PAGEREF _Toc510703057 \h </w:instrText>
            </w:r>
            <w:r w:rsidR="00BA0130">
              <w:rPr>
                <w:webHidden/>
              </w:rPr>
            </w:r>
            <w:r w:rsidR="00BA0130">
              <w:rPr>
                <w:webHidden/>
              </w:rPr>
              <w:fldChar w:fldCharType="separate"/>
            </w:r>
            <w:r w:rsidR="00BA0130">
              <w:rPr>
                <w:webHidden/>
              </w:rPr>
              <w:t>6</w:t>
            </w:r>
            <w:r w:rsidR="00BA0130">
              <w:rPr>
                <w:webHidden/>
              </w:rPr>
              <w:fldChar w:fldCharType="end"/>
            </w:r>
          </w:hyperlink>
        </w:p>
        <w:p w14:paraId="0696CFD8" w14:textId="72A1E53F"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p>
    <w:p w14:paraId="0DF5C2C7" w14:textId="2C79B0C9" w:rsidR="00472E39" w:rsidRDefault="00472E39" w:rsidP="00FC3FB3">
      <w:pPr>
        <w:pStyle w:val="Heading1"/>
        <w:spacing w:before="360"/>
        <w:sectPr w:rsidR="00472E39" w:rsidSect="00B44287">
          <w:pgSz w:w="11909" w:h="16834" w:code="9"/>
          <w:pgMar w:top="1440" w:right="1440" w:bottom="1440" w:left="1440" w:header="691" w:footer="800" w:gutter="0"/>
          <w:cols w:space="720"/>
          <w:titlePg/>
          <w:docGrid w:linePitch="360"/>
        </w:sectPr>
      </w:pPr>
      <w:bookmarkStart w:id="4" w:name="_Toc170125965"/>
      <w:bookmarkStart w:id="5" w:name="_Toc345081451"/>
      <w:bookmarkStart w:id="6" w:name="_Toc349754087"/>
      <w:bookmarkStart w:id="7" w:name="_Toc170125794"/>
      <w:bookmarkStart w:id="8" w:name="_Toc78179754"/>
    </w:p>
    <w:p w14:paraId="283DF488" w14:textId="2E22E8D3" w:rsidR="00C07016" w:rsidRPr="00AE67EA" w:rsidRDefault="00567B07" w:rsidP="001B233E">
      <w:pPr>
        <w:pStyle w:val="Heading1"/>
        <w:ind w:left="360" w:hanging="360"/>
      </w:pPr>
      <w:bookmarkStart w:id="9" w:name="_Toc510703056"/>
      <w:r>
        <w:lastRenderedPageBreak/>
        <w:t>Customization</w:t>
      </w:r>
      <w:r w:rsidR="001B233E" w:rsidRPr="001B233E">
        <w:t xml:space="preserve"> AT Commands</w:t>
      </w:r>
      <w:bookmarkEnd w:id="9"/>
    </w:p>
    <w:p w14:paraId="6BDACDA3" w14:textId="498A41C6" w:rsidR="00C07016" w:rsidRDefault="002151C9" w:rsidP="00390523">
      <w:pPr>
        <w:pStyle w:val="Heading2"/>
      </w:pPr>
      <w:bookmarkStart w:id="10" w:name="_Toc345081240"/>
      <w:bookmarkStart w:id="11" w:name="_Toc349752987"/>
      <w:bookmarkStart w:id="12" w:name="_Toc349753876"/>
      <w:bookmarkStart w:id="13" w:name="_Ref366743816"/>
      <w:bookmarkStart w:id="14" w:name="_Ref369079229"/>
      <w:bookmarkStart w:id="15" w:name="_Toc368585944"/>
      <w:bookmarkStart w:id="16" w:name="_Ref372105865"/>
      <w:bookmarkStart w:id="17" w:name="_Toc464721472"/>
      <w:bookmarkStart w:id="18" w:name="_Toc469062271"/>
      <w:bookmarkStart w:id="19" w:name="_Toc469400611"/>
      <w:bookmarkStart w:id="20" w:name="_Toc510703057"/>
      <w:bookmarkStart w:id="21" w:name="_Toc232914898"/>
      <w:bookmarkStart w:id="22" w:name="_Toc133649734"/>
      <w:r w:rsidRPr="00AE67EA">
        <w:t>+</w:t>
      </w:r>
      <w:r w:rsidR="00E11D16">
        <w:t>KCUS</w:t>
      </w:r>
      <w:r w:rsidRPr="00AE67EA">
        <w:t xml:space="preserve"> Command: </w:t>
      </w:r>
      <w:bookmarkEnd w:id="10"/>
      <w:bookmarkEnd w:id="11"/>
      <w:bookmarkEnd w:id="12"/>
      <w:bookmarkEnd w:id="13"/>
      <w:bookmarkEnd w:id="14"/>
      <w:bookmarkEnd w:id="15"/>
      <w:bookmarkEnd w:id="16"/>
      <w:bookmarkEnd w:id="17"/>
      <w:bookmarkEnd w:id="18"/>
      <w:bookmarkEnd w:id="19"/>
      <w:r w:rsidR="00567B07">
        <w:t>set customization</w:t>
      </w:r>
      <w:bookmarkEnd w:id="20"/>
    </w:p>
    <w:bookmarkEnd w:id="21"/>
    <w:bookmarkEnd w:id="22"/>
    <w:p w14:paraId="1D2EEE71" w14:textId="565CE374" w:rsidR="00A71A27" w:rsidRPr="00851472" w:rsidRDefault="00A71A27" w:rsidP="00A71A27">
      <w:r w:rsidRPr="00851472">
        <w:t xml:space="preserve">This command is used to </w:t>
      </w:r>
      <w:r w:rsidR="009F1FD1">
        <w:t>set customization parameters</w:t>
      </w:r>
      <w:r w:rsidRPr="00851472">
        <w:t>.</w:t>
      </w:r>
    </w:p>
    <w:p w14:paraId="19F395E6" w14:textId="77777777" w:rsidR="00464C8D" w:rsidRPr="00D377E8" w:rsidRDefault="00464C8D" w:rsidP="00464C8D">
      <w:pPr>
        <w:pStyle w:val="Warning"/>
        <w:keepNext/>
      </w:pPr>
      <w:r>
        <w:t>INTERNAL USE ONLY</w:t>
      </w:r>
    </w:p>
    <w:tbl>
      <w:tblPr>
        <w:tblStyle w:val="TableSWIleft"/>
        <w:tblW w:w="9069" w:type="dxa"/>
        <w:tblLayout w:type="fixed"/>
        <w:tblLook w:val="04A0" w:firstRow="1" w:lastRow="0" w:firstColumn="1" w:lastColumn="0" w:noHBand="0" w:noVBand="1"/>
      </w:tblPr>
      <w:tblGrid>
        <w:gridCol w:w="3399"/>
        <w:gridCol w:w="5670"/>
      </w:tblGrid>
      <w:tr w:rsidR="004042FA" w:rsidRPr="00C41274" w14:paraId="677FE633" w14:textId="77777777" w:rsidTr="004042FA">
        <w:trPr>
          <w:cnfStyle w:val="100000000000" w:firstRow="1" w:lastRow="0" w:firstColumn="0" w:lastColumn="0" w:oddVBand="0" w:evenVBand="0" w:oddHBand="0" w:evenHBand="0" w:firstRowFirstColumn="0" w:firstRowLastColumn="0" w:lastRowFirstColumn="0" w:lastRowLastColumn="0"/>
        </w:trPr>
        <w:tc>
          <w:tcPr>
            <w:tcW w:w="9069" w:type="dxa"/>
            <w:gridSpan w:val="2"/>
          </w:tcPr>
          <w:p w14:paraId="020DD3B8" w14:textId="46FC2F96" w:rsidR="004042FA" w:rsidRPr="00C41274" w:rsidRDefault="004042FA" w:rsidP="00697551">
            <w:pPr>
              <w:pStyle w:val="TableRowHead"/>
              <w:spacing w:before="144" w:after="144"/>
              <w:rPr>
                <w:bCs w:val="0"/>
              </w:rPr>
            </w:pPr>
            <w:r>
              <w:t>HL</w:t>
            </w:r>
            <w:r w:rsidR="00361AA2">
              <w:t>7800</w:t>
            </w:r>
          </w:p>
        </w:tc>
      </w:tr>
      <w:tr w:rsidR="00396C1E" w:rsidRPr="00C41274" w14:paraId="706A03F7" w14:textId="77777777" w:rsidTr="00F3216D">
        <w:trPr>
          <w:trHeight w:val="978"/>
        </w:trPr>
        <w:tc>
          <w:tcPr>
            <w:tcW w:w="3399" w:type="dxa"/>
          </w:tcPr>
          <w:p w14:paraId="451B40FE" w14:textId="77777777" w:rsidR="00396C1E" w:rsidRPr="00C41274" w:rsidRDefault="00396C1E" w:rsidP="00396C1E">
            <w:pPr>
              <w:pStyle w:val="TableBody"/>
              <w:rPr>
                <w:i/>
              </w:rPr>
            </w:pPr>
            <w:r w:rsidRPr="00C41274">
              <w:rPr>
                <w:i/>
              </w:rPr>
              <w:t>Test command</w:t>
            </w:r>
          </w:p>
          <w:p w14:paraId="419919C7" w14:textId="77777777" w:rsidR="00396C1E" w:rsidRPr="00C41274" w:rsidRDefault="00396C1E" w:rsidP="00396C1E">
            <w:pPr>
              <w:pStyle w:val="TableBody"/>
            </w:pPr>
          </w:p>
          <w:p w14:paraId="297EC867" w14:textId="77777777" w:rsidR="00396C1E" w:rsidRPr="00C41274" w:rsidRDefault="00396C1E" w:rsidP="00396C1E">
            <w:pPr>
              <w:pStyle w:val="TableBody"/>
              <w:rPr>
                <w:u w:val="single"/>
              </w:rPr>
            </w:pPr>
            <w:r w:rsidRPr="00C41274">
              <w:rPr>
                <w:u w:val="single"/>
              </w:rPr>
              <w:t>Syntax</w:t>
            </w:r>
          </w:p>
          <w:p w14:paraId="64421D05" w14:textId="0A1A1574" w:rsidR="00396C1E" w:rsidRPr="00C41274" w:rsidRDefault="00396C1E" w:rsidP="00396C1E">
            <w:pPr>
              <w:pStyle w:val="TableBody"/>
              <w:keepNext/>
              <w:rPr>
                <w:b/>
              </w:rPr>
            </w:pPr>
            <w:r>
              <w:rPr>
                <w:b/>
              </w:rPr>
              <w:t>AT+</w:t>
            </w:r>
            <w:r w:rsidR="00E11D16">
              <w:rPr>
                <w:b/>
              </w:rPr>
              <w:t>KCUS</w:t>
            </w:r>
            <w:r w:rsidRPr="00C41274">
              <w:rPr>
                <w:b/>
              </w:rPr>
              <w:t>=?</w:t>
            </w:r>
          </w:p>
        </w:tc>
        <w:tc>
          <w:tcPr>
            <w:tcW w:w="5670" w:type="dxa"/>
          </w:tcPr>
          <w:p w14:paraId="3379F515" w14:textId="77777777" w:rsidR="00396C1E" w:rsidRPr="00C41274" w:rsidRDefault="00396C1E" w:rsidP="00396C1E">
            <w:pPr>
              <w:pStyle w:val="TableBody"/>
            </w:pPr>
          </w:p>
          <w:p w14:paraId="68BC03FD" w14:textId="77777777" w:rsidR="00396C1E" w:rsidRPr="00C41274" w:rsidRDefault="00396C1E" w:rsidP="00396C1E">
            <w:pPr>
              <w:pStyle w:val="TableBody"/>
            </w:pPr>
          </w:p>
          <w:p w14:paraId="0FF1E731" w14:textId="77777777" w:rsidR="00396C1E" w:rsidRPr="00C41274" w:rsidRDefault="00396C1E" w:rsidP="00396C1E">
            <w:pPr>
              <w:pStyle w:val="TableBody"/>
              <w:rPr>
                <w:u w:val="single"/>
              </w:rPr>
            </w:pPr>
            <w:r w:rsidRPr="00C41274">
              <w:rPr>
                <w:u w:val="single"/>
              </w:rPr>
              <w:t>Response</w:t>
            </w:r>
          </w:p>
          <w:p w14:paraId="4E3EF3F4" w14:textId="01187D44" w:rsidR="00396C1E" w:rsidRPr="00C41274" w:rsidRDefault="00396C1E" w:rsidP="00396C1E">
            <w:pPr>
              <w:pStyle w:val="TableBody"/>
            </w:pPr>
            <w:r w:rsidRPr="00C41274">
              <w:rPr>
                <w:b/>
              </w:rPr>
              <w:t>+</w:t>
            </w:r>
            <w:r w:rsidR="00E11D16">
              <w:rPr>
                <w:b/>
              </w:rPr>
              <w:t>KCUS</w:t>
            </w:r>
            <w:r w:rsidRPr="00C41274">
              <w:rPr>
                <w:b/>
              </w:rPr>
              <w:t>:</w:t>
            </w:r>
            <w:r w:rsidRPr="00C41274">
              <w:t xml:space="preserve"> (list of supported </w:t>
            </w:r>
            <w:r w:rsidRPr="00C41274">
              <w:rPr>
                <w:b/>
              </w:rPr>
              <w:t>&lt;</w:t>
            </w:r>
            <w:r w:rsidR="009F1FD1">
              <w:rPr>
                <w:b/>
              </w:rPr>
              <w:t>action</w:t>
            </w:r>
            <w:r w:rsidRPr="00C41274">
              <w:rPr>
                <w:b/>
              </w:rPr>
              <w:t>&gt;</w:t>
            </w:r>
            <w:r w:rsidRPr="00C41274">
              <w:t>s)</w:t>
            </w:r>
          </w:p>
          <w:p w14:paraId="53BF63F1" w14:textId="6021B779" w:rsidR="00396C1E" w:rsidRPr="00C41274" w:rsidRDefault="00396C1E" w:rsidP="00396C1E">
            <w:pPr>
              <w:pStyle w:val="TableBody"/>
              <w:keepNext/>
            </w:pPr>
            <w:r w:rsidRPr="00C41274">
              <w:rPr>
                <w:b/>
              </w:rPr>
              <w:t>OK</w:t>
            </w:r>
          </w:p>
        </w:tc>
      </w:tr>
      <w:tr w:rsidR="004042FA" w:rsidRPr="00C41274" w14:paraId="573FCB16" w14:textId="77777777" w:rsidTr="00F3216D">
        <w:trPr>
          <w:trHeight w:val="65"/>
        </w:trPr>
        <w:tc>
          <w:tcPr>
            <w:tcW w:w="3399" w:type="dxa"/>
          </w:tcPr>
          <w:p w14:paraId="2E271EC1" w14:textId="77777777" w:rsidR="004042FA" w:rsidRPr="00C41274" w:rsidRDefault="004042FA" w:rsidP="00697551">
            <w:pPr>
              <w:pStyle w:val="TableBody"/>
              <w:rPr>
                <w:i/>
              </w:rPr>
            </w:pPr>
            <w:r w:rsidRPr="00C41274">
              <w:rPr>
                <w:i/>
              </w:rPr>
              <w:t>Read command</w:t>
            </w:r>
          </w:p>
          <w:p w14:paraId="2DD3AE0D" w14:textId="77777777" w:rsidR="004042FA" w:rsidRPr="00C41274" w:rsidRDefault="004042FA" w:rsidP="00697551">
            <w:pPr>
              <w:pStyle w:val="TableBody"/>
            </w:pPr>
          </w:p>
          <w:p w14:paraId="0C73D55B" w14:textId="77777777" w:rsidR="009F1FD1" w:rsidRPr="00C41274" w:rsidRDefault="009F1FD1" w:rsidP="009F1FD1">
            <w:pPr>
              <w:pStyle w:val="TableBody"/>
              <w:rPr>
                <w:u w:val="single"/>
              </w:rPr>
            </w:pPr>
            <w:r w:rsidRPr="00C41274">
              <w:rPr>
                <w:u w:val="single"/>
              </w:rPr>
              <w:t>Syntax</w:t>
            </w:r>
          </w:p>
          <w:p w14:paraId="35B94864" w14:textId="1319EF67" w:rsidR="004042FA" w:rsidRPr="00C41274" w:rsidRDefault="009F1FD1" w:rsidP="009F1FD1">
            <w:pPr>
              <w:pStyle w:val="TableBody"/>
              <w:rPr>
                <w:b/>
              </w:rPr>
            </w:pPr>
            <w:r>
              <w:rPr>
                <w:b/>
              </w:rPr>
              <w:t>AT+KCUS</w:t>
            </w:r>
            <w:r w:rsidRPr="00C41274">
              <w:rPr>
                <w:b/>
              </w:rPr>
              <w:t>?</w:t>
            </w:r>
          </w:p>
        </w:tc>
        <w:tc>
          <w:tcPr>
            <w:tcW w:w="5670" w:type="dxa"/>
          </w:tcPr>
          <w:p w14:paraId="13B7432D" w14:textId="77777777" w:rsidR="004042FA" w:rsidRDefault="004042FA" w:rsidP="00697551">
            <w:pPr>
              <w:pStyle w:val="TableBody"/>
            </w:pPr>
          </w:p>
          <w:p w14:paraId="2CC214A3" w14:textId="77777777" w:rsidR="00F3216D" w:rsidRDefault="00F3216D" w:rsidP="00697551">
            <w:pPr>
              <w:pStyle w:val="TableBody"/>
            </w:pPr>
          </w:p>
          <w:p w14:paraId="2C9E83DD" w14:textId="77777777" w:rsidR="00F3216D" w:rsidRPr="00C41274" w:rsidRDefault="00F3216D" w:rsidP="00F3216D">
            <w:pPr>
              <w:pStyle w:val="TableBody"/>
              <w:rPr>
                <w:u w:val="single"/>
              </w:rPr>
            </w:pPr>
            <w:r w:rsidRPr="00C41274">
              <w:rPr>
                <w:u w:val="single"/>
              </w:rPr>
              <w:t>Response</w:t>
            </w:r>
          </w:p>
          <w:p w14:paraId="583581AC" w14:textId="4C23E942" w:rsidR="00F3216D" w:rsidRDefault="00F3216D" w:rsidP="00F3216D">
            <w:pPr>
              <w:pStyle w:val="TableBody"/>
              <w:rPr>
                <w:b/>
              </w:rPr>
            </w:pPr>
            <w:r w:rsidRPr="00C41274">
              <w:rPr>
                <w:b/>
              </w:rPr>
              <w:t>+</w:t>
            </w:r>
            <w:r>
              <w:rPr>
                <w:b/>
              </w:rPr>
              <w:t>KCUS</w:t>
            </w:r>
            <w:r w:rsidRPr="00C41274">
              <w:rPr>
                <w:b/>
              </w:rPr>
              <w:t>:</w:t>
            </w:r>
            <w:r w:rsidRPr="00C41274">
              <w:t xml:space="preserve"> </w:t>
            </w:r>
            <w:r w:rsidRPr="00C41274">
              <w:rPr>
                <w:b/>
              </w:rPr>
              <w:t>&lt;</w:t>
            </w:r>
            <w:r>
              <w:rPr>
                <w:b/>
              </w:rPr>
              <w:t>name</w:t>
            </w:r>
            <w:r w:rsidRPr="00C41274">
              <w:rPr>
                <w:b/>
              </w:rPr>
              <w:t>&gt;</w:t>
            </w:r>
          </w:p>
          <w:p w14:paraId="18B864C4" w14:textId="61B75AD1" w:rsidR="00F3216D" w:rsidRDefault="00F3216D" w:rsidP="00F3216D">
            <w:pPr>
              <w:pStyle w:val="TableBody"/>
            </w:pPr>
            <w:r w:rsidRPr="00F3216D">
              <w:rPr>
                <w:b/>
              </w:rPr>
              <w:t>+KCUS:&lt;</w:t>
            </w:r>
            <w:proofErr w:type="spellStart"/>
            <w:r w:rsidRPr="00F3216D">
              <w:rPr>
                <w:b/>
              </w:rPr>
              <w:t>addr</w:t>
            </w:r>
            <w:proofErr w:type="spellEnd"/>
            <w:proofErr w:type="gramStart"/>
            <w:r w:rsidRPr="00F3216D">
              <w:rPr>
                <w:b/>
              </w:rPr>
              <w:t>&gt;,&lt;</w:t>
            </w:r>
            <w:proofErr w:type="gramEnd"/>
            <w:r w:rsidRPr="00F3216D">
              <w:rPr>
                <w:b/>
              </w:rPr>
              <w:t>value&gt;</w:t>
            </w:r>
            <w:r w:rsidR="00CA38E6" w:rsidRPr="00C41274">
              <w:tab/>
            </w:r>
            <w:r w:rsidR="00CA38E6" w:rsidRPr="00CA38E6">
              <w:rPr>
                <w:i/>
              </w:rPr>
              <w:t>list of customized parameters</w:t>
            </w:r>
          </w:p>
          <w:p w14:paraId="6C23A306" w14:textId="7201F7A8" w:rsidR="00F3216D" w:rsidRPr="00C41274" w:rsidRDefault="00F3216D" w:rsidP="00F3216D">
            <w:pPr>
              <w:pStyle w:val="TableBody"/>
            </w:pPr>
            <w:r>
              <w:t>…</w:t>
            </w:r>
          </w:p>
          <w:p w14:paraId="32147E58" w14:textId="17BC9783" w:rsidR="00F3216D" w:rsidRPr="00C41274" w:rsidRDefault="00F3216D" w:rsidP="00F3216D">
            <w:pPr>
              <w:pStyle w:val="TableBody"/>
            </w:pPr>
            <w:r w:rsidRPr="00C41274">
              <w:rPr>
                <w:b/>
              </w:rPr>
              <w:t>OK</w:t>
            </w:r>
          </w:p>
        </w:tc>
      </w:tr>
      <w:tr w:rsidR="00396C1E" w:rsidRPr="00265629" w14:paraId="5741E374" w14:textId="77777777" w:rsidTr="00F3216D">
        <w:trPr>
          <w:cantSplit w:val="0"/>
          <w:trHeight w:val="815"/>
        </w:trPr>
        <w:tc>
          <w:tcPr>
            <w:tcW w:w="3399" w:type="dxa"/>
          </w:tcPr>
          <w:p w14:paraId="758B2947" w14:textId="77777777" w:rsidR="00396C1E" w:rsidRPr="00C41274" w:rsidRDefault="00396C1E" w:rsidP="00396C1E">
            <w:pPr>
              <w:pStyle w:val="TableBody"/>
              <w:rPr>
                <w:i/>
              </w:rPr>
            </w:pPr>
            <w:r w:rsidRPr="00C41274">
              <w:rPr>
                <w:i/>
              </w:rPr>
              <w:t>Execute command</w:t>
            </w:r>
          </w:p>
          <w:p w14:paraId="76BB7D14" w14:textId="77777777" w:rsidR="00396C1E" w:rsidRPr="00C41274" w:rsidRDefault="00396C1E" w:rsidP="00396C1E">
            <w:pPr>
              <w:pStyle w:val="TableBody"/>
            </w:pPr>
          </w:p>
          <w:p w14:paraId="11BA64E0" w14:textId="4C89F1BF" w:rsidR="00396C1E" w:rsidRDefault="00396C1E" w:rsidP="00396C1E">
            <w:pPr>
              <w:pStyle w:val="TableBody"/>
              <w:rPr>
                <w:u w:val="single"/>
              </w:rPr>
            </w:pPr>
            <w:r w:rsidRPr="00C41274">
              <w:rPr>
                <w:u w:val="single"/>
              </w:rPr>
              <w:t>Syntax</w:t>
            </w:r>
          </w:p>
          <w:p w14:paraId="630BFBA9" w14:textId="578F6CA3" w:rsidR="00F3216D" w:rsidRPr="00F3216D" w:rsidRDefault="00F3216D" w:rsidP="00396C1E">
            <w:pPr>
              <w:pStyle w:val="TableBody"/>
            </w:pPr>
            <w:r w:rsidRPr="00F3216D">
              <w:t>Case &lt;action&gt;=0</w:t>
            </w:r>
          </w:p>
          <w:p w14:paraId="7EE6C82C" w14:textId="21A2EBDD" w:rsidR="00F3216D" w:rsidRDefault="00F3216D" w:rsidP="00396C1E">
            <w:pPr>
              <w:pStyle w:val="TableBody"/>
              <w:rPr>
                <w:b/>
              </w:rPr>
            </w:pPr>
            <w:r w:rsidRPr="00C41274">
              <w:rPr>
                <w:b/>
              </w:rPr>
              <w:t>AT+</w:t>
            </w:r>
            <w:r>
              <w:rPr>
                <w:b/>
              </w:rPr>
              <w:t>KCUS</w:t>
            </w:r>
            <w:r w:rsidRPr="00C41274">
              <w:rPr>
                <w:b/>
              </w:rPr>
              <w:t>=&lt;</w:t>
            </w:r>
            <w:r>
              <w:rPr>
                <w:b/>
              </w:rPr>
              <w:t>action</w:t>
            </w:r>
            <w:r w:rsidRPr="00C41274">
              <w:rPr>
                <w:b/>
              </w:rPr>
              <w:t>&gt;</w:t>
            </w:r>
          </w:p>
          <w:p w14:paraId="023F3483" w14:textId="77777777" w:rsidR="00F3216D" w:rsidRDefault="00F3216D" w:rsidP="00396C1E">
            <w:pPr>
              <w:pStyle w:val="TableBody"/>
              <w:rPr>
                <w:b/>
              </w:rPr>
            </w:pPr>
          </w:p>
          <w:p w14:paraId="2697B498" w14:textId="6F31A94F" w:rsidR="00F3216D" w:rsidRPr="00F3216D" w:rsidRDefault="00F3216D" w:rsidP="00396C1E">
            <w:pPr>
              <w:pStyle w:val="TableBody"/>
            </w:pPr>
            <w:r w:rsidRPr="00F3216D">
              <w:t>Case &lt;action&gt;=1</w:t>
            </w:r>
          </w:p>
          <w:p w14:paraId="36F77367" w14:textId="4DCE340B" w:rsidR="00F3216D" w:rsidRDefault="00F3216D" w:rsidP="00F3216D">
            <w:pPr>
              <w:pStyle w:val="TableBody"/>
              <w:rPr>
                <w:b/>
              </w:rPr>
            </w:pPr>
            <w:r w:rsidRPr="00C41274">
              <w:rPr>
                <w:b/>
              </w:rPr>
              <w:t>AT+</w:t>
            </w:r>
            <w:r>
              <w:rPr>
                <w:b/>
              </w:rPr>
              <w:t>KCUS</w:t>
            </w:r>
            <w:r w:rsidRPr="00C41274">
              <w:rPr>
                <w:b/>
              </w:rPr>
              <w:t>=&lt;</w:t>
            </w:r>
            <w:r>
              <w:rPr>
                <w:b/>
              </w:rPr>
              <w:t>action</w:t>
            </w:r>
            <w:proofErr w:type="gramStart"/>
            <w:r w:rsidRPr="00C41274">
              <w:rPr>
                <w:b/>
              </w:rPr>
              <w:t>&gt;</w:t>
            </w:r>
            <w:r>
              <w:rPr>
                <w:b/>
              </w:rPr>
              <w:t>,&lt;</w:t>
            </w:r>
            <w:proofErr w:type="gramEnd"/>
            <w:r>
              <w:rPr>
                <w:b/>
              </w:rPr>
              <w:t>name&gt;</w:t>
            </w:r>
          </w:p>
          <w:p w14:paraId="7AAF7B83" w14:textId="77777777" w:rsidR="00F3216D" w:rsidRPr="00C41274" w:rsidRDefault="00F3216D" w:rsidP="00F3216D">
            <w:pPr>
              <w:pStyle w:val="TableBody"/>
              <w:rPr>
                <w:b/>
                <w:bCs/>
              </w:rPr>
            </w:pPr>
          </w:p>
          <w:p w14:paraId="3BFD8249" w14:textId="3BA91021" w:rsidR="00F3216D" w:rsidRPr="00F3216D" w:rsidRDefault="00F3216D" w:rsidP="00F3216D">
            <w:pPr>
              <w:pStyle w:val="TableBody"/>
            </w:pPr>
            <w:r w:rsidRPr="00F3216D">
              <w:t>Case &lt;action&gt;=</w:t>
            </w:r>
            <w:r>
              <w:t>2</w:t>
            </w:r>
          </w:p>
          <w:p w14:paraId="36BC9B8D" w14:textId="279F3437" w:rsidR="00396C1E" w:rsidRPr="00C41274" w:rsidRDefault="00396C1E" w:rsidP="00396C1E">
            <w:pPr>
              <w:pStyle w:val="TableBody"/>
              <w:rPr>
                <w:b/>
                <w:bCs/>
              </w:rPr>
            </w:pPr>
            <w:r w:rsidRPr="00C41274">
              <w:rPr>
                <w:b/>
              </w:rPr>
              <w:t>AT+</w:t>
            </w:r>
            <w:r w:rsidR="00E11D16">
              <w:rPr>
                <w:b/>
              </w:rPr>
              <w:t>KCUS</w:t>
            </w:r>
            <w:r w:rsidRPr="00C41274">
              <w:rPr>
                <w:b/>
              </w:rPr>
              <w:t>=&lt;</w:t>
            </w:r>
            <w:r w:rsidR="00F3216D">
              <w:rPr>
                <w:b/>
              </w:rPr>
              <w:t>action</w:t>
            </w:r>
            <w:proofErr w:type="gramStart"/>
            <w:r w:rsidRPr="00C41274">
              <w:rPr>
                <w:b/>
              </w:rPr>
              <w:t>&gt;</w:t>
            </w:r>
            <w:r w:rsidR="00F3216D">
              <w:rPr>
                <w:b/>
              </w:rPr>
              <w:t>,&lt;</w:t>
            </w:r>
            <w:proofErr w:type="spellStart"/>
            <w:proofErr w:type="gramEnd"/>
            <w:r w:rsidR="00F3216D">
              <w:rPr>
                <w:b/>
              </w:rPr>
              <w:t>addr</w:t>
            </w:r>
            <w:proofErr w:type="spellEnd"/>
            <w:r w:rsidR="00F3216D">
              <w:rPr>
                <w:b/>
              </w:rPr>
              <w:t>&gt;,&lt;value&gt;</w:t>
            </w:r>
          </w:p>
          <w:p w14:paraId="2FD43F73" w14:textId="3C968578" w:rsidR="00396C1E" w:rsidRPr="00C41274" w:rsidRDefault="00396C1E" w:rsidP="00396C1E">
            <w:pPr>
              <w:pStyle w:val="TableBody"/>
              <w:rPr>
                <w:b/>
              </w:rPr>
            </w:pPr>
          </w:p>
        </w:tc>
        <w:tc>
          <w:tcPr>
            <w:tcW w:w="5670" w:type="dxa"/>
          </w:tcPr>
          <w:p w14:paraId="7CA83035" w14:textId="77777777" w:rsidR="00396C1E" w:rsidRPr="00C41274" w:rsidRDefault="00396C1E" w:rsidP="00396C1E">
            <w:pPr>
              <w:pStyle w:val="TableBody"/>
            </w:pPr>
          </w:p>
          <w:p w14:paraId="5B4E661A" w14:textId="77777777" w:rsidR="00396C1E" w:rsidRPr="00C41274" w:rsidRDefault="00396C1E" w:rsidP="00396C1E">
            <w:pPr>
              <w:pStyle w:val="TableBody"/>
            </w:pPr>
          </w:p>
          <w:p w14:paraId="69AFCF3B" w14:textId="77777777" w:rsidR="00396C1E" w:rsidRPr="00C41274" w:rsidRDefault="00396C1E" w:rsidP="00396C1E">
            <w:pPr>
              <w:pStyle w:val="TableBody"/>
              <w:rPr>
                <w:u w:val="single"/>
              </w:rPr>
            </w:pPr>
            <w:r w:rsidRPr="00C41274">
              <w:rPr>
                <w:u w:val="single"/>
              </w:rPr>
              <w:t>Response</w:t>
            </w:r>
          </w:p>
          <w:p w14:paraId="33E86B4D" w14:textId="1B48672F" w:rsidR="00396C1E" w:rsidRPr="00C41274" w:rsidRDefault="00396C1E" w:rsidP="00396C1E">
            <w:pPr>
              <w:pStyle w:val="TableBody"/>
              <w:rPr>
                <w:b/>
                <w:bCs/>
              </w:rPr>
            </w:pPr>
            <w:r w:rsidRPr="00C41274">
              <w:rPr>
                <w:b/>
              </w:rPr>
              <w:t>OK</w:t>
            </w:r>
            <w:r w:rsidR="00F3216D">
              <w:rPr>
                <w:b/>
              </w:rPr>
              <w:t xml:space="preserve"> or ERROR</w:t>
            </w:r>
          </w:p>
          <w:p w14:paraId="766925E3" w14:textId="77777777" w:rsidR="00396C1E" w:rsidRPr="00C41274" w:rsidRDefault="00396C1E" w:rsidP="00396C1E">
            <w:pPr>
              <w:pStyle w:val="TableBody"/>
              <w:rPr>
                <w:bCs/>
                <w:u w:val="single"/>
              </w:rPr>
            </w:pPr>
          </w:p>
          <w:p w14:paraId="2A839E3F" w14:textId="596F8324" w:rsidR="00396C1E" w:rsidRDefault="00396C1E" w:rsidP="00396C1E">
            <w:pPr>
              <w:pStyle w:val="TableBody"/>
              <w:rPr>
                <w:u w:val="single"/>
              </w:rPr>
            </w:pPr>
            <w:r w:rsidRPr="00C41274">
              <w:rPr>
                <w:u w:val="single"/>
              </w:rPr>
              <w:t>Parameters</w:t>
            </w:r>
          </w:p>
          <w:p w14:paraId="2606D804" w14:textId="6B3FF9E7" w:rsidR="00194413" w:rsidRDefault="00194413" w:rsidP="00396C1E">
            <w:pPr>
              <w:pStyle w:val="TableBody"/>
            </w:pPr>
            <w:r w:rsidRPr="00194413">
              <w:rPr>
                <w:b/>
              </w:rPr>
              <w:t>&lt;action&gt;</w:t>
            </w:r>
            <w:r w:rsidRPr="00C41274">
              <w:tab/>
            </w:r>
            <w:r>
              <w:t>0</w:t>
            </w:r>
            <w:r w:rsidR="00CA38E6" w:rsidRPr="00C41274">
              <w:tab/>
            </w:r>
            <w:r w:rsidR="00E165A4">
              <w:t>re</w:t>
            </w:r>
            <w:r w:rsidR="00CA38E6">
              <w:t xml:space="preserve">set customization (go back to default value </w:t>
            </w:r>
            <w:r w:rsidR="00CA38E6" w:rsidRPr="00C41274">
              <w:tab/>
            </w:r>
            <w:r w:rsidR="00CA38E6" w:rsidRPr="00C41274">
              <w:tab/>
            </w:r>
            <w:r w:rsidR="00CA38E6" w:rsidRPr="00C41274">
              <w:tab/>
            </w:r>
            <w:r w:rsidR="00CA38E6">
              <w:t>for customized parameter)</w:t>
            </w:r>
          </w:p>
          <w:p w14:paraId="3EBB8544" w14:textId="7AE2B418" w:rsidR="00194413" w:rsidRDefault="00194413" w:rsidP="00396C1E">
            <w:pPr>
              <w:pStyle w:val="TableBody"/>
            </w:pPr>
            <w:r w:rsidRPr="00C41274">
              <w:tab/>
            </w:r>
            <w:r w:rsidRPr="00C41274">
              <w:tab/>
            </w:r>
            <w:r>
              <w:t>1</w:t>
            </w:r>
            <w:r w:rsidR="00CA38E6" w:rsidRPr="00C41274">
              <w:tab/>
            </w:r>
            <w:r w:rsidR="00CA38E6">
              <w:t xml:space="preserve">set customization </w:t>
            </w:r>
            <w:r w:rsidR="008712D5">
              <w:t>name</w:t>
            </w:r>
          </w:p>
          <w:p w14:paraId="23DFB662" w14:textId="0AACBCA1" w:rsidR="00194413" w:rsidRPr="00194413" w:rsidRDefault="00194413" w:rsidP="00396C1E">
            <w:pPr>
              <w:pStyle w:val="TableBody"/>
              <w:rPr>
                <w:b/>
              </w:rPr>
            </w:pPr>
            <w:r w:rsidRPr="00C41274">
              <w:tab/>
            </w:r>
            <w:r w:rsidRPr="00C41274">
              <w:tab/>
            </w:r>
            <w:r>
              <w:t>2</w:t>
            </w:r>
            <w:r w:rsidR="00CA38E6">
              <w:t xml:space="preserve"> </w:t>
            </w:r>
            <w:r w:rsidR="00CA38E6" w:rsidRPr="00C41274">
              <w:tab/>
            </w:r>
            <w:r w:rsidR="00CA38E6">
              <w:t>set customized parameter</w:t>
            </w:r>
          </w:p>
          <w:p w14:paraId="165AAFD4" w14:textId="2A3B63C8" w:rsidR="00396C1E" w:rsidRDefault="00396C1E" w:rsidP="00396C1E">
            <w:pPr>
              <w:pStyle w:val="TableBody"/>
            </w:pPr>
            <w:r>
              <w:rPr>
                <w:b/>
              </w:rPr>
              <w:t>&lt;</w:t>
            </w:r>
            <w:r w:rsidR="00F3216D">
              <w:rPr>
                <w:b/>
              </w:rPr>
              <w:t>name</w:t>
            </w:r>
            <w:r>
              <w:rPr>
                <w:b/>
              </w:rPr>
              <w:t>&gt;</w:t>
            </w:r>
            <w:r w:rsidRPr="00C41274">
              <w:tab/>
            </w:r>
            <w:r w:rsidR="00F3216D">
              <w:t>customization name (string</w:t>
            </w:r>
            <w:r w:rsidR="00FD38AA">
              <w:t>-2048 characters size max)</w:t>
            </w:r>
          </w:p>
          <w:p w14:paraId="301822CC" w14:textId="77777777" w:rsidR="00396C1E" w:rsidRDefault="00396C1E" w:rsidP="00396C1E">
            <w:pPr>
              <w:pStyle w:val="TableBody"/>
              <w:rPr>
                <w:b/>
              </w:rPr>
            </w:pPr>
          </w:p>
          <w:p w14:paraId="28FBAA3A" w14:textId="182B51BA" w:rsidR="00396C1E" w:rsidRDefault="00396C1E" w:rsidP="00396C1E">
            <w:pPr>
              <w:pStyle w:val="TableBody"/>
            </w:pPr>
            <w:r w:rsidRPr="00C41274">
              <w:rPr>
                <w:b/>
              </w:rPr>
              <w:t>&lt;</w:t>
            </w:r>
            <w:proofErr w:type="spellStart"/>
            <w:r w:rsidR="00F3216D">
              <w:rPr>
                <w:b/>
              </w:rPr>
              <w:t>addr</w:t>
            </w:r>
            <w:proofErr w:type="spellEnd"/>
            <w:r w:rsidRPr="00C41274">
              <w:rPr>
                <w:b/>
              </w:rPr>
              <w:t>&gt;</w:t>
            </w:r>
            <w:r w:rsidRPr="00C41274">
              <w:tab/>
            </w:r>
            <w:r w:rsidR="00F3216D">
              <w:t xml:space="preserve">customized parameter address (string of type </w:t>
            </w:r>
            <w:r w:rsidR="00194413" w:rsidRPr="00C41274">
              <w:tab/>
            </w:r>
            <w:r w:rsidR="00194413" w:rsidRPr="00C41274">
              <w:tab/>
            </w:r>
            <w:r w:rsidR="00194413" w:rsidRPr="00C41274">
              <w:tab/>
            </w:r>
            <w:proofErr w:type="spellStart"/>
            <w:proofErr w:type="gramStart"/>
            <w:r w:rsidR="00F3216D">
              <w:t>file.key.subkey</w:t>
            </w:r>
            <w:proofErr w:type="spellEnd"/>
            <w:proofErr w:type="gramEnd"/>
            <w:r w:rsidR="00F3216D">
              <w:t>)</w:t>
            </w:r>
          </w:p>
          <w:p w14:paraId="59BE3CCC" w14:textId="77777777" w:rsidR="00396C1E" w:rsidRDefault="00396C1E" w:rsidP="00396C1E">
            <w:pPr>
              <w:pStyle w:val="TableBody"/>
              <w:rPr>
                <w:b/>
              </w:rPr>
            </w:pPr>
          </w:p>
          <w:p w14:paraId="04088E25" w14:textId="44EA946E" w:rsidR="00396C1E" w:rsidRPr="00FD38AA" w:rsidRDefault="00396C1E" w:rsidP="00FD38AA">
            <w:pPr>
              <w:pStyle w:val="TableBody"/>
              <w:rPr>
                <w:bCs/>
              </w:rPr>
            </w:pPr>
            <w:r>
              <w:rPr>
                <w:b/>
              </w:rPr>
              <w:t>&lt;</w:t>
            </w:r>
            <w:r w:rsidR="00F3216D">
              <w:rPr>
                <w:b/>
              </w:rPr>
              <w:t>value</w:t>
            </w:r>
            <w:r>
              <w:rPr>
                <w:b/>
              </w:rPr>
              <w:t>&gt;</w:t>
            </w:r>
            <w:r>
              <w:tab/>
            </w:r>
            <w:r w:rsidR="00F3216D">
              <w:t xml:space="preserve">customized </w:t>
            </w:r>
            <w:r w:rsidR="00FD38AA">
              <w:t xml:space="preserve">parameter </w:t>
            </w:r>
            <w:r w:rsidR="00F3216D">
              <w:t xml:space="preserve">value </w:t>
            </w:r>
            <w:r w:rsidR="00FD38AA">
              <w:t>(string)</w:t>
            </w:r>
          </w:p>
        </w:tc>
      </w:tr>
      <w:tr w:rsidR="00396C1E" w14:paraId="4B121690" w14:textId="77777777" w:rsidTr="00F3216D">
        <w:trPr>
          <w:cantSplit w:val="0"/>
          <w:trHeight w:val="815"/>
        </w:trPr>
        <w:tc>
          <w:tcPr>
            <w:tcW w:w="3399" w:type="dxa"/>
          </w:tcPr>
          <w:p w14:paraId="5B395494" w14:textId="77777777" w:rsidR="00396C1E" w:rsidRPr="00C41274" w:rsidRDefault="00396C1E" w:rsidP="00396C1E">
            <w:pPr>
              <w:pStyle w:val="TableBody"/>
              <w:rPr>
                <w:u w:val="single"/>
              </w:rPr>
            </w:pPr>
            <w:r w:rsidRPr="00C41274">
              <w:rPr>
                <w:u w:val="single"/>
              </w:rPr>
              <w:t>Example</w:t>
            </w:r>
            <w:r>
              <w:rPr>
                <w:u w:val="single"/>
              </w:rPr>
              <w:t>s</w:t>
            </w:r>
          </w:p>
          <w:p w14:paraId="3DE91A3B" w14:textId="05605213" w:rsidR="00396C1E" w:rsidRPr="00137AA5" w:rsidRDefault="00396C1E" w:rsidP="00396C1E">
            <w:pPr>
              <w:pStyle w:val="TableBody"/>
              <w:rPr>
                <w:i/>
              </w:rPr>
            </w:pPr>
            <w:bookmarkStart w:id="23" w:name="_GoBack"/>
            <w:bookmarkEnd w:id="23"/>
          </w:p>
        </w:tc>
        <w:tc>
          <w:tcPr>
            <w:tcW w:w="5670" w:type="dxa"/>
          </w:tcPr>
          <w:p w14:paraId="4B640EA8" w14:textId="77777777" w:rsidR="00396C1E" w:rsidRPr="00C41274" w:rsidRDefault="00396C1E" w:rsidP="00396C1E">
            <w:pPr>
              <w:pStyle w:val="TableBody"/>
              <w:rPr>
                <w:b/>
              </w:rPr>
            </w:pPr>
          </w:p>
          <w:p w14:paraId="58932EA1" w14:textId="0F29A050" w:rsidR="00396C1E" w:rsidRPr="00D919ED" w:rsidRDefault="00396C1E" w:rsidP="00396C1E">
            <w:pPr>
              <w:pStyle w:val="TableBody"/>
              <w:tabs>
                <w:tab w:val="left" w:pos="1206"/>
              </w:tabs>
              <w:rPr>
                <w:b/>
              </w:rPr>
            </w:pPr>
            <w:r w:rsidRPr="00D919ED">
              <w:rPr>
                <w:b/>
              </w:rPr>
              <w:t>AT+</w:t>
            </w:r>
            <w:r w:rsidR="00E11D16">
              <w:rPr>
                <w:b/>
              </w:rPr>
              <w:t>KCUS</w:t>
            </w:r>
            <w:r w:rsidRPr="00D919ED">
              <w:rPr>
                <w:b/>
              </w:rPr>
              <w:t>=</w:t>
            </w:r>
            <w:r w:rsidR="00014A10">
              <w:rPr>
                <w:b/>
              </w:rPr>
              <w:t>?</w:t>
            </w:r>
          </w:p>
          <w:p w14:paraId="430C4F79" w14:textId="6A5A5EC0" w:rsidR="00014A10" w:rsidRPr="00014A10" w:rsidRDefault="00014A10" w:rsidP="00014A10">
            <w:pPr>
              <w:pStyle w:val="TableBody"/>
              <w:tabs>
                <w:tab w:val="left" w:pos="1206"/>
              </w:tabs>
              <w:rPr>
                <w:b/>
              </w:rPr>
            </w:pPr>
            <w:r w:rsidRPr="00014A10">
              <w:rPr>
                <w:b/>
              </w:rPr>
              <w:t>+KCUS: (0-2)</w:t>
            </w:r>
          </w:p>
          <w:p w14:paraId="4D0E4403" w14:textId="027AD4EB" w:rsidR="00396C1E" w:rsidRDefault="00014A10" w:rsidP="00014A10">
            <w:pPr>
              <w:pStyle w:val="TableBody"/>
              <w:tabs>
                <w:tab w:val="left" w:pos="1206"/>
              </w:tabs>
              <w:rPr>
                <w:b/>
              </w:rPr>
            </w:pPr>
            <w:r w:rsidRPr="00014A10">
              <w:rPr>
                <w:b/>
              </w:rPr>
              <w:t>OK</w:t>
            </w:r>
          </w:p>
          <w:p w14:paraId="35BFEF22" w14:textId="0FAD8B2C" w:rsidR="004B6CC2" w:rsidRPr="00D919ED" w:rsidRDefault="004B6CC2" w:rsidP="00014A10">
            <w:pPr>
              <w:pStyle w:val="TableBody"/>
              <w:tabs>
                <w:tab w:val="left" w:pos="1206"/>
              </w:tabs>
              <w:rPr>
                <w:b/>
              </w:rPr>
            </w:pPr>
          </w:p>
          <w:p w14:paraId="1F252BC2" w14:textId="4DA9FC59" w:rsidR="00014A10" w:rsidRPr="00D919ED" w:rsidRDefault="00014A10" w:rsidP="00014A10">
            <w:pPr>
              <w:pStyle w:val="TableBody"/>
              <w:tabs>
                <w:tab w:val="left" w:pos="1206"/>
              </w:tabs>
              <w:rPr>
                <w:b/>
              </w:rPr>
            </w:pPr>
            <w:r w:rsidRPr="00D919ED">
              <w:rPr>
                <w:b/>
              </w:rPr>
              <w:t>AT+</w:t>
            </w:r>
            <w:r>
              <w:rPr>
                <w:b/>
              </w:rPr>
              <w:t>KCUS</w:t>
            </w:r>
            <w:r w:rsidRPr="00D919ED">
              <w:rPr>
                <w:b/>
              </w:rPr>
              <w:t>=</w:t>
            </w:r>
            <w:r>
              <w:rPr>
                <w:b/>
              </w:rPr>
              <w:t>0</w:t>
            </w:r>
            <w:r w:rsidR="00CA38E6">
              <w:rPr>
                <w:b/>
              </w:rPr>
              <w:t xml:space="preserve"> </w:t>
            </w:r>
            <w:r w:rsidR="00CA38E6" w:rsidRPr="00C41274">
              <w:tab/>
            </w:r>
            <w:r w:rsidR="00CA38E6" w:rsidRPr="00CA38E6">
              <w:rPr>
                <w:i/>
              </w:rPr>
              <w:t>Reset customization</w:t>
            </w:r>
          </w:p>
          <w:p w14:paraId="700C6AA5" w14:textId="77777777" w:rsidR="00014A10" w:rsidRPr="00D919ED" w:rsidRDefault="00014A10" w:rsidP="00014A10">
            <w:pPr>
              <w:pStyle w:val="TableBody"/>
              <w:tabs>
                <w:tab w:val="left" w:pos="1206"/>
              </w:tabs>
              <w:rPr>
                <w:b/>
              </w:rPr>
            </w:pPr>
            <w:r w:rsidRPr="00D919ED">
              <w:rPr>
                <w:b/>
              </w:rPr>
              <w:t>OK</w:t>
            </w:r>
          </w:p>
          <w:p w14:paraId="490B644B" w14:textId="77777777" w:rsidR="00014A10" w:rsidRDefault="00014A10" w:rsidP="00014A10">
            <w:pPr>
              <w:pStyle w:val="TableBody"/>
              <w:tabs>
                <w:tab w:val="left" w:pos="1206"/>
              </w:tabs>
              <w:rPr>
                <w:b/>
              </w:rPr>
            </w:pPr>
          </w:p>
          <w:p w14:paraId="607DA467" w14:textId="27642C7C" w:rsidR="00014A10" w:rsidRPr="00D919ED" w:rsidRDefault="00014A10" w:rsidP="00014A10">
            <w:pPr>
              <w:pStyle w:val="TableBody"/>
              <w:tabs>
                <w:tab w:val="left" w:pos="1206"/>
              </w:tabs>
              <w:rPr>
                <w:b/>
              </w:rPr>
            </w:pPr>
            <w:r w:rsidRPr="00D919ED">
              <w:rPr>
                <w:b/>
              </w:rPr>
              <w:t>AT+</w:t>
            </w:r>
            <w:r>
              <w:rPr>
                <w:b/>
              </w:rPr>
              <w:t>KCUS?</w:t>
            </w:r>
          </w:p>
          <w:p w14:paraId="4F18DBD5" w14:textId="77777777" w:rsidR="00014A10" w:rsidRDefault="00014A10" w:rsidP="00014A10">
            <w:pPr>
              <w:pStyle w:val="TableBody"/>
              <w:rPr>
                <w:b/>
              </w:rPr>
            </w:pPr>
            <w:r w:rsidRPr="00D919ED">
              <w:rPr>
                <w:b/>
              </w:rPr>
              <w:t>OK</w:t>
            </w:r>
          </w:p>
          <w:p w14:paraId="7AB823C5" w14:textId="77777777" w:rsidR="00014A10" w:rsidRDefault="00014A10" w:rsidP="00014A10">
            <w:pPr>
              <w:pStyle w:val="TableBody"/>
              <w:tabs>
                <w:tab w:val="left" w:pos="1206"/>
              </w:tabs>
              <w:rPr>
                <w:b/>
              </w:rPr>
            </w:pPr>
          </w:p>
          <w:p w14:paraId="19118FC4" w14:textId="71173F14" w:rsidR="00014A10" w:rsidRPr="00014A10" w:rsidRDefault="00014A10" w:rsidP="00014A10">
            <w:pPr>
              <w:pStyle w:val="TableBody"/>
              <w:tabs>
                <w:tab w:val="left" w:pos="1206"/>
              </w:tabs>
              <w:rPr>
                <w:b/>
              </w:rPr>
            </w:pPr>
            <w:r w:rsidRPr="00014A10">
              <w:rPr>
                <w:b/>
              </w:rPr>
              <w:t>AT+KCUS=</w:t>
            </w:r>
            <w:proofErr w:type="gramStart"/>
            <w:r w:rsidR="00CA38E6">
              <w:rPr>
                <w:b/>
              </w:rPr>
              <w:t>1</w:t>
            </w:r>
            <w:r w:rsidRPr="00014A10">
              <w:rPr>
                <w:b/>
              </w:rPr>
              <w:t>,EDMI</w:t>
            </w:r>
            <w:proofErr w:type="gramEnd"/>
          </w:p>
          <w:p w14:paraId="11C7AFBC" w14:textId="7ED0B3D0" w:rsidR="00014A10" w:rsidRDefault="00014A10" w:rsidP="00014A10">
            <w:pPr>
              <w:pStyle w:val="TableBody"/>
              <w:tabs>
                <w:tab w:val="left" w:pos="1206"/>
              </w:tabs>
              <w:rPr>
                <w:b/>
              </w:rPr>
            </w:pPr>
            <w:r w:rsidRPr="00014A10">
              <w:rPr>
                <w:b/>
              </w:rPr>
              <w:t>OK</w:t>
            </w:r>
          </w:p>
          <w:p w14:paraId="278F219C" w14:textId="77777777" w:rsidR="00014A10" w:rsidRPr="00014A10" w:rsidRDefault="00014A10" w:rsidP="00014A10">
            <w:pPr>
              <w:pStyle w:val="TableBody"/>
              <w:tabs>
                <w:tab w:val="left" w:pos="1206"/>
              </w:tabs>
              <w:rPr>
                <w:b/>
              </w:rPr>
            </w:pPr>
          </w:p>
          <w:p w14:paraId="1727E40F" w14:textId="6010C723" w:rsidR="00014A10" w:rsidRPr="00014A10" w:rsidRDefault="00014A10" w:rsidP="00014A10">
            <w:pPr>
              <w:pStyle w:val="TableBody"/>
              <w:tabs>
                <w:tab w:val="left" w:pos="1206"/>
              </w:tabs>
              <w:rPr>
                <w:b/>
              </w:rPr>
            </w:pPr>
            <w:r w:rsidRPr="00014A10">
              <w:rPr>
                <w:b/>
              </w:rPr>
              <w:lastRenderedPageBreak/>
              <w:t xml:space="preserve"> AT+KCUS=</w:t>
            </w:r>
            <w:proofErr w:type="gramStart"/>
            <w:r w:rsidR="00CA38E6">
              <w:rPr>
                <w:b/>
              </w:rPr>
              <w:t>2</w:t>
            </w:r>
            <w:r w:rsidRPr="00014A10">
              <w:rPr>
                <w:b/>
              </w:rPr>
              <w:t>,swiserver</w:t>
            </w:r>
            <w:proofErr w:type="gramEnd"/>
            <w:r w:rsidRPr="00014A10">
              <w:rPr>
                <w:b/>
              </w:rPr>
              <w:t>.Identification.ProductName,EWM200</w:t>
            </w:r>
          </w:p>
          <w:p w14:paraId="662778A5" w14:textId="77777777" w:rsidR="00014A10" w:rsidRPr="00014A10" w:rsidRDefault="00014A10" w:rsidP="00014A10">
            <w:pPr>
              <w:pStyle w:val="TableBody"/>
              <w:tabs>
                <w:tab w:val="left" w:pos="1206"/>
              </w:tabs>
              <w:rPr>
                <w:b/>
              </w:rPr>
            </w:pPr>
            <w:r w:rsidRPr="00014A10">
              <w:rPr>
                <w:b/>
              </w:rPr>
              <w:t>OK</w:t>
            </w:r>
          </w:p>
          <w:p w14:paraId="134C488E" w14:textId="77777777" w:rsidR="00014A10" w:rsidRPr="00014A10" w:rsidRDefault="00014A10" w:rsidP="00014A10">
            <w:pPr>
              <w:pStyle w:val="TableBody"/>
              <w:tabs>
                <w:tab w:val="left" w:pos="1206"/>
              </w:tabs>
              <w:rPr>
                <w:b/>
              </w:rPr>
            </w:pPr>
          </w:p>
          <w:p w14:paraId="34CC6AEC" w14:textId="6B6178FA" w:rsidR="00014A10" w:rsidRPr="00014A10" w:rsidRDefault="00014A10" w:rsidP="00014A10">
            <w:pPr>
              <w:pStyle w:val="TableBody"/>
              <w:tabs>
                <w:tab w:val="left" w:pos="1206"/>
              </w:tabs>
              <w:rPr>
                <w:b/>
              </w:rPr>
            </w:pPr>
            <w:r w:rsidRPr="00014A10">
              <w:rPr>
                <w:b/>
              </w:rPr>
              <w:t>AT+KCUS=</w:t>
            </w:r>
            <w:proofErr w:type="gramStart"/>
            <w:r w:rsidR="00CA38E6">
              <w:rPr>
                <w:b/>
              </w:rPr>
              <w:t>2</w:t>
            </w:r>
            <w:r w:rsidRPr="00014A10">
              <w:rPr>
                <w:b/>
              </w:rPr>
              <w:t>,swiserver.ksrep.act</w:t>
            </w:r>
            <w:proofErr w:type="gramEnd"/>
            <w:r w:rsidRPr="00014A10">
              <w:rPr>
                <w:b/>
              </w:rPr>
              <w:t>,1</w:t>
            </w:r>
          </w:p>
          <w:p w14:paraId="7AD6B6A6" w14:textId="58ADEC0B" w:rsidR="00014A10" w:rsidRDefault="00014A10" w:rsidP="00014A10">
            <w:pPr>
              <w:pStyle w:val="TableBody"/>
              <w:tabs>
                <w:tab w:val="left" w:pos="1206"/>
              </w:tabs>
              <w:rPr>
                <w:b/>
              </w:rPr>
            </w:pPr>
            <w:r w:rsidRPr="00014A10">
              <w:rPr>
                <w:b/>
              </w:rPr>
              <w:t>OK</w:t>
            </w:r>
          </w:p>
          <w:p w14:paraId="23454727" w14:textId="77777777" w:rsidR="00014A10" w:rsidRDefault="00014A10" w:rsidP="00014A10">
            <w:pPr>
              <w:pStyle w:val="TableBody"/>
              <w:tabs>
                <w:tab w:val="left" w:pos="1206"/>
              </w:tabs>
              <w:rPr>
                <w:b/>
              </w:rPr>
            </w:pPr>
          </w:p>
          <w:p w14:paraId="36FCEE0F" w14:textId="1A2A027B" w:rsidR="00014A10" w:rsidRPr="00014A10" w:rsidRDefault="00014A10" w:rsidP="00014A10">
            <w:pPr>
              <w:pStyle w:val="TableBody"/>
              <w:tabs>
                <w:tab w:val="left" w:pos="1206"/>
              </w:tabs>
              <w:rPr>
                <w:b/>
              </w:rPr>
            </w:pPr>
            <w:r w:rsidRPr="00014A10">
              <w:rPr>
                <w:b/>
              </w:rPr>
              <w:t>AT+KCUS?</w:t>
            </w:r>
          </w:p>
          <w:p w14:paraId="2768DDA0" w14:textId="77777777" w:rsidR="00014A10" w:rsidRPr="00014A10" w:rsidRDefault="00014A10" w:rsidP="00014A10">
            <w:pPr>
              <w:pStyle w:val="TableBody"/>
              <w:tabs>
                <w:tab w:val="left" w:pos="1206"/>
              </w:tabs>
              <w:rPr>
                <w:b/>
              </w:rPr>
            </w:pPr>
            <w:r w:rsidRPr="00014A10">
              <w:rPr>
                <w:b/>
              </w:rPr>
              <w:t>+KCUS: EDMI</w:t>
            </w:r>
          </w:p>
          <w:p w14:paraId="7D0B11B9" w14:textId="77777777" w:rsidR="00014A10" w:rsidRPr="00014A10" w:rsidRDefault="00014A10" w:rsidP="00014A10">
            <w:pPr>
              <w:pStyle w:val="TableBody"/>
              <w:tabs>
                <w:tab w:val="left" w:pos="1206"/>
              </w:tabs>
              <w:rPr>
                <w:b/>
              </w:rPr>
            </w:pPr>
            <w:r w:rsidRPr="00014A10">
              <w:rPr>
                <w:b/>
              </w:rPr>
              <w:t xml:space="preserve">+KCUS: </w:t>
            </w:r>
            <w:proofErr w:type="gramStart"/>
            <w:r w:rsidRPr="00014A10">
              <w:rPr>
                <w:b/>
              </w:rPr>
              <w:t>swiserver.Identification.ProductName</w:t>
            </w:r>
            <w:proofErr w:type="gramEnd"/>
            <w:r w:rsidRPr="00014A10">
              <w:rPr>
                <w:b/>
              </w:rPr>
              <w:t>,EWM200</w:t>
            </w:r>
          </w:p>
          <w:p w14:paraId="2CB3D4CD" w14:textId="77777777" w:rsidR="00014A10" w:rsidRPr="00014A10" w:rsidRDefault="00014A10" w:rsidP="00014A10">
            <w:pPr>
              <w:pStyle w:val="TableBody"/>
              <w:tabs>
                <w:tab w:val="left" w:pos="1206"/>
              </w:tabs>
              <w:rPr>
                <w:b/>
              </w:rPr>
            </w:pPr>
            <w:r w:rsidRPr="00014A10">
              <w:rPr>
                <w:b/>
              </w:rPr>
              <w:t>+KCUS: swiserver.ksrep.act,1</w:t>
            </w:r>
          </w:p>
          <w:p w14:paraId="6DFD5884" w14:textId="7AE3C602" w:rsidR="00396C1E" w:rsidRPr="00D919ED" w:rsidRDefault="00014A10" w:rsidP="00014A10">
            <w:pPr>
              <w:pStyle w:val="TableBody"/>
              <w:tabs>
                <w:tab w:val="left" w:pos="1206"/>
              </w:tabs>
              <w:rPr>
                <w:b/>
              </w:rPr>
            </w:pPr>
            <w:r w:rsidRPr="00014A10">
              <w:rPr>
                <w:b/>
              </w:rPr>
              <w:t>OK</w:t>
            </w:r>
          </w:p>
          <w:p w14:paraId="06BE3C0B" w14:textId="416E9C04" w:rsidR="00396C1E" w:rsidRPr="00C45D4C" w:rsidRDefault="00396C1E" w:rsidP="00014A10">
            <w:pPr>
              <w:pStyle w:val="TableBody"/>
              <w:tabs>
                <w:tab w:val="left" w:pos="1206"/>
              </w:tabs>
              <w:rPr>
                <w:color w:val="000000" w:themeColor="text1"/>
              </w:rPr>
            </w:pPr>
          </w:p>
        </w:tc>
      </w:tr>
      <w:tr w:rsidR="00396C1E" w:rsidRPr="00316EB9" w14:paraId="5A69EEDC" w14:textId="77777777" w:rsidTr="00F3216D">
        <w:trPr>
          <w:cantSplit w:val="0"/>
          <w:trHeight w:val="815"/>
        </w:trPr>
        <w:tc>
          <w:tcPr>
            <w:tcW w:w="3399" w:type="dxa"/>
          </w:tcPr>
          <w:p w14:paraId="7D46E079" w14:textId="77777777" w:rsidR="00396C1E" w:rsidRPr="00A27143" w:rsidRDefault="00396C1E" w:rsidP="00396C1E">
            <w:pPr>
              <w:pStyle w:val="TableBody"/>
              <w:rPr>
                <w:color w:val="auto"/>
                <w:u w:val="single"/>
              </w:rPr>
            </w:pPr>
            <w:r w:rsidRPr="00A27143">
              <w:rPr>
                <w:color w:val="auto"/>
                <w:u w:val="single"/>
              </w:rPr>
              <w:lastRenderedPageBreak/>
              <w:t>Reference</w:t>
            </w:r>
          </w:p>
          <w:p w14:paraId="4648FDA3" w14:textId="231E6D68" w:rsidR="00396C1E" w:rsidRPr="00A27143" w:rsidRDefault="00396C1E" w:rsidP="00396C1E">
            <w:pPr>
              <w:pStyle w:val="TableBody"/>
              <w:rPr>
                <w:i/>
                <w:color w:val="auto"/>
                <w:lang w:val="fr-FR"/>
              </w:rPr>
            </w:pPr>
            <w:r w:rsidRPr="00A27143">
              <w:rPr>
                <w:color w:val="auto"/>
              </w:rPr>
              <w:t>Sierra Wireless proprietary</w:t>
            </w:r>
          </w:p>
        </w:tc>
        <w:tc>
          <w:tcPr>
            <w:tcW w:w="5670" w:type="dxa"/>
          </w:tcPr>
          <w:p w14:paraId="64A40DCE" w14:textId="77777777" w:rsidR="00396C1E" w:rsidRPr="00A27143" w:rsidRDefault="00396C1E" w:rsidP="00396C1E">
            <w:pPr>
              <w:pStyle w:val="TableBody"/>
              <w:rPr>
                <w:color w:val="auto"/>
                <w:szCs w:val="18"/>
                <w:u w:val="single"/>
              </w:rPr>
            </w:pPr>
            <w:r w:rsidRPr="00A27143">
              <w:rPr>
                <w:color w:val="auto"/>
                <w:szCs w:val="18"/>
                <w:u w:val="single"/>
              </w:rPr>
              <w:t>Note</w:t>
            </w:r>
          </w:p>
          <w:p w14:paraId="1A26B7E8" w14:textId="2D9B4CBF" w:rsidR="00014A10" w:rsidRPr="008712D5" w:rsidRDefault="00014A10" w:rsidP="008712D5">
            <w:pPr>
              <w:pStyle w:val="TableBody"/>
              <w:numPr>
                <w:ilvl w:val="0"/>
                <w:numId w:val="50"/>
              </w:numPr>
              <w:rPr>
                <w:color w:val="auto"/>
                <w:szCs w:val="18"/>
              </w:rPr>
            </w:pPr>
            <w:r>
              <w:rPr>
                <w:color w:val="auto"/>
                <w:szCs w:val="18"/>
              </w:rPr>
              <w:t xml:space="preserve">After setting or resetting customization, module should be </w:t>
            </w:r>
            <w:proofErr w:type="gramStart"/>
            <w:r>
              <w:rPr>
                <w:color w:val="auto"/>
                <w:szCs w:val="18"/>
              </w:rPr>
              <w:t>restart</w:t>
            </w:r>
            <w:proofErr w:type="gramEnd"/>
            <w:r>
              <w:rPr>
                <w:color w:val="auto"/>
                <w:szCs w:val="18"/>
              </w:rPr>
              <w:t xml:space="preserve"> to apply modification</w:t>
            </w:r>
          </w:p>
        </w:tc>
      </w:tr>
      <w:tr w:rsidR="00D21C26" w:rsidRPr="00316EB9" w14:paraId="54DECC2D" w14:textId="77777777" w:rsidTr="00F3216D">
        <w:trPr>
          <w:cantSplit w:val="0"/>
          <w:trHeight w:val="815"/>
        </w:trPr>
        <w:tc>
          <w:tcPr>
            <w:tcW w:w="3399" w:type="dxa"/>
          </w:tcPr>
          <w:p w14:paraId="03137635" w14:textId="5A4697A8" w:rsidR="00D21C26" w:rsidRPr="00A27143" w:rsidRDefault="00D21C26" w:rsidP="00697551">
            <w:pPr>
              <w:pStyle w:val="TableBody"/>
              <w:rPr>
                <w:color w:val="auto"/>
                <w:szCs w:val="18"/>
                <w:u w:val="single"/>
              </w:rPr>
            </w:pPr>
            <w:r w:rsidRPr="00A27143">
              <w:rPr>
                <w:color w:val="auto"/>
                <w:szCs w:val="18"/>
                <w:u w:val="single"/>
              </w:rPr>
              <w:t xml:space="preserve">Command </w:t>
            </w:r>
            <w:r w:rsidR="00087D98" w:rsidRPr="00A27143">
              <w:rPr>
                <w:color w:val="auto"/>
                <w:szCs w:val="18"/>
                <w:u w:val="single"/>
              </w:rPr>
              <w:t>availability</w:t>
            </w:r>
          </w:p>
        </w:tc>
        <w:tc>
          <w:tcPr>
            <w:tcW w:w="5670" w:type="dxa"/>
          </w:tcPr>
          <w:p w14:paraId="1CAA85E1" w14:textId="59F3AEDE" w:rsidR="00D21C26" w:rsidRPr="00A27143" w:rsidRDefault="000C66C7" w:rsidP="00C45D4C">
            <w:pPr>
              <w:pStyle w:val="TableBody"/>
              <w:rPr>
                <w:color w:val="auto"/>
                <w:szCs w:val="18"/>
              </w:rPr>
            </w:pPr>
            <w:r w:rsidRPr="00A27143">
              <w:rPr>
                <w:color w:val="auto"/>
                <w:szCs w:val="18"/>
              </w:rPr>
              <w:t>SIM needed:</w:t>
            </w:r>
            <w:r w:rsidR="001B647B" w:rsidRPr="00A27143">
              <w:rPr>
                <w:color w:val="auto"/>
                <w:szCs w:val="18"/>
              </w:rPr>
              <w:t xml:space="preserve"> NO</w:t>
            </w:r>
          </w:p>
        </w:tc>
      </w:tr>
      <w:tr w:rsidR="00D21C26" w:rsidRPr="00316EB9" w14:paraId="164660BB" w14:textId="77777777" w:rsidTr="00F3216D">
        <w:trPr>
          <w:cantSplit w:val="0"/>
          <w:trHeight w:val="815"/>
        </w:trPr>
        <w:tc>
          <w:tcPr>
            <w:tcW w:w="3399" w:type="dxa"/>
          </w:tcPr>
          <w:p w14:paraId="7FDAFF98" w14:textId="74C67732" w:rsidR="00D21C26" w:rsidRPr="00A27143" w:rsidRDefault="000C66C7" w:rsidP="00697551">
            <w:pPr>
              <w:pStyle w:val="TableBody"/>
              <w:rPr>
                <w:color w:val="auto"/>
                <w:szCs w:val="18"/>
                <w:u w:val="single"/>
              </w:rPr>
            </w:pPr>
            <w:r w:rsidRPr="00A27143">
              <w:rPr>
                <w:color w:val="auto"/>
                <w:szCs w:val="18"/>
                <w:u w:val="single"/>
              </w:rPr>
              <w:t>Setting storage</w:t>
            </w:r>
          </w:p>
        </w:tc>
        <w:tc>
          <w:tcPr>
            <w:tcW w:w="5670" w:type="dxa"/>
          </w:tcPr>
          <w:p w14:paraId="0F8C5931" w14:textId="093D20CD" w:rsidR="00D21C26" w:rsidRPr="00A27143" w:rsidRDefault="00014A10" w:rsidP="00C45D4C">
            <w:pPr>
              <w:pStyle w:val="TableBody"/>
              <w:rPr>
                <w:color w:val="auto"/>
                <w:szCs w:val="18"/>
              </w:rPr>
            </w:pPr>
            <w:r>
              <w:rPr>
                <w:color w:val="auto"/>
                <w:szCs w:val="18"/>
              </w:rPr>
              <w:t>Stored in not volatile memory</w:t>
            </w:r>
          </w:p>
        </w:tc>
      </w:tr>
    </w:tbl>
    <w:p w14:paraId="622EF578" w14:textId="77777777" w:rsidR="004042FA" w:rsidRDefault="004042FA" w:rsidP="008467AF">
      <w:pPr>
        <w:rPr>
          <w:lang w:eastAsia="zh-CN"/>
        </w:rPr>
      </w:pPr>
    </w:p>
    <w:bookmarkEnd w:id="4"/>
    <w:bookmarkEnd w:id="5"/>
    <w:bookmarkEnd w:id="6"/>
    <w:bookmarkEnd w:id="7"/>
    <w:bookmarkEnd w:id="8"/>
    <w:sectPr w:rsidR="004042FA" w:rsidSect="00E67EFB">
      <w:pgSz w:w="11909" w:h="16834" w:code="9"/>
      <w:pgMar w:top="1440" w:right="1440" w:bottom="1440" w:left="1440" w:header="691" w:footer="8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BD52F0" w14:textId="77777777" w:rsidR="00697551" w:rsidRDefault="00697551" w:rsidP="0094718A">
      <w:r>
        <w:separator/>
      </w:r>
    </w:p>
    <w:p w14:paraId="4E239CC0" w14:textId="77777777" w:rsidR="00697551" w:rsidRDefault="00697551" w:rsidP="0094718A"/>
  </w:endnote>
  <w:endnote w:type="continuationSeparator" w:id="0">
    <w:p w14:paraId="2EC9F3DB" w14:textId="77777777" w:rsidR="00697551" w:rsidRDefault="00697551" w:rsidP="0094718A">
      <w:r>
        <w:continuationSeparator/>
      </w:r>
    </w:p>
    <w:p w14:paraId="149CEF67" w14:textId="77777777" w:rsidR="00697551" w:rsidRDefault="00697551"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Gothic720 BT">
    <w:altName w:val="Calibri"/>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icrosoft Sans Serif">
    <w:panose1 w:val="020B0604020202020204"/>
    <w:charset w:val="00"/>
    <w:family w:val="swiss"/>
    <w:pitch w:val="variable"/>
    <w:sig w:usb0="E5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863815" w14:textId="77777777" w:rsidR="00697551" w:rsidRDefault="00697551" w:rsidP="0094718A">
      <w:r>
        <w:separator/>
      </w:r>
    </w:p>
    <w:p w14:paraId="28223D2B" w14:textId="77777777" w:rsidR="00697551" w:rsidRDefault="00697551" w:rsidP="0094718A"/>
  </w:footnote>
  <w:footnote w:type="continuationSeparator" w:id="0">
    <w:p w14:paraId="1B5BA279" w14:textId="77777777" w:rsidR="00697551" w:rsidRDefault="00697551" w:rsidP="0094718A">
      <w:r>
        <w:continuationSeparator/>
      </w:r>
    </w:p>
    <w:p w14:paraId="2574B9C6" w14:textId="77777777" w:rsidR="00697551" w:rsidRDefault="00697551" w:rsidP="0094718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6F675D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BCEA8B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21A520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97C7B5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BFCBE9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A8484D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30C5FC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44A25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BBC2C0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1169CE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1" w15:restartNumberingAfterBreak="0">
    <w:nsid w:val="00000028"/>
    <w:multiLevelType w:val="singleLevel"/>
    <w:tmpl w:val="00000028"/>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0000003F"/>
    <w:multiLevelType w:val="singleLevel"/>
    <w:tmpl w:val="0000003F"/>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0000004B"/>
    <w:multiLevelType w:val="singleLevel"/>
    <w:tmpl w:val="0000004B"/>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00000051"/>
    <w:multiLevelType w:val="singleLevel"/>
    <w:tmpl w:val="0000005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00000056"/>
    <w:multiLevelType w:val="multilevel"/>
    <w:tmpl w:val="00000056"/>
    <w:lvl w:ilvl="0">
      <w:start w:val="1"/>
      <w:numFmt w:val="bullet"/>
      <w:lvlText w:val=""/>
      <w:lvlJc w:val="left"/>
      <w:pPr>
        <w:tabs>
          <w:tab w:val="num" w:pos="360"/>
        </w:tabs>
        <w:ind w:left="360" w:hanging="360"/>
      </w:pPr>
      <w:rPr>
        <w:rFonts w:ascii="Symbol" w:hAnsi="Symbol" w:hint="default"/>
        <w:color w:val="auto"/>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6" w15:restartNumberingAfterBreak="0">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0DBC18D4"/>
    <w:multiLevelType w:val="multilevel"/>
    <w:tmpl w:val="D320F926"/>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Gothic720 BT" w:hAnsi="Gothic720 BT" w:hint="default"/>
        <w:b/>
        <w:i w:val="0"/>
        <w:color w:val="C60538"/>
        <w:sz w:val="20"/>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abstractNum w:abstractNumId="19" w15:restartNumberingAfterBreak="0">
    <w:nsid w:val="0EFC1F5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10AB34C4"/>
    <w:multiLevelType w:val="hybridMultilevel"/>
    <w:tmpl w:val="9E5481EA"/>
    <w:lvl w:ilvl="0" w:tplc="8F40EE64">
      <w:start w:val="1"/>
      <w:numFmt w:val="decimal"/>
      <w:lvlText w:val="Figure %1."/>
      <w:lvlJc w:val="left"/>
      <w:pPr>
        <w:tabs>
          <w:tab w:val="num" w:pos="720"/>
        </w:tabs>
        <w:ind w:left="720" w:hanging="360"/>
      </w:pPr>
      <w:rPr>
        <w:rFonts w:ascii="Arial" w:hAnsi="Arial" w:hint="default"/>
        <w:b w:val="0"/>
        <w:i/>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12EC0FFA"/>
    <w:multiLevelType w:val="multilevel"/>
    <w:tmpl w:val="25DCE11C"/>
    <w:lvl w:ilvl="0">
      <w:start w:val="1"/>
      <w:numFmt w:val="none"/>
      <w:lvlText w:val="Warning: "/>
      <w:lvlJc w:val="left"/>
      <w:pPr>
        <w:tabs>
          <w:tab w:val="num" w:pos="360"/>
        </w:tabs>
        <w:ind w:left="360" w:hanging="360"/>
      </w:pPr>
      <w:rPr>
        <w:rFonts w:ascii="Arial" w:hAnsi="Arial"/>
        <w:b/>
        <w:bCs/>
        <w:color w:val="C10538"/>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135AE4F1"/>
    <w:multiLevelType w:val="hybridMultilevel"/>
    <w:tmpl w:val="D7156402"/>
    <w:lvl w:ilvl="0" w:tplc="FFFFFFFF">
      <w:start w:val="1"/>
      <w:numFmt w:val="bullet"/>
      <w:lvlText w:nul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E15391A"/>
    <w:multiLevelType w:val="hybridMultilevel"/>
    <w:tmpl w:val="BCF0D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26" w15:restartNumberingAfterBreak="0">
    <w:nsid w:val="29694F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E467E99"/>
    <w:multiLevelType w:val="hybridMultilevel"/>
    <w:tmpl w:val="1E34F2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39FA658E"/>
    <w:multiLevelType w:val="hybridMultilevel"/>
    <w:tmpl w:val="9DA2EEB8"/>
    <w:lvl w:ilvl="0" w:tplc="2B687C8C">
      <w:start w:val="1"/>
      <w:numFmt w:val="decimal"/>
      <w:lvlText w:val="%1."/>
      <w:lvlJc w:val="left"/>
      <w:pPr>
        <w:ind w:left="720" w:hanging="360"/>
      </w:pPr>
    </w:lvl>
    <w:lvl w:ilvl="1" w:tplc="8DF6B50A">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2" w15:restartNumberingAfterBreak="0">
    <w:nsid w:val="3EE76B1F"/>
    <w:multiLevelType w:val="hybridMultilevel"/>
    <w:tmpl w:val="2F5AFF46"/>
    <w:lvl w:ilvl="0" w:tplc="EAC6483A">
      <w:numFmt w:val="decimal"/>
      <w:lvlText w:val="%1-"/>
      <w:lvlJc w:val="left"/>
      <w:pPr>
        <w:ind w:left="1590" w:hanging="360"/>
      </w:pPr>
      <w:rPr>
        <w:rFonts w:hint="default"/>
      </w:r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33" w15:restartNumberingAfterBreak="0">
    <w:nsid w:val="49383495"/>
    <w:multiLevelType w:val="hybridMultilevel"/>
    <w:tmpl w:val="D7C0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23D22B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5A0B1758"/>
    <w:multiLevelType w:val="hybridMultilevel"/>
    <w:tmpl w:val="6EA8A080"/>
    <w:lvl w:ilvl="0" w:tplc="AA2E1356">
      <w:start w:val="1"/>
      <w:numFmt w:val="bullet"/>
      <w:lvlText w:val=""/>
      <w:lvlJc w:val="left"/>
      <w:pPr>
        <w:ind w:left="1080" w:hanging="360"/>
      </w:pPr>
      <w:rPr>
        <w:rFonts w:ascii="Wingdings" w:hAnsi="Wingdings" w:hint="default"/>
        <w:color w:val="D21242"/>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7"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8"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4F97A2E"/>
    <w:multiLevelType w:val="multilevel"/>
    <w:tmpl w:val="7332AAA4"/>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abstractNum w:abstractNumId="40"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16F0305"/>
    <w:multiLevelType w:val="hybridMultilevel"/>
    <w:tmpl w:val="2F5AFF46"/>
    <w:lvl w:ilvl="0" w:tplc="EAC6483A">
      <w:numFmt w:val="decimal"/>
      <w:lvlText w:val="%1-"/>
      <w:lvlJc w:val="left"/>
      <w:pPr>
        <w:ind w:left="1590" w:hanging="360"/>
      </w:pPr>
      <w:rPr>
        <w:rFonts w:hint="default"/>
      </w:r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42" w15:restartNumberingAfterBreak="0">
    <w:nsid w:val="7A061DE6"/>
    <w:multiLevelType w:val="hybridMultilevel"/>
    <w:tmpl w:val="8B885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FA7038"/>
    <w:multiLevelType w:val="multilevel"/>
    <w:tmpl w:val="CA12C3AA"/>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Gothic720 BT" w:hAnsi="Gothic720 BT" w:hint="default"/>
        <w:b/>
        <w:i w:val="0"/>
        <w:color w:val="C60538"/>
        <w:sz w:val="20"/>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num w:numId="1">
    <w:abstractNumId w:val="37"/>
  </w:num>
  <w:num w:numId="2">
    <w:abstractNumId w:val="38"/>
  </w:num>
  <w:num w:numId="3">
    <w:abstractNumId w:val="16"/>
  </w:num>
  <w:num w:numId="4">
    <w:abstractNumId w:val="25"/>
  </w:num>
  <w:num w:numId="5">
    <w:abstractNumId w:val="40"/>
  </w:num>
  <w:num w:numId="6">
    <w:abstractNumId w:val="28"/>
  </w:num>
  <w:num w:numId="7">
    <w:abstractNumId w:val="29"/>
  </w:num>
  <w:num w:numId="8">
    <w:abstractNumId w:val="17"/>
  </w:num>
  <w:num w:numId="9">
    <w:abstractNumId w:val="31"/>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3"/>
  </w:num>
  <w:num w:numId="12">
    <w:abstractNumId w:val="34"/>
  </w:num>
  <w:num w:numId="13">
    <w:abstractNumId w:val="10"/>
  </w:num>
  <w:num w:numId="14">
    <w:abstractNumId w:val="15"/>
  </w:num>
  <w:num w:numId="15">
    <w:abstractNumId w:val="13"/>
  </w:num>
  <w:num w:numId="16">
    <w:abstractNumId w:val="12"/>
  </w:num>
  <w:num w:numId="17">
    <w:abstractNumId w:val="11"/>
  </w:num>
  <w:num w:numId="18">
    <w:abstractNumId w:val="14"/>
  </w:num>
  <w:num w:numId="19">
    <w:abstractNumId w:val="32"/>
  </w:num>
  <w:num w:numId="20">
    <w:abstractNumId w:val="41"/>
  </w:num>
  <w:num w:numId="21">
    <w:abstractNumId w:val="36"/>
  </w:num>
  <w:num w:numId="22">
    <w:abstractNumId w:val="43"/>
  </w:num>
  <w:num w:numId="23">
    <w:abstractNumId w:val="20"/>
  </w:num>
  <w:num w:numId="24">
    <w:abstractNumId w:val="21"/>
  </w:num>
  <w:num w:numId="25">
    <w:abstractNumId w:val="35"/>
  </w:num>
  <w:num w:numId="26">
    <w:abstractNumId w:val="19"/>
  </w:num>
  <w:num w:numId="27">
    <w:abstractNumId w:val="9"/>
  </w:num>
  <w:num w:numId="28">
    <w:abstractNumId w:val="7"/>
  </w:num>
  <w:num w:numId="29">
    <w:abstractNumId w:val="6"/>
  </w:num>
  <w:num w:numId="30">
    <w:abstractNumId w:val="5"/>
  </w:num>
  <w:num w:numId="31">
    <w:abstractNumId w:val="4"/>
  </w:num>
  <w:num w:numId="32">
    <w:abstractNumId w:val="8"/>
  </w:num>
  <w:num w:numId="33">
    <w:abstractNumId w:val="3"/>
  </w:num>
  <w:num w:numId="34">
    <w:abstractNumId w:val="2"/>
  </w:num>
  <w:num w:numId="35">
    <w:abstractNumId w:val="1"/>
  </w:num>
  <w:num w:numId="36">
    <w:abstractNumId w:val="0"/>
  </w:num>
  <w:num w:numId="37">
    <w:abstractNumId w:val="18"/>
  </w:num>
  <w:num w:numId="38">
    <w:abstractNumId w:val="39"/>
  </w:num>
  <w:num w:numId="39">
    <w:abstractNumId w:val="30"/>
  </w:num>
  <w:num w:numId="40">
    <w:abstractNumId w:val="22"/>
  </w:num>
  <w:num w:numId="41">
    <w:abstractNumId w:val="26"/>
  </w:num>
  <w:num w:numId="42">
    <w:abstractNumId w:val="42"/>
  </w:num>
  <w:num w:numId="43">
    <w:abstractNumId w:val="16"/>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4"/>
  </w:num>
  <w:num w:numId="49">
    <w:abstractNumId w:val="33"/>
  </w:num>
  <w:num w:numId="50">
    <w:abstractNumId w:val="2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2"/>
  <w:hyphenationZone w:val="425"/>
  <w:drawingGridHorizontalSpacing w:val="100"/>
  <w:drawingGridVerticalSpacing w:val="187"/>
  <w:displayHorizontalDrawingGridEvery w:val="2"/>
  <w:characterSpacingControl w:val="doNotCompress"/>
  <w:hdrShapeDefaults>
    <o:shapedefaults v:ext="edit" spidmax="20481">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C94"/>
    <w:rsid w:val="00000025"/>
    <w:rsid w:val="00000072"/>
    <w:rsid w:val="00002472"/>
    <w:rsid w:val="00004BB0"/>
    <w:rsid w:val="00005A8C"/>
    <w:rsid w:val="00006E96"/>
    <w:rsid w:val="00007B59"/>
    <w:rsid w:val="00010A7A"/>
    <w:rsid w:val="00011232"/>
    <w:rsid w:val="0001166C"/>
    <w:rsid w:val="000119ED"/>
    <w:rsid w:val="00012E0D"/>
    <w:rsid w:val="00013529"/>
    <w:rsid w:val="00014A10"/>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764A"/>
    <w:rsid w:val="0003773E"/>
    <w:rsid w:val="00037D43"/>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61F85"/>
    <w:rsid w:val="0006489B"/>
    <w:rsid w:val="00064BB7"/>
    <w:rsid w:val="00064E35"/>
    <w:rsid w:val="000652C7"/>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87D98"/>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2285"/>
    <w:rsid w:val="000A374D"/>
    <w:rsid w:val="000B0644"/>
    <w:rsid w:val="000B31DD"/>
    <w:rsid w:val="000B3340"/>
    <w:rsid w:val="000B3C26"/>
    <w:rsid w:val="000B53A4"/>
    <w:rsid w:val="000B7BA6"/>
    <w:rsid w:val="000C16EA"/>
    <w:rsid w:val="000C1EB1"/>
    <w:rsid w:val="000C5969"/>
    <w:rsid w:val="000C65DB"/>
    <w:rsid w:val="000C66C7"/>
    <w:rsid w:val="000C7955"/>
    <w:rsid w:val="000D0973"/>
    <w:rsid w:val="000D0B48"/>
    <w:rsid w:val="000D3315"/>
    <w:rsid w:val="000D332C"/>
    <w:rsid w:val="000D3428"/>
    <w:rsid w:val="000D4630"/>
    <w:rsid w:val="000D5C6C"/>
    <w:rsid w:val="000D732B"/>
    <w:rsid w:val="000D7B18"/>
    <w:rsid w:val="000E0130"/>
    <w:rsid w:val="000E0919"/>
    <w:rsid w:val="000E1FE0"/>
    <w:rsid w:val="000E2EEF"/>
    <w:rsid w:val="000E35C0"/>
    <w:rsid w:val="000E58D3"/>
    <w:rsid w:val="000E7674"/>
    <w:rsid w:val="000F0B7D"/>
    <w:rsid w:val="000F16B4"/>
    <w:rsid w:val="000F1B15"/>
    <w:rsid w:val="000F353F"/>
    <w:rsid w:val="000F3840"/>
    <w:rsid w:val="000F4EDA"/>
    <w:rsid w:val="000F721A"/>
    <w:rsid w:val="000F7E02"/>
    <w:rsid w:val="001002FF"/>
    <w:rsid w:val="00103381"/>
    <w:rsid w:val="00103D81"/>
    <w:rsid w:val="00104E79"/>
    <w:rsid w:val="00105755"/>
    <w:rsid w:val="001058A8"/>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1EB5"/>
    <w:rsid w:val="0013237E"/>
    <w:rsid w:val="001324BB"/>
    <w:rsid w:val="0013296A"/>
    <w:rsid w:val="001329F1"/>
    <w:rsid w:val="0013340F"/>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324"/>
    <w:rsid w:val="001577F8"/>
    <w:rsid w:val="001606F3"/>
    <w:rsid w:val="00161889"/>
    <w:rsid w:val="0016330D"/>
    <w:rsid w:val="001649C3"/>
    <w:rsid w:val="00164AC1"/>
    <w:rsid w:val="00164BA6"/>
    <w:rsid w:val="00165D2B"/>
    <w:rsid w:val="00165DF1"/>
    <w:rsid w:val="00167F0E"/>
    <w:rsid w:val="0017176F"/>
    <w:rsid w:val="00171B53"/>
    <w:rsid w:val="00173421"/>
    <w:rsid w:val="001735DB"/>
    <w:rsid w:val="00174C0C"/>
    <w:rsid w:val="001750DC"/>
    <w:rsid w:val="00176C8A"/>
    <w:rsid w:val="001828EB"/>
    <w:rsid w:val="00182C62"/>
    <w:rsid w:val="00183492"/>
    <w:rsid w:val="00183B67"/>
    <w:rsid w:val="00187A24"/>
    <w:rsid w:val="00194413"/>
    <w:rsid w:val="00194B5D"/>
    <w:rsid w:val="001975DA"/>
    <w:rsid w:val="00197F52"/>
    <w:rsid w:val="001A0B3C"/>
    <w:rsid w:val="001A0DFC"/>
    <w:rsid w:val="001A1A85"/>
    <w:rsid w:val="001A347F"/>
    <w:rsid w:val="001A5124"/>
    <w:rsid w:val="001A5FD6"/>
    <w:rsid w:val="001B0C4B"/>
    <w:rsid w:val="001B209E"/>
    <w:rsid w:val="001B233E"/>
    <w:rsid w:val="001B32A9"/>
    <w:rsid w:val="001B3D96"/>
    <w:rsid w:val="001B5E24"/>
    <w:rsid w:val="001B642C"/>
    <w:rsid w:val="001B647B"/>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44E8"/>
    <w:rsid w:val="001E7D7D"/>
    <w:rsid w:val="001F06A4"/>
    <w:rsid w:val="001F148D"/>
    <w:rsid w:val="001F2660"/>
    <w:rsid w:val="001F2946"/>
    <w:rsid w:val="001F2DEB"/>
    <w:rsid w:val="001F346D"/>
    <w:rsid w:val="001F6360"/>
    <w:rsid w:val="001F6AB3"/>
    <w:rsid w:val="001F72C8"/>
    <w:rsid w:val="00200178"/>
    <w:rsid w:val="002011FE"/>
    <w:rsid w:val="002037FF"/>
    <w:rsid w:val="00204151"/>
    <w:rsid w:val="00204F5E"/>
    <w:rsid w:val="00204FE8"/>
    <w:rsid w:val="00212247"/>
    <w:rsid w:val="00212AA0"/>
    <w:rsid w:val="00212F06"/>
    <w:rsid w:val="00213947"/>
    <w:rsid w:val="00213991"/>
    <w:rsid w:val="002151C9"/>
    <w:rsid w:val="00215C1E"/>
    <w:rsid w:val="002172C4"/>
    <w:rsid w:val="00220046"/>
    <w:rsid w:val="0022076D"/>
    <w:rsid w:val="00220AB3"/>
    <w:rsid w:val="0022183A"/>
    <w:rsid w:val="00222F4C"/>
    <w:rsid w:val="00224B0E"/>
    <w:rsid w:val="00227BEB"/>
    <w:rsid w:val="00227C10"/>
    <w:rsid w:val="00230EFB"/>
    <w:rsid w:val="00231735"/>
    <w:rsid w:val="0023236A"/>
    <w:rsid w:val="0023238C"/>
    <w:rsid w:val="0023240E"/>
    <w:rsid w:val="00232572"/>
    <w:rsid w:val="00234900"/>
    <w:rsid w:val="00234A05"/>
    <w:rsid w:val="00235AD6"/>
    <w:rsid w:val="00240FF8"/>
    <w:rsid w:val="00244309"/>
    <w:rsid w:val="0024436E"/>
    <w:rsid w:val="00245028"/>
    <w:rsid w:val="00245AD8"/>
    <w:rsid w:val="00247830"/>
    <w:rsid w:val="00247D59"/>
    <w:rsid w:val="0025052B"/>
    <w:rsid w:val="00250700"/>
    <w:rsid w:val="00250E10"/>
    <w:rsid w:val="00251FC8"/>
    <w:rsid w:val="00253F7E"/>
    <w:rsid w:val="00254973"/>
    <w:rsid w:val="00254F1E"/>
    <w:rsid w:val="002567E4"/>
    <w:rsid w:val="002568EB"/>
    <w:rsid w:val="002577BA"/>
    <w:rsid w:val="0026097F"/>
    <w:rsid w:val="0026170D"/>
    <w:rsid w:val="00264519"/>
    <w:rsid w:val="00265C2B"/>
    <w:rsid w:val="002664E0"/>
    <w:rsid w:val="00270544"/>
    <w:rsid w:val="00270AAD"/>
    <w:rsid w:val="00271FE1"/>
    <w:rsid w:val="00273711"/>
    <w:rsid w:val="002755BA"/>
    <w:rsid w:val="00277A30"/>
    <w:rsid w:val="00277AED"/>
    <w:rsid w:val="00280D72"/>
    <w:rsid w:val="0028118B"/>
    <w:rsid w:val="002812E0"/>
    <w:rsid w:val="00281906"/>
    <w:rsid w:val="00281D73"/>
    <w:rsid w:val="002823B2"/>
    <w:rsid w:val="00282C19"/>
    <w:rsid w:val="00283F10"/>
    <w:rsid w:val="00284F51"/>
    <w:rsid w:val="0029147A"/>
    <w:rsid w:val="0029151F"/>
    <w:rsid w:val="00295B4D"/>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32B5"/>
    <w:rsid w:val="002B611F"/>
    <w:rsid w:val="002B76D1"/>
    <w:rsid w:val="002B76FA"/>
    <w:rsid w:val="002C2E7D"/>
    <w:rsid w:val="002C412A"/>
    <w:rsid w:val="002C4415"/>
    <w:rsid w:val="002C5499"/>
    <w:rsid w:val="002C7214"/>
    <w:rsid w:val="002D6CBF"/>
    <w:rsid w:val="002D7DA4"/>
    <w:rsid w:val="002E05F0"/>
    <w:rsid w:val="002E0E6F"/>
    <w:rsid w:val="002E1A24"/>
    <w:rsid w:val="002E3190"/>
    <w:rsid w:val="002E3D14"/>
    <w:rsid w:val="002E400F"/>
    <w:rsid w:val="002E4536"/>
    <w:rsid w:val="002E549D"/>
    <w:rsid w:val="002E6643"/>
    <w:rsid w:val="002F080D"/>
    <w:rsid w:val="002F0968"/>
    <w:rsid w:val="002F162E"/>
    <w:rsid w:val="002F1D60"/>
    <w:rsid w:val="002F223B"/>
    <w:rsid w:val="002F274A"/>
    <w:rsid w:val="002F4CF0"/>
    <w:rsid w:val="002F6F5A"/>
    <w:rsid w:val="002F72AA"/>
    <w:rsid w:val="00300E51"/>
    <w:rsid w:val="00301EE1"/>
    <w:rsid w:val="003061C7"/>
    <w:rsid w:val="00311B74"/>
    <w:rsid w:val="003132B5"/>
    <w:rsid w:val="00313974"/>
    <w:rsid w:val="0031508A"/>
    <w:rsid w:val="00321F37"/>
    <w:rsid w:val="00324D72"/>
    <w:rsid w:val="00325D37"/>
    <w:rsid w:val="0032630D"/>
    <w:rsid w:val="00326F2A"/>
    <w:rsid w:val="0033079E"/>
    <w:rsid w:val="00330CB6"/>
    <w:rsid w:val="0033186D"/>
    <w:rsid w:val="00331925"/>
    <w:rsid w:val="00332454"/>
    <w:rsid w:val="00332D67"/>
    <w:rsid w:val="00332E2F"/>
    <w:rsid w:val="00333D19"/>
    <w:rsid w:val="0033513B"/>
    <w:rsid w:val="00337A02"/>
    <w:rsid w:val="003400CA"/>
    <w:rsid w:val="0034122B"/>
    <w:rsid w:val="003415DA"/>
    <w:rsid w:val="003418F8"/>
    <w:rsid w:val="00341F82"/>
    <w:rsid w:val="00342574"/>
    <w:rsid w:val="00343B6D"/>
    <w:rsid w:val="00344F44"/>
    <w:rsid w:val="00345355"/>
    <w:rsid w:val="003453FD"/>
    <w:rsid w:val="0034628F"/>
    <w:rsid w:val="00346507"/>
    <w:rsid w:val="0035059D"/>
    <w:rsid w:val="003508AF"/>
    <w:rsid w:val="00350DE4"/>
    <w:rsid w:val="0035195D"/>
    <w:rsid w:val="0035294D"/>
    <w:rsid w:val="0035503B"/>
    <w:rsid w:val="00356477"/>
    <w:rsid w:val="00361691"/>
    <w:rsid w:val="00361AA2"/>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287"/>
    <w:rsid w:val="0038641A"/>
    <w:rsid w:val="0038650A"/>
    <w:rsid w:val="00386577"/>
    <w:rsid w:val="0039008C"/>
    <w:rsid w:val="00390473"/>
    <w:rsid w:val="00390523"/>
    <w:rsid w:val="00391447"/>
    <w:rsid w:val="00391DB2"/>
    <w:rsid w:val="00394BAC"/>
    <w:rsid w:val="00394D57"/>
    <w:rsid w:val="00394E30"/>
    <w:rsid w:val="0039644F"/>
    <w:rsid w:val="00396C1E"/>
    <w:rsid w:val="003A0AD0"/>
    <w:rsid w:val="003A12D5"/>
    <w:rsid w:val="003A2C01"/>
    <w:rsid w:val="003A2F62"/>
    <w:rsid w:val="003A4F47"/>
    <w:rsid w:val="003A57AB"/>
    <w:rsid w:val="003A6F81"/>
    <w:rsid w:val="003B2463"/>
    <w:rsid w:val="003B39FA"/>
    <w:rsid w:val="003B6BF6"/>
    <w:rsid w:val="003B6D4E"/>
    <w:rsid w:val="003C06C5"/>
    <w:rsid w:val="003C0F82"/>
    <w:rsid w:val="003C12BB"/>
    <w:rsid w:val="003C476F"/>
    <w:rsid w:val="003C50E6"/>
    <w:rsid w:val="003C60B9"/>
    <w:rsid w:val="003D0A2E"/>
    <w:rsid w:val="003D2B17"/>
    <w:rsid w:val="003D477E"/>
    <w:rsid w:val="003D4F15"/>
    <w:rsid w:val="003D6322"/>
    <w:rsid w:val="003E0813"/>
    <w:rsid w:val="003E187C"/>
    <w:rsid w:val="003E2462"/>
    <w:rsid w:val="003E2536"/>
    <w:rsid w:val="003E2721"/>
    <w:rsid w:val="003E2B05"/>
    <w:rsid w:val="003E3315"/>
    <w:rsid w:val="003E46B3"/>
    <w:rsid w:val="003E4E0A"/>
    <w:rsid w:val="003E6A71"/>
    <w:rsid w:val="003F1142"/>
    <w:rsid w:val="003F1339"/>
    <w:rsid w:val="003F2656"/>
    <w:rsid w:val="003F2EEF"/>
    <w:rsid w:val="003F62E9"/>
    <w:rsid w:val="003F77FA"/>
    <w:rsid w:val="00400767"/>
    <w:rsid w:val="004042FA"/>
    <w:rsid w:val="004048F3"/>
    <w:rsid w:val="0040516D"/>
    <w:rsid w:val="0040543D"/>
    <w:rsid w:val="004110B8"/>
    <w:rsid w:val="0041114E"/>
    <w:rsid w:val="00413DD8"/>
    <w:rsid w:val="00413F85"/>
    <w:rsid w:val="00414494"/>
    <w:rsid w:val="004161D2"/>
    <w:rsid w:val="004164BE"/>
    <w:rsid w:val="004168CF"/>
    <w:rsid w:val="004172A1"/>
    <w:rsid w:val="004202B5"/>
    <w:rsid w:val="004203C5"/>
    <w:rsid w:val="004203C7"/>
    <w:rsid w:val="00420BCA"/>
    <w:rsid w:val="00421215"/>
    <w:rsid w:val="0042156B"/>
    <w:rsid w:val="00422CCC"/>
    <w:rsid w:val="0042338C"/>
    <w:rsid w:val="00424426"/>
    <w:rsid w:val="00424A62"/>
    <w:rsid w:val="00424DA1"/>
    <w:rsid w:val="00426140"/>
    <w:rsid w:val="004261E6"/>
    <w:rsid w:val="004276C7"/>
    <w:rsid w:val="004302D1"/>
    <w:rsid w:val="00430E5F"/>
    <w:rsid w:val="0043199E"/>
    <w:rsid w:val="00433941"/>
    <w:rsid w:val="00433E67"/>
    <w:rsid w:val="00435237"/>
    <w:rsid w:val="00436417"/>
    <w:rsid w:val="00437359"/>
    <w:rsid w:val="004374B4"/>
    <w:rsid w:val="00440E30"/>
    <w:rsid w:val="004421F9"/>
    <w:rsid w:val="00442373"/>
    <w:rsid w:val="00446D8C"/>
    <w:rsid w:val="00447CDA"/>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4C8D"/>
    <w:rsid w:val="00466243"/>
    <w:rsid w:val="00467D24"/>
    <w:rsid w:val="00470F45"/>
    <w:rsid w:val="00471257"/>
    <w:rsid w:val="0047262B"/>
    <w:rsid w:val="00472E39"/>
    <w:rsid w:val="00474B53"/>
    <w:rsid w:val="004760E1"/>
    <w:rsid w:val="00476C6B"/>
    <w:rsid w:val="00480037"/>
    <w:rsid w:val="00480CA0"/>
    <w:rsid w:val="0048313B"/>
    <w:rsid w:val="004835B1"/>
    <w:rsid w:val="00484F2B"/>
    <w:rsid w:val="004851FF"/>
    <w:rsid w:val="004853AF"/>
    <w:rsid w:val="00485C1A"/>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B75"/>
    <w:rsid w:val="004B1E84"/>
    <w:rsid w:val="004B2498"/>
    <w:rsid w:val="004B52C4"/>
    <w:rsid w:val="004B5821"/>
    <w:rsid w:val="004B660F"/>
    <w:rsid w:val="004B6CC2"/>
    <w:rsid w:val="004B726D"/>
    <w:rsid w:val="004B7A4D"/>
    <w:rsid w:val="004C0BE7"/>
    <w:rsid w:val="004C28E1"/>
    <w:rsid w:val="004C3AF8"/>
    <w:rsid w:val="004C3CD4"/>
    <w:rsid w:val="004C4AF1"/>
    <w:rsid w:val="004C4DE0"/>
    <w:rsid w:val="004C77C5"/>
    <w:rsid w:val="004C7ED4"/>
    <w:rsid w:val="004C7F6A"/>
    <w:rsid w:val="004D0A0F"/>
    <w:rsid w:val="004D1247"/>
    <w:rsid w:val="004D12EB"/>
    <w:rsid w:val="004D21E7"/>
    <w:rsid w:val="004D4B3D"/>
    <w:rsid w:val="004E1BAF"/>
    <w:rsid w:val="004E2757"/>
    <w:rsid w:val="004E2EB7"/>
    <w:rsid w:val="004E5825"/>
    <w:rsid w:val="004E648B"/>
    <w:rsid w:val="004E6969"/>
    <w:rsid w:val="004E7447"/>
    <w:rsid w:val="004E7BB0"/>
    <w:rsid w:val="004E7E58"/>
    <w:rsid w:val="004F15FE"/>
    <w:rsid w:val="004F2DE0"/>
    <w:rsid w:val="004F42B8"/>
    <w:rsid w:val="004F4864"/>
    <w:rsid w:val="004F561F"/>
    <w:rsid w:val="004F5A66"/>
    <w:rsid w:val="004F6477"/>
    <w:rsid w:val="004F667F"/>
    <w:rsid w:val="004F7B12"/>
    <w:rsid w:val="00500487"/>
    <w:rsid w:val="00500C37"/>
    <w:rsid w:val="00500F0E"/>
    <w:rsid w:val="005018B0"/>
    <w:rsid w:val="00501C63"/>
    <w:rsid w:val="005048AD"/>
    <w:rsid w:val="00504DCE"/>
    <w:rsid w:val="0050572C"/>
    <w:rsid w:val="005078CD"/>
    <w:rsid w:val="005078E1"/>
    <w:rsid w:val="00511BAD"/>
    <w:rsid w:val="00513B6D"/>
    <w:rsid w:val="0051409A"/>
    <w:rsid w:val="00514FAA"/>
    <w:rsid w:val="005155CF"/>
    <w:rsid w:val="005167B0"/>
    <w:rsid w:val="00517BBB"/>
    <w:rsid w:val="0052028F"/>
    <w:rsid w:val="00520D1D"/>
    <w:rsid w:val="00521A17"/>
    <w:rsid w:val="00524627"/>
    <w:rsid w:val="00525D0B"/>
    <w:rsid w:val="005265A1"/>
    <w:rsid w:val="005266E0"/>
    <w:rsid w:val="00526B7F"/>
    <w:rsid w:val="00526C12"/>
    <w:rsid w:val="005277B9"/>
    <w:rsid w:val="0053088B"/>
    <w:rsid w:val="00531DB4"/>
    <w:rsid w:val="00532FC0"/>
    <w:rsid w:val="00535177"/>
    <w:rsid w:val="005362F3"/>
    <w:rsid w:val="00536A9D"/>
    <w:rsid w:val="00536F75"/>
    <w:rsid w:val="0053724A"/>
    <w:rsid w:val="0054017C"/>
    <w:rsid w:val="00544940"/>
    <w:rsid w:val="00545BC5"/>
    <w:rsid w:val="00547778"/>
    <w:rsid w:val="00550372"/>
    <w:rsid w:val="00550F5E"/>
    <w:rsid w:val="00552E07"/>
    <w:rsid w:val="00553009"/>
    <w:rsid w:val="00553F21"/>
    <w:rsid w:val="005577B8"/>
    <w:rsid w:val="0056113C"/>
    <w:rsid w:val="00561626"/>
    <w:rsid w:val="00562708"/>
    <w:rsid w:val="00563590"/>
    <w:rsid w:val="00563A7B"/>
    <w:rsid w:val="005646EC"/>
    <w:rsid w:val="00564C77"/>
    <w:rsid w:val="00564D44"/>
    <w:rsid w:val="00566295"/>
    <w:rsid w:val="005669EF"/>
    <w:rsid w:val="00566ECD"/>
    <w:rsid w:val="00566F05"/>
    <w:rsid w:val="005676AB"/>
    <w:rsid w:val="00567B07"/>
    <w:rsid w:val="00576024"/>
    <w:rsid w:val="00577804"/>
    <w:rsid w:val="00580356"/>
    <w:rsid w:val="00581DA8"/>
    <w:rsid w:val="00582CA2"/>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BB9"/>
    <w:rsid w:val="005C02CB"/>
    <w:rsid w:val="005C24F4"/>
    <w:rsid w:val="005C35F5"/>
    <w:rsid w:val="005C37B3"/>
    <w:rsid w:val="005C389C"/>
    <w:rsid w:val="005C3A0B"/>
    <w:rsid w:val="005C46C2"/>
    <w:rsid w:val="005C5DDA"/>
    <w:rsid w:val="005C65E8"/>
    <w:rsid w:val="005C69A6"/>
    <w:rsid w:val="005C72B8"/>
    <w:rsid w:val="005D144A"/>
    <w:rsid w:val="005D172C"/>
    <w:rsid w:val="005D200A"/>
    <w:rsid w:val="005D3D1C"/>
    <w:rsid w:val="005D3D9F"/>
    <w:rsid w:val="005D6EE8"/>
    <w:rsid w:val="005E0221"/>
    <w:rsid w:val="005E1762"/>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757"/>
    <w:rsid w:val="0061798F"/>
    <w:rsid w:val="006216EB"/>
    <w:rsid w:val="0062188A"/>
    <w:rsid w:val="006257BA"/>
    <w:rsid w:val="00626756"/>
    <w:rsid w:val="00626B43"/>
    <w:rsid w:val="00633795"/>
    <w:rsid w:val="00634BBE"/>
    <w:rsid w:val="00636B9E"/>
    <w:rsid w:val="00637932"/>
    <w:rsid w:val="0064027C"/>
    <w:rsid w:val="00641739"/>
    <w:rsid w:val="00641F93"/>
    <w:rsid w:val="00642402"/>
    <w:rsid w:val="00645FDD"/>
    <w:rsid w:val="00646ACC"/>
    <w:rsid w:val="00646EC3"/>
    <w:rsid w:val="006476D1"/>
    <w:rsid w:val="006501C0"/>
    <w:rsid w:val="00650BB0"/>
    <w:rsid w:val="006533B1"/>
    <w:rsid w:val="006552BF"/>
    <w:rsid w:val="0065716A"/>
    <w:rsid w:val="00657A4A"/>
    <w:rsid w:val="00657D08"/>
    <w:rsid w:val="00660143"/>
    <w:rsid w:val="00665B04"/>
    <w:rsid w:val="00666FBE"/>
    <w:rsid w:val="00667252"/>
    <w:rsid w:val="00667CFA"/>
    <w:rsid w:val="006704A7"/>
    <w:rsid w:val="00670D36"/>
    <w:rsid w:val="00672A93"/>
    <w:rsid w:val="00673264"/>
    <w:rsid w:val="00673C05"/>
    <w:rsid w:val="00675983"/>
    <w:rsid w:val="006768C5"/>
    <w:rsid w:val="00676BC8"/>
    <w:rsid w:val="0067714A"/>
    <w:rsid w:val="00677F31"/>
    <w:rsid w:val="006818BF"/>
    <w:rsid w:val="00684534"/>
    <w:rsid w:val="00684749"/>
    <w:rsid w:val="00685C4A"/>
    <w:rsid w:val="00685D58"/>
    <w:rsid w:val="006861AA"/>
    <w:rsid w:val="00686406"/>
    <w:rsid w:val="00690073"/>
    <w:rsid w:val="00690630"/>
    <w:rsid w:val="006939A4"/>
    <w:rsid w:val="006942D3"/>
    <w:rsid w:val="00696C9F"/>
    <w:rsid w:val="00697551"/>
    <w:rsid w:val="006A0068"/>
    <w:rsid w:val="006A22A8"/>
    <w:rsid w:val="006A2A01"/>
    <w:rsid w:val="006A2B98"/>
    <w:rsid w:val="006A3235"/>
    <w:rsid w:val="006A3ACD"/>
    <w:rsid w:val="006A4525"/>
    <w:rsid w:val="006A4848"/>
    <w:rsid w:val="006A6921"/>
    <w:rsid w:val="006B086D"/>
    <w:rsid w:val="006B1314"/>
    <w:rsid w:val="006B33EE"/>
    <w:rsid w:val="006B3EE1"/>
    <w:rsid w:val="006B5871"/>
    <w:rsid w:val="006B596A"/>
    <w:rsid w:val="006B5AC3"/>
    <w:rsid w:val="006B6DB2"/>
    <w:rsid w:val="006B6DC4"/>
    <w:rsid w:val="006C0060"/>
    <w:rsid w:val="006C123B"/>
    <w:rsid w:val="006C129B"/>
    <w:rsid w:val="006C2E8C"/>
    <w:rsid w:val="006C42AA"/>
    <w:rsid w:val="006C4FB7"/>
    <w:rsid w:val="006C5308"/>
    <w:rsid w:val="006C560F"/>
    <w:rsid w:val="006C5BCC"/>
    <w:rsid w:val="006C666C"/>
    <w:rsid w:val="006C7733"/>
    <w:rsid w:val="006D055B"/>
    <w:rsid w:val="006D05CF"/>
    <w:rsid w:val="006D206D"/>
    <w:rsid w:val="006D32FF"/>
    <w:rsid w:val="006D3E26"/>
    <w:rsid w:val="006D678C"/>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20EB5"/>
    <w:rsid w:val="00721CFB"/>
    <w:rsid w:val="00722EC9"/>
    <w:rsid w:val="00725A7A"/>
    <w:rsid w:val="0073031A"/>
    <w:rsid w:val="00730AA3"/>
    <w:rsid w:val="007314FB"/>
    <w:rsid w:val="0073445D"/>
    <w:rsid w:val="00734F49"/>
    <w:rsid w:val="00735029"/>
    <w:rsid w:val="0073545E"/>
    <w:rsid w:val="00735686"/>
    <w:rsid w:val="007374E6"/>
    <w:rsid w:val="00737CB2"/>
    <w:rsid w:val="00737D56"/>
    <w:rsid w:val="007408BF"/>
    <w:rsid w:val="00740AF2"/>
    <w:rsid w:val="00740D78"/>
    <w:rsid w:val="00741B92"/>
    <w:rsid w:val="00742AD1"/>
    <w:rsid w:val="00742BB5"/>
    <w:rsid w:val="00743971"/>
    <w:rsid w:val="00744728"/>
    <w:rsid w:val="00745369"/>
    <w:rsid w:val="00745448"/>
    <w:rsid w:val="007463FA"/>
    <w:rsid w:val="00747146"/>
    <w:rsid w:val="00747651"/>
    <w:rsid w:val="00747FE0"/>
    <w:rsid w:val="00751456"/>
    <w:rsid w:val="0075154E"/>
    <w:rsid w:val="007521FD"/>
    <w:rsid w:val="00752E23"/>
    <w:rsid w:val="00753613"/>
    <w:rsid w:val="00753921"/>
    <w:rsid w:val="00753D3A"/>
    <w:rsid w:val="00755BF5"/>
    <w:rsid w:val="007568BC"/>
    <w:rsid w:val="0076080E"/>
    <w:rsid w:val="00760F38"/>
    <w:rsid w:val="00762714"/>
    <w:rsid w:val="007628BB"/>
    <w:rsid w:val="007639A8"/>
    <w:rsid w:val="0077000F"/>
    <w:rsid w:val="00771385"/>
    <w:rsid w:val="007715B1"/>
    <w:rsid w:val="00773D29"/>
    <w:rsid w:val="00774EA2"/>
    <w:rsid w:val="00775321"/>
    <w:rsid w:val="007766A5"/>
    <w:rsid w:val="007773D8"/>
    <w:rsid w:val="00780423"/>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5ED5"/>
    <w:rsid w:val="007A730E"/>
    <w:rsid w:val="007A7814"/>
    <w:rsid w:val="007B0823"/>
    <w:rsid w:val="007B0BCB"/>
    <w:rsid w:val="007B1E61"/>
    <w:rsid w:val="007B210B"/>
    <w:rsid w:val="007B2272"/>
    <w:rsid w:val="007B3779"/>
    <w:rsid w:val="007B3B5C"/>
    <w:rsid w:val="007B3BB8"/>
    <w:rsid w:val="007B417E"/>
    <w:rsid w:val="007B48ED"/>
    <w:rsid w:val="007B4D0B"/>
    <w:rsid w:val="007B50E1"/>
    <w:rsid w:val="007B66C7"/>
    <w:rsid w:val="007B6EE8"/>
    <w:rsid w:val="007C2C0D"/>
    <w:rsid w:val="007C6FCE"/>
    <w:rsid w:val="007D1776"/>
    <w:rsid w:val="007D247E"/>
    <w:rsid w:val="007D2C71"/>
    <w:rsid w:val="007D44C2"/>
    <w:rsid w:val="007D74B6"/>
    <w:rsid w:val="007E045E"/>
    <w:rsid w:val="007E2E5B"/>
    <w:rsid w:val="007E3185"/>
    <w:rsid w:val="007E394E"/>
    <w:rsid w:val="007E4449"/>
    <w:rsid w:val="007E4C8C"/>
    <w:rsid w:val="007E4E95"/>
    <w:rsid w:val="007E60B3"/>
    <w:rsid w:val="007E6AC2"/>
    <w:rsid w:val="007E714F"/>
    <w:rsid w:val="007E76D9"/>
    <w:rsid w:val="007F276B"/>
    <w:rsid w:val="007F4E4F"/>
    <w:rsid w:val="007F5366"/>
    <w:rsid w:val="007F76BD"/>
    <w:rsid w:val="0080075B"/>
    <w:rsid w:val="00800ABB"/>
    <w:rsid w:val="008011EB"/>
    <w:rsid w:val="008012AD"/>
    <w:rsid w:val="0080151D"/>
    <w:rsid w:val="0080318E"/>
    <w:rsid w:val="00804515"/>
    <w:rsid w:val="008047FE"/>
    <w:rsid w:val="00804FC1"/>
    <w:rsid w:val="008050DD"/>
    <w:rsid w:val="008058E3"/>
    <w:rsid w:val="00813480"/>
    <w:rsid w:val="0081479C"/>
    <w:rsid w:val="00815BA0"/>
    <w:rsid w:val="00816EB1"/>
    <w:rsid w:val="00820A20"/>
    <w:rsid w:val="008216F5"/>
    <w:rsid w:val="00821D57"/>
    <w:rsid w:val="00822AEC"/>
    <w:rsid w:val="00823549"/>
    <w:rsid w:val="00823C69"/>
    <w:rsid w:val="00823DC1"/>
    <w:rsid w:val="00824846"/>
    <w:rsid w:val="008257FF"/>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35AE"/>
    <w:rsid w:val="00865B14"/>
    <w:rsid w:val="00867EAE"/>
    <w:rsid w:val="008712D5"/>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60A9"/>
    <w:rsid w:val="008A671A"/>
    <w:rsid w:val="008A700F"/>
    <w:rsid w:val="008B0968"/>
    <w:rsid w:val="008B1B9C"/>
    <w:rsid w:val="008B2345"/>
    <w:rsid w:val="008B2C35"/>
    <w:rsid w:val="008C2278"/>
    <w:rsid w:val="008C2A68"/>
    <w:rsid w:val="008C4517"/>
    <w:rsid w:val="008C4997"/>
    <w:rsid w:val="008C51EC"/>
    <w:rsid w:val="008C611E"/>
    <w:rsid w:val="008C69A5"/>
    <w:rsid w:val="008C6E1A"/>
    <w:rsid w:val="008C7BBA"/>
    <w:rsid w:val="008D16A9"/>
    <w:rsid w:val="008D466C"/>
    <w:rsid w:val="008D47A1"/>
    <w:rsid w:val="008D4C88"/>
    <w:rsid w:val="008D54BC"/>
    <w:rsid w:val="008D5730"/>
    <w:rsid w:val="008D59F1"/>
    <w:rsid w:val="008E0208"/>
    <w:rsid w:val="008E1827"/>
    <w:rsid w:val="008E2176"/>
    <w:rsid w:val="008E398C"/>
    <w:rsid w:val="008E42E7"/>
    <w:rsid w:val="008E4C70"/>
    <w:rsid w:val="008E5D96"/>
    <w:rsid w:val="008F0056"/>
    <w:rsid w:val="008F1DC0"/>
    <w:rsid w:val="008F24D5"/>
    <w:rsid w:val="008F256F"/>
    <w:rsid w:val="008F2A80"/>
    <w:rsid w:val="008F2B73"/>
    <w:rsid w:val="008F398D"/>
    <w:rsid w:val="008F46D6"/>
    <w:rsid w:val="008F50FD"/>
    <w:rsid w:val="008F7B3F"/>
    <w:rsid w:val="00902057"/>
    <w:rsid w:val="009021B6"/>
    <w:rsid w:val="00904333"/>
    <w:rsid w:val="0090555F"/>
    <w:rsid w:val="00906B1B"/>
    <w:rsid w:val="00910FE9"/>
    <w:rsid w:val="0091147A"/>
    <w:rsid w:val="009135CD"/>
    <w:rsid w:val="00913692"/>
    <w:rsid w:val="0091397B"/>
    <w:rsid w:val="0091546D"/>
    <w:rsid w:val="009165B0"/>
    <w:rsid w:val="00917352"/>
    <w:rsid w:val="009207F1"/>
    <w:rsid w:val="00923493"/>
    <w:rsid w:val="00924D03"/>
    <w:rsid w:val="00925401"/>
    <w:rsid w:val="0092755C"/>
    <w:rsid w:val="00927614"/>
    <w:rsid w:val="00930AE2"/>
    <w:rsid w:val="00932126"/>
    <w:rsid w:val="00932AC8"/>
    <w:rsid w:val="00932EBA"/>
    <w:rsid w:val="00934823"/>
    <w:rsid w:val="00934D64"/>
    <w:rsid w:val="0093590F"/>
    <w:rsid w:val="00936771"/>
    <w:rsid w:val="009373EE"/>
    <w:rsid w:val="009373FD"/>
    <w:rsid w:val="00940672"/>
    <w:rsid w:val="0094136B"/>
    <w:rsid w:val="009414F9"/>
    <w:rsid w:val="00944785"/>
    <w:rsid w:val="00945476"/>
    <w:rsid w:val="00945514"/>
    <w:rsid w:val="009469DD"/>
    <w:rsid w:val="0094718A"/>
    <w:rsid w:val="00952992"/>
    <w:rsid w:val="00952F68"/>
    <w:rsid w:val="009540FC"/>
    <w:rsid w:val="0095502F"/>
    <w:rsid w:val="0095582D"/>
    <w:rsid w:val="009568BC"/>
    <w:rsid w:val="009572DC"/>
    <w:rsid w:val="00957377"/>
    <w:rsid w:val="00960CB0"/>
    <w:rsid w:val="00961415"/>
    <w:rsid w:val="00963151"/>
    <w:rsid w:val="00964E41"/>
    <w:rsid w:val="00965163"/>
    <w:rsid w:val="009651EC"/>
    <w:rsid w:val="00965A9F"/>
    <w:rsid w:val="009671CF"/>
    <w:rsid w:val="00967F6E"/>
    <w:rsid w:val="00970EEE"/>
    <w:rsid w:val="009727F6"/>
    <w:rsid w:val="009730E8"/>
    <w:rsid w:val="009760A7"/>
    <w:rsid w:val="00976345"/>
    <w:rsid w:val="009779C9"/>
    <w:rsid w:val="00977BA3"/>
    <w:rsid w:val="0098070E"/>
    <w:rsid w:val="00980AEE"/>
    <w:rsid w:val="00982CBF"/>
    <w:rsid w:val="009830BD"/>
    <w:rsid w:val="00984F2A"/>
    <w:rsid w:val="009855AC"/>
    <w:rsid w:val="00985FBC"/>
    <w:rsid w:val="009863A3"/>
    <w:rsid w:val="00990093"/>
    <w:rsid w:val="00990FE3"/>
    <w:rsid w:val="00995FF8"/>
    <w:rsid w:val="00997D5F"/>
    <w:rsid w:val="009A0318"/>
    <w:rsid w:val="009A196C"/>
    <w:rsid w:val="009A1A66"/>
    <w:rsid w:val="009A21C4"/>
    <w:rsid w:val="009A474F"/>
    <w:rsid w:val="009A4B5A"/>
    <w:rsid w:val="009A4CDB"/>
    <w:rsid w:val="009A7616"/>
    <w:rsid w:val="009B0186"/>
    <w:rsid w:val="009B186F"/>
    <w:rsid w:val="009B18FD"/>
    <w:rsid w:val="009B1E24"/>
    <w:rsid w:val="009B34AE"/>
    <w:rsid w:val="009B37ED"/>
    <w:rsid w:val="009B3BAE"/>
    <w:rsid w:val="009B7771"/>
    <w:rsid w:val="009B7A07"/>
    <w:rsid w:val="009B7B3F"/>
    <w:rsid w:val="009C0021"/>
    <w:rsid w:val="009C0BF3"/>
    <w:rsid w:val="009C6555"/>
    <w:rsid w:val="009C7663"/>
    <w:rsid w:val="009D0B42"/>
    <w:rsid w:val="009D164C"/>
    <w:rsid w:val="009D23A3"/>
    <w:rsid w:val="009D3D00"/>
    <w:rsid w:val="009D5ACF"/>
    <w:rsid w:val="009D62C0"/>
    <w:rsid w:val="009D63FA"/>
    <w:rsid w:val="009D683F"/>
    <w:rsid w:val="009E0377"/>
    <w:rsid w:val="009E088D"/>
    <w:rsid w:val="009E163B"/>
    <w:rsid w:val="009E1C65"/>
    <w:rsid w:val="009E1E35"/>
    <w:rsid w:val="009E1ED9"/>
    <w:rsid w:val="009E3C47"/>
    <w:rsid w:val="009E4978"/>
    <w:rsid w:val="009E4C35"/>
    <w:rsid w:val="009E6C9F"/>
    <w:rsid w:val="009E76D7"/>
    <w:rsid w:val="009E7BC7"/>
    <w:rsid w:val="009E7CCD"/>
    <w:rsid w:val="009E7FEB"/>
    <w:rsid w:val="009F055D"/>
    <w:rsid w:val="009F0D13"/>
    <w:rsid w:val="009F16E0"/>
    <w:rsid w:val="009F1FD1"/>
    <w:rsid w:val="009F2773"/>
    <w:rsid w:val="009F299D"/>
    <w:rsid w:val="009F31A5"/>
    <w:rsid w:val="009F320F"/>
    <w:rsid w:val="009F3614"/>
    <w:rsid w:val="009F3BE5"/>
    <w:rsid w:val="009F3E2D"/>
    <w:rsid w:val="009F4055"/>
    <w:rsid w:val="009F5A83"/>
    <w:rsid w:val="009F5B06"/>
    <w:rsid w:val="009F67D2"/>
    <w:rsid w:val="009F6CF4"/>
    <w:rsid w:val="009F739E"/>
    <w:rsid w:val="00A03861"/>
    <w:rsid w:val="00A0408E"/>
    <w:rsid w:val="00A05573"/>
    <w:rsid w:val="00A05FE8"/>
    <w:rsid w:val="00A060FA"/>
    <w:rsid w:val="00A06EAD"/>
    <w:rsid w:val="00A07491"/>
    <w:rsid w:val="00A1006F"/>
    <w:rsid w:val="00A1064F"/>
    <w:rsid w:val="00A10D81"/>
    <w:rsid w:val="00A1122B"/>
    <w:rsid w:val="00A16FC1"/>
    <w:rsid w:val="00A2160B"/>
    <w:rsid w:val="00A226CF"/>
    <w:rsid w:val="00A249A6"/>
    <w:rsid w:val="00A2633D"/>
    <w:rsid w:val="00A2712D"/>
    <w:rsid w:val="00A27143"/>
    <w:rsid w:val="00A2779A"/>
    <w:rsid w:val="00A27D30"/>
    <w:rsid w:val="00A27FCD"/>
    <w:rsid w:val="00A31124"/>
    <w:rsid w:val="00A32C46"/>
    <w:rsid w:val="00A33C7C"/>
    <w:rsid w:val="00A352A6"/>
    <w:rsid w:val="00A36541"/>
    <w:rsid w:val="00A36845"/>
    <w:rsid w:val="00A3762A"/>
    <w:rsid w:val="00A40191"/>
    <w:rsid w:val="00A4026C"/>
    <w:rsid w:val="00A403BC"/>
    <w:rsid w:val="00A41CE2"/>
    <w:rsid w:val="00A44152"/>
    <w:rsid w:val="00A4454D"/>
    <w:rsid w:val="00A44E98"/>
    <w:rsid w:val="00A4656B"/>
    <w:rsid w:val="00A50B0F"/>
    <w:rsid w:val="00A51BA9"/>
    <w:rsid w:val="00A55432"/>
    <w:rsid w:val="00A55A23"/>
    <w:rsid w:val="00A5692B"/>
    <w:rsid w:val="00A60EDE"/>
    <w:rsid w:val="00A612A4"/>
    <w:rsid w:val="00A62EDC"/>
    <w:rsid w:val="00A62FF1"/>
    <w:rsid w:val="00A64A36"/>
    <w:rsid w:val="00A64B40"/>
    <w:rsid w:val="00A67D72"/>
    <w:rsid w:val="00A7007D"/>
    <w:rsid w:val="00A71A27"/>
    <w:rsid w:val="00A71B9B"/>
    <w:rsid w:val="00A72998"/>
    <w:rsid w:val="00A73E38"/>
    <w:rsid w:val="00A7534A"/>
    <w:rsid w:val="00A76182"/>
    <w:rsid w:val="00A76DF1"/>
    <w:rsid w:val="00A7743F"/>
    <w:rsid w:val="00A80555"/>
    <w:rsid w:val="00A80C07"/>
    <w:rsid w:val="00A81895"/>
    <w:rsid w:val="00A81C43"/>
    <w:rsid w:val="00A82F90"/>
    <w:rsid w:val="00A85487"/>
    <w:rsid w:val="00A85AF6"/>
    <w:rsid w:val="00A92B31"/>
    <w:rsid w:val="00A937B3"/>
    <w:rsid w:val="00A94438"/>
    <w:rsid w:val="00A964DC"/>
    <w:rsid w:val="00A97036"/>
    <w:rsid w:val="00AA0E5A"/>
    <w:rsid w:val="00AA1645"/>
    <w:rsid w:val="00AA2A55"/>
    <w:rsid w:val="00AA2C86"/>
    <w:rsid w:val="00AA2D27"/>
    <w:rsid w:val="00AA4B8F"/>
    <w:rsid w:val="00AA5B11"/>
    <w:rsid w:val="00AA5D87"/>
    <w:rsid w:val="00AA661D"/>
    <w:rsid w:val="00AB09F7"/>
    <w:rsid w:val="00AB14E7"/>
    <w:rsid w:val="00AB1F22"/>
    <w:rsid w:val="00AB5CAF"/>
    <w:rsid w:val="00AB6A92"/>
    <w:rsid w:val="00AC07D3"/>
    <w:rsid w:val="00AC1806"/>
    <w:rsid w:val="00AC2256"/>
    <w:rsid w:val="00AC2F29"/>
    <w:rsid w:val="00AC4713"/>
    <w:rsid w:val="00AC57F7"/>
    <w:rsid w:val="00AC6143"/>
    <w:rsid w:val="00AC7137"/>
    <w:rsid w:val="00AD28A9"/>
    <w:rsid w:val="00AD2DE1"/>
    <w:rsid w:val="00AD5E0B"/>
    <w:rsid w:val="00AD61D2"/>
    <w:rsid w:val="00AD70E4"/>
    <w:rsid w:val="00AD7B56"/>
    <w:rsid w:val="00AE1106"/>
    <w:rsid w:val="00AE2218"/>
    <w:rsid w:val="00AE2571"/>
    <w:rsid w:val="00AE283A"/>
    <w:rsid w:val="00AE4F6B"/>
    <w:rsid w:val="00AE54D8"/>
    <w:rsid w:val="00AE741D"/>
    <w:rsid w:val="00AE7B04"/>
    <w:rsid w:val="00AF01BF"/>
    <w:rsid w:val="00AF08D3"/>
    <w:rsid w:val="00AF1953"/>
    <w:rsid w:val="00AF1ABD"/>
    <w:rsid w:val="00AF36EB"/>
    <w:rsid w:val="00AF3EFE"/>
    <w:rsid w:val="00AF4062"/>
    <w:rsid w:val="00AF5FF4"/>
    <w:rsid w:val="00AF6247"/>
    <w:rsid w:val="00AF63D4"/>
    <w:rsid w:val="00AF71D9"/>
    <w:rsid w:val="00B01542"/>
    <w:rsid w:val="00B01EB3"/>
    <w:rsid w:val="00B051CB"/>
    <w:rsid w:val="00B11CC6"/>
    <w:rsid w:val="00B13459"/>
    <w:rsid w:val="00B136D3"/>
    <w:rsid w:val="00B1509D"/>
    <w:rsid w:val="00B20A4B"/>
    <w:rsid w:val="00B21A8C"/>
    <w:rsid w:val="00B25237"/>
    <w:rsid w:val="00B2566D"/>
    <w:rsid w:val="00B25D7C"/>
    <w:rsid w:val="00B26BD6"/>
    <w:rsid w:val="00B26C8D"/>
    <w:rsid w:val="00B30AF9"/>
    <w:rsid w:val="00B3141B"/>
    <w:rsid w:val="00B31723"/>
    <w:rsid w:val="00B31932"/>
    <w:rsid w:val="00B31EE9"/>
    <w:rsid w:val="00B322D3"/>
    <w:rsid w:val="00B32A20"/>
    <w:rsid w:val="00B33E4D"/>
    <w:rsid w:val="00B3444D"/>
    <w:rsid w:val="00B3495E"/>
    <w:rsid w:val="00B35443"/>
    <w:rsid w:val="00B35CD9"/>
    <w:rsid w:val="00B36038"/>
    <w:rsid w:val="00B3668C"/>
    <w:rsid w:val="00B400F4"/>
    <w:rsid w:val="00B412E3"/>
    <w:rsid w:val="00B4147E"/>
    <w:rsid w:val="00B41BEF"/>
    <w:rsid w:val="00B44287"/>
    <w:rsid w:val="00B45E74"/>
    <w:rsid w:val="00B475A1"/>
    <w:rsid w:val="00B47912"/>
    <w:rsid w:val="00B47E45"/>
    <w:rsid w:val="00B50B69"/>
    <w:rsid w:val="00B51910"/>
    <w:rsid w:val="00B5256A"/>
    <w:rsid w:val="00B526BE"/>
    <w:rsid w:val="00B53135"/>
    <w:rsid w:val="00B53FBC"/>
    <w:rsid w:val="00B54179"/>
    <w:rsid w:val="00B544C1"/>
    <w:rsid w:val="00B566A2"/>
    <w:rsid w:val="00B62B3A"/>
    <w:rsid w:val="00B62E75"/>
    <w:rsid w:val="00B6346D"/>
    <w:rsid w:val="00B63D36"/>
    <w:rsid w:val="00B63FD3"/>
    <w:rsid w:val="00B64370"/>
    <w:rsid w:val="00B665C5"/>
    <w:rsid w:val="00B70CD1"/>
    <w:rsid w:val="00B71B95"/>
    <w:rsid w:val="00B72BF9"/>
    <w:rsid w:val="00B734D9"/>
    <w:rsid w:val="00B7392B"/>
    <w:rsid w:val="00B73F94"/>
    <w:rsid w:val="00B7593D"/>
    <w:rsid w:val="00B7760C"/>
    <w:rsid w:val="00B776D3"/>
    <w:rsid w:val="00B80252"/>
    <w:rsid w:val="00B810EE"/>
    <w:rsid w:val="00B812E8"/>
    <w:rsid w:val="00B82B20"/>
    <w:rsid w:val="00B847B9"/>
    <w:rsid w:val="00B863DC"/>
    <w:rsid w:val="00B87B5A"/>
    <w:rsid w:val="00B9038C"/>
    <w:rsid w:val="00B903A0"/>
    <w:rsid w:val="00B9048F"/>
    <w:rsid w:val="00B914F2"/>
    <w:rsid w:val="00B94DF1"/>
    <w:rsid w:val="00B96645"/>
    <w:rsid w:val="00BA0130"/>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354F"/>
    <w:rsid w:val="00BB36EC"/>
    <w:rsid w:val="00BB3A2B"/>
    <w:rsid w:val="00BB5EFE"/>
    <w:rsid w:val="00BC206A"/>
    <w:rsid w:val="00BC3502"/>
    <w:rsid w:val="00BC3B46"/>
    <w:rsid w:val="00BC6A40"/>
    <w:rsid w:val="00BC76BD"/>
    <w:rsid w:val="00BD0E45"/>
    <w:rsid w:val="00BD0EB8"/>
    <w:rsid w:val="00BD1D21"/>
    <w:rsid w:val="00BD227C"/>
    <w:rsid w:val="00BD2684"/>
    <w:rsid w:val="00BD2BC8"/>
    <w:rsid w:val="00BD3998"/>
    <w:rsid w:val="00BD4263"/>
    <w:rsid w:val="00BD4D6E"/>
    <w:rsid w:val="00BD5658"/>
    <w:rsid w:val="00BD629A"/>
    <w:rsid w:val="00BD6CA8"/>
    <w:rsid w:val="00BE17B0"/>
    <w:rsid w:val="00BE3748"/>
    <w:rsid w:val="00BE45FC"/>
    <w:rsid w:val="00BE68C7"/>
    <w:rsid w:val="00BF0E2B"/>
    <w:rsid w:val="00BF1182"/>
    <w:rsid w:val="00BF12A7"/>
    <w:rsid w:val="00BF38AE"/>
    <w:rsid w:val="00BF5CBF"/>
    <w:rsid w:val="00BF5E1C"/>
    <w:rsid w:val="00BF7627"/>
    <w:rsid w:val="00C00D56"/>
    <w:rsid w:val="00C01199"/>
    <w:rsid w:val="00C02839"/>
    <w:rsid w:val="00C04A77"/>
    <w:rsid w:val="00C061C8"/>
    <w:rsid w:val="00C07016"/>
    <w:rsid w:val="00C102BF"/>
    <w:rsid w:val="00C12938"/>
    <w:rsid w:val="00C147F4"/>
    <w:rsid w:val="00C15EED"/>
    <w:rsid w:val="00C164DE"/>
    <w:rsid w:val="00C1686A"/>
    <w:rsid w:val="00C17296"/>
    <w:rsid w:val="00C2070E"/>
    <w:rsid w:val="00C21D19"/>
    <w:rsid w:val="00C21EE2"/>
    <w:rsid w:val="00C23C04"/>
    <w:rsid w:val="00C23E1B"/>
    <w:rsid w:val="00C23F86"/>
    <w:rsid w:val="00C248EE"/>
    <w:rsid w:val="00C2704F"/>
    <w:rsid w:val="00C2708B"/>
    <w:rsid w:val="00C31786"/>
    <w:rsid w:val="00C33C18"/>
    <w:rsid w:val="00C3419B"/>
    <w:rsid w:val="00C36223"/>
    <w:rsid w:val="00C36890"/>
    <w:rsid w:val="00C37FA6"/>
    <w:rsid w:val="00C40C83"/>
    <w:rsid w:val="00C413FD"/>
    <w:rsid w:val="00C41FB8"/>
    <w:rsid w:val="00C41FE2"/>
    <w:rsid w:val="00C42AFF"/>
    <w:rsid w:val="00C43A86"/>
    <w:rsid w:val="00C43D50"/>
    <w:rsid w:val="00C452FF"/>
    <w:rsid w:val="00C45D4C"/>
    <w:rsid w:val="00C46D38"/>
    <w:rsid w:val="00C46ED3"/>
    <w:rsid w:val="00C4707E"/>
    <w:rsid w:val="00C50502"/>
    <w:rsid w:val="00C5257D"/>
    <w:rsid w:val="00C525BF"/>
    <w:rsid w:val="00C547AD"/>
    <w:rsid w:val="00C61BCE"/>
    <w:rsid w:val="00C61C25"/>
    <w:rsid w:val="00C62E58"/>
    <w:rsid w:val="00C63B2A"/>
    <w:rsid w:val="00C64FA4"/>
    <w:rsid w:val="00C66E2C"/>
    <w:rsid w:val="00C674E2"/>
    <w:rsid w:val="00C702A3"/>
    <w:rsid w:val="00C7170C"/>
    <w:rsid w:val="00C7186C"/>
    <w:rsid w:val="00C71EBC"/>
    <w:rsid w:val="00C74C3F"/>
    <w:rsid w:val="00C7548F"/>
    <w:rsid w:val="00C75849"/>
    <w:rsid w:val="00C779CF"/>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38E6"/>
    <w:rsid w:val="00CA6635"/>
    <w:rsid w:val="00CA7A47"/>
    <w:rsid w:val="00CB06E5"/>
    <w:rsid w:val="00CB2209"/>
    <w:rsid w:val="00CB2432"/>
    <w:rsid w:val="00CB2DA2"/>
    <w:rsid w:val="00CB383C"/>
    <w:rsid w:val="00CB40FD"/>
    <w:rsid w:val="00CB57CB"/>
    <w:rsid w:val="00CB64BB"/>
    <w:rsid w:val="00CB7BD0"/>
    <w:rsid w:val="00CC23E7"/>
    <w:rsid w:val="00CC3A0B"/>
    <w:rsid w:val="00CC3D27"/>
    <w:rsid w:val="00CC458C"/>
    <w:rsid w:val="00CC4F28"/>
    <w:rsid w:val="00CC5957"/>
    <w:rsid w:val="00CC6150"/>
    <w:rsid w:val="00CC65E0"/>
    <w:rsid w:val="00CC696F"/>
    <w:rsid w:val="00CC75C2"/>
    <w:rsid w:val="00CC7AF4"/>
    <w:rsid w:val="00CD19D0"/>
    <w:rsid w:val="00CD4888"/>
    <w:rsid w:val="00CD4A69"/>
    <w:rsid w:val="00CD5164"/>
    <w:rsid w:val="00CD63CB"/>
    <w:rsid w:val="00CE09E3"/>
    <w:rsid w:val="00CE180B"/>
    <w:rsid w:val="00CE1D6C"/>
    <w:rsid w:val="00CE21AA"/>
    <w:rsid w:val="00CE2B26"/>
    <w:rsid w:val="00CE4B11"/>
    <w:rsid w:val="00CF0B0A"/>
    <w:rsid w:val="00CF15B4"/>
    <w:rsid w:val="00CF25D7"/>
    <w:rsid w:val="00CF2C1D"/>
    <w:rsid w:val="00CF35A5"/>
    <w:rsid w:val="00CF3E3F"/>
    <w:rsid w:val="00CF7D96"/>
    <w:rsid w:val="00D0215A"/>
    <w:rsid w:val="00D03B0B"/>
    <w:rsid w:val="00D0403E"/>
    <w:rsid w:val="00D058D7"/>
    <w:rsid w:val="00D0616C"/>
    <w:rsid w:val="00D061B2"/>
    <w:rsid w:val="00D12D53"/>
    <w:rsid w:val="00D176A9"/>
    <w:rsid w:val="00D21BB7"/>
    <w:rsid w:val="00D21C26"/>
    <w:rsid w:val="00D2313C"/>
    <w:rsid w:val="00D24D22"/>
    <w:rsid w:val="00D30952"/>
    <w:rsid w:val="00D30A7F"/>
    <w:rsid w:val="00D30BDD"/>
    <w:rsid w:val="00D3210F"/>
    <w:rsid w:val="00D35298"/>
    <w:rsid w:val="00D35352"/>
    <w:rsid w:val="00D361CD"/>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590C"/>
    <w:rsid w:val="00D55FFB"/>
    <w:rsid w:val="00D5624A"/>
    <w:rsid w:val="00D571B4"/>
    <w:rsid w:val="00D60907"/>
    <w:rsid w:val="00D6236F"/>
    <w:rsid w:val="00D646D9"/>
    <w:rsid w:val="00D65F25"/>
    <w:rsid w:val="00D66E89"/>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BC0"/>
    <w:rsid w:val="00D90E3F"/>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3F00"/>
    <w:rsid w:val="00DC6738"/>
    <w:rsid w:val="00DC7408"/>
    <w:rsid w:val="00DC76F5"/>
    <w:rsid w:val="00DC7971"/>
    <w:rsid w:val="00DD0095"/>
    <w:rsid w:val="00DD2125"/>
    <w:rsid w:val="00DD23E4"/>
    <w:rsid w:val="00DD38D5"/>
    <w:rsid w:val="00DD43C6"/>
    <w:rsid w:val="00DD51A6"/>
    <w:rsid w:val="00DD715F"/>
    <w:rsid w:val="00DE0742"/>
    <w:rsid w:val="00DE231A"/>
    <w:rsid w:val="00DE2A0C"/>
    <w:rsid w:val="00DE3CF5"/>
    <w:rsid w:val="00DE47E1"/>
    <w:rsid w:val="00DE5930"/>
    <w:rsid w:val="00DE5CE5"/>
    <w:rsid w:val="00DE6094"/>
    <w:rsid w:val="00DE72DE"/>
    <w:rsid w:val="00DE7CDE"/>
    <w:rsid w:val="00DF36B8"/>
    <w:rsid w:val="00DF3E06"/>
    <w:rsid w:val="00DF3E50"/>
    <w:rsid w:val="00DF621E"/>
    <w:rsid w:val="00E00EC0"/>
    <w:rsid w:val="00E015A8"/>
    <w:rsid w:val="00E02F4A"/>
    <w:rsid w:val="00E0458D"/>
    <w:rsid w:val="00E06853"/>
    <w:rsid w:val="00E11D16"/>
    <w:rsid w:val="00E11E35"/>
    <w:rsid w:val="00E12869"/>
    <w:rsid w:val="00E12C88"/>
    <w:rsid w:val="00E12ED9"/>
    <w:rsid w:val="00E1409C"/>
    <w:rsid w:val="00E165A4"/>
    <w:rsid w:val="00E17127"/>
    <w:rsid w:val="00E179BE"/>
    <w:rsid w:val="00E2022A"/>
    <w:rsid w:val="00E20551"/>
    <w:rsid w:val="00E21ECA"/>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705C"/>
    <w:rsid w:val="00E504C4"/>
    <w:rsid w:val="00E50F1C"/>
    <w:rsid w:val="00E51249"/>
    <w:rsid w:val="00E55228"/>
    <w:rsid w:val="00E57429"/>
    <w:rsid w:val="00E57FCB"/>
    <w:rsid w:val="00E6153E"/>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C3A"/>
    <w:rsid w:val="00E841E8"/>
    <w:rsid w:val="00E861BB"/>
    <w:rsid w:val="00E90BC3"/>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2F93"/>
    <w:rsid w:val="00EB3529"/>
    <w:rsid w:val="00EB5AA2"/>
    <w:rsid w:val="00EB5E7F"/>
    <w:rsid w:val="00EC1B76"/>
    <w:rsid w:val="00EC4296"/>
    <w:rsid w:val="00EC4C5A"/>
    <w:rsid w:val="00EC4EEB"/>
    <w:rsid w:val="00EC5C10"/>
    <w:rsid w:val="00EC5E58"/>
    <w:rsid w:val="00EC68F9"/>
    <w:rsid w:val="00EC74B7"/>
    <w:rsid w:val="00ED15F7"/>
    <w:rsid w:val="00ED209F"/>
    <w:rsid w:val="00ED3E84"/>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F006A5"/>
    <w:rsid w:val="00F008DC"/>
    <w:rsid w:val="00F033C2"/>
    <w:rsid w:val="00F03946"/>
    <w:rsid w:val="00F03B5A"/>
    <w:rsid w:val="00F04646"/>
    <w:rsid w:val="00F046C7"/>
    <w:rsid w:val="00F05854"/>
    <w:rsid w:val="00F10A06"/>
    <w:rsid w:val="00F110D1"/>
    <w:rsid w:val="00F1251B"/>
    <w:rsid w:val="00F12E6D"/>
    <w:rsid w:val="00F15724"/>
    <w:rsid w:val="00F17871"/>
    <w:rsid w:val="00F20733"/>
    <w:rsid w:val="00F20AA4"/>
    <w:rsid w:val="00F22DF5"/>
    <w:rsid w:val="00F23B69"/>
    <w:rsid w:val="00F24286"/>
    <w:rsid w:val="00F2723F"/>
    <w:rsid w:val="00F31881"/>
    <w:rsid w:val="00F31D00"/>
    <w:rsid w:val="00F3216D"/>
    <w:rsid w:val="00F325A2"/>
    <w:rsid w:val="00F35497"/>
    <w:rsid w:val="00F37CA2"/>
    <w:rsid w:val="00F40301"/>
    <w:rsid w:val="00F411B2"/>
    <w:rsid w:val="00F414AB"/>
    <w:rsid w:val="00F43297"/>
    <w:rsid w:val="00F438D2"/>
    <w:rsid w:val="00F43956"/>
    <w:rsid w:val="00F4401E"/>
    <w:rsid w:val="00F445D9"/>
    <w:rsid w:val="00F44F8A"/>
    <w:rsid w:val="00F45EB5"/>
    <w:rsid w:val="00F46053"/>
    <w:rsid w:val="00F4674B"/>
    <w:rsid w:val="00F470CB"/>
    <w:rsid w:val="00F50F06"/>
    <w:rsid w:val="00F52226"/>
    <w:rsid w:val="00F5444D"/>
    <w:rsid w:val="00F5480E"/>
    <w:rsid w:val="00F56123"/>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CA0"/>
    <w:rsid w:val="00F75E2E"/>
    <w:rsid w:val="00F76B58"/>
    <w:rsid w:val="00F8045A"/>
    <w:rsid w:val="00F813D3"/>
    <w:rsid w:val="00F81FC0"/>
    <w:rsid w:val="00F82023"/>
    <w:rsid w:val="00F824D4"/>
    <w:rsid w:val="00F82AC8"/>
    <w:rsid w:val="00F82C7C"/>
    <w:rsid w:val="00F82EBA"/>
    <w:rsid w:val="00F84989"/>
    <w:rsid w:val="00F84D3C"/>
    <w:rsid w:val="00F850AF"/>
    <w:rsid w:val="00F861D1"/>
    <w:rsid w:val="00F8696A"/>
    <w:rsid w:val="00F86CB1"/>
    <w:rsid w:val="00F9096D"/>
    <w:rsid w:val="00F9172F"/>
    <w:rsid w:val="00F96703"/>
    <w:rsid w:val="00F96872"/>
    <w:rsid w:val="00F96A52"/>
    <w:rsid w:val="00F96FF1"/>
    <w:rsid w:val="00F97397"/>
    <w:rsid w:val="00FA2B8D"/>
    <w:rsid w:val="00FA3FF4"/>
    <w:rsid w:val="00FA51AE"/>
    <w:rsid w:val="00FA62CB"/>
    <w:rsid w:val="00FB6721"/>
    <w:rsid w:val="00FB6801"/>
    <w:rsid w:val="00FC20A0"/>
    <w:rsid w:val="00FC2ADF"/>
    <w:rsid w:val="00FC3E31"/>
    <w:rsid w:val="00FC3FB3"/>
    <w:rsid w:val="00FC400A"/>
    <w:rsid w:val="00FC40F6"/>
    <w:rsid w:val="00FC4409"/>
    <w:rsid w:val="00FC4A3E"/>
    <w:rsid w:val="00FC4CE1"/>
    <w:rsid w:val="00FC5196"/>
    <w:rsid w:val="00FC5379"/>
    <w:rsid w:val="00FC6B00"/>
    <w:rsid w:val="00FD0C4F"/>
    <w:rsid w:val="00FD0DA4"/>
    <w:rsid w:val="00FD38AA"/>
    <w:rsid w:val="00FD4DEC"/>
    <w:rsid w:val="00FD6BA7"/>
    <w:rsid w:val="00FD7C40"/>
    <w:rsid w:val="00FE071A"/>
    <w:rsid w:val="00FE07A7"/>
    <w:rsid w:val="00FE43EA"/>
    <w:rsid w:val="00FE4439"/>
    <w:rsid w:val="00FE4754"/>
    <w:rsid w:val="00FE5B42"/>
    <w:rsid w:val="00FF0206"/>
    <w:rsid w:val="00FF4031"/>
    <w:rsid w:val="00FF469D"/>
    <w:rsid w:val="00FF5604"/>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colormru v:ext="edit" colors="#d2e0f0,#c40043,#d21242"/>
    </o:shapedefaults>
    <o:shapelayout v:ext="edit">
      <o:idmap v:ext="edit" data="1"/>
    </o:shapelayout>
  </w:shapeDefaults>
  <w:decimalSymbol w:val=","/>
  <w:listSeparator w:val=";"/>
  <w14:docId w14:val="7478537C"/>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10"/>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9"/>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1"/>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2"/>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6"/>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5"/>
      </w:numPr>
      <w:pBdr>
        <w:bottom w:val="single" w:sz="8" w:space="1" w:color="FF1900"/>
      </w:pBdr>
      <w:ind w:left="1080" w:hanging="1080"/>
    </w:pPr>
  </w:style>
  <w:style w:type="paragraph" w:customStyle="1" w:styleId="Tip">
    <w:name w:val="Tip"/>
    <w:basedOn w:val="Caution"/>
    <w:rsid w:val="0004604B"/>
    <w:pPr>
      <w:numPr>
        <w:numId w:val="7"/>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1">
    <w:name w:val="Citation1"/>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4"/>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8"/>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0">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3"/>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 w:type="paragraph" w:customStyle="1" w:styleId="Parameter">
    <w:name w:val="Parameter"/>
    <w:basedOn w:val="Bulleted"/>
    <w:link w:val="ParameterCar"/>
    <w:rsid w:val="00104E79"/>
    <w:pPr>
      <w:keepNext/>
      <w:keepLines/>
      <w:widowControl w:val="0"/>
      <w:numPr>
        <w:numId w:val="0"/>
      </w:numPr>
      <w:tabs>
        <w:tab w:val="left" w:pos="340"/>
        <w:tab w:val="left" w:pos="397"/>
      </w:tabs>
      <w:adjustRightInd w:val="0"/>
      <w:spacing w:before="180"/>
      <w:jc w:val="both"/>
      <w:textAlignment w:val="baseline"/>
    </w:pPr>
    <w:rPr>
      <w:rFonts w:ascii="Arial" w:hAnsi="Arial"/>
      <w:b/>
      <w:sz w:val="18"/>
    </w:rPr>
  </w:style>
  <w:style w:type="character" w:customStyle="1" w:styleId="ParameterCar">
    <w:name w:val="Parameter Car"/>
    <w:basedOn w:val="DefaultParagraphFont"/>
    <w:link w:val="Parameter"/>
    <w:rsid w:val="00104E79"/>
    <w:rPr>
      <w:rFonts w:ascii="Arial" w:eastAsia="SimSun" w:hAnsi="Arial" w:cs="Arial"/>
      <w:b/>
      <w:sz w:val="18"/>
      <w:lang w:eastAsia="zh-TW"/>
    </w:rPr>
  </w:style>
  <w:style w:type="paragraph" w:customStyle="1" w:styleId="command">
    <w:name w:val="command"/>
    <w:basedOn w:val="Normal"/>
    <w:link w:val="commandChar11"/>
    <w:rsid w:val="00C45D4C"/>
    <w:pPr>
      <w:widowControl w:val="0"/>
      <w:adjustRightInd w:val="0"/>
      <w:jc w:val="both"/>
      <w:textAlignment w:val="baseline"/>
    </w:pPr>
    <w:rPr>
      <w:rFonts w:ascii="Courier New" w:hAnsi="Courier New"/>
      <w:b/>
      <w:color w:val="auto"/>
      <w:szCs w:val="20"/>
    </w:rPr>
  </w:style>
  <w:style w:type="character" w:customStyle="1" w:styleId="commandChar11">
    <w:name w:val="command Char11"/>
    <w:link w:val="command"/>
    <w:rsid w:val="00C45D4C"/>
    <w:rPr>
      <w:rFonts w:ascii="Courier New" w:hAnsi="Courier New"/>
      <w:b/>
      <w:color w:val="auto"/>
    </w:rPr>
  </w:style>
  <w:style w:type="paragraph" w:customStyle="1" w:styleId="commandreponse">
    <w:name w:val="commandreponse"/>
    <w:basedOn w:val="Normal"/>
    <w:link w:val="commandreponseCar"/>
    <w:rsid w:val="00C45D4C"/>
    <w:pPr>
      <w:widowControl w:val="0"/>
      <w:adjustRightInd w:val="0"/>
      <w:jc w:val="both"/>
      <w:textAlignment w:val="baseline"/>
    </w:pPr>
    <w:rPr>
      <w:rFonts w:ascii="Courier New" w:hAnsi="Courier New"/>
      <w:color w:val="auto"/>
    </w:rPr>
  </w:style>
  <w:style w:type="character" w:customStyle="1" w:styleId="commandreponseCar">
    <w:name w:val="commandreponse Car"/>
    <w:link w:val="commandreponse"/>
    <w:rsid w:val="00C45D4C"/>
    <w:rPr>
      <w:rFonts w:ascii="Courier New" w:hAnsi="Courier New"/>
      <w:color w:val="auto"/>
      <w:szCs w:val="24"/>
    </w:rPr>
  </w:style>
  <w:style w:type="paragraph" w:customStyle="1" w:styleId="TableCommandresult">
    <w:name w:val="TableCommandresult"/>
    <w:basedOn w:val="Normal"/>
    <w:rsid w:val="009779C9"/>
    <w:pPr>
      <w:widowControl w:val="0"/>
      <w:adjustRightInd w:val="0"/>
      <w:jc w:val="both"/>
      <w:textAlignment w:val="baseline"/>
    </w:pPr>
    <w:rPr>
      <w:rFonts w:ascii="Courier New" w:hAnsi="Courier New"/>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5" Type="http://schemas.openxmlformats.org/officeDocument/2006/relationships/webSettings" Target="webSettings.xml"/><Relationship Id="rId15" Type="http://schemas.openxmlformats.org/officeDocument/2006/relationships/hyperlink" Target="http://www.sierrawireless.com" TargetMode="Externa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586CE9-2B8E-452B-A6E6-E167CB5962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1</TotalTime>
  <Pages>7</Pages>
  <Words>945</Words>
  <Characters>6157</Characters>
  <Application>Microsoft Office Word</Application>
  <DocSecurity>4</DocSecurity>
  <Lines>51</Lines>
  <Paragraphs>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AT Command Name or Group of AT Commands</vt:lpstr>
      <vt:lpstr>AT Command Name or Group of AT Commands</vt:lpstr>
    </vt:vector>
  </TitlesOfParts>
  <Company>Sierra Wireless</Company>
  <LinksUpToDate>false</LinksUpToDate>
  <CharactersWithSpaces>7088</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Command Name or Group of AT Commands</dc:title>
  <dc:creator>pcarre@sierrawireless.com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Jalal Mohib</cp:lastModifiedBy>
  <cp:revision>2</cp:revision>
  <cp:lastPrinted>2007-06-07T23:45:00Z</cp:lastPrinted>
  <dcterms:created xsi:type="dcterms:W3CDTF">2018-05-28T23:09:00Z</dcterms:created>
  <dcterms:modified xsi:type="dcterms:W3CDTF">2018-05-28T23:09:00Z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
    <vt:lpwstr>01.00</vt:lpwstr>
  </property>
  <property fmtid="{D5CDD505-2E9C-101B-9397-08002B2CF9AE}" pid="3" name="Date">
    <vt:lpwstr>March 28th, 2018</vt:lpwstr>
  </property>
  <property fmtid="{D5CDD505-2E9C-101B-9397-08002B2CF9AE}" pid="4" name="Command">
    <vt:lpwstr>+KCUS</vt:lpwstr>
  </property>
</Properties>
</file>