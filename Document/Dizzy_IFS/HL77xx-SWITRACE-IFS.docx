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1"/>
                            </w:p>
                            <w:bookmarkStart w:id="2" w:name="Date"/>
                            <w:p w14:paraId="5572A100" w14:textId="56A4960C" w:rsidR="00650BB0" w:rsidRDefault="00650BB0" w:rsidP="00213991">
                              <w:pPr>
                                <w:pStyle w:val="REFREVDATE"/>
                              </w:pPr>
                              <w:r w:rsidRPr="00782843">
                                <w:fldChar w:fldCharType="begin"/>
                              </w:r>
                              <w:r>
                                <w:instrText xml:space="preserve"> DOCPROPERTY  Date  \* MERGEFORMAT </w:instrText>
                              </w:r>
                              <w:r w:rsidRPr="00782843">
                                <w:fldChar w:fldCharType="separate"/>
                              </w:r>
                              <w:r w:rsidR="00C07848">
                                <w:t>March</w:t>
                              </w:r>
                              <w:r w:rsidR="000F520F">
                                <w:t xml:space="preserve"> </w:t>
                              </w:r>
                              <w:r w:rsidR="00C07848">
                                <w:t>28</w:t>
                              </w:r>
                              <w:r w:rsidR="006B32E3">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64C7EF40" w:rsidR="00650BB0" w:rsidRPr="006B32E3" w:rsidRDefault="006B32E3" w:rsidP="004B2498">
                              <w:pPr>
                                <w:pStyle w:val="Title2"/>
                                <w:rPr>
                                  <w:lang w:val="fr-FR"/>
                                </w:rPr>
                              </w:pPr>
                              <w:r>
                                <w:rPr>
                                  <w:lang w:val="fr-FR"/>
                                </w:rPr>
                                <w:t>+</w:t>
                              </w:r>
                              <w:r w:rsidR="00C07848">
                                <w:rPr>
                                  <w:lang w:val="fr-FR"/>
                                </w:rPr>
                                <w:t>SWITRACE</w:t>
                              </w:r>
                              <w:r>
                                <w:rPr>
                                  <w:lang w:val="fr-FR"/>
                                </w:rPr>
                                <w:t xml:space="preserve"> </w:t>
                              </w:r>
                              <w:r w:rsidR="004319A5">
                                <w:rPr>
                                  <w:lang w:val="fr-FR"/>
                                </w:rPr>
                                <w:t xml:space="preserve">AT </w:t>
                              </w:r>
                              <w:r>
                                <w:rPr>
                                  <w:lang w:val="fr-FR"/>
                                </w:rPr>
                                <w:t>command</w:t>
                              </w:r>
                              <w:r w:rsidR="00C07848">
                                <w:rPr>
                                  <w:lang w:val="fr-FR"/>
                                </w:rPr>
                                <w:t>s</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4"/>
                      </w:p>
                      <w:bookmarkStart w:id="5" w:name="Date"/>
                      <w:p w14:paraId="5572A100" w14:textId="56A4960C" w:rsidR="00650BB0" w:rsidRDefault="00650BB0" w:rsidP="00213991">
                        <w:pPr>
                          <w:pStyle w:val="REFREVDATE"/>
                        </w:pPr>
                        <w:r w:rsidRPr="00782843">
                          <w:fldChar w:fldCharType="begin"/>
                        </w:r>
                        <w:r>
                          <w:instrText xml:space="preserve"> DOCPROPERTY  Date  \* MERGEFORMAT </w:instrText>
                        </w:r>
                        <w:r w:rsidRPr="00782843">
                          <w:fldChar w:fldCharType="separate"/>
                        </w:r>
                        <w:r w:rsidR="00C07848">
                          <w:t>March</w:t>
                        </w:r>
                        <w:r w:rsidR="000F520F">
                          <w:t xml:space="preserve"> </w:t>
                        </w:r>
                        <w:r w:rsidR="00C07848">
                          <w:t>28</w:t>
                        </w:r>
                        <w:r w:rsidR="006B32E3">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64C7EF40" w:rsidR="00650BB0" w:rsidRPr="006B32E3" w:rsidRDefault="006B32E3" w:rsidP="004B2498">
                        <w:pPr>
                          <w:pStyle w:val="Title2"/>
                          <w:rPr>
                            <w:lang w:val="fr-FR"/>
                          </w:rPr>
                        </w:pPr>
                        <w:r>
                          <w:rPr>
                            <w:lang w:val="fr-FR"/>
                          </w:rPr>
                          <w:t>+</w:t>
                        </w:r>
                        <w:r w:rsidR="00C07848">
                          <w:rPr>
                            <w:lang w:val="fr-FR"/>
                          </w:rPr>
                          <w:t>SWITRACE</w:t>
                        </w:r>
                        <w:r>
                          <w:rPr>
                            <w:lang w:val="fr-FR"/>
                          </w:rPr>
                          <w:t xml:space="preserve"> </w:t>
                        </w:r>
                        <w:r w:rsidR="004319A5">
                          <w:rPr>
                            <w:lang w:val="fr-FR"/>
                          </w:rPr>
                          <w:t xml:space="preserve">AT </w:t>
                        </w:r>
                        <w:r>
                          <w:rPr>
                            <w:lang w:val="fr-FR"/>
                          </w:rPr>
                          <w:t>command</w:t>
                        </w:r>
                        <w:r w:rsidR="00C07848">
                          <w:rPr>
                            <w:lang w:val="fr-FR"/>
                          </w:rPr>
                          <w:t>s</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BD53A2"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BD53A2"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BD53A2"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BD53A2"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05089496" w:rsidR="00B359F5" w:rsidRPr="00844859" w:rsidRDefault="00C07848" w:rsidP="00A7334E">
            <w:pPr>
              <w:pStyle w:val="TableBody"/>
            </w:pPr>
            <w:r>
              <w:t>March 28,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rFonts w:eastAsia="Batang"/>
          <w:noProof/>
        </w:rPr>
      </w:sdtEndPr>
      <w:sdtContent>
        <w:p w14:paraId="23F97586" w14:textId="77777777" w:rsidR="004F42B8" w:rsidRDefault="004F42B8">
          <w:pPr>
            <w:pStyle w:val="TOCHeading"/>
          </w:pPr>
          <w:r>
            <w:t>Contents</w:t>
          </w:r>
        </w:p>
        <w:p w14:paraId="209AD7DB" w14:textId="77777777" w:rsidR="009535FE"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78649031" w:history="1">
            <w:r w:rsidR="009535FE" w:rsidRPr="00EE18B3">
              <w:rPr>
                <w:rStyle w:val="Hyperlink"/>
              </w:rPr>
              <w:t>1.</w:t>
            </w:r>
            <w:r w:rsidR="009535FE">
              <w:rPr>
                <w:rFonts w:asciiTheme="minorHAnsi" w:eastAsiaTheme="minorEastAsia" w:hAnsiTheme="minorHAnsi" w:cstheme="minorBidi"/>
                <w:b w:val="0"/>
                <w:bCs w:val="0"/>
                <w:caps w:val="0"/>
                <w:color w:val="auto"/>
                <w:sz w:val="22"/>
                <w:szCs w:val="22"/>
                <w:lang w:eastAsia="en-US"/>
              </w:rPr>
              <w:tab/>
            </w:r>
            <w:r w:rsidR="009535FE" w:rsidRPr="00EE18B3">
              <w:rPr>
                <w:rStyle w:val="Hyperlink"/>
              </w:rPr>
              <w:t>Trace Commands</w:t>
            </w:r>
            <w:r w:rsidR="009535FE">
              <w:rPr>
                <w:webHidden/>
              </w:rPr>
              <w:tab/>
            </w:r>
            <w:r w:rsidR="009535FE">
              <w:rPr>
                <w:webHidden/>
              </w:rPr>
              <w:fldChar w:fldCharType="begin"/>
            </w:r>
            <w:r w:rsidR="009535FE">
              <w:rPr>
                <w:webHidden/>
              </w:rPr>
              <w:instrText xml:space="preserve"> PAGEREF _Toc478649031 \h </w:instrText>
            </w:r>
            <w:r w:rsidR="009535FE">
              <w:rPr>
                <w:webHidden/>
              </w:rPr>
            </w:r>
            <w:r w:rsidR="009535FE">
              <w:rPr>
                <w:webHidden/>
              </w:rPr>
              <w:fldChar w:fldCharType="separate"/>
            </w:r>
            <w:r w:rsidR="009535FE">
              <w:rPr>
                <w:webHidden/>
              </w:rPr>
              <w:t>6</w:t>
            </w:r>
            <w:r w:rsidR="009535FE">
              <w:rPr>
                <w:webHidden/>
              </w:rPr>
              <w:fldChar w:fldCharType="end"/>
            </w:r>
          </w:hyperlink>
        </w:p>
        <w:p w14:paraId="6F57A8E0" w14:textId="77777777" w:rsidR="009535FE" w:rsidRDefault="00BD53A2">
          <w:pPr>
            <w:pStyle w:val="TOC2"/>
            <w:tabs>
              <w:tab w:val="left" w:pos="1195"/>
            </w:tabs>
            <w:rPr>
              <w:rFonts w:asciiTheme="minorHAnsi" w:eastAsiaTheme="minorEastAsia" w:hAnsiTheme="minorHAnsi" w:cstheme="minorBidi"/>
              <w:color w:val="auto"/>
              <w:sz w:val="22"/>
              <w:szCs w:val="22"/>
              <w:lang w:eastAsia="en-US"/>
            </w:rPr>
          </w:pPr>
          <w:hyperlink w:anchor="_Toc478649032" w:history="1">
            <w:r w:rsidR="009535FE" w:rsidRPr="00EE18B3">
              <w:rPr>
                <w:rStyle w:val="Hyperlink"/>
              </w:rPr>
              <w:t>1.1.</w:t>
            </w:r>
            <w:r w:rsidR="009535FE">
              <w:rPr>
                <w:rFonts w:asciiTheme="minorHAnsi" w:eastAsiaTheme="minorEastAsia" w:hAnsiTheme="minorHAnsi" w:cstheme="minorBidi"/>
                <w:color w:val="auto"/>
                <w:sz w:val="22"/>
                <w:szCs w:val="22"/>
                <w:lang w:eastAsia="en-US"/>
              </w:rPr>
              <w:tab/>
            </w:r>
            <w:r w:rsidR="009535FE" w:rsidRPr="00EE18B3">
              <w:rPr>
                <w:rStyle w:val="Hyperlink"/>
              </w:rPr>
              <w:t>+SWITRACEMODE Command: Switch module into specific profile</w:t>
            </w:r>
            <w:r w:rsidR="009535FE">
              <w:rPr>
                <w:webHidden/>
              </w:rPr>
              <w:tab/>
            </w:r>
            <w:r w:rsidR="009535FE">
              <w:rPr>
                <w:webHidden/>
              </w:rPr>
              <w:fldChar w:fldCharType="begin"/>
            </w:r>
            <w:r w:rsidR="009535FE">
              <w:rPr>
                <w:webHidden/>
              </w:rPr>
              <w:instrText xml:space="preserve"> PAGEREF _Toc478649032 \h </w:instrText>
            </w:r>
            <w:r w:rsidR="009535FE">
              <w:rPr>
                <w:webHidden/>
              </w:rPr>
            </w:r>
            <w:r w:rsidR="009535FE">
              <w:rPr>
                <w:webHidden/>
              </w:rPr>
              <w:fldChar w:fldCharType="separate"/>
            </w:r>
            <w:r w:rsidR="009535FE">
              <w:rPr>
                <w:webHidden/>
              </w:rPr>
              <w:t>6</w:t>
            </w:r>
            <w:r w:rsidR="009535FE">
              <w:rPr>
                <w:webHidden/>
              </w:rPr>
              <w:fldChar w:fldCharType="end"/>
            </w:r>
          </w:hyperlink>
        </w:p>
        <w:p w14:paraId="10F67BAF" w14:textId="77777777" w:rsidR="009535FE" w:rsidRDefault="00BD53A2">
          <w:pPr>
            <w:pStyle w:val="TOC2"/>
            <w:tabs>
              <w:tab w:val="left" w:pos="1195"/>
            </w:tabs>
            <w:rPr>
              <w:rFonts w:asciiTheme="minorHAnsi" w:eastAsiaTheme="minorEastAsia" w:hAnsiTheme="minorHAnsi" w:cstheme="minorBidi"/>
              <w:color w:val="auto"/>
              <w:sz w:val="22"/>
              <w:szCs w:val="22"/>
              <w:lang w:eastAsia="en-US"/>
            </w:rPr>
          </w:pPr>
          <w:hyperlink w:anchor="_Toc478649033" w:history="1">
            <w:r w:rsidR="009535FE" w:rsidRPr="00EE18B3">
              <w:rPr>
                <w:rStyle w:val="Hyperlink"/>
              </w:rPr>
              <w:t>1.2.</w:t>
            </w:r>
            <w:r w:rsidR="009535FE">
              <w:rPr>
                <w:rFonts w:asciiTheme="minorHAnsi" w:eastAsiaTheme="minorEastAsia" w:hAnsiTheme="minorHAnsi" w:cstheme="minorBidi"/>
                <w:color w:val="auto"/>
                <w:sz w:val="22"/>
                <w:szCs w:val="22"/>
                <w:lang w:eastAsia="en-US"/>
              </w:rPr>
              <w:tab/>
            </w:r>
            <w:r w:rsidR="009535FE" w:rsidRPr="00EE18B3">
              <w:rPr>
                <w:rStyle w:val="Hyperlink"/>
              </w:rPr>
              <w:t>+SWITRACECFG Command: Enable and tune specific module traces</w:t>
            </w:r>
            <w:r w:rsidR="009535FE">
              <w:rPr>
                <w:webHidden/>
              </w:rPr>
              <w:tab/>
            </w:r>
            <w:r w:rsidR="009535FE">
              <w:rPr>
                <w:webHidden/>
              </w:rPr>
              <w:fldChar w:fldCharType="begin"/>
            </w:r>
            <w:r w:rsidR="009535FE">
              <w:rPr>
                <w:webHidden/>
              </w:rPr>
              <w:instrText xml:space="preserve"> PAGEREF _Toc478649033 \h </w:instrText>
            </w:r>
            <w:r w:rsidR="009535FE">
              <w:rPr>
                <w:webHidden/>
              </w:rPr>
            </w:r>
            <w:r w:rsidR="009535FE">
              <w:rPr>
                <w:webHidden/>
              </w:rPr>
              <w:fldChar w:fldCharType="separate"/>
            </w:r>
            <w:r w:rsidR="009535FE">
              <w:rPr>
                <w:webHidden/>
              </w:rPr>
              <w:t>7</w:t>
            </w:r>
            <w:r w:rsidR="009535FE">
              <w:rPr>
                <w:webHidden/>
              </w:rPr>
              <w:fldChar w:fldCharType="end"/>
            </w:r>
          </w:hyperlink>
        </w:p>
        <w:p w14:paraId="5AF3A80A" w14:textId="77777777" w:rsidR="009535FE" w:rsidRDefault="00BD53A2">
          <w:pPr>
            <w:pStyle w:val="TOC2"/>
            <w:tabs>
              <w:tab w:val="left" w:pos="1195"/>
            </w:tabs>
            <w:rPr>
              <w:rFonts w:asciiTheme="minorHAnsi" w:eastAsiaTheme="minorEastAsia" w:hAnsiTheme="minorHAnsi" w:cstheme="minorBidi"/>
              <w:color w:val="auto"/>
              <w:sz w:val="22"/>
              <w:szCs w:val="22"/>
              <w:lang w:eastAsia="en-US"/>
            </w:rPr>
          </w:pPr>
          <w:hyperlink w:anchor="_Toc478649034" w:history="1">
            <w:r w:rsidR="009535FE" w:rsidRPr="00EE18B3">
              <w:rPr>
                <w:rStyle w:val="Hyperlink"/>
              </w:rPr>
              <w:t>1.3.</w:t>
            </w:r>
            <w:r w:rsidR="009535FE">
              <w:rPr>
                <w:rFonts w:asciiTheme="minorHAnsi" w:eastAsiaTheme="minorEastAsia" w:hAnsiTheme="minorHAnsi" w:cstheme="minorBidi"/>
                <w:color w:val="auto"/>
                <w:sz w:val="22"/>
                <w:szCs w:val="22"/>
                <w:lang w:eastAsia="en-US"/>
              </w:rPr>
              <w:tab/>
            </w:r>
            <w:r w:rsidR="009535FE" w:rsidRPr="00EE18B3">
              <w:rPr>
                <w:rStyle w:val="Hyperlink"/>
              </w:rPr>
              <w:t>+SWITRACEGET Command: Upload module logs to host</w:t>
            </w:r>
            <w:r w:rsidR="009535FE">
              <w:rPr>
                <w:webHidden/>
              </w:rPr>
              <w:tab/>
            </w:r>
            <w:r w:rsidR="009535FE">
              <w:rPr>
                <w:webHidden/>
              </w:rPr>
              <w:fldChar w:fldCharType="begin"/>
            </w:r>
            <w:r w:rsidR="009535FE">
              <w:rPr>
                <w:webHidden/>
              </w:rPr>
              <w:instrText xml:space="preserve"> PAGEREF _Toc478649034 \h </w:instrText>
            </w:r>
            <w:r w:rsidR="009535FE">
              <w:rPr>
                <w:webHidden/>
              </w:rPr>
            </w:r>
            <w:r w:rsidR="009535FE">
              <w:rPr>
                <w:webHidden/>
              </w:rPr>
              <w:fldChar w:fldCharType="separate"/>
            </w:r>
            <w:r w:rsidR="009535FE">
              <w:rPr>
                <w:webHidden/>
              </w:rPr>
              <w:t>8</w:t>
            </w:r>
            <w:r w:rsidR="009535FE">
              <w:rPr>
                <w:webHidden/>
              </w:rPr>
              <w:fldChar w:fldCharType="end"/>
            </w:r>
          </w:hyperlink>
        </w:p>
        <w:p w14:paraId="50825BB4" w14:textId="77777777" w:rsidR="009535FE" w:rsidRDefault="00BD53A2">
          <w:pPr>
            <w:pStyle w:val="TOC1"/>
            <w:rPr>
              <w:rFonts w:asciiTheme="minorHAnsi" w:eastAsiaTheme="minorEastAsia" w:hAnsiTheme="minorHAnsi" w:cstheme="minorBidi"/>
              <w:b w:val="0"/>
              <w:bCs w:val="0"/>
              <w:caps w:val="0"/>
              <w:color w:val="auto"/>
              <w:sz w:val="22"/>
              <w:szCs w:val="22"/>
              <w:lang w:eastAsia="en-US"/>
            </w:rPr>
          </w:pPr>
          <w:hyperlink w:anchor="_Toc478649035" w:history="1">
            <w:r w:rsidR="009535FE" w:rsidRPr="00EE18B3">
              <w:rPr>
                <w:rStyle w:val="Hyperlink"/>
              </w:rPr>
              <w:t>2.</w:t>
            </w:r>
            <w:r w:rsidR="009535FE">
              <w:rPr>
                <w:rFonts w:asciiTheme="minorHAnsi" w:eastAsiaTheme="minorEastAsia" w:hAnsiTheme="minorHAnsi" w:cstheme="minorBidi"/>
                <w:b w:val="0"/>
                <w:bCs w:val="0"/>
                <w:caps w:val="0"/>
                <w:color w:val="auto"/>
                <w:sz w:val="22"/>
                <w:szCs w:val="22"/>
                <w:lang w:eastAsia="en-US"/>
              </w:rPr>
              <w:tab/>
            </w:r>
            <w:r w:rsidR="009535FE" w:rsidRPr="00EE18B3">
              <w:rPr>
                <w:rStyle w:val="Hyperlink"/>
              </w:rPr>
              <w:t>Development notes</w:t>
            </w:r>
            <w:r w:rsidR="009535FE">
              <w:rPr>
                <w:webHidden/>
              </w:rPr>
              <w:tab/>
            </w:r>
            <w:r w:rsidR="009535FE">
              <w:rPr>
                <w:webHidden/>
              </w:rPr>
              <w:fldChar w:fldCharType="begin"/>
            </w:r>
            <w:r w:rsidR="009535FE">
              <w:rPr>
                <w:webHidden/>
              </w:rPr>
              <w:instrText xml:space="preserve"> PAGEREF _Toc478649035 \h </w:instrText>
            </w:r>
            <w:r w:rsidR="009535FE">
              <w:rPr>
                <w:webHidden/>
              </w:rPr>
            </w:r>
            <w:r w:rsidR="009535FE">
              <w:rPr>
                <w:webHidden/>
              </w:rPr>
              <w:fldChar w:fldCharType="separate"/>
            </w:r>
            <w:r w:rsidR="009535FE">
              <w:rPr>
                <w:webHidden/>
              </w:rPr>
              <w:t>9</w:t>
            </w:r>
            <w:r w:rsidR="009535FE">
              <w:rPr>
                <w:webHidden/>
              </w:rPr>
              <w:fldChar w:fldCharType="end"/>
            </w:r>
          </w:hyperlink>
        </w:p>
        <w:p w14:paraId="3404DA97" w14:textId="77777777" w:rsidR="009535FE" w:rsidRDefault="00BD53A2">
          <w:pPr>
            <w:pStyle w:val="TOC2"/>
            <w:tabs>
              <w:tab w:val="left" w:pos="1195"/>
            </w:tabs>
            <w:rPr>
              <w:rFonts w:asciiTheme="minorHAnsi" w:eastAsiaTheme="minorEastAsia" w:hAnsiTheme="minorHAnsi" w:cstheme="minorBidi"/>
              <w:color w:val="auto"/>
              <w:sz w:val="22"/>
              <w:szCs w:val="22"/>
              <w:lang w:eastAsia="en-US"/>
            </w:rPr>
          </w:pPr>
          <w:hyperlink w:anchor="_Toc478649036" w:history="1">
            <w:r w:rsidR="009535FE" w:rsidRPr="00EE18B3">
              <w:rPr>
                <w:rStyle w:val="Hyperlink"/>
              </w:rPr>
              <w:t>2.1.</w:t>
            </w:r>
            <w:r w:rsidR="009535FE">
              <w:rPr>
                <w:rFonts w:asciiTheme="minorHAnsi" w:eastAsiaTheme="minorEastAsia" w:hAnsiTheme="minorHAnsi" w:cstheme="minorBidi"/>
                <w:color w:val="auto"/>
                <w:sz w:val="22"/>
                <w:szCs w:val="22"/>
                <w:lang w:eastAsia="en-US"/>
              </w:rPr>
              <w:tab/>
            </w:r>
            <w:r w:rsidR="009535FE" w:rsidRPr="00EE18B3">
              <w:rPr>
                <w:rStyle w:val="Hyperlink"/>
              </w:rPr>
              <w:t>References</w:t>
            </w:r>
            <w:r w:rsidR="009535FE">
              <w:rPr>
                <w:webHidden/>
              </w:rPr>
              <w:tab/>
            </w:r>
            <w:r w:rsidR="009535FE">
              <w:rPr>
                <w:webHidden/>
              </w:rPr>
              <w:fldChar w:fldCharType="begin"/>
            </w:r>
            <w:r w:rsidR="009535FE">
              <w:rPr>
                <w:webHidden/>
              </w:rPr>
              <w:instrText xml:space="preserve"> PAGEREF _Toc478649036 \h </w:instrText>
            </w:r>
            <w:r w:rsidR="009535FE">
              <w:rPr>
                <w:webHidden/>
              </w:rPr>
            </w:r>
            <w:r w:rsidR="009535FE">
              <w:rPr>
                <w:webHidden/>
              </w:rPr>
              <w:fldChar w:fldCharType="separate"/>
            </w:r>
            <w:r w:rsidR="009535FE">
              <w:rPr>
                <w:webHidden/>
              </w:rPr>
              <w:t>9</w:t>
            </w:r>
            <w:r w:rsidR="009535FE">
              <w:rPr>
                <w:webHidden/>
              </w:rPr>
              <w:fldChar w:fldCharType="end"/>
            </w:r>
          </w:hyperlink>
        </w:p>
        <w:p w14:paraId="3942904C" w14:textId="77777777" w:rsidR="009535FE" w:rsidRDefault="00BD53A2">
          <w:pPr>
            <w:pStyle w:val="TOC2"/>
            <w:tabs>
              <w:tab w:val="left" w:pos="1195"/>
            </w:tabs>
            <w:rPr>
              <w:rFonts w:asciiTheme="minorHAnsi" w:eastAsiaTheme="minorEastAsia" w:hAnsiTheme="minorHAnsi" w:cstheme="minorBidi"/>
              <w:color w:val="auto"/>
              <w:sz w:val="22"/>
              <w:szCs w:val="22"/>
              <w:lang w:eastAsia="en-US"/>
            </w:rPr>
          </w:pPr>
          <w:hyperlink w:anchor="_Toc478649037" w:history="1">
            <w:r w:rsidR="009535FE" w:rsidRPr="00EE18B3">
              <w:rPr>
                <w:rStyle w:val="Hyperlink"/>
              </w:rPr>
              <w:t>2.2.</w:t>
            </w:r>
            <w:r w:rsidR="009535FE">
              <w:rPr>
                <w:rFonts w:asciiTheme="minorHAnsi" w:eastAsiaTheme="minorEastAsia" w:hAnsiTheme="minorHAnsi" w:cstheme="minorBidi"/>
                <w:color w:val="auto"/>
                <w:sz w:val="22"/>
                <w:szCs w:val="22"/>
                <w:lang w:eastAsia="en-US"/>
              </w:rPr>
              <w:tab/>
            </w:r>
            <w:r w:rsidR="009535FE" w:rsidRPr="00EE18B3">
              <w:rPr>
                <w:rStyle w:val="Hyperlink"/>
              </w:rPr>
              <w:t>Applicability</w:t>
            </w:r>
            <w:r w:rsidR="009535FE">
              <w:rPr>
                <w:webHidden/>
              </w:rPr>
              <w:tab/>
            </w:r>
            <w:r w:rsidR="009535FE">
              <w:rPr>
                <w:webHidden/>
              </w:rPr>
              <w:fldChar w:fldCharType="begin"/>
            </w:r>
            <w:r w:rsidR="009535FE">
              <w:rPr>
                <w:webHidden/>
              </w:rPr>
              <w:instrText xml:space="preserve"> PAGEREF _Toc478649037 \h </w:instrText>
            </w:r>
            <w:r w:rsidR="009535FE">
              <w:rPr>
                <w:webHidden/>
              </w:rPr>
            </w:r>
            <w:r w:rsidR="009535FE">
              <w:rPr>
                <w:webHidden/>
              </w:rPr>
              <w:fldChar w:fldCharType="separate"/>
            </w:r>
            <w:r w:rsidR="009535FE">
              <w:rPr>
                <w:webHidden/>
              </w:rPr>
              <w:t>9</w:t>
            </w:r>
            <w:r w:rsidR="009535FE">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283DF488" w14:textId="05EC640B" w:rsidR="00C07016" w:rsidRPr="00AE67EA" w:rsidRDefault="00C07848" w:rsidP="00302150">
      <w:pPr>
        <w:pStyle w:val="Heading1"/>
        <w:ind w:left="360" w:hanging="360"/>
      </w:pPr>
      <w:bookmarkStart w:id="9" w:name="_Toc478649031"/>
      <w:r>
        <w:lastRenderedPageBreak/>
        <w:t>Trace</w:t>
      </w:r>
      <w:r w:rsidR="00302150" w:rsidRPr="00302150">
        <w:t xml:space="preserve"> Commands</w:t>
      </w:r>
      <w:bookmarkEnd w:id="9"/>
    </w:p>
    <w:p w14:paraId="6BDACDA3" w14:textId="3DC00A97" w:rsidR="00C07016" w:rsidRDefault="00302150" w:rsidP="00302150">
      <w:pPr>
        <w:pStyle w:val="Heading2"/>
        <w:ind w:left="792" w:hanging="432"/>
      </w:pPr>
      <w:bookmarkStart w:id="10" w:name="_Toc478649032"/>
      <w:bookmarkStart w:id="11" w:name="_Toc232914898"/>
      <w:bookmarkStart w:id="12" w:name="_Toc133649734"/>
      <w:r w:rsidRPr="00302150">
        <w:t>+</w:t>
      </w:r>
      <w:r w:rsidR="00C07848">
        <w:t>SWITRACEMODE</w:t>
      </w:r>
      <w:r w:rsidRPr="00302150">
        <w:t xml:space="preserve"> Command: </w:t>
      </w:r>
      <w:r w:rsidR="00AA653B">
        <w:t>Switch</w:t>
      </w:r>
      <w:r w:rsidR="00C07848">
        <w:t xml:space="preserve"> module </w:t>
      </w:r>
      <w:r w:rsidR="00AA653B">
        <w:t>into specific profile</w:t>
      </w:r>
      <w:bookmarkEnd w:id="10"/>
    </w:p>
    <w:bookmarkEnd w:id="11"/>
    <w:bookmarkEnd w:id="12"/>
    <w:p w14:paraId="41B06F56" w14:textId="77777777" w:rsidR="00DD5F67" w:rsidRPr="00836E47" w:rsidRDefault="00DD5F67" w:rsidP="00DD5F67">
      <w:pPr>
        <w:pStyle w:val="Warning"/>
        <w:keepNext/>
        <w:ind w:left="1077" w:hanging="1077"/>
      </w:pPr>
      <w:r>
        <w:t>INTERNAL USE ONLY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3"/>
        <w:gridCol w:w="7230"/>
      </w:tblGrid>
      <w:tr w:rsidR="00302150" w:rsidRPr="00C41274" w14:paraId="6B06241B" w14:textId="77777777" w:rsidTr="00302150">
        <w:trPr>
          <w:cantSplit/>
          <w:tblHeader/>
        </w:trPr>
        <w:tc>
          <w:tcPr>
            <w:tcW w:w="9493" w:type="dxa"/>
            <w:gridSpan w:val="2"/>
            <w:tcBorders>
              <w:top w:val="single" w:sz="18" w:space="0" w:color="auto"/>
              <w:bottom w:val="single" w:sz="18" w:space="0" w:color="auto"/>
            </w:tcBorders>
            <w:shd w:val="pct30" w:color="auto" w:fill="FFFFFF"/>
          </w:tcPr>
          <w:p w14:paraId="79AC88B9" w14:textId="25AB9044" w:rsidR="00302150" w:rsidRPr="00C41274" w:rsidRDefault="00DD5F67" w:rsidP="00302150">
            <w:pPr>
              <w:pStyle w:val="TableRowHead"/>
            </w:pPr>
            <w:r>
              <w:t>HL7718, HL7748, HL7749</w:t>
            </w:r>
          </w:p>
        </w:tc>
      </w:tr>
      <w:tr w:rsidR="00302150" w:rsidRPr="00C41274" w14:paraId="618B50C8" w14:textId="77777777" w:rsidTr="00C07848">
        <w:trPr>
          <w:trHeight w:val="978"/>
        </w:trPr>
        <w:tc>
          <w:tcPr>
            <w:tcW w:w="2263" w:type="dxa"/>
            <w:tcBorders>
              <w:top w:val="single" w:sz="18" w:space="0" w:color="auto"/>
            </w:tcBorders>
            <w:shd w:val="clear" w:color="auto" w:fill="FFFFFF"/>
          </w:tcPr>
          <w:p w14:paraId="65A4063C" w14:textId="77777777" w:rsidR="00302150" w:rsidRPr="00C41274" w:rsidRDefault="00302150" w:rsidP="00E33C7D">
            <w:pPr>
              <w:pStyle w:val="TableBody"/>
              <w:rPr>
                <w:i/>
              </w:rPr>
            </w:pPr>
            <w:r w:rsidRPr="00C41274">
              <w:rPr>
                <w:i/>
              </w:rPr>
              <w:t>Test command</w:t>
            </w:r>
          </w:p>
          <w:p w14:paraId="60901153" w14:textId="77777777" w:rsidR="00302150" w:rsidRPr="00C41274" w:rsidRDefault="00302150" w:rsidP="00E33C7D">
            <w:pPr>
              <w:pStyle w:val="TableBody"/>
            </w:pPr>
          </w:p>
          <w:p w14:paraId="11F57BB7" w14:textId="77777777" w:rsidR="00302150" w:rsidRPr="00C41274" w:rsidRDefault="00302150" w:rsidP="00E33C7D">
            <w:pPr>
              <w:pStyle w:val="TableBody"/>
              <w:rPr>
                <w:u w:val="single"/>
              </w:rPr>
            </w:pPr>
            <w:r w:rsidRPr="00C41274">
              <w:rPr>
                <w:u w:val="single"/>
              </w:rPr>
              <w:t>Syntax</w:t>
            </w:r>
          </w:p>
          <w:p w14:paraId="1197D7CD" w14:textId="1CB82B96" w:rsidR="00302150" w:rsidRPr="00C41274" w:rsidRDefault="00302150" w:rsidP="00C07848">
            <w:pPr>
              <w:pStyle w:val="TableBody"/>
              <w:rPr>
                <w:b/>
              </w:rPr>
            </w:pPr>
            <w:r w:rsidRPr="00C41274">
              <w:rPr>
                <w:b/>
              </w:rPr>
              <w:t>AT+</w:t>
            </w:r>
            <w:r w:rsidR="00C07848">
              <w:rPr>
                <w:b/>
              </w:rPr>
              <w:t>SWITRACEMODE</w:t>
            </w:r>
            <w:r w:rsidRPr="00C41274">
              <w:rPr>
                <w:b/>
              </w:rPr>
              <w:t>=?</w:t>
            </w:r>
          </w:p>
        </w:tc>
        <w:tc>
          <w:tcPr>
            <w:tcW w:w="7230" w:type="dxa"/>
            <w:tcBorders>
              <w:top w:val="single" w:sz="18" w:space="0" w:color="auto"/>
              <w:bottom w:val="single" w:sz="4" w:space="0" w:color="auto"/>
            </w:tcBorders>
            <w:shd w:val="clear" w:color="auto" w:fill="FFFFFF"/>
          </w:tcPr>
          <w:p w14:paraId="093E8F6B" w14:textId="77777777" w:rsidR="00302150" w:rsidRPr="00C41274" w:rsidRDefault="00302150" w:rsidP="00E33C7D">
            <w:pPr>
              <w:pStyle w:val="TableBody"/>
              <w:rPr>
                <w:u w:val="single"/>
              </w:rPr>
            </w:pPr>
          </w:p>
          <w:p w14:paraId="4010BB56" w14:textId="77777777" w:rsidR="00302150" w:rsidRPr="00C41274" w:rsidRDefault="00302150" w:rsidP="00E33C7D">
            <w:pPr>
              <w:pStyle w:val="TableBody"/>
              <w:rPr>
                <w:u w:val="single"/>
              </w:rPr>
            </w:pPr>
          </w:p>
          <w:p w14:paraId="5CEFA64F" w14:textId="77777777" w:rsidR="00302150" w:rsidRPr="00C41274" w:rsidRDefault="00302150" w:rsidP="00E33C7D">
            <w:pPr>
              <w:pStyle w:val="TableBody"/>
              <w:rPr>
                <w:u w:val="single"/>
              </w:rPr>
            </w:pPr>
            <w:r w:rsidRPr="00C41274">
              <w:rPr>
                <w:u w:val="single"/>
              </w:rPr>
              <w:t>Response</w:t>
            </w:r>
          </w:p>
          <w:p w14:paraId="70CC1D42" w14:textId="77777777" w:rsidR="00302150" w:rsidRPr="00C41274" w:rsidRDefault="00302150" w:rsidP="00E33C7D">
            <w:pPr>
              <w:pStyle w:val="TableBody"/>
            </w:pPr>
            <w:r>
              <w:rPr>
                <w:b/>
              </w:rPr>
              <w:t>ERROR</w:t>
            </w:r>
          </w:p>
        </w:tc>
      </w:tr>
      <w:tr w:rsidR="00302150" w:rsidRPr="00C41274" w14:paraId="221F563C" w14:textId="77777777" w:rsidTr="00C07848">
        <w:trPr>
          <w:trHeight w:val="70"/>
        </w:trPr>
        <w:tc>
          <w:tcPr>
            <w:tcW w:w="2263" w:type="dxa"/>
            <w:tcBorders>
              <w:bottom w:val="single" w:sz="4" w:space="0" w:color="auto"/>
            </w:tcBorders>
            <w:shd w:val="clear" w:color="auto" w:fill="FFFFFF"/>
          </w:tcPr>
          <w:p w14:paraId="38A6E066" w14:textId="77777777" w:rsidR="00302150" w:rsidRPr="00C41274" w:rsidRDefault="00302150" w:rsidP="00E33C7D">
            <w:pPr>
              <w:pStyle w:val="TableBody"/>
              <w:rPr>
                <w:i/>
              </w:rPr>
            </w:pPr>
            <w:r w:rsidRPr="00C41274">
              <w:rPr>
                <w:i/>
              </w:rPr>
              <w:t>Read command</w:t>
            </w:r>
          </w:p>
          <w:p w14:paraId="74FB776D" w14:textId="77777777" w:rsidR="00302150" w:rsidRPr="00C41274" w:rsidRDefault="00302150" w:rsidP="00E33C7D">
            <w:pPr>
              <w:pStyle w:val="TableBody"/>
            </w:pPr>
          </w:p>
          <w:p w14:paraId="6E2190A6" w14:textId="77777777" w:rsidR="00302150" w:rsidRPr="00C41274" w:rsidRDefault="00302150" w:rsidP="00E33C7D">
            <w:pPr>
              <w:pStyle w:val="TableBody"/>
              <w:rPr>
                <w:u w:val="single"/>
              </w:rPr>
            </w:pPr>
            <w:r w:rsidRPr="00C41274">
              <w:rPr>
                <w:u w:val="single"/>
              </w:rPr>
              <w:t>Syntax</w:t>
            </w:r>
          </w:p>
          <w:p w14:paraId="18B71A7B" w14:textId="7272174E" w:rsidR="00302150" w:rsidRPr="00C41274" w:rsidRDefault="00302150" w:rsidP="00C07848">
            <w:pPr>
              <w:pStyle w:val="TableBody"/>
              <w:rPr>
                <w:b/>
              </w:rPr>
            </w:pPr>
            <w:r w:rsidRPr="00C41274">
              <w:rPr>
                <w:b/>
              </w:rPr>
              <w:t>AT+</w:t>
            </w:r>
            <w:r w:rsidR="00C07848">
              <w:rPr>
                <w:b/>
              </w:rPr>
              <w:t>SWITRACEMODE</w:t>
            </w:r>
            <w:r w:rsidRPr="00C41274">
              <w:rPr>
                <w:b/>
              </w:rPr>
              <w:t>?</w:t>
            </w:r>
          </w:p>
        </w:tc>
        <w:tc>
          <w:tcPr>
            <w:tcW w:w="7230" w:type="dxa"/>
            <w:tcBorders>
              <w:bottom w:val="single" w:sz="4" w:space="0" w:color="auto"/>
            </w:tcBorders>
            <w:shd w:val="clear" w:color="auto" w:fill="FFFFFF"/>
          </w:tcPr>
          <w:p w14:paraId="437FA2FF" w14:textId="77777777" w:rsidR="00302150" w:rsidRPr="00C41274" w:rsidRDefault="00302150" w:rsidP="00E33C7D">
            <w:pPr>
              <w:pStyle w:val="TableBody"/>
              <w:rPr>
                <w:u w:val="single"/>
              </w:rPr>
            </w:pPr>
          </w:p>
          <w:p w14:paraId="129CE0F7" w14:textId="77777777" w:rsidR="00302150" w:rsidRPr="00C41274" w:rsidRDefault="00302150" w:rsidP="00E33C7D">
            <w:pPr>
              <w:pStyle w:val="TableBody"/>
              <w:rPr>
                <w:u w:val="single"/>
              </w:rPr>
            </w:pPr>
          </w:p>
          <w:p w14:paraId="276F0C6B" w14:textId="77777777" w:rsidR="00302150" w:rsidRPr="00C41274" w:rsidRDefault="00302150" w:rsidP="00E33C7D">
            <w:pPr>
              <w:pStyle w:val="TableBody"/>
              <w:rPr>
                <w:u w:val="single"/>
              </w:rPr>
            </w:pPr>
            <w:r w:rsidRPr="00C41274">
              <w:rPr>
                <w:u w:val="single"/>
              </w:rPr>
              <w:t>Response</w:t>
            </w:r>
          </w:p>
          <w:p w14:paraId="6A3C308C" w14:textId="77777777" w:rsidR="00302150" w:rsidRPr="0077536E" w:rsidRDefault="00302150" w:rsidP="00E33C7D">
            <w:pPr>
              <w:pStyle w:val="TableBody"/>
              <w:rPr>
                <w:b/>
                <w:snapToGrid w:val="0"/>
              </w:rPr>
            </w:pPr>
            <w:r>
              <w:rPr>
                <w:b/>
                <w:snapToGrid w:val="0"/>
              </w:rPr>
              <w:t>ERROR</w:t>
            </w:r>
          </w:p>
        </w:tc>
      </w:tr>
      <w:tr w:rsidR="00302150" w:rsidRPr="00AA653B" w14:paraId="098C19CB" w14:textId="77777777" w:rsidTr="00C07848">
        <w:trPr>
          <w:trHeight w:val="815"/>
        </w:trPr>
        <w:tc>
          <w:tcPr>
            <w:tcW w:w="2263" w:type="dxa"/>
            <w:tcBorders>
              <w:bottom w:val="single" w:sz="6" w:space="0" w:color="000000"/>
            </w:tcBorders>
            <w:shd w:val="clear" w:color="auto" w:fill="FFFFFF"/>
          </w:tcPr>
          <w:p w14:paraId="273BFA70" w14:textId="77777777" w:rsidR="00302150" w:rsidRPr="00270C07" w:rsidRDefault="00302150" w:rsidP="00E33C7D">
            <w:pPr>
              <w:pStyle w:val="TableBody"/>
              <w:rPr>
                <w:i/>
              </w:rPr>
            </w:pPr>
            <w:r w:rsidRPr="00270C07">
              <w:rPr>
                <w:i/>
              </w:rPr>
              <w:t>Write command</w:t>
            </w:r>
          </w:p>
          <w:p w14:paraId="43036ED5" w14:textId="77777777" w:rsidR="00302150" w:rsidRPr="00270C07" w:rsidRDefault="00302150" w:rsidP="00E33C7D">
            <w:pPr>
              <w:pStyle w:val="TableBody"/>
            </w:pPr>
          </w:p>
          <w:p w14:paraId="75BFBA8A" w14:textId="77777777" w:rsidR="00302150" w:rsidRPr="00270C07" w:rsidRDefault="00302150" w:rsidP="00E33C7D">
            <w:pPr>
              <w:pStyle w:val="TableBody"/>
              <w:rPr>
                <w:u w:val="single"/>
              </w:rPr>
            </w:pPr>
            <w:r w:rsidRPr="00270C07">
              <w:rPr>
                <w:u w:val="single"/>
              </w:rPr>
              <w:t>Syntax</w:t>
            </w:r>
          </w:p>
          <w:p w14:paraId="5764462E" w14:textId="7614651D" w:rsidR="00C07848" w:rsidRPr="00C41274" w:rsidRDefault="00302150" w:rsidP="00C07848">
            <w:pPr>
              <w:pStyle w:val="TableBody"/>
              <w:keepNext/>
              <w:rPr>
                <w:b/>
              </w:rPr>
            </w:pPr>
            <w:r w:rsidRPr="004B10E3">
              <w:rPr>
                <w:b/>
              </w:rPr>
              <w:t>AT+</w:t>
            </w:r>
            <w:r w:rsidR="00C07848">
              <w:rPr>
                <w:b/>
              </w:rPr>
              <w:t>SWITRACEMODE</w:t>
            </w:r>
            <w:r w:rsidRPr="004B10E3">
              <w:rPr>
                <w:b/>
              </w:rPr>
              <w:t>=</w:t>
            </w:r>
            <w:r>
              <w:rPr>
                <w:b/>
              </w:rPr>
              <w:br/>
            </w:r>
            <w:r w:rsidRPr="004B10E3">
              <w:rPr>
                <w:b/>
              </w:rPr>
              <w:t>&lt;</w:t>
            </w:r>
            <w:r w:rsidR="00AA653B">
              <w:rPr>
                <w:b/>
              </w:rPr>
              <w:t>profile</w:t>
            </w:r>
            <w:r w:rsidRPr="004B10E3">
              <w:rPr>
                <w:b/>
              </w:rPr>
              <w:t>&gt;</w:t>
            </w:r>
          </w:p>
          <w:p w14:paraId="3CE52AE7" w14:textId="6DED4DAA" w:rsidR="00302150" w:rsidRPr="00C41274" w:rsidRDefault="00302150" w:rsidP="00E33C7D">
            <w:pPr>
              <w:pStyle w:val="TableBody"/>
              <w:keepNext/>
              <w:rPr>
                <w:b/>
              </w:rPr>
            </w:pPr>
          </w:p>
        </w:tc>
        <w:tc>
          <w:tcPr>
            <w:tcW w:w="7230" w:type="dxa"/>
            <w:tcBorders>
              <w:bottom w:val="single" w:sz="6" w:space="0" w:color="000000"/>
            </w:tcBorders>
            <w:shd w:val="clear" w:color="auto" w:fill="FFFFFF"/>
          </w:tcPr>
          <w:p w14:paraId="3EABB1BD" w14:textId="77777777" w:rsidR="00302150" w:rsidRDefault="00302150" w:rsidP="00E33C7D">
            <w:pPr>
              <w:pStyle w:val="TableBody"/>
              <w:rPr>
                <w:u w:val="single"/>
              </w:rPr>
            </w:pPr>
          </w:p>
          <w:p w14:paraId="5BCE86FC" w14:textId="77777777" w:rsidR="00302150" w:rsidRPr="00C41274" w:rsidRDefault="00302150" w:rsidP="00E33C7D">
            <w:pPr>
              <w:pStyle w:val="TableBody"/>
              <w:rPr>
                <w:u w:val="single"/>
              </w:rPr>
            </w:pPr>
          </w:p>
          <w:p w14:paraId="1D1D5DE5" w14:textId="77777777" w:rsidR="00302150" w:rsidRPr="00C41274" w:rsidRDefault="00302150" w:rsidP="00E33C7D">
            <w:pPr>
              <w:pStyle w:val="TableBody"/>
              <w:rPr>
                <w:u w:val="single"/>
              </w:rPr>
            </w:pPr>
            <w:r w:rsidRPr="00C41274">
              <w:rPr>
                <w:u w:val="single"/>
              </w:rPr>
              <w:t>Response</w:t>
            </w:r>
          </w:p>
          <w:p w14:paraId="6649FF99" w14:textId="77777777" w:rsidR="00302150" w:rsidRDefault="00302150" w:rsidP="00E33C7D">
            <w:pPr>
              <w:pStyle w:val="TableBody"/>
              <w:rPr>
                <w:b/>
                <w:snapToGrid w:val="0"/>
              </w:rPr>
            </w:pPr>
            <w:r w:rsidRPr="00C41274">
              <w:rPr>
                <w:b/>
                <w:snapToGrid w:val="0"/>
              </w:rPr>
              <w:t>OK</w:t>
            </w:r>
          </w:p>
          <w:p w14:paraId="7AC6552C" w14:textId="25BE7AB0" w:rsidR="00C07848" w:rsidRDefault="00C07848" w:rsidP="00E33C7D">
            <w:pPr>
              <w:pStyle w:val="TableBody"/>
              <w:rPr>
                <w:b/>
                <w:snapToGrid w:val="0"/>
              </w:rPr>
            </w:pPr>
            <w:r>
              <w:rPr>
                <w:b/>
                <w:snapToGrid w:val="0"/>
              </w:rPr>
              <w:t>or</w:t>
            </w:r>
          </w:p>
          <w:p w14:paraId="39CE5C38" w14:textId="3CB4AFBA" w:rsidR="00C07848" w:rsidRPr="00C41274" w:rsidRDefault="00C07848" w:rsidP="00E33C7D">
            <w:pPr>
              <w:pStyle w:val="TableBody"/>
              <w:rPr>
                <w:snapToGrid w:val="0"/>
              </w:rPr>
            </w:pPr>
            <w:r>
              <w:rPr>
                <w:b/>
                <w:snapToGrid w:val="0"/>
              </w:rPr>
              <w:t>ERROR</w:t>
            </w:r>
          </w:p>
          <w:p w14:paraId="3FDF6E9E" w14:textId="77777777" w:rsidR="00302150" w:rsidRDefault="00302150" w:rsidP="00E33C7D">
            <w:pPr>
              <w:pStyle w:val="TableBody"/>
              <w:rPr>
                <w:u w:val="single"/>
              </w:rPr>
            </w:pPr>
          </w:p>
          <w:p w14:paraId="79A37BA9" w14:textId="77777777" w:rsidR="00302150" w:rsidRPr="00C41274" w:rsidRDefault="00302150" w:rsidP="00E33C7D">
            <w:pPr>
              <w:pStyle w:val="TableBody"/>
              <w:rPr>
                <w:u w:val="single"/>
                <w:lang w:eastAsia="zh-CN"/>
              </w:rPr>
            </w:pPr>
            <w:r w:rsidRPr="00C41274">
              <w:rPr>
                <w:u w:val="single"/>
              </w:rPr>
              <w:t>Parameters</w:t>
            </w:r>
          </w:p>
          <w:p w14:paraId="0FCC018D" w14:textId="0B631F2C" w:rsidR="00302150" w:rsidRDefault="00302150" w:rsidP="00E33C7D">
            <w:pPr>
              <w:pStyle w:val="TableBody"/>
            </w:pPr>
            <w:r w:rsidRPr="00C41274">
              <w:rPr>
                <w:b/>
              </w:rPr>
              <w:t>&lt;</w:t>
            </w:r>
            <w:r w:rsidR="00AA653B">
              <w:rPr>
                <w:b/>
              </w:rPr>
              <w:t>profile</w:t>
            </w:r>
            <w:r w:rsidRPr="00C41274">
              <w:rPr>
                <w:b/>
              </w:rPr>
              <w:t>&gt;</w:t>
            </w:r>
            <w:r>
              <w:tab/>
            </w:r>
            <w:r w:rsidR="00187380">
              <w:t xml:space="preserve">Module </w:t>
            </w:r>
            <w:r w:rsidR="00AA653B">
              <w:t>profile</w:t>
            </w:r>
          </w:p>
          <w:p w14:paraId="20643B24" w14:textId="74AF9187" w:rsidR="00302150" w:rsidRDefault="00302150" w:rsidP="00E33C7D">
            <w:pPr>
              <w:pStyle w:val="TableBody"/>
            </w:pPr>
            <w:r>
              <w:t>0</w:t>
            </w:r>
            <w:r>
              <w:tab/>
            </w:r>
            <w:r w:rsidR="00791DFF">
              <w:tab/>
            </w:r>
            <w:r w:rsidR="00C17A03">
              <w:t xml:space="preserve">Customer </w:t>
            </w:r>
            <w:r w:rsidR="00AA653B">
              <w:t>profile</w:t>
            </w:r>
            <w:r w:rsidR="00C17A03">
              <w:t>. All undocumented services, ports and traces are off</w:t>
            </w:r>
          </w:p>
          <w:p w14:paraId="403DA168" w14:textId="0E6EF13D" w:rsidR="00302150" w:rsidRDefault="00C17A03" w:rsidP="00E33C7D">
            <w:pPr>
              <w:pStyle w:val="TableBody"/>
            </w:pPr>
            <w:proofErr w:type="spellStart"/>
            <w:r w:rsidRPr="00777F73">
              <w:t>RnD</w:t>
            </w:r>
            <w:proofErr w:type="spellEnd"/>
            <w:r w:rsidR="00302150" w:rsidRPr="00777F73">
              <w:tab/>
            </w:r>
            <w:r w:rsidR="00791DFF">
              <w:tab/>
            </w:r>
            <w:r w:rsidRPr="00777F73">
              <w:t xml:space="preserve">R&amp;D </w:t>
            </w:r>
            <w:r w:rsidR="00AA653B" w:rsidRPr="00777F73">
              <w:t>profile</w:t>
            </w:r>
            <w:r w:rsidRPr="00777F73">
              <w:t xml:space="preserve">. </w:t>
            </w:r>
            <w:r w:rsidRPr="00C17A03">
              <w:t xml:space="preserve">All services available. All ports open. </w:t>
            </w:r>
            <w:r>
              <w:t>All traces to mid-level verbosity</w:t>
            </w:r>
          </w:p>
          <w:p w14:paraId="554FB012" w14:textId="51297B1D" w:rsidR="00C17A03" w:rsidRPr="00AA653B" w:rsidRDefault="00C17A03" w:rsidP="00E33C7D">
            <w:pPr>
              <w:pStyle w:val="TableBody"/>
            </w:pPr>
            <w:r w:rsidRPr="00AA653B">
              <w:t>BFT</w:t>
            </w:r>
            <w:r w:rsidRPr="00AA653B">
              <w:tab/>
            </w:r>
            <w:r w:rsidR="00791DFF">
              <w:tab/>
            </w:r>
            <w:proofErr w:type="spellStart"/>
            <w:r w:rsidRPr="00AA653B">
              <w:t>BFT</w:t>
            </w:r>
            <w:proofErr w:type="spellEnd"/>
            <w:r w:rsidRPr="00AA653B">
              <w:t xml:space="preserve"> </w:t>
            </w:r>
            <w:r w:rsidR="00AA653B" w:rsidRPr="00AA653B">
              <w:t>profile</w:t>
            </w:r>
            <w:r w:rsidRPr="00AA653B">
              <w:t>.</w:t>
            </w:r>
          </w:p>
          <w:p w14:paraId="3B6694AA" w14:textId="3F64EC17" w:rsidR="00C17A03" w:rsidRPr="00AA653B" w:rsidRDefault="00C17A03" w:rsidP="00E33C7D">
            <w:pPr>
              <w:pStyle w:val="TableBody"/>
            </w:pPr>
            <w:r w:rsidRPr="00AA653B">
              <w:t>RFT</w:t>
            </w:r>
            <w:r w:rsidRPr="00AA653B">
              <w:tab/>
            </w:r>
            <w:r w:rsidR="00791DFF">
              <w:tab/>
            </w:r>
            <w:proofErr w:type="spellStart"/>
            <w:r w:rsidRPr="00AA653B">
              <w:t>RFT</w:t>
            </w:r>
            <w:proofErr w:type="spellEnd"/>
            <w:r w:rsidRPr="00AA653B">
              <w:t xml:space="preserve"> </w:t>
            </w:r>
            <w:r w:rsidR="00AA653B" w:rsidRPr="00AA653B">
              <w:t>profile</w:t>
            </w:r>
            <w:r w:rsidRPr="00AA653B">
              <w:t>.</w:t>
            </w:r>
          </w:p>
          <w:p w14:paraId="7042376D" w14:textId="1DC1FF0E" w:rsidR="00302150" w:rsidRDefault="00C17A03" w:rsidP="00AA653B">
            <w:pPr>
              <w:pStyle w:val="TableBody"/>
            </w:pPr>
            <w:r w:rsidRPr="00AA653B">
              <w:t>CUST</w:t>
            </w:r>
            <w:r w:rsidRPr="00AA653B">
              <w:tab/>
            </w:r>
            <w:r w:rsidR="00791DFF">
              <w:tab/>
            </w:r>
            <w:r w:rsidRPr="00AA653B">
              <w:t xml:space="preserve">Customization </w:t>
            </w:r>
            <w:r w:rsidR="00AA653B" w:rsidRPr="00AA653B">
              <w:t>profile</w:t>
            </w:r>
            <w:r w:rsidRPr="00AA653B">
              <w:t>.</w:t>
            </w:r>
          </w:p>
          <w:p w14:paraId="31470BD8" w14:textId="0703B49C" w:rsidR="00791DFF" w:rsidRDefault="00AA653B" w:rsidP="00AA653B">
            <w:pPr>
              <w:pStyle w:val="TableBody"/>
            </w:pPr>
            <w:r>
              <w:t>CERT</w:t>
            </w:r>
            <w:r>
              <w:tab/>
            </w:r>
            <w:r w:rsidR="00791DFF">
              <w:tab/>
            </w:r>
            <w:r>
              <w:t>Certification profile.</w:t>
            </w:r>
          </w:p>
          <w:p w14:paraId="5877DDFD" w14:textId="6B7F4661" w:rsidR="00AA653B" w:rsidRPr="00AA653B" w:rsidRDefault="00791DFF" w:rsidP="00A75EA1">
            <w:pPr>
              <w:pStyle w:val="TableBody"/>
            </w:pPr>
            <w:r>
              <w:t>FLASH</w:t>
            </w:r>
            <w:r>
              <w:tab/>
              <w:t>Software flashing and dumping profile</w:t>
            </w:r>
            <w:r w:rsidR="00E846D2">
              <w:t>.</w:t>
            </w:r>
          </w:p>
        </w:tc>
      </w:tr>
      <w:tr w:rsidR="00302150" w:rsidRPr="00C41274" w14:paraId="11B7299D" w14:textId="77777777" w:rsidTr="00C07848">
        <w:trPr>
          <w:trHeight w:val="65"/>
        </w:trPr>
        <w:tc>
          <w:tcPr>
            <w:tcW w:w="2263" w:type="dxa"/>
            <w:tcBorders>
              <w:top w:val="single" w:sz="6" w:space="0" w:color="000000"/>
              <w:left w:val="single" w:sz="2" w:space="0" w:color="auto"/>
              <w:bottom w:val="single" w:sz="6" w:space="0" w:color="000000"/>
              <w:right w:val="single" w:sz="2" w:space="0" w:color="auto"/>
            </w:tcBorders>
            <w:shd w:val="clear" w:color="auto" w:fill="FFFFFF"/>
          </w:tcPr>
          <w:p w14:paraId="5EC62862" w14:textId="354C9061" w:rsidR="00302150" w:rsidRPr="00C41274" w:rsidRDefault="00302150" w:rsidP="00E33C7D">
            <w:pPr>
              <w:pStyle w:val="TableBody"/>
            </w:pPr>
            <w:r w:rsidRPr="00C41274">
              <w:rPr>
                <w:u w:val="single"/>
              </w:rPr>
              <w:t>Reference</w:t>
            </w:r>
          </w:p>
          <w:p w14:paraId="730814CF" w14:textId="77777777" w:rsidR="00302150" w:rsidRPr="00E52399" w:rsidRDefault="00302150" w:rsidP="00E33C7D">
            <w:pPr>
              <w:pStyle w:val="TableBody"/>
            </w:pPr>
            <w:r>
              <w:t>Sierra Wireless Proprietary</w:t>
            </w:r>
          </w:p>
        </w:tc>
        <w:tc>
          <w:tcPr>
            <w:tcW w:w="7230" w:type="dxa"/>
            <w:tcBorders>
              <w:top w:val="single" w:sz="6" w:space="0" w:color="000000"/>
              <w:left w:val="single" w:sz="2" w:space="0" w:color="auto"/>
              <w:bottom w:val="single" w:sz="6" w:space="0" w:color="000000"/>
              <w:right w:val="single" w:sz="2" w:space="0" w:color="auto"/>
            </w:tcBorders>
            <w:shd w:val="clear" w:color="auto" w:fill="FFFFFF"/>
          </w:tcPr>
          <w:p w14:paraId="181347E8" w14:textId="77777777" w:rsidR="00302150" w:rsidRPr="00C41274" w:rsidRDefault="00302150" w:rsidP="00E33C7D">
            <w:pPr>
              <w:pStyle w:val="TableBody"/>
            </w:pPr>
            <w:r w:rsidRPr="00C41274">
              <w:rPr>
                <w:u w:val="single"/>
              </w:rPr>
              <w:t>Notes</w:t>
            </w:r>
          </w:p>
          <w:p w14:paraId="36BA48C1" w14:textId="3850B125" w:rsidR="00302150" w:rsidRDefault="00302150" w:rsidP="00E33C7D">
            <w:pPr>
              <w:pStyle w:val="TableBody"/>
              <w:numPr>
                <w:ilvl w:val="0"/>
                <w:numId w:val="1"/>
              </w:numPr>
            </w:pPr>
            <w:r>
              <w:t xml:space="preserve">This Sierra Wireless proprietary command is used during the production process and allows </w:t>
            </w:r>
            <w:r w:rsidR="00C17A03">
              <w:t>performing testing, calibration of the module as well as setting up credentials, latest firmware and writing IMEI, …</w:t>
            </w:r>
          </w:p>
          <w:p w14:paraId="6BEC63E9" w14:textId="77777777" w:rsidR="00302150" w:rsidRDefault="00302150" w:rsidP="00E33C7D">
            <w:pPr>
              <w:pStyle w:val="TableBody"/>
              <w:numPr>
                <w:ilvl w:val="0"/>
                <w:numId w:val="1"/>
              </w:numPr>
            </w:pPr>
            <w:r w:rsidRPr="004852B5">
              <w:t xml:space="preserve">This command returns ERROR when </w:t>
            </w:r>
            <w:r>
              <w:t xml:space="preserve">the </w:t>
            </w:r>
            <w:r w:rsidRPr="004852B5">
              <w:t>read or test command is input. This is an expected result as to show that this command is strictly confidential and for security reasons it is not possible to read the data.</w:t>
            </w:r>
          </w:p>
          <w:p w14:paraId="601B4872" w14:textId="33647D39" w:rsidR="00E846D2" w:rsidRPr="00C41274" w:rsidRDefault="00E846D2" w:rsidP="00E33C7D">
            <w:pPr>
              <w:pStyle w:val="TableBody"/>
              <w:numPr>
                <w:ilvl w:val="0"/>
                <w:numId w:val="1"/>
              </w:numPr>
            </w:pPr>
            <w:r>
              <w:t>The FLASH profile allows software flashing/dumping at the next boot only. Subsequent boots will not allow flashing/dumping.</w:t>
            </w:r>
          </w:p>
        </w:tc>
      </w:tr>
    </w:tbl>
    <w:p w14:paraId="6A24F258" w14:textId="28117F1C" w:rsidR="005E48EC" w:rsidRPr="00836E47" w:rsidRDefault="005E48EC" w:rsidP="002C54C6">
      <w:pPr>
        <w:pStyle w:val="Heading2"/>
        <w:ind w:left="792" w:hanging="432"/>
      </w:pPr>
      <w:bookmarkStart w:id="13" w:name="_Toc478649033"/>
      <w:r w:rsidRPr="00302150">
        <w:lastRenderedPageBreak/>
        <w:t>+</w:t>
      </w:r>
      <w:r>
        <w:t>SWITRACECFG</w:t>
      </w:r>
      <w:r w:rsidRPr="00302150">
        <w:t xml:space="preserve"> Command: </w:t>
      </w:r>
      <w:r w:rsidR="00AA653B">
        <w:t>Enable and t</w:t>
      </w:r>
      <w:r>
        <w:t xml:space="preserve">une </w:t>
      </w:r>
      <w:r w:rsidR="00AA653B">
        <w:t xml:space="preserve">specific </w:t>
      </w:r>
      <w:r>
        <w:t>module traces</w:t>
      </w:r>
      <w:bookmarkEnd w:id="13"/>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3"/>
        <w:gridCol w:w="7230"/>
      </w:tblGrid>
      <w:tr w:rsidR="005E48EC" w:rsidRPr="00C41274" w14:paraId="7F01A294" w14:textId="77777777" w:rsidTr="005F789A">
        <w:trPr>
          <w:cantSplit/>
          <w:tblHeader/>
        </w:trPr>
        <w:tc>
          <w:tcPr>
            <w:tcW w:w="9493" w:type="dxa"/>
            <w:gridSpan w:val="2"/>
            <w:tcBorders>
              <w:top w:val="single" w:sz="18" w:space="0" w:color="auto"/>
              <w:bottom w:val="single" w:sz="18" w:space="0" w:color="auto"/>
            </w:tcBorders>
            <w:shd w:val="pct30" w:color="auto" w:fill="FFFFFF"/>
          </w:tcPr>
          <w:p w14:paraId="2672039F" w14:textId="77777777" w:rsidR="005E48EC" w:rsidRPr="00C41274" w:rsidRDefault="005E48EC" w:rsidP="005F789A">
            <w:pPr>
              <w:pStyle w:val="TableRowHead"/>
            </w:pPr>
            <w:r>
              <w:t>HL7718, HL7748, HL7749</w:t>
            </w:r>
          </w:p>
        </w:tc>
      </w:tr>
      <w:tr w:rsidR="005E48EC" w:rsidRPr="00C41274" w14:paraId="1DF5436C" w14:textId="77777777" w:rsidTr="005F789A">
        <w:trPr>
          <w:trHeight w:val="978"/>
        </w:trPr>
        <w:tc>
          <w:tcPr>
            <w:tcW w:w="2263" w:type="dxa"/>
            <w:tcBorders>
              <w:top w:val="single" w:sz="18" w:space="0" w:color="auto"/>
            </w:tcBorders>
            <w:shd w:val="clear" w:color="auto" w:fill="FFFFFF"/>
          </w:tcPr>
          <w:p w14:paraId="7CC71454" w14:textId="77777777" w:rsidR="005E48EC" w:rsidRPr="00C41274" w:rsidRDefault="005E48EC" w:rsidP="005F789A">
            <w:pPr>
              <w:pStyle w:val="TableBody"/>
              <w:rPr>
                <w:i/>
              </w:rPr>
            </w:pPr>
            <w:r w:rsidRPr="00C41274">
              <w:rPr>
                <w:i/>
              </w:rPr>
              <w:t>Test command</w:t>
            </w:r>
          </w:p>
          <w:p w14:paraId="7C63D16C" w14:textId="77777777" w:rsidR="005E48EC" w:rsidRPr="00C41274" w:rsidRDefault="005E48EC" w:rsidP="005F789A">
            <w:pPr>
              <w:pStyle w:val="TableBody"/>
            </w:pPr>
          </w:p>
          <w:p w14:paraId="1C6626A1" w14:textId="77777777" w:rsidR="005E48EC" w:rsidRPr="00C41274" w:rsidRDefault="005E48EC" w:rsidP="005F789A">
            <w:pPr>
              <w:pStyle w:val="TableBody"/>
              <w:rPr>
                <w:u w:val="single"/>
              </w:rPr>
            </w:pPr>
            <w:r w:rsidRPr="00C41274">
              <w:rPr>
                <w:u w:val="single"/>
              </w:rPr>
              <w:t>Syntax</w:t>
            </w:r>
          </w:p>
          <w:p w14:paraId="15E4B4D9" w14:textId="63D55F6B" w:rsidR="005E48EC" w:rsidRPr="00C41274" w:rsidRDefault="005E48EC" w:rsidP="005E48EC">
            <w:pPr>
              <w:pStyle w:val="TableBody"/>
              <w:rPr>
                <w:b/>
              </w:rPr>
            </w:pPr>
            <w:r w:rsidRPr="00C41274">
              <w:rPr>
                <w:b/>
              </w:rPr>
              <w:t>AT+</w:t>
            </w:r>
            <w:r>
              <w:rPr>
                <w:b/>
              </w:rPr>
              <w:t>SWITRACECFG</w:t>
            </w:r>
            <w:r w:rsidRPr="00C41274">
              <w:rPr>
                <w:b/>
              </w:rPr>
              <w:t>=?</w:t>
            </w:r>
          </w:p>
        </w:tc>
        <w:tc>
          <w:tcPr>
            <w:tcW w:w="7230" w:type="dxa"/>
            <w:tcBorders>
              <w:top w:val="single" w:sz="18" w:space="0" w:color="auto"/>
              <w:bottom w:val="single" w:sz="4" w:space="0" w:color="auto"/>
            </w:tcBorders>
            <w:shd w:val="clear" w:color="auto" w:fill="FFFFFF"/>
          </w:tcPr>
          <w:p w14:paraId="01FAB1D1" w14:textId="77777777" w:rsidR="005E48EC" w:rsidRPr="00C41274" w:rsidRDefault="005E48EC" w:rsidP="005F789A">
            <w:pPr>
              <w:pStyle w:val="TableBody"/>
              <w:rPr>
                <w:u w:val="single"/>
              </w:rPr>
            </w:pPr>
          </w:p>
          <w:p w14:paraId="09844F42" w14:textId="77777777" w:rsidR="005E48EC" w:rsidRPr="00C41274" w:rsidRDefault="005E48EC" w:rsidP="005F789A">
            <w:pPr>
              <w:pStyle w:val="TableBody"/>
              <w:rPr>
                <w:u w:val="single"/>
              </w:rPr>
            </w:pPr>
          </w:p>
          <w:p w14:paraId="33E15086" w14:textId="77777777" w:rsidR="005E48EC" w:rsidRPr="00C41274" w:rsidRDefault="005E48EC" w:rsidP="005F789A">
            <w:pPr>
              <w:pStyle w:val="TableBody"/>
              <w:rPr>
                <w:u w:val="single"/>
              </w:rPr>
            </w:pPr>
            <w:r w:rsidRPr="00C41274">
              <w:rPr>
                <w:u w:val="single"/>
              </w:rPr>
              <w:t>Response</w:t>
            </w:r>
          </w:p>
          <w:p w14:paraId="3E298AD0" w14:textId="11AE7CF9" w:rsidR="00406428" w:rsidRDefault="00406428" w:rsidP="00406428">
            <w:pPr>
              <w:pStyle w:val="TableBody"/>
              <w:rPr>
                <w:b/>
                <w:snapToGrid w:val="0"/>
              </w:rPr>
            </w:pPr>
            <w:r>
              <w:rPr>
                <w:b/>
                <w:snapToGrid w:val="0"/>
              </w:rPr>
              <w:t xml:space="preserve">+SWITRACECFG: </w:t>
            </w:r>
            <w:r w:rsidR="002063A9">
              <w:rPr>
                <w:b/>
                <w:snapToGrid w:val="0"/>
              </w:rPr>
              <w:t>0</w:t>
            </w:r>
          </w:p>
          <w:p w14:paraId="7DE14ED3" w14:textId="5528A9C5" w:rsidR="009535FE" w:rsidRDefault="009535FE" w:rsidP="00406428">
            <w:pPr>
              <w:pStyle w:val="TableBody"/>
              <w:rPr>
                <w:b/>
                <w:snapToGrid w:val="0"/>
              </w:rPr>
            </w:pPr>
            <w:r>
              <w:rPr>
                <w:b/>
                <w:snapToGrid w:val="0"/>
              </w:rPr>
              <w:t>+SWITRACECFG: enable,</w:t>
            </w:r>
            <w:r w:rsidR="00CD6284">
              <w:rPr>
                <w:b/>
                <w:snapToGrid w:val="0"/>
              </w:rPr>
              <w:t>(</w:t>
            </w:r>
            <w:r w:rsidR="00CD6284">
              <w:rPr>
                <w:snapToGrid w:val="0"/>
              </w:rPr>
              <w:t xml:space="preserve">list of supported </w:t>
            </w:r>
            <w:r w:rsidR="00CD6284">
              <w:rPr>
                <w:b/>
                <w:snapToGrid w:val="0"/>
              </w:rPr>
              <w:t>&lt;what&gt;)</w:t>
            </w:r>
            <w:r>
              <w:rPr>
                <w:b/>
                <w:snapToGrid w:val="0"/>
              </w:rPr>
              <w:t>[,</w:t>
            </w:r>
            <w:r w:rsidR="00CD6284">
              <w:rPr>
                <w:b/>
                <w:snapToGrid w:val="0"/>
              </w:rPr>
              <w:t>(</w:t>
            </w:r>
            <w:r w:rsidR="00CD6284">
              <w:rPr>
                <w:snapToGrid w:val="0"/>
              </w:rPr>
              <w:t xml:space="preserve">list of supported </w:t>
            </w:r>
            <w:r w:rsidR="00CD6284">
              <w:rPr>
                <w:b/>
                <w:snapToGrid w:val="0"/>
              </w:rPr>
              <w:t>&lt;how&gt;)</w:t>
            </w:r>
            <w:r>
              <w:rPr>
                <w:b/>
                <w:snapToGrid w:val="0"/>
              </w:rPr>
              <w:t>]</w:t>
            </w:r>
          </w:p>
          <w:p w14:paraId="518B04D6" w14:textId="0C9471DA" w:rsidR="0047631B" w:rsidRDefault="0047631B" w:rsidP="00406428">
            <w:pPr>
              <w:pStyle w:val="TableBody"/>
              <w:rPr>
                <w:b/>
                <w:snapToGrid w:val="0"/>
              </w:rPr>
            </w:pPr>
            <w:r>
              <w:rPr>
                <w:b/>
                <w:snapToGrid w:val="0"/>
              </w:rPr>
              <w:t>+SWITRACECFG: disable,</w:t>
            </w:r>
            <w:r w:rsidR="00CD6284">
              <w:rPr>
                <w:b/>
                <w:snapToGrid w:val="0"/>
              </w:rPr>
              <w:t>(</w:t>
            </w:r>
            <w:r w:rsidR="00CD6284">
              <w:rPr>
                <w:snapToGrid w:val="0"/>
              </w:rPr>
              <w:t xml:space="preserve">list of supported </w:t>
            </w:r>
            <w:r w:rsidR="00CD6284">
              <w:rPr>
                <w:b/>
                <w:snapToGrid w:val="0"/>
              </w:rPr>
              <w:t>&lt;what&gt;</w:t>
            </w:r>
            <w:r w:rsidR="00CD6284">
              <w:rPr>
                <w:b/>
                <w:snapToGrid w:val="0"/>
              </w:rPr>
              <w:t>)</w:t>
            </w:r>
          </w:p>
          <w:p w14:paraId="4799FF6B" w14:textId="32D91CA9" w:rsidR="009535FE" w:rsidRDefault="009535FE" w:rsidP="00406428">
            <w:pPr>
              <w:pStyle w:val="TableBody"/>
              <w:rPr>
                <w:b/>
                <w:snapToGrid w:val="0"/>
              </w:rPr>
            </w:pPr>
            <w:r>
              <w:rPr>
                <w:b/>
                <w:snapToGrid w:val="0"/>
              </w:rPr>
              <w:t>+SWITRACECFG: set</w:t>
            </w:r>
            <w:r w:rsidR="00D54A03">
              <w:rPr>
                <w:b/>
                <w:snapToGrid w:val="0"/>
              </w:rPr>
              <w:t>,</w:t>
            </w:r>
            <w:r w:rsidR="00CD6284">
              <w:rPr>
                <w:b/>
                <w:snapToGrid w:val="0"/>
              </w:rPr>
              <w:t>(</w:t>
            </w:r>
            <w:r w:rsidR="00CD6284">
              <w:rPr>
                <w:snapToGrid w:val="0"/>
              </w:rPr>
              <w:t xml:space="preserve">list of supported </w:t>
            </w:r>
            <w:r w:rsidR="00CD6284">
              <w:rPr>
                <w:b/>
                <w:snapToGrid w:val="0"/>
              </w:rPr>
              <w:t>&lt;what&gt;</w:t>
            </w:r>
            <w:r w:rsidR="00CD6284">
              <w:rPr>
                <w:b/>
                <w:snapToGrid w:val="0"/>
              </w:rPr>
              <w:t>)</w:t>
            </w:r>
            <w:r>
              <w:rPr>
                <w:b/>
                <w:snapToGrid w:val="0"/>
              </w:rPr>
              <w:t>,</w:t>
            </w:r>
            <w:r w:rsidR="00CD6284">
              <w:rPr>
                <w:b/>
                <w:snapToGrid w:val="0"/>
              </w:rPr>
              <w:t>(</w:t>
            </w:r>
            <w:r w:rsidR="00BC531B">
              <w:rPr>
                <w:snapToGrid w:val="0"/>
              </w:rPr>
              <w:t xml:space="preserve">list of supported </w:t>
            </w:r>
            <w:r w:rsidR="00BC531B">
              <w:rPr>
                <w:b/>
                <w:snapToGrid w:val="0"/>
              </w:rPr>
              <w:t>&lt;level&gt;</w:t>
            </w:r>
            <w:r w:rsidR="00CD6284">
              <w:rPr>
                <w:b/>
                <w:snapToGrid w:val="0"/>
              </w:rPr>
              <w:t>)</w:t>
            </w:r>
          </w:p>
          <w:p w14:paraId="7B6E2556" w14:textId="7D90A175" w:rsidR="009535FE" w:rsidRDefault="009535FE" w:rsidP="00406428">
            <w:pPr>
              <w:pStyle w:val="TableBody"/>
              <w:rPr>
                <w:b/>
                <w:snapToGrid w:val="0"/>
              </w:rPr>
            </w:pPr>
            <w:r>
              <w:rPr>
                <w:b/>
                <w:snapToGrid w:val="0"/>
              </w:rPr>
              <w:t>+SWITRACECFG: custom</w:t>
            </w:r>
            <w:proofErr w:type="gramStart"/>
            <w:r>
              <w:rPr>
                <w:b/>
                <w:snapToGrid w:val="0"/>
              </w:rPr>
              <w:t>,&lt;</w:t>
            </w:r>
            <w:proofErr w:type="spellStart"/>
            <w:proofErr w:type="gramEnd"/>
            <w:r>
              <w:rPr>
                <w:b/>
                <w:snapToGrid w:val="0"/>
              </w:rPr>
              <w:t>args</w:t>
            </w:r>
            <w:proofErr w:type="spellEnd"/>
            <w:r>
              <w:rPr>
                <w:b/>
                <w:snapToGrid w:val="0"/>
              </w:rPr>
              <w:t>&gt;…</w:t>
            </w:r>
          </w:p>
          <w:p w14:paraId="65DB0254" w14:textId="3662879D" w:rsidR="005E48EC" w:rsidRPr="00C41274" w:rsidRDefault="00406428" w:rsidP="00406428">
            <w:pPr>
              <w:pStyle w:val="TableBody"/>
            </w:pPr>
            <w:r>
              <w:rPr>
                <w:b/>
                <w:snapToGrid w:val="0"/>
              </w:rPr>
              <w:t>OK</w:t>
            </w:r>
            <w:r w:rsidDel="00406428">
              <w:rPr>
                <w:b/>
              </w:rPr>
              <w:t xml:space="preserve"> </w:t>
            </w:r>
          </w:p>
        </w:tc>
      </w:tr>
      <w:tr w:rsidR="005E48EC" w:rsidRPr="00C41274" w14:paraId="4E4AFC79" w14:textId="77777777" w:rsidTr="005F789A">
        <w:trPr>
          <w:trHeight w:val="70"/>
        </w:trPr>
        <w:tc>
          <w:tcPr>
            <w:tcW w:w="2263" w:type="dxa"/>
            <w:tcBorders>
              <w:bottom w:val="single" w:sz="4" w:space="0" w:color="auto"/>
            </w:tcBorders>
            <w:shd w:val="clear" w:color="auto" w:fill="FFFFFF"/>
          </w:tcPr>
          <w:p w14:paraId="65283B6E" w14:textId="79E894FE" w:rsidR="005E48EC" w:rsidRPr="00C41274" w:rsidRDefault="005E48EC" w:rsidP="005F789A">
            <w:pPr>
              <w:pStyle w:val="TableBody"/>
              <w:rPr>
                <w:i/>
              </w:rPr>
            </w:pPr>
            <w:r w:rsidRPr="00C41274">
              <w:rPr>
                <w:i/>
              </w:rPr>
              <w:t>Read command</w:t>
            </w:r>
          </w:p>
          <w:p w14:paraId="537CE9D0" w14:textId="77777777" w:rsidR="005E48EC" w:rsidRPr="00C41274" w:rsidRDefault="005E48EC" w:rsidP="005F789A">
            <w:pPr>
              <w:pStyle w:val="TableBody"/>
            </w:pPr>
          </w:p>
          <w:p w14:paraId="7A22BE41" w14:textId="77777777" w:rsidR="005E48EC" w:rsidRPr="00C41274" w:rsidRDefault="005E48EC" w:rsidP="005F789A">
            <w:pPr>
              <w:pStyle w:val="TableBody"/>
              <w:rPr>
                <w:u w:val="single"/>
              </w:rPr>
            </w:pPr>
            <w:r w:rsidRPr="00C41274">
              <w:rPr>
                <w:u w:val="single"/>
              </w:rPr>
              <w:t>Syntax</w:t>
            </w:r>
          </w:p>
          <w:p w14:paraId="21E9C0D2" w14:textId="37BC4202" w:rsidR="005E48EC" w:rsidRPr="00C41274" w:rsidRDefault="005E48EC" w:rsidP="005E48EC">
            <w:pPr>
              <w:pStyle w:val="TableBody"/>
              <w:rPr>
                <w:b/>
              </w:rPr>
            </w:pPr>
            <w:r w:rsidRPr="00C41274">
              <w:rPr>
                <w:b/>
              </w:rPr>
              <w:t>AT+</w:t>
            </w:r>
            <w:r>
              <w:rPr>
                <w:b/>
              </w:rPr>
              <w:t>SWITRACECFG</w:t>
            </w:r>
            <w:r w:rsidRPr="00C41274">
              <w:rPr>
                <w:b/>
              </w:rPr>
              <w:t>?</w:t>
            </w:r>
          </w:p>
        </w:tc>
        <w:tc>
          <w:tcPr>
            <w:tcW w:w="7230" w:type="dxa"/>
            <w:tcBorders>
              <w:bottom w:val="single" w:sz="4" w:space="0" w:color="auto"/>
            </w:tcBorders>
            <w:shd w:val="clear" w:color="auto" w:fill="FFFFFF"/>
          </w:tcPr>
          <w:p w14:paraId="1F96FFD9" w14:textId="77777777" w:rsidR="005E48EC" w:rsidRPr="00C41274" w:rsidRDefault="005E48EC" w:rsidP="005F789A">
            <w:pPr>
              <w:pStyle w:val="TableBody"/>
              <w:rPr>
                <w:u w:val="single"/>
              </w:rPr>
            </w:pPr>
          </w:p>
          <w:p w14:paraId="7EE1ED36" w14:textId="77777777" w:rsidR="005E48EC" w:rsidRPr="00C41274" w:rsidRDefault="005E48EC" w:rsidP="005F789A">
            <w:pPr>
              <w:pStyle w:val="TableBody"/>
              <w:rPr>
                <w:u w:val="single"/>
              </w:rPr>
            </w:pPr>
            <w:bookmarkStart w:id="14" w:name="_GoBack"/>
            <w:bookmarkEnd w:id="14"/>
          </w:p>
          <w:p w14:paraId="3C563876" w14:textId="77777777" w:rsidR="005E48EC" w:rsidRPr="00C41274" w:rsidRDefault="005E48EC" w:rsidP="005F789A">
            <w:pPr>
              <w:pStyle w:val="TableBody"/>
              <w:rPr>
                <w:u w:val="single"/>
              </w:rPr>
            </w:pPr>
            <w:r w:rsidRPr="00C41274">
              <w:rPr>
                <w:u w:val="single"/>
              </w:rPr>
              <w:t>Response</w:t>
            </w:r>
          </w:p>
          <w:p w14:paraId="52C0ECD8" w14:textId="07827F4C" w:rsidR="005E48EC" w:rsidRPr="0077536E" w:rsidRDefault="00406428" w:rsidP="005F789A">
            <w:pPr>
              <w:pStyle w:val="TableBody"/>
              <w:rPr>
                <w:b/>
                <w:snapToGrid w:val="0"/>
              </w:rPr>
            </w:pPr>
            <w:r>
              <w:rPr>
                <w:b/>
                <w:snapToGrid w:val="0"/>
              </w:rPr>
              <w:t>ERROR</w:t>
            </w:r>
          </w:p>
        </w:tc>
      </w:tr>
      <w:tr w:rsidR="005E48EC" w:rsidRPr="00F203AB" w14:paraId="748779D8" w14:textId="77777777" w:rsidTr="005F789A">
        <w:trPr>
          <w:trHeight w:val="815"/>
        </w:trPr>
        <w:tc>
          <w:tcPr>
            <w:tcW w:w="2263" w:type="dxa"/>
            <w:tcBorders>
              <w:bottom w:val="single" w:sz="6" w:space="0" w:color="000000"/>
            </w:tcBorders>
            <w:shd w:val="clear" w:color="auto" w:fill="FFFFFF"/>
          </w:tcPr>
          <w:p w14:paraId="2DC49E47" w14:textId="77777777" w:rsidR="005E48EC" w:rsidRPr="00270C07" w:rsidRDefault="005E48EC" w:rsidP="005F789A">
            <w:pPr>
              <w:pStyle w:val="TableBody"/>
              <w:rPr>
                <w:i/>
              </w:rPr>
            </w:pPr>
            <w:r w:rsidRPr="00270C07">
              <w:rPr>
                <w:i/>
              </w:rPr>
              <w:t>Write command</w:t>
            </w:r>
          </w:p>
          <w:p w14:paraId="6AF8C7FB" w14:textId="77777777" w:rsidR="005E48EC" w:rsidRPr="00270C07" w:rsidRDefault="005E48EC" w:rsidP="005F789A">
            <w:pPr>
              <w:pStyle w:val="TableBody"/>
            </w:pPr>
          </w:p>
          <w:p w14:paraId="651CDF3E" w14:textId="77777777" w:rsidR="005E48EC" w:rsidRDefault="005E48EC" w:rsidP="005F789A">
            <w:pPr>
              <w:pStyle w:val="TableBody"/>
              <w:rPr>
                <w:u w:val="single"/>
              </w:rPr>
            </w:pPr>
            <w:r w:rsidRPr="00270C07">
              <w:rPr>
                <w:u w:val="single"/>
              </w:rPr>
              <w:t>Syntax</w:t>
            </w:r>
          </w:p>
          <w:p w14:paraId="46C1D0EE" w14:textId="4AB668E1" w:rsidR="00ED36AC" w:rsidRPr="00ED36AC" w:rsidRDefault="00ED36AC" w:rsidP="00ED36AC">
            <w:pPr>
              <w:pStyle w:val="TableBody"/>
            </w:pPr>
            <w:r w:rsidRPr="00ED36AC">
              <w:t>If &lt;</w:t>
            </w:r>
            <w:proofErr w:type="spellStart"/>
            <w:r w:rsidRPr="00ED36AC">
              <w:t>subcmd</w:t>
            </w:r>
            <w:proofErr w:type="spellEnd"/>
            <w:r w:rsidRPr="00ED36AC">
              <w:t>&gt;=</w:t>
            </w:r>
            <w:r>
              <w:t>0</w:t>
            </w:r>
          </w:p>
          <w:p w14:paraId="68EC27DA" w14:textId="08F7FB17" w:rsidR="00ED36AC" w:rsidRDefault="00ED36AC" w:rsidP="00ED36AC">
            <w:pPr>
              <w:pStyle w:val="TableBody"/>
              <w:rPr>
                <w:b/>
              </w:rPr>
            </w:pPr>
            <w:r w:rsidRPr="004B10E3">
              <w:rPr>
                <w:b/>
              </w:rPr>
              <w:t>AT+</w:t>
            </w:r>
            <w:r>
              <w:rPr>
                <w:b/>
              </w:rPr>
              <w:t>SWITRACECFG</w:t>
            </w:r>
            <w:r w:rsidRPr="004B10E3">
              <w:rPr>
                <w:b/>
              </w:rPr>
              <w:t>=</w:t>
            </w:r>
            <w:r>
              <w:rPr>
                <w:b/>
              </w:rPr>
              <w:br/>
            </w:r>
            <w:r w:rsidRPr="004B10E3">
              <w:rPr>
                <w:b/>
              </w:rPr>
              <w:t>&lt;</w:t>
            </w:r>
            <w:proofErr w:type="spellStart"/>
            <w:r>
              <w:rPr>
                <w:b/>
              </w:rPr>
              <w:t>subcmd</w:t>
            </w:r>
            <w:proofErr w:type="spellEnd"/>
            <w:r w:rsidRPr="004B10E3">
              <w:rPr>
                <w:b/>
              </w:rPr>
              <w:t>&gt;</w:t>
            </w:r>
          </w:p>
          <w:p w14:paraId="326D50C4" w14:textId="77777777" w:rsidR="00ED36AC" w:rsidRDefault="00ED36AC" w:rsidP="00ED36AC">
            <w:pPr>
              <w:pStyle w:val="TableBody"/>
              <w:rPr>
                <w:b/>
              </w:rPr>
            </w:pPr>
          </w:p>
          <w:p w14:paraId="26C04915" w14:textId="77777777" w:rsidR="00ED36AC" w:rsidRDefault="00ED36AC" w:rsidP="00ED36AC">
            <w:pPr>
              <w:pStyle w:val="TableBody"/>
              <w:rPr>
                <w:b/>
              </w:rPr>
            </w:pPr>
          </w:p>
          <w:p w14:paraId="39C06C9B" w14:textId="77777777" w:rsidR="00ED36AC" w:rsidRDefault="00ED36AC" w:rsidP="00ED36AC">
            <w:pPr>
              <w:pStyle w:val="TableBody"/>
            </w:pPr>
          </w:p>
          <w:p w14:paraId="167EBDAA" w14:textId="3E7671B4" w:rsidR="00C41F8D" w:rsidRPr="00ED36AC" w:rsidRDefault="00C41F8D" w:rsidP="005F789A">
            <w:pPr>
              <w:pStyle w:val="TableBody"/>
            </w:pPr>
            <w:r w:rsidRPr="00ED36AC">
              <w:t>If &lt;</w:t>
            </w:r>
            <w:proofErr w:type="spellStart"/>
            <w:r w:rsidRPr="00ED36AC">
              <w:t>subcmd</w:t>
            </w:r>
            <w:proofErr w:type="spellEnd"/>
            <w:r w:rsidRPr="00ED36AC">
              <w:t>&gt;=enable</w:t>
            </w:r>
          </w:p>
          <w:p w14:paraId="1FAD3F7E" w14:textId="226132E8" w:rsidR="005E48EC" w:rsidRDefault="005E48EC" w:rsidP="005F789A">
            <w:pPr>
              <w:pStyle w:val="TableBody"/>
              <w:keepNext/>
              <w:rPr>
                <w:b/>
              </w:rPr>
            </w:pPr>
            <w:r w:rsidRPr="004B10E3">
              <w:rPr>
                <w:b/>
              </w:rPr>
              <w:t>AT+</w:t>
            </w:r>
            <w:r>
              <w:rPr>
                <w:b/>
              </w:rPr>
              <w:t>SWITRACE</w:t>
            </w:r>
            <w:r w:rsidR="00AA653B">
              <w:rPr>
                <w:b/>
              </w:rPr>
              <w:t>CFG</w:t>
            </w:r>
            <w:r w:rsidRPr="004B10E3">
              <w:rPr>
                <w:b/>
              </w:rPr>
              <w:t>=</w:t>
            </w:r>
            <w:r>
              <w:rPr>
                <w:b/>
              </w:rPr>
              <w:br/>
            </w:r>
            <w:r w:rsidRPr="004B10E3">
              <w:rPr>
                <w:b/>
              </w:rPr>
              <w:t>&lt;</w:t>
            </w:r>
            <w:proofErr w:type="spellStart"/>
            <w:r w:rsidR="00F203AB">
              <w:rPr>
                <w:b/>
              </w:rPr>
              <w:t>subcmd</w:t>
            </w:r>
            <w:proofErr w:type="spellEnd"/>
            <w:r w:rsidRPr="004B10E3">
              <w:rPr>
                <w:b/>
              </w:rPr>
              <w:t>&gt;</w:t>
            </w:r>
            <w:r w:rsidR="00F203AB">
              <w:rPr>
                <w:b/>
              </w:rPr>
              <w:t>,&lt;what&gt;[,&lt;</w:t>
            </w:r>
            <w:r w:rsidR="00C41F8D">
              <w:rPr>
                <w:b/>
              </w:rPr>
              <w:t>how</w:t>
            </w:r>
            <w:r w:rsidR="00F203AB">
              <w:rPr>
                <w:b/>
              </w:rPr>
              <w:t>&gt;]</w:t>
            </w:r>
          </w:p>
          <w:p w14:paraId="3669A732" w14:textId="77777777" w:rsidR="00ED36AC" w:rsidRDefault="00ED36AC" w:rsidP="005F789A">
            <w:pPr>
              <w:pStyle w:val="TableBody"/>
              <w:keepNext/>
            </w:pPr>
          </w:p>
          <w:p w14:paraId="0E3FF12C" w14:textId="77777777" w:rsidR="00ED36AC" w:rsidRDefault="00ED36AC" w:rsidP="005F789A">
            <w:pPr>
              <w:pStyle w:val="TableBody"/>
              <w:keepNext/>
            </w:pPr>
          </w:p>
          <w:p w14:paraId="4613EDD1" w14:textId="77777777" w:rsidR="00ED36AC" w:rsidRDefault="00ED36AC" w:rsidP="005F789A">
            <w:pPr>
              <w:pStyle w:val="TableBody"/>
              <w:keepNext/>
            </w:pPr>
          </w:p>
          <w:p w14:paraId="699B5684" w14:textId="35FE91E6" w:rsidR="00ED36AC" w:rsidRPr="003D1BDD" w:rsidRDefault="00ED36AC" w:rsidP="00ED36AC">
            <w:pPr>
              <w:pStyle w:val="TableBody"/>
            </w:pPr>
            <w:r w:rsidRPr="003D1BDD">
              <w:t xml:space="preserve">If </w:t>
            </w:r>
            <w:r>
              <w:t>&lt;</w:t>
            </w:r>
            <w:proofErr w:type="spellStart"/>
            <w:r>
              <w:t>subcmd</w:t>
            </w:r>
            <w:proofErr w:type="spellEnd"/>
            <w:r>
              <w:t>&gt;=set</w:t>
            </w:r>
          </w:p>
          <w:p w14:paraId="059733AF" w14:textId="6DFD1E64" w:rsidR="00ED36AC" w:rsidRDefault="00ED36AC" w:rsidP="00ED36AC">
            <w:pPr>
              <w:pStyle w:val="TableBody"/>
              <w:keepNext/>
              <w:rPr>
                <w:b/>
              </w:rPr>
            </w:pPr>
            <w:r w:rsidRPr="004B10E3">
              <w:rPr>
                <w:b/>
              </w:rPr>
              <w:t>AT+</w:t>
            </w:r>
            <w:r>
              <w:rPr>
                <w:b/>
              </w:rPr>
              <w:t>SWITRACECFG</w:t>
            </w:r>
            <w:r w:rsidRPr="004B10E3">
              <w:rPr>
                <w:b/>
              </w:rPr>
              <w:t>=</w:t>
            </w:r>
            <w:r>
              <w:rPr>
                <w:b/>
              </w:rPr>
              <w:br/>
            </w:r>
            <w:r w:rsidRPr="004B10E3">
              <w:rPr>
                <w:b/>
              </w:rPr>
              <w:t>&lt;</w:t>
            </w:r>
            <w:proofErr w:type="spellStart"/>
            <w:r>
              <w:rPr>
                <w:b/>
              </w:rPr>
              <w:t>subcmd</w:t>
            </w:r>
            <w:proofErr w:type="spellEnd"/>
            <w:r w:rsidRPr="004B10E3">
              <w:rPr>
                <w:b/>
              </w:rPr>
              <w:t>&gt;</w:t>
            </w:r>
            <w:r>
              <w:rPr>
                <w:b/>
              </w:rPr>
              <w:t>,&lt;what&gt;,&lt;</w:t>
            </w:r>
            <w:proofErr w:type="spellStart"/>
            <w:r>
              <w:rPr>
                <w:b/>
              </w:rPr>
              <w:t>loglevel</w:t>
            </w:r>
            <w:proofErr w:type="spellEnd"/>
            <w:r>
              <w:rPr>
                <w:b/>
              </w:rPr>
              <w:t>&gt;</w:t>
            </w:r>
          </w:p>
          <w:p w14:paraId="34A09A7F" w14:textId="77777777" w:rsidR="00ED36AC" w:rsidRDefault="00ED36AC" w:rsidP="00ED36AC">
            <w:pPr>
              <w:pStyle w:val="TableBody"/>
              <w:keepNext/>
            </w:pPr>
          </w:p>
          <w:p w14:paraId="1053CC09" w14:textId="77777777" w:rsidR="00ED36AC" w:rsidRDefault="00ED36AC" w:rsidP="00ED36AC">
            <w:pPr>
              <w:pStyle w:val="TableBody"/>
              <w:keepNext/>
            </w:pPr>
          </w:p>
          <w:p w14:paraId="79C73D33" w14:textId="77777777" w:rsidR="00ED36AC" w:rsidRDefault="00ED36AC" w:rsidP="00ED36AC">
            <w:pPr>
              <w:pStyle w:val="TableBody"/>
              <w:keepNext/>
            </w:pPr>
          </w:p>
          <w:p w14:paraId="6B83B5C0" w14:textId="77777777" w:rsidR="00ED36AC" w:rsidRDefault="00ED36AC" w:rsidP="00ED36AC">
            <w:pPr>
              <w:pStyle w:val="TableBody"/>
              <w:keepNext/>
            </w:pPr>
          </w:p>
          <w:p w14:paraId="36E07A11" w14:textId="77777777" w:rsidR="00ED36AC" w:rsidRDefault="00ED36AC" w:rsidP="00ED36AC">
            <w:pPr>
              <w:pStyle w:val="TableBody"/>
              <w:keepNext/>
            </w:pPr>
          </w:p>
          <w:p w14:paraId="0C806122" w14:textId="189F9E6B" w:rsidR="00ED36AC" w:rsidRPr="003D1BDD" w:rsidRDefault="00ED36AC" w:rsidP="00ED36AC">
            <w:pPr>
              <w:pStyle w:val="TableBody"/>
            </w:pPr>
            <w:r w:rsidRPr="003D1BDD">
              <w:t>If &lt;</w:t>
            </w:r>
            <w:proofErr w:type="spellStart"/>
            <w:r w:rsidRPr="003D1BDD">
              <w:t>subcmd</w:t>
            </w:r>
            <w:proofErr w:type="spellEnd"/>
            <w:r w:rsidRPr="003D1BDD">
              <w:t>&gt;=</w:t>
            </w:r>
            <w:r>
              <w:t>custom</w:t>
            </w:r>
          </w:p>
          <w:p w14:paraId="5CB7A6A1" w14:textId="44157979" w:rsidR="00ED36AC" w:rsidRPr="00ED36AC" w:rsidRDefault="00ED36AC" w:rsidP="00ED36AC">
            <w:pPr>
              <w:pStyle w:val="TableBody"/>
              <w:keepNext/>
            </w:pPr>
            <w:r w:rsidRPr="004B10E3">
              <w:rPr>
                <w:b/>
              </w:rPr>
              <w:t>AT+</w:t>
            </w:r>
            <w:r>
              <w:rPr>
                <w:b/>
              </w:rPr>
              <w:t>SWITRACECFG</w:t>
            </w:r>
            <w:r w:rsidRPr="004B10E3">
              <w:rPr>
                <w:b/>
              </w:rPr>
              <w:t>=</w:t>
            </w:r>
            <w:r>
              <w:rPr>
                <w:b/>
              </w:rPr>
              <w:br/>
            </w:r>
            <w:r w:rsidRPr="004B10E3">
              <w:rPr>
                <w:b/>
              </w:rPr>
              <w:t>&lt;</w:t>
            </w:r>
            <w:proofErr w:type="spellStart"/>
            <w:r>
              <w:rPr>
                <w:b/>
              </w:rPr>
              <w:t>subcmd</w:t>
            </w:r>
            <w:proofErr w:type="spellEnd"/>
            <w:r w:rsidRPr="004B10E3">
              <w:rPr>
                <w:b/>
              </w:rPr>
              <w:t>&gt;</w:t>
            </w:r>
            <w:r>
              <w:rPr>
                <w:b/>
              </w:rPr>
              <w:t>,&lt;</w:t>
            </w:r>
            <w:proofErr w:type="spellStart"/>
            <w:r>
              <w:rPr>
                <w:b/>
              </w:rPr>
              <w:t>args</w:t>
            </w:r>
            <w:proofErr w:type="spellEnd"/>
            <w:r>
              <w:rPr>
                <w:b/>
              </w:rPr>
              <w:t xml:space="preserve"> …&gt;</w:t>
            </w:r>
          </w:p>
          <w:p w14:paraId="546982D0" w14:textId="77777777" w:rsidR="005E48EC" w:rsidRPr="00C41274" w:rsidRDefault="005E48EC" w:rsidP="005F789A">
            <w:pPr>
              <w:pStyle w:val="TableBody"/>
              <w:keepNext/>
              <w:rPr>
                <w:b/>
              </w:rPr>
            </w:pPr>
          </w:p>
        </w:tc>
        <w:tc>
          <w:tcPr>
            <w:tcW w:w="7230" w:type="dxa"/>
            <w:tcBorders>
              <w:bottom w:val="single" w:sz="6" w:space="0" w:color="000000"/>
            </w:tcBorders>
            <w:shd w:val="clear" w:color="auto" w:fill="FFFFFF"/>
          </w:tcPr>
          <w:p w14:paraId="6ECC4EAF" w14:textId="77777777" w:rsidR="005E48EC" w:rsidRDefault="005E48EC" w:rsidP="005F789A">
            <w:pPr>
              <w:pStyle w:val="TableBody"/>
              <w:rPr>
                <w:u w:val="single"/>
              </w:rPr>
            </w:pPr>
          </w:p>
          <w:p w14:paraId="2EF389B5" w14:textId="77777777" w:rsidR="005E48EC" w:rsidRPr="00C41274" w:rsidRDefault="005E48EC" w:rsidP="005F789A">
            <w:pPr>
              <w:pStyle w:val="TableBody"/>
              <w:rPr>
                <w:u w:val="single"/>
              </w:rPr>
            </w:pPr>
          </w:p>
          <w:p w14:paraId="4FF6C197" w14:textId="77777777" w:rsidR="005E48EC" w:rsidRPr="00C41274" w:rsidRDefault="005E48EC" w:rsidP="005F789A">
            <w:pPr>
              <w:pStyle w:val="TableBody"/>
              <w:rPr>
                <w:u w:val="single"/>
              </w:rPr>
            </w:pPr>
            <w:r w:rsidRPr="00C41274">
              <w:rPr>
                <w:u w:val="single"/>
              </w:rPr>
              <w:t>Response</w:t>
            </w:r>
          </w:p>
          <w:p w14:paraId="486D99B8" w14:textId="77777777" w:rsidR="005E48EC" w:rsidRDefault="005E48EC" w:rsidP="005F789A">
            <w:pPr>
              <w:pStyle w:val="TableBody"/>
              <w:rPr>
                <w:b/>
                <w:snapToGrid w:val="0"/>
              </w:rPr>
            </w:pPr>
            <w:r w:rsidRPr="00C41274">
              <w:rPr>
                <w:b/>
                <w:snapToGrid w:val="0"/>
              </w:rPr>
              <w:t>OK</w:t>
            </w:r>
          </w:p>
          <w:p w14:paraId="2FAEF5D8" w14:textId="77777777" w:rsidR="005E48EC" w:rsidRDefault="005E48EC" w:rsidP="005F789A">
            <w:pPr>
              <w:pStyle w:val="TableBody"/>
              <w:rPr>
                <w:b/>
                <w:snapToGrid w:val="0"/>
              </w:rPr>
            </w:pPr>
            <w:r>
              <w:rPr>
                <w:b/>
                <w:snapToGrid w:val="0"/>
              </w:rPr>
              <w:t>or</w:t>
            </w:r>
          </w:p>
          <w:p w14:paraId="661A3CAD" w14:textId="77777777" w:rsidR="005E48EC" w:rsidRPr="00C41274" w:rsidRDefault="005E48EC" w:rsidP="005F789A">
            <w:pPr>
              <w:pStyle w:val="TableBody"/>
              <w:rPr>
                <w:snapToGrid w:val="0"/>
              </w:rPr>
            </w:pPr>
            <w:r>
              <w:rPr>
                <w:b/>
                <w:snapToGrid w:val="0"/>
              </w:rPr>
              <w:t>ERROR</w:t>
            </w:r>
          </w:p>
          <w:p w14:paraId="1796B78E" w14:textId="77777777" w:rsidR="005E48EC" w:rsidRDefault="005E48EC" w:rsidP="005F789A">
            <w:pPr>
              <w:pStyle w:val="TableBody"/>
              <w:rPr>
                <w:u w:val="single"/>
              </w:rPr>
            </w:pPr>
          </w:p>
          <w:p w14:paraId="0C0C7BFC" w14:textId="77777777" w:rsidR="005E48EC" w:rsidRPr="00C41274" w:rsidRDefault="005E48EC" w:rsidP="005F789A">
            <w:pPr>
              <w:pStyle w:val="TableBody"/>
              <w:rPr>
                <w:u w:val="single"/>
                <w:lang w:eastAsia="zh-CN"/>
              </w:rPr>
            </w:pPr>
            <w:r w:rsidRPr="00C41274">
              <w:rPr>
                <w:u w:val="single"/>
              </w:rPr>
              <w:t>Parameters</w:t>
            </w:r>
          </w:p>
          <w:p w14:paraId="55FD2B44" w14:textId="19990141" w:rsidR="005E48EC" w:rsidRDefault="005E48EC" w:rsidP="005F789A">
            <w:pPr>
              <w:pStyle w:val="TableBody"/>
            </w:pPr>
            <w:r w:rsidRPr="00C41274">
              <w:rPr>
                <w:b/>
              </w:rPr>
              <w:t>&lt;</w:t>
            </w:r>
            <w:proofErr w:type="spellStart"/>
            <w:r w:rsidR="00F203AB">
              <w:rPr>
                <w:b/>
              </w:rPr>
              <w:t>subcmd</w:t>
            </w:r>
            <w:proofErr w:type="spellEnd"/>
            <w:r w:rsidRPr="00C41274">
              <w:rPr>
                <w:b/>
              </w:rPr>
              <w:t>&gt;</w:t>
            </w:r>
            <w:r>
              <w:tab/>
            </w:r>
            <w:r w:rsidR="00F203AB">
              <w:t>subcommand</w:t>
            </w:r>
          </w:p>
          <w:p w14:paraId="2C684DCA" w14:textId="69B42EE8" w:rsidR="00ED36AC" w:rsidRDefault="00ED36AC" w:rsidP="005F789A">
            <w:pPr>
              <w:pStyle w:val="TableBody"/>
            </w:pPr>
            <w:r>
              <w:t>0</w:t>
            </w:r>
            <w:r>
              <w:tab/>
            </w:r>
            <w:r>
              <w:tab/>
              <w:t>Disable all traces</w:t>
            </w:r>
          </w:p>
          <w:p w14:paraId="6C71BCCC" w14:textId="2BBFB6E4" w:rsidR="005E48EC" w:rsidRDefault="00F203AB" w:rsidP="005F789A">
            <w:pPr>
              <w:pStyle w:val="TableBody"/>
            </w:pPr>
            <w:proofErr w:type="gramStart"/>
            <w:r>
              <w:t>enable</w:t>
            </w:r>
            <w:proofErr w:type="gramEnd"/>
            <w:r>
              <w:tab/>
            </w:r>
            <w:r w:rsidR="005E48EC">
              <w:tab/>
            </w:r>
            <w:proofErr w:type="spellStart"/>
            <w:r>
              <w:t>Enable</w:t>
            </w:r>
            <w:proofErr w:type="spellEnd"/>
            <w:r>
              <w:t xml:space="preserve"> specific traces</w:t>
            </w:r>
            <w:r w:rsidR="0075635D">
              <w:t>. By default, this sets a mid-level logging.</w:t>
            </w:r>
          </w:p>
          <w:p w14:paraId="3B9C885D" w14:textId="3DE34588" w:rsidR="0047631B" w:rsidRDefault="0047631B" w:rsidP="005F789A">
            <w:pPr>
              <w:pStyle w:val="TableBody"/>
            </w:pPr>
            <w:proofErr w:type="gramStart"/>
            <w:r>
              <w:t>disable</w:t>
            </w:r>
            <w:proofErr w:type="gramEnd"/>
            <w:r>
              <w:tab/>
            </w:r>
            <w:proofErr w:type="spellStart"/>
            <w:r>
              <w:t>Disable</w:t>
            </w:r>
            <w:proofErr w:type="spellEnd"/>
            <w:r>
              <w:t xml:space="preserve"> specific traces.</w:t>
            </w:r>
          </w:p>
          <w:p w14:paraId="6264C9EE" w14:textId="1A885811" w:rsidR="005E48EC" w:rsidRDefault="00F203AB" w:rsidP="005F789A">
            <w:pPr>
              <w:pStyle w:val="TableBody"/>
            </w:pPr>
            <w:proofErr w:type="gramStart"/>
            <w:r w:rsidRPr="00F203AB">
              <w:t>s</w:t>
            </w:r>
            <w:r>
              <w:t>et</w:t>
            </w:r>
            <w:proofErr w:type="gramEnd"/>
            <w:r>
              <w:tab/>
            </w:r>
            <w:r w:rsidR="005E48EC" w:rsidRPr="00F203AB">
              <w:tab/>
            </w:r>
            <w:r>
              <w:t>Tune specific traces</w:t>
            </w:r>
            <w:r w:rsidR="00B96412">
              <w:t>. “enable” must be issued prior to this subcommand</w:t>
            </w:r>
            <w:r w:rsidR="00C41F8D">
              <w:t xml:space="preserve"> </w:t>
            </w:r>
            <w:r w:rsidR="00C41F8D">
              <w:tab/>
            </w:r>
            <w:r w:rsidR="00C41F8D">
              <w:tab/>
              <w:t>with the same &lt;what &gt; argument</w:t>
            </w:r>
          </w:p>
          <w:p w14:paraId="34217489" w14:textId="6DCD8C6E" w:rsidR="00F203AB" w:rsidRDefault="00F203AB" w:rsidP="005F789A">
            <w:pPr>
              <w:pStyle w:val="TableBody"/>
            </w:pPr>
            <w:proofErr w:type="gramStart"/>
            <w:r>
              <w:t>custom</w:t>
            </w:r>
            <w:proofErr w:type="gramEnd"/>
            <w:r>
              <w:tab/>
            </w:r>
            <w:proofErr w:type="spellStart"/>
            <w:r w:rsidR="00C41F8D">
              <w:t>Custom</w:t>
            </w:r>
            <w:proofErr w:type="spellEnd"/>
            <w:r w:rsidR="00C41F8D">
              <w:t xml:space="preserve"> trace </w:t>
            </w:r>
            <w:r w:rsidR="00C41F8D">
              <w:tab/>
              <w:t>configuration.</w:t>
            </w:r>
          </w:p>
          <w:p w14:paraId="5E1CDDE9" w14:textId="77777777" w:rsidR="00F203AB" w:rsidRDefault="00F203AB" w:rsidP="005F789A">
            <w:pPr>
              <w:pStyle w:val="TableBody"/>
            </w:pPr>
          </w:p>
          <w:p w14:paraId="147A0A0A" w14:textId="52EF36E4" w:rsidR="00F203AB" w:rsidRDefault="00F203AB" w:rsidP="00F203AB">
            <w:pPr>
              <w:pStyle w:val="TableBody"/>
            </w:pPr>
            <w:r w:rsidRPr="00C41274">
              <w:rPr>
                <w:b/>
              </w:rPr>
              <w:t>&lt;</w:t>
            </w:r>
            <w:proofErr w:type="gramStart"/>
            <w:r>
              <w:rPr>
                <w:b/>
              </w:rPr>
              <w:t>what</w:t>
            </w:r>
            <w:proofErr w:type="gramEnd"/>
            <w:r w:rsidRPr="00C41274">
              <w:rPr>
                <w:b/>
              </w:rPr>
              <w:t>&gt;</w:t>
            </w:r>
            <w:r>
              <w:tab/>
              <w:t>traces to enable/</w:t>
            </w:r>
            <w:r w:rsidR="0047631B">
              <w:t>disable/</w:t>
            </w:r>
            <w:r>
              <w:t>set.</w:t>
            </w:r>
          </w:p>
          <w:p w14:paraId="28DFE5AB" w14:textId="22772A24" w:rsidR="00F203AB" w:rsidRPr="00ED36AC" w:rsidRDefault="00F203AB" w:rsidP="00F203AB">
            <w:pPr>
              <w:pStyle w:val="TableBody"/>
            </w:pPr>
            <w:proofErr w:type="spellStart"/>
            <w:proofErr w:type="gramStart"/>
            <w:r>
              <w:t>applogs</w:t>
            </w:r>
            <w:proofErr w:type="spellEnd"/>
            <w:proofErr w:type="gramEnd"/>
            <w:r>
              <w:tab/>
              <w:t xml:space="preserve">application </w:t>
            </w:r>
            <w:r w:rsidR="00B96412">
              <w:t>logs/</w:t>
            </w:r>
            <w:proofErr w:type="spellStart"/>
            <w:r>
              <w:t>loglevels</w:t>
            </w:r>
            <w:proofErr w:type="spellEnd"/>
            <w:r w:rsidR="00A75EA1">
              <w:t xml:space="preserve">. Application logs are available for download </w:t>
            </w:r>
            <w:r w:rsidR="00A75EA1">
              <w:tab/>
            </w:r>
            <w:r w:rsidR="00A75EA1">
              <w:tab/>
            </w:r>
            <w:r w:rsidR="00A75EA1">
              <w:tab/>
              <w:t xml:space="preserve">through the </w:t>
            </w:r>
            <w:r w:rsidR="00A75EA1">
              <w:rPr>
                <w:b/>
              </w:rPr>
              <w:t>SWITRACEGET</w:t>
            </w:r>
            <w:r w:rsidR="00A75EA1">
              <w:t xml:space="preserve"> command</w:t>
            </w:r>
          </w:p>
          <w:p w14:paraId="3B713F39" w14:textId="6CE12C69" w:rsidR="00F203AB" w:rsidRPr="00A75EA1" w:rsidRDefault="00F203AB" w:rsidP="00F203AB">
            <w:pPr>
              <w:pStyle w:val="TableBody"/>
            </w:pPr>
            <w:proofErr w:type="spellStart"/>
            <w:proofErr w:type="gramStart"/>
            <w:r>
              <w:t>modemlogs</w:t>
            </w:r>
            <w:proofErr w:type="spellEnd"/>
            <w:proofErr w:type="gramEnd"/>
            <w:r>
              <w:tab/>
              <w:t xml:space="preserve">modem </w:t>
            </w:r>
            <w:r w:rsidR="00B96412">
              <w:t>logs/</w:t>
            </w:r>
            <w:proofErr w:type="spellStart"/>
            <w:r>
              <w:t>loglevels</w:t>
            </w:r>
            <w:proofErr w:type="spellEnd"/>
            <w:r w:rsidR="00ED36AC">
              <w:t>. Modem logs</w:t>
            </w:r>
            <w:r w:rsidR="00A75EA1">
              <w:t xml:space="preserve"> are available either on the USB </w:t>
            </w:r>
            <w:r w:rsidR="00A75EA1">
              <w:tab/>
            </w:r>
            <w:r w:rsidR="00ED36AC">
              <w:tab/>
            </w:r>
            <w:r w:rsidR="00A75EA1">
              <w:tab/>
              <w:t xml:space="preserve">serial gadget or through the </w:t>
            </w:r>
            <w:r w:rsidR="00A75EA1">
              <w:rPr>
                <w:b/>
              </w:rPr>
              <w:t>SWITRACEGET</w:t>
            </w:r>
            <w:r w:rsidR="00A75EA1">
              <w:t xml:space="preserve"> command</w:t>
            </w:r>
            <w:r w:rsidR="00ED36AC">
              <w:t xml:space="preserve"> depending on the </w:t>
            </w:r>
            <w:r w:rsidR="00ED36AC">
              <w:tab/>
            </w:r>
            <w:r w:rsidR="00ED36AC">
              <w:tab/>
              <w:t>“how” argument.</w:t>
            </w:r>
          </w:p>
          <w:p w14:paraId="307AA844" w14:textId="77777777" w:rsidR="00F203AB" w:rsidRDefault="00F203AB" w:rsidP="005F789A">
            <w:pPr>
              <w:pStyle w:val="TableBody"/>
            </w:pPr>
          </w:p>
          <w:p w14:paraId="4624A083" w14:textId="3E63F17A" w:rsidR="00A75EA1" w:rsidRDefault="00A75EA1" w:rsidP="00F203AB">
            <w:pPr>
              <w:pStyle w:val="TableBody"/>
            </w:pPr>
            <w:r>
              <w:rPr>
                <w:b/>
              </w:rPr>
              <w:t>&lt;</w:t>
            </w:r>
            <w:proofErr w:type="gramStart"/>
            <w:r>
              <w:rPr>
                <w:b/>
              </w:rPr>
              <w:t>how</w:t>
            </w:r>
            <w:proofErr w:type="gramEnd"/>
            <w:r>
              <w:rPr>
                <w:b/>
              </w:rPr>
              <w:t>&gt;</w:t>
            </w:r>
            <w:r>
              <w:rPr>
                <w:b/>
              </w:rPr>
              <w:tab/>
            </w:r>
            <w:r>
              <w:t>Applicable to “</w:t>
            </w:r>
            <w:proofErr w:type="spellStart"/>
            <w:r>
              <w:t>modemlogs</w:t>
            </w:r>
            <w:proofErr w:type="spellEnd"/>
            <w:r>
              <w:t>” only.</w:t>
            </w:r>
          </w:p>
          <w:p w14:paraId="1B33B17C" w14:textId="25CE2C73" w:rsidR="00A75EA1" w:rsidRDefault="00A75EA1" w:rsidP="00F203AB">
            <w:pPr>
              <w:pStyle w:val="TableBody"/>
            </w:pPr>
            <w:proofErr w:type="spellStart"/>
            <w:r>
              <w:t>ext</w:t>
            </w:r>
            <w:proofErr w:type="spellEnd"/>
            <w:r>
              <w:tab/>
            </w:r>
            <w:r>
              <w:tab/>
              <w:t xml:space="preserve">Modem logs will be available through the external USB serial gadget as a </w:t>
            </w:r>
            <w:r>
              <w:tab/>
            </w:r>
            <w:r>
              <w:tab/>
              <w:t>continuous stream of data</w:t>
            </w:r>
          </w:p>
          <w:p w14:paraId="718C0E2B" w14:textId="7750A2B7" w:rsidR="00A75EA1" w:rsidRPr="00A75EA1" w:rsidRDefault="00A75EA1" w:rsidP="00F203AB">
            <w:pPr>
              <w:pStyle w:val="TableBody"/>
            </w:pPr>
            <w:proofErr w:type="spellStart"/>
            <w:r>
              <w:t>int</w:t>
            </w:r>
            <w:proofErr w:type="spellEnd"/>
            <w:r>
              <w:tab/>
            </w:r>
            <w:r>
              <w:tab/>
              <w:t xml:space="preserve">Modem logs will be recorded on the module and available for download </w:t>
            </w:r>
            <w:r>
              <w:tab/>
            </w:r>
            <w:r>
              <w:tab/>
              <w:t xml:space="preserve">through the </w:t>
            </w:r>
            <w:r>
              <w:rPr>
                <w:b/>
              </w:rPr>
              <w:t>SWITRACEGET</w:t>
            </w:r>
            <w:r>
              <w:t xml:space="preserve"> command</w:t>
            </w:r>
          </w:p>
          <w:p w14:paraId="30D82BAD" w14:textId="77777777" w:rsidR="00A75EA1" w:rsidRPr="00ED36AC" w:rsidRDefault="00A75EA1" w:rsidP="00F203AB">
            <w:pPr>
              <w:pStyle w:val="TableBody"/>
            </w:pPr>
          </w:p>
          <w:p w14:paraId="6C95F5B1" w14:textId="48E2D9F6" w:rsidR="00F203AB" w:rsidRDefault="00F203AB" w:rsidP="00F203AB">
            <w:pPr>
              <w:pStyle w:val="TableBody"/>
            </w:pPr>
            <w:r w:rsidRPr="00C41274">
              <w:rPr>
                <w:b/>
              </w:rPr>
              <w:t>&lt;</w:t>
            </w:r>
            <w:r>
              <w:rPr>
                <w:b/>
              </w:rPr>
              <w:t>level</w:t>
            </w:r>
            <w:r w:rsidRPr="00C41274">
              <w:rPr>
                <w:b/>
              </w:rPr>
              <w:t>&gt;</w:t>
            </w:r>
            <w:r>
              <w:tab/>
            </w:r>
            <w:r w:rsidR="00A75EA1">
              <w:t>level of logging</w:t>
            </w:r>
          </w:p>
          <w:p w14:paraId="4FFF81F5" w14:textId="76599CA5" w:rsidR="00F203AB" w:rsidRDefault="00F203AB" w:rsidP="00F203AB">
            <w:pPr>
              <w:pStyle w:val="TableBody"/>
            </w:pPr>
            <w:proofErr w:type="gramStart"/>
            <w:r>
              <w:t>1..5</w:t>
            </w:r>
            <w:proofErr w:type="gramEnd"/>
            <w:r>
              <w:tab/>
            </w:r>
            <w:r>
              <w:tab/>
              <w:t xml:space="preserve">for application </w:t>
            </w:r>
            <w:proofErr w:type="spellStart"/>
            <w:r>
              <w:t>loglevels</w:t>
            </w:r>
            <w:proofErr w:type="spellEnd"/>
            <w:r>
              <w:t xml:space="preserve">. 1 is the lowest </w:t>
            </w:r>
            <w:proofErr w:type="spellStart"/>
            <w:r>
              <w:t>loglevel</w:t>
            </w:r>
            <w:proofErr w:type="spellEnd"/>
          </w:p>
          <w:p w14:paraId="06557C92" w14:textId="77777777" w:rsidR="00F203AB" w:rsidRDefault="00F203AB" w:rsidP="005F789A">
            <w:pPr>
              <w:pStyle w:val="TableBody"/>
            </w:pPr>
            <w:proofErr w:type="gramStart"/>
            <w:r>
              <w:t>1..6</w:t>
            </w:r>
            <w:proofErr w:type="gramEnd"/>
            <w:r>
              <w:tab/>
            </w:r>
            <w:r>
              <w:tab/>
              <w:t xml:space="preserve">for modem </w:t>
            </w:r>
            <w:proofErr w:type="spellStart"/>
            <w:r>
              <w:t>loglevels</w:t>
            </w:r>
            <w:proofErr w:type="spellEnd"/>
            <w:r>
              <w:t xml:space="preserve">. 1 is the lowest </w:t>
            </w:r>
            <w:proofErr w:type="spellStart"/>
            <w:r>
              <w:t>loglevel</w:t>
            </w:r>
            <w:proofErr w:type="spellEnd"/>
          </w:p>
          <w:p w14:paraId="1898A8E9" w14:textId="77777777" w:rsidR="00ED36AC" w:rsidRDefault="00ED36AC" w:rsidP="005F789A">
            <w:pPr>
              <w:pStyle w:val="TableBody"/>
            </w:pPr>
          </w:p>
          <w:p w14:paraId="78F545E6" w14:textId="140C3F47" w:rsidR="00ED36AC" w:rsidRPr="00F203AB" w:rsidRDefault="00ED36AC" w:rsidP="00ED36AC">
            <w:pPr>
              <w:pStyle w:val="TableBody"/>
            </w:pPr>
            <w:r w:rsidRPr="00C41274">
              <w:rPr>
                <w:b/>
              </w:rPr>
              <w:t>&lt;</w:t>
            </w:r>
            <w:proofErr w:type="spellStart"/>
            <w:r>
              <w:rPr>
                <w:b/>
              </w:rPr>
              <w:t>args</w:t>
            </w:r>
            <w:proofErr w:type="spellEnd"/>
            <w:r w:rsidRPr="00C41274">
              <w:rPr>
                <w:b/>
              </w:rPr>
              <w:t>&gt;</w:t>
            </w:r>
            <w:r>
              <w:tab/>
              <w:t>One or more arguments</w:t>
            </w:r>
          </w:p>
        </w:tc>
      </w:tr>
      <w:tr w:rsidR="005E48EC" w:rsidRPr="00C41274" w14:paraId="07034F9C" w14:textId="77777777" w:rsidTr="005F789A">
        <w:trPr>
          <w:trHeight w:val="65"/>
        </w:trPr>
        <w:tc>
          <w:tcPr>
            <w:tcW w:w="2263" w:type="dxa"/>
            <w:tcBorders>
              <w:top w:val="single" w:sz="6" w:space="0" w:color="000000"/>
              <w:left w:val="single" w:sz="2" w:space="0" w:color="auto"/>
              <w:bottom w:val="single" w:sz="6" w:space="0" w:color="000000"/>
              <w:right w:val="single" w:sz="2" w:space="0" w:color="auto"/>
            </w:tcBorders>
            <w:shd w:val="clear" w:color="auto" w:fill="FFFFFF"/>
          </w:tcPr>
          <w:p w14:paraId="0C5A45E3" w14:textId="292CA58F" w:rsidR="005E48EC" w:rsidRPr="00C41274" w:rsidRDefault="005E48EC" w:rsidP="005F789A">
            <w:pPr>
              <w:pStyle w:val="TableBody"/>
            </w:pPr>
            <w:r w:rsidRPr="00C41274">
              <w:rPr>
                <w:u w:val="single"/>
              </w:rPr>
              <w:t>Reference</w:t>
            </w:r>
          </w:p>
          <w:p w14:paraId="7E37D706" w14:textId="77777777" w:rsidR="005E48EC" w:rsidRPr="00E52399" w:rsidRDefault="005E48EC" w:rsidP="005F789A">
            <w:pPr>
              <w:pStyle w:val="TableBody"/>
            </w:pPr>
            <w:r>
              <w:lastRenderedPageBreak/>
              <w:t>Sierra Wireless Proprietary</w:t>
            </w:r>
          </w:p>
        </w:tc>
        <w:tc>
          <w:tcPr>
            <w:tcW w:w="7230" w:type="dxa"/>
            <w:tcBorders>
              <w:top w:val="single" w:sz="6" w:space="0" w:color="000000"/>
              <w:left w:val="single" w:sz="2" w:space="0" w:color="auto"/>
              <w:bottom w:val="single" w:sz="6" w:space="0" w:color="000000"/>
              <w:right w:val="single" w:sz="2" w:space="0" w:color="auto"/>
            </w:tcBorders>
            <w:shd w:val="clear" w:color="auto" w:fill="FFFFFF"/>
          </w:tcPr>
          <w:p w14:paraId="3F40FEE9" w14:textId="5FC300B2" w:rsidR="005E48EC" w:rsidRPr="00C41274" w:rsidRDefault="005E48EC" w:rsidP="005F789A">
            <w:pPr>
              <w:pStyle w:val="TableBody"/>
            </w:pPr>
            <w:r w:rsidRPr="00C41274">
              <w:rPr>
                <w:u w:val="single"/>
              </w:rPr>
              <w:lastRenderedPageBreak/>
              <w:t>Notes</w:t>
            </w:r>
          </w:p>
          <w:p w14:paraId="2D177EFC" w14:textId="77777777" w:rsidR="005E48EC" w:rsidRDefault="005E48EC" w:rsidP="00C41F8D">
            <w:pPr>
              <w:pStyle w:val="TableBody"/>
              <w:numPr>
                <w:ilvl w:val="0"/>
                <w:numId w:val="1"/>
              </w:numPr>
            </w:pPr>
            <w:r>
              <w:lastRenderedPageBreak/>
              <w:t xml:space="preserve">This Sierra Wireless proprietary command </w:t>
            </w:r>
            <w:r w:rsidR="00C41F8D">
              <w:t>is targeted to the customer but is to be issued on Sierra request only</w:t>
            </w:r>
            <w:r w:rsidR="000A5E2B">
              <w:t xml:space="preserve"> for diagnosis purposes.</w:t>
            </w:r>
          </w:p>
          <w:p w14:paraId="38F4162B" w14:textId="3F19D799" w:rsidR="0075635D" w:rsidRPr="00C41274" w:rsidRDefault="0075635D" w:rsidP="00C41F8D">
            <w:pPr>
              <w:pStyle w:val="TableBody"/>
              <w:numPr>
                <w:ilvl w:val="0"/>
                <w:numId w:val="1"/>
              </w:numPr>
            </w:pPr>
            <w:r>
              <w:t>This command is cumulative and the settings are persistent, but will only take effect at the next boot.</w:t>
            </w:r>
          </w:p>
        </w:tc>
      </w:tr>
      <w:tr w:rsidR="00E846D2" w:rsidRPr="00C41274" w14:paraId="5C19B16E" w14:textId="77777777" w:rsidTr="005F789A">
        <w:trPr>
          <w:trHeight w:val="65"/>
        </w:trPr>
        <w:tc>
          <w:tcPr>
            <w:tcW w:w="2263" w:type="dxa"/>
            <w:tcBorders>
              <w:top w:val="single" w:sz="6" w:space="0" w:color="000000"/>
              <w:left w:val="single" w:sz="2" w:space="0" w:color="auto"/>
              <w:bottom w:val="single" w:sz="6" w:space="0" w:color="000000"/>
              <w:right w:val="single" w:sz="2" w:space="0" w:color="auto"/>
            </w:tcBorders>
            <w:shd w:val="clear" w:color="auto" w:fill="FFFFFF"/>
          </w:tcPr>
          <w:p w14:paraId="55DA4C64" w14:textId="60B8B322" w:rsidR="00E846D2" w:rsidRPr="0075635D" w:rsidRDefault="00E846D2" w:rsidP="005F789A">
            <w:pPr>
              <w:pStyle w:val="TableBody"/>
              <w:rPr>
                <w:i/>
              </w:rPr>
            </w:pPr>
            <w:r w:rsidRPr="0075635D">
              <w:rPr>
                <w:i/>
              </w:rPr>
              <w:lastRenderedPageBreak/>
              <w:t>Examples</w:t>
            </w:r>
          </w:p>
        </w:tc>
        <w:tc>
          <w:tcPr>
            <w:tcW w:w="7230" w:type="dxa"/>
            <w:tcBorders>
              <w:top w:val="single" w:sz="6" w:space="0" w:color="000000"/>
              <w:left w:val="single" w:sz="2" w:space="0" w:color="auto"/>
              <w:bottom w:val="single" w:sz="6" w:space="0" w:color="000000"/>
              <w:right w:val="single" w:sz="2" w:space="0" w:color="auto"/>
            </w:tcBorders>
            <w:shd w:val="clear" w:color="auto" w:fill="FFFFFF"/>
          </w:tcPr>
          <w:p w14:paraId="74D80F68" w14:textId="77777777" w:rsidR="00E846D2" w:rsidRDefault="0075635D" w:rsidP="005F789A">
            <w:pPr>
              <w:pStyle w:val="TableBody"/>
              <w:rPr>
                <w:u w:val="single"/>
              </w:rPr>
            </w:pPr>
            <w:r>
              <w:rPr>
                <w:u w:val="single"/>
              </w:rPr>
              <w:t>Enable applications logs</w:t>
            </w:r>
          </w:p>
          <w:p w14:paraId="51447AD1" w14:textId="77777777" w:rsidR="0075635D" w:rsidRDefault="0075635D" w:rsidP="005F789A">
            <w:pPr>
              <w:pStyle w:val="TableBody"/>
              <w:rPr>
                <w:b/>
                <w:u w:val="single"/>
              </w:rPr>
            </w:pPr>
            <w:r>
              <w:rPr>
                <w:b/>
                <w:u w:val="single"/>
              </w:rPr>
              <w:t>AT+SWITRACECFG=</w:t>
            </w:r>
            <w:proofErr w:type="spellStart"/>
            <w:r>
              <w:rPr>
                <w:b/>
                <w:u w:val="single"/>
              </w:rPr>
              <w:t>enable,applogs</w:t>
            </w:r>
            <w:proofErr w:type="spellEnd"/>
          </w:p>
          <w:p w14:paraId="7A5579EF" w14:textId="77777777" w:rsidR="0075635D" w:rsidRDefault="0075635D" w:rsidP="005F789A">
            <w:pPr>
              <w:pStyle w:val="TableBody"/>
              <w:rPr>
                <w:u w:val="single"/>
              </w:rPr>
            </w:pPr>
          </w:p>
          <w:p w14:paraId="3C33C787" w14:textId="77777777" w:rsidR="0075635D" w:rsidRPr="0075635D" w:rsidRDefault="0075635D" w:rsidP="005F789A">
            <w:pPr>
              <w:pStyle w:val="TableBody"/>
              <w:rPr>
                <w:u w:val="single"/>
              </w:rPr>
            </w:pPr>
            <w:r w:rsidRPr="0075635D">
              <w:rPr>
                <w:u w:val="single"/>
              </w:rPr>
              <w:t>Enable Modem logs, save them to module</w:t>
            </w:r>
          </w:p>
          <w:p w14:paraId="536A590E" w14:textId="77777777" w:rsidR="0075635D" w:rsidRPr="0075635D" w:rsidRDefault="0075635D" w:rsidP="005F789A">
            <w:pPr>
              <w:pStyle w:val="TableBody"/>
              <w:rPr>
                <w:b/>
              </w:rPr>
            </w:pPr>
            <w:r w:rsidRPr="0075635D">
              <w:rPr>
                <w:b/>
              </w:rPr>
              <w:t>AT+SWITRACECFG=</w:t>
            </w:r>
            <w:proofErr w:type="spellStart"/>
            <w:r w:rsidRPr="0075635D">
              <w:rPr>
                <w:b/>
              </w:rPr>
              <w:t>enable,modemlogs,int</w:t>
            </w:r>
            <w:proofErr w:type="spellEnd"/>
          </w:p>
          <w:p w14:paraId="0F82EF00" w14:textId="77777777" w:rsidR="0075635D" w:rsidRPr="0075635D" w:rsidRDefault="0075635D" w:rsidP="005F789A">
            <w:pPr>
              <w:pStyle w:val="TableBody"/>
            </w:pPr>
          </w:p>
          <w:p w14:paraId="5D70D7C8" w14:textId="743080CF" w:rsidR="0075635D" w:rsidRDefault="0075635D" w:rsidP="005F789A">
            <w:pPr>
              <w:pStyle w:val="TableBody"/>
              <w:rPr>
                <w:u w:val="single"/>
              </w:rPr>
            </w:pPr>
            <w:r w:rsidRPr="0075635D">
              <w:rPr>
                <w:u w:val="single"/>
              </w:rPr>
              <w:t>Reboot of the module is required in order for changes to take effect</w:t>
            </w:r>
            <w:r w:rsidR="009535FE">
              <w:rPr>
                <w:u w:val="single"/>
              </w:rPr>
              <w:t xml:space="preserve"> and get the logs using </w:t>
            </w:r>
            <w:r w:rsidR="009535FE">
              <w:rPr>
                <w:b/>
                <w:u w:val="single"/>
              </w:rPr>
              <w:t>SWITRACEGET</w:t>
            </w:r>
            <w:r w:rsidR="009535FE">
              <w:rPr>
                <w:u w:val="single"/>
              </w:rPr>
              <w:t>.</w:t>
            </w:r>
          </w:p>
          <w:p w14:paraId="03CA6915" w14:textId="77777777" w:rsidR="009535FE" w:rsidRDefault="009535FE" w:rsidP="005F789A">
            <w:pPr>
              <w:pStyle w:val="TableBody"/>
              <w:rPr>
                <w:u w:val="single"/>
              </w:rPr>
            </w:pPr>
          </w:p>
          <w:p w14:paraId="0B37DAF3" w14:textId="3E19A36B" w:rsidR="009535FE" w:rsidRPr="009535FE" w:rsidRDefault="009535FE" w:rsidP="005F789A">
            <w:pPr>
              <w:pStyle w:val="TableBody"/>
            </w:pPr>
            <w:r w:rsidRPr="009535FE">
              <w:t>Reset logging to none</w:t>
            </w:r>
            <w:r w:rsidR="0047631B">
              <w:t xml:space="preserve"> (both modem and app)</w:t>
            </w:r>
          </w:p>
          <w:p w14:paraId="7685F782" w14:textId="0C75263F" w:rsidR="009535FE" w:rsidRPr="009535FE" w:rsidRDefault="009535FE" w:rsidP="005F789A">
            <w:pPr>
              <w:pStyle w:val="TableBody"/>
            </w:pPr>
            <w:r w:rsidRPr="009535FE">
              <w:rPr>
                <w:b/>
              </w:rPr>
              <w:t>AT+SWITRACECFG=0</w:t>
            </w:r>
          </w:p>
          <w:p w14:paraId="054907A5" w14:textId="77777777" w:rsidR="009535FE" w:rsidRDefault="009535FE" w:rsidP="005F789A">
            <w:pPr>
              <w:pStyle w:val="TableBody"/>
              <w:rPr>
                <w:u w:val="single"/>
              </w:rPr>
            </w:pPr>
          </w:p>
          <w:p w14:paraId="5DB706BA" w14:textId="5189F9D7" w:rsidR="009535FE" w:rsidRPr="009535FE" w:rsidRDefault="009535FE" w:rsidP="005F789A">
            <w:pPr>
              <w:pStyle w:val="TableBody"/>
              <w:rPr>
                <w:u w:val="single"/>
              </w:rPr>
            </w:pPr>
            <w:r>
              <w:rPr>
                <w:u w:val="single"/>
              </w:rPr>
              <w:t>Reboot again</w:t>
            </w:r>
          </w:p>
          <w:p w14:paraId="32B16FC5" w14:textId="32CC87E4" w:rsidR="0075635D" w:rsidRPr="0075635D" w:rsidDel="00406428" w:rsidRDefault="0075635D" w:rsidP="005F789A">
            <w:pPr>
              <w:pStyle w:val="TableBody"/>
              <w:rPr>
                <w:b/>
                <w:u w:val="single"/>
              </w:rPr>
            </w:pPr>
          </w:p>
        </w:tc>
      </w:tr>
    </w:tbl>
    <w:p w14:paraId="2E241B84" w14:textId="072E030E" w:rsidR="00C64DC1" w:rsidRPr="00836E47" w:rsidRDefault="00C64DC1" w:rsidP="002C54C6">
      <w:pPr>
        <w:pStyle w:val="Heading2"/>
        <w:ind w:left="792" w:hanging="432"/>
      </w:pPr>
      <w:bookmarkStart w:id="15" w:name="_Toc478649034"/>
      <w:r w:rsidRPr="00302150">
        <w:t>+</w:t>
      </w:r>
      <w:r>
        <w:t>SWITRACEGET</w:t>
      </w:r>
      <w:r w:rsidRPr="00302150">
        <w:t xml:space="preserve"> Command: </w:t>
      </w:r>
      <w:r>
        <w:t>Upload module logs to host</w:t>
      </w:r>
      <w:bookmarkEnd w:id="15"/>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3"/>
        <w:gridCol w:w="7230"/>
      </w:tblGrid>
      <w:tr w:rsidR="00C64DC1" w:rsidRPr="00C41274" w14:paraId="542B7951" w14:textId="77777777" w:rsidTr="005F789A">
        <w:trPr>
          <w:cantSplit/>
          <w:tblHeader/>
        </w:trPr>
        <w:tc>
          <w:tcPr>
            <w:tcW w:w="9493" w:type="dxa"/>
            <w:gridSpan w:val="2"/>
            <w:tcBorders>
              <w:top w:val="single" w:sz="18" w:space="0" w:color="auto"/>
              <w:bottom w:val="single" w:sz="18" w:space="0" w:color="auto"/>
            </w:tcBorders>
            <w:shd w:val="pct30" w:color="auto" w:fill="FFFFFF"/>
          </w:tcPr>
          <w:p w14:paraId="3A4069E6" w14:textId="77777777" w:rsidR="00C64DC1" w:rsidRPr="00C41274" w:rsidRDefault="00C64DC1" w:rsidP="005F789A">
            <w:pPr>
              <w:pStyle w:val="TableRowHead"/>
            </w:pPr>
            <w:r>
              <w:t>HL7718, HL7748, HL7749</w:t>
            </w:r>
          </w:p>
        </w:tc>
      </w:tr>
      <w:tr w:rsidR="00C64DC1" w:rsidRPr="00C41274" w14:paraId="6B39227A" w14:textId="77777777" w:rsidTr="005F789A">
        <w:trPr>
          <w:trHeight w:val="978"/>
        </w:trPr>
        <w:tc>
          <w:tcPr>
            <w:tcW w:w="2263" w:type="dxa"/>
            <w:tcBorders>
              <w:top w:val="single" w:sz="18" w:space="0" w:color="auto"/>
            </w:tcBorders>
            <w:shd w:val="clear" w:color="auto" w:fill="FFFFFF"/>
          </w:tcPr>
          <w:p w14:paraId="22D9ED52" w14:textId="77777777" w:rsidR="00C64DC1" w:rsidRPr="00C41274" w:rsidRDefault="00C64DC1" w:rsidP="005F789A">
            <w:pPr>
              <w:pStyle w:val="TableBody"/>
              <w:rPr>
                <w:i/>
              </w:rPr>
            </w:pPr>
            <w:r w:rsidRPr="00C41274">
              <w:rPr>
                <w:i/>
              </w:rPr>
              <w:t>Test command</w:t>
            </w:r>
          </w:p>
          <w:p w14:paraId="1D7234EA" w14:textId="77777777" w:rsidR="00C64DC1" w:rsidRPr="00C41274" w:rsidRDefault="00C64DC1" w:rsidP="005F789A">
            <w:pPr>
              <w:pStyle w:val="TableBody"/>
            </w:pPr>
          </w:p>
          <w:p w14:paraId="4164AB7B" w14:textId="77777777" w:rsidR="00C64DC1" w:rsidRPr="00C41274" w:rsidRDefault="00C64DC1" w:rsidP="005F789A">
            <w:pPr>
              <w:pStyle w:val="TableBody"/>
              <w:rPr>
                <w:u w:val="single"/>
              </w:rPr>
            </w:pPr>
            <w:r w:rsidRPr="00C41274">
              <w:rPr>
                <w:u w:val="single"/>
              </w:rPr>
              <w:t>Syntax</w:t>
            </w:r>
          </w:p>
          <w:p w14:paraId="4E13698C" w14:textId="029738C3" w:rsidR="00C64DC1" w:rsidRPr="00C41274" w:rsidRDefault="00C64DC1" w:rsidP="00C64DC1">
            <w:pPr>
              <w:pStyle w:val="TableBody"/>
              <w:rPr>
                <w:b/>
              </w:rPr>
            </w:pPr>
            <w:r w:rsidRPr="00C41274">
              <w:rPr>
                <w:b/>
              </w:rPr>
              <w:t>AT+</w:t>
            </w:r>
            <w:r>
              <w:rPr>
                <w:b/>
              </w:rPr>
              <w:t>SWITRACEGET</w:t>
            </w:r>
            <w:r w:rsidRPr="00C41274">
              <w:rPr>
                <w:b/>
              </w:rPr>
              <w:t>=?</w:t>
            </w:r>
          </w:p>
        </w:tc>
        <w:tc>
          <w:tcPr>
            <w:tcW w:w="7230" w:type="dxa"/>
            <w:tcBorders>
              <w:top w:val="single" w:sz="18" w:space="0" w:color="auto"/>
              <w:bottom w:val="single" w:sz="4" w:space="0" w:color="auto"/>
            </w:tcBorders>
            <w:shd w:val="clear" w:color="auto" w:fill="FFFFFF"/>
          </w:tcPr>
          <w:p w14:paraId="59C4EDDC" w14:textId="77777777" w:rsidR="00C64DC1" w:rsidRPr="00C41274" w:rsidRDefault="00C64DC1" w:rsidP="005F789A">
            <w:pPr>
              <w:pStyle w:val="TableBody"/>
              <w:rPr>
                <w:u w:val="single"/>
              </w:rPr>
            </w:pPr>
          </w:p>
          <w:p w14:paraId="72E5EE21" w14:textId="77777777" w:rsidR="00C64DC1" w:rsidRPr="00C41274" w:rsidRDefault="00C64DC1" w:rsidP="005F789A">
            <w:pPr>
              <w:pStyle w:val="TableBody"/>
              <w:rPr>
                <w:u w:val="single"/>
              </w:rPr>
            </w:pPr>
          </w:p>
          <w:p w14:paraId="79ED66B0" w14:textId="77777777" w:rsidR="00C64DC1" w:rsidRPr="00C41274" w:rsidRDefault="00C64DC1" w:rsidP="005F789A">
            <w:pPr>
              <w:pStyle w:val="TableBody"/>
              <w:rPr>
                <w:u w:val="single"/>
              </w:rPr>
            </w:pPr>
            <w:r w:rsidRPr="00C41274">
              <w:rPr>
                <w:u w:val="single"/>
              </w:rPr>
              <w:t>Response</w:t>
            </w:r>
          </w:p>
          <w:p w14:paraId="7611B6D1" w14:textId="7DA25962" w:rsidR="00C04447" w:rsidRDefault="00C04447" w:rsidP="00C04447">
            <w:pPr>
              <w:pStyle w:val="TableBody"/>
              <w:rPr>
                <w:b/>
                <w:snapToGrid w:val="0"/>
              </w:rPr>
            </w:pPr>
            <w:r>
              <w:rPr>
                <w:b/>
                <w:snapToGrid w:val="0"/>
              </w:rPr>
              <w:t>+SWITRACEGET: (</w:t>
            </w:r>
            <w:proofErr w:type="spellStart"/>
            <w:r>
              <w:rPr>
                <w:b/>
                <w:snapToGrid w:val="0"/>
              </w:rPr>
              <w:t>bootlogs,applogs</w:t>
            </w:r>
            <w:r w:rsidR="009A039F">
              <w:rPr>
                <w:b/>
                <w:snapToGrid w:val="0"/>
              </w:rPr>
              <w:t>,modemlogs</w:t>
            </w:r>
            <w:proofErr w:type="spellEnd"/>
            <w:r>
              <w:rPr>
                <w:b/>
                <w:snapToGrid w:val="0"/>
              </w:rPr>
              <w:t>),&lt;</w:t>
            </w:r>
            <w:proofErr w:type="spellStart"/>
            <w:r>
              <w:rPr>
                <w:b/>
                <w:snapToGrid w:val="0"/>
              </w:rPr>
              <w:t>ip:port</w:t>
            </w:r>
            <w:proofErr w:type="spellEnd"/>
            <w:r>
              <w:rPr>
                <w:b/>
                <w:snapToGrid w:val="0"/>
              </w:rPr>
              <w:t>&gt;</w:t>
            </w:r>
          </w:p>
          <w:p w14:paraId="23897423" w14:textId="228DA8B9" w:rsidR="00C64DC1" w:rsidRPr="00C41274" w:rsidRDefault="00C04447" w:rsidP="00C04447">
            <w:pPr>
              <w:pStyle w:val="TableBody"/>
            </w:pPr>
            <w:r>
              <w:rPr>
                <w:b/>
              </w:rPr>
              <w:t>OK</w:t>
            </w:r>
            <w:r w:rsidDel="00C04447">
              <w:rPr>
                <w:b/>
              </w:rPr>
              <w:t xml:space="preserve"> </w:t>
            </w:r>
          </w:p>
        </w:tc>
      </w:tr>
      <w:tr w:rsidR="00C64DC1" w:rsidRPr="00C41274" w14:paraId="0DD8D4F5" w14:textId="77777777" w:rsidTr="005F789A">
        <w:trPr>
          <w:trHeight w:val="70"/>
        </w:trPr>
        <w:tc>
          <w:tcPr>
            <w:tcW w:w="2263" w:type="dxa"/>
            <w:tcBorders>
              <w:bottom w:val="single" w:sz="4" w:space="0" w:color="auto"/>
            </w:tcBorders>
            <w:shd w:val="clear" w:color="auto" w:fill="FFFFFF"/>
          </w:tcPr>
          <w:p w14:paraId="09EC9244" w14:textId="77777777" w:rsidR="00C64DC1" w:rsidRPr="00C41274" w:rsidRDefault="00C64DC1" w:rsidP="005F789A">
            <w:pPr>
              <w:pStyle w:val="TableBody"/>
              <w:rPr>
                <w:i/>
              </w:rPr>
            </w:pPr>
            <w:r w:rsidRPr="00C41274">
              <w:rPr>
                <w:i/>
              </w:rPr>
              <w:t>Read command</w:t>
            </w:r>
          </w:p>
          <w:p w14:paraId="53B3FC90" w14:textId="77777777" w:rsidR="00C64DC1" w:rsidRPr="00C41274" w:rsidRDefault="00C64DC1" w:rsidP="005F789A">
            <w:pPr>
              <w:pStyle w:val="TableBody"/>
            </w:pPr>
          </w:p>
          <w:p w14:paraId="3AED138E" w14:textId="77777777" w:rsidR="00C64DC1" w:rsidRPr="00C41274" w:rsidRDefault="00C64DC1" w:rsidP="005F789A">
            <w:pPr>
              <w:pStyle w:val="TableBody"/>
              <w:rPr>
                <w:u w:val="single"/>
              </w:rPr>
            </w:pPr>
            <w:r w:rsidRPr="00C41274">
              <w:rPr>
                <w:u w:val="single"/>
              </w:rPr>
              <w:t>Syntax</w:t>
            </w:r>
          </w:p>
          <w:p w14:paraId="3413F000" w14:textId="5B5A148C" w:rsidR="00C64DC1" w:rsidRPr="00C41274" w:rsidRDefault="00C64DC1" w:rsidP="00C64DC1">
            <w:pPr>
              <w:pStyle w:val="TableBody"/>
              <w:rPr>
                <w:b/>
              </w:rPr>
            </w:pPr>
            <w:r w:rsidRPr="00C41274">
              <w:rPr>
                <w:b/>
              </w:rPr>
              <w:t>AT+</w:t>
            </w:r>
            <w:r>
              <w:rPr>
                <w:b/>
              </w:rPr>
              <w:t>SWITRACEGET</w:t>
            </w:r>
            <w:r w:rsidRPr="00C41274">
              <w:rPr>
                <w:b/>
              </w:rPr>
              <w:t>?</w:t>
            </w:r>
          </w:p>
        </w:tc>
        <w:tc>
          <w:tcPr>
            <w:tcW w:w="7230" w:type="dxa"/>
            <w:tcBorders>
              <w:bottom w:val="single" w:sz="4" w:space="0" w:color="auto"/>
            </w:tcBorders>
            <w:shd w:val="clear" w:color="auto" w:fill="FFFFFF"/>
          </w:tcPr>
          <w:p w14:paraId="7BEAF96D" w14:textId="77777777" w:rsidR="00C64DC1" w:rsidRPr="00C41274" w:rsidRDefault="00C64DC1" w:rsidP="005F789A">
            <w:pPr>
              <w:pStyle w:val="TableBody"/>
              <w:rPr>
                <w:u w:val="single"/>
              </w:rPr>
            </w:pPr>
          </w:p>
          <w:p w14:paraId="006FCB1B" w14:textId="77777777" w:rsidR="00C64DC1" w:rsidRPr="00C41274" w:rsidRDefault="00C64DC1" w:rsidP="005F789A">
            <w:pPr>
              <w:pStyle w:val="TableBody"/>
              <w:rPr>
                <w:u w:val="single"/>
              </w:rPr>
            </w:pPr>
          </w:p>
          <w:p w14:paraId="5BCF6BB3" w14:textId="77777777" w:rsidR="00C64DC1" w:rsidRPr="00C41274" w:rsidRDefault="00C64DC1" w:rsidP="005F789A">
            <w:pPr>
              <w:pStyle w:val="TableBody"/>
              <w:rPr>
                <w:u w:val="single"/>
              </w:rPr>
            </w:pPr>
            <w:r w:rsidRPr="00C41274">
              <w:rPr>
                <w:u w:val="single"/>
              </w:rPr>
              <w:t>Response</w:t>
            </w:r>
          </w:p>
          <w:p w14:paraId="6D3B0FC4" w14:textId="2E36826B" w:rsidR="00C64DC1" w:rsidRPr="0077536E" w:rsidRDefault="00C04447" w:rsidP="005F789A">
            <w:pPr>
              <w:pStyle w:val="TableBody"/>
              <w:rPr>
                <w:b/>
                <w:snapToGrid w:val="0"/>
              </w:rPr>
            </w:pPr>
            <w:r>
              <w:rPr>
                <w:b/>
                <w:snapToGrid w:val="0"/>
              </w:rPr>
              <w:t>E</w:t>
            </w:r>
            <w:r w:rsidR="00F72D96">
              <w:rPr>
                <w:b/>
                <w:snapToGrid w:val="0"/>
              </w:rPr>
              <w:t>RROR</w:t>
            </w:r>
          </w:p>
        </w:tc>
      </w:tr>
      <w:tr w:rsidR="00C64DC1" w:rsidRPr="00F203AB" w14:paraId="0091771C" w14:textId="77777777" w:rsidTr="0075635D">
        <w:trPr>
          <w:trHeight w:val="815"/>
        </w:trPr>
        <w:tc>
          <w:tcPr>
            <w:tcW w:w="2263" w:type="dxa"/>
            <w:shd w:val="clear" w:color="auto" w:fill="FFFFFF"/>
          </w:tcPr>
          <w:p w14:paraId="526E6D21" w14:textId="2F83541B" w:rsidR="00C64DC1" w:rsidRPr="00270C07" w:rsidRDefault="00C64DC1" w:rsidP="005F789A">
            <w:pPr>
              <w:pStyle w:val="TableBody"/>
              <w:rPr>
                <w:i/>
              </w:rPr>
            </w:pPr>
            <w:r w:rsidRPr="00270C07">
              <w:rPr>
                <w:i/>
              </w:rPr>
              <w:t>Write command</w:t>
            </w:r>
          </w:p>
          <w:p w14:paraId="715D78AE" w14:textId="77777777" w:rsidR="00C64DC1" w:rsidRPr="00270C07" w:rsidRDefault="00C64DC1" w:rsidP="005F789A">
            <w:pPr>
              <w:pStyle w:val="TableBody"/>
            </w:pPr>
          </w:p>
          <w:p w14:paraId="29EBA86B" w14:textId="77777777" w:rsidR="00C64DC1" w:rsidRPr="00270C07" w:rsidRDefault="00C64DC1" w:rsidP="005F789A">
            <w:pPr>
              <w:pStyle w:val="TableBody"/>
              <w:rPr>
                <w:u w:val="single"/>
              </w:rPr>
            </w:pPr>
            <w:r w:rsidRPr="00270C07">
              <w:rPr>
                <w:u w:val="single"/>
              </w:rPr>
              <w:t>Syntax</w:t>
            </w:r>
          </w:p>
          <w:p w14:paraId="50A8D86D" w14:textId="197FF2F0" w:rsidR="00C64DC1" w:rsidRPr="00C41274" w:rsidRDefault="00C64DC1" w:rsidP="005F789A">
            <w:pPr>
              <w:pStyle w:val="TableBody"/>
              <w:keepNext/>
              <w:rPr>
                <w:b/>
              </w:rPr>
            </w:pPr>
            <w:r w:rsidRPr="004B10E3">
              <w:rPr>
                <w:b/>
              </w:rPr>
              <w:t>AT+</w:t>
            </w:r>
            <w:r>
              <w:rPr>
                <w:b/>
              </w:rPr>
              <w:t>SWITRACE</w:t>
            </w:r>
            <w:r w:rsidR="002C54C6">
              <w:rPr>
                <w:b/>
              </w:rPr>
              <w:t>GET</w:t>
            </w:r>
            <w:r w:rsidRPr="004B10E3">
              <w:rPr>
                <w:b/>
              </w:rPr>
              <w:t>=</w:t>
            </w:r>
            <w:r>
              <w:rPr>
                <w:b/>
              </w:rPr>
              <w:br/>
              <w:t>&lt;what&gt;,&lt;</w:t>
            </w:r>
            <w:proofErr w:type="spellStart"/>
            <w:r w:rsidR="002C54C6">
              <w:rPr>
                <w:b/>
              </w:rPr>
              <w:t>ip:port</w:t>
            </w:r>
            <w:proofErr w:type="spellEnd"/>
            <w:r w:rsidR="002C54C6">
              <w:rPr>
                <w:b/>
              </w:rPr>
              <w:t>&gt;</w:t>
            </w:r>
          </w:p>
          <w:p w14:paraId="7883B957" w14:textId="77777777" w:rsidR="00C64DC1" w:rsidRPr="00C41274" w:rsidRDefault="00C64DC1" w:rsidP="005F789A">
            <w:pPr>
              <w:pStyle w:val="TableBody"/>
              <w:keepNext/>
              <w:rPr>
                <w:b/>
              </w:rPr>
            </w:pPr>
          </w:p>
        </w:tc>
        <w:tc>
          <w:tcPr>
            <w:tcW w:w="7230" w:type="dxa"/>
            <w:shd w:val="clear" w:color="auto" w:fill="FFFFFF"/>
          </w:tcPr>
          <w:p w14:paraId="706A4673" w14:textId="77777777" w:rsidR="00C64DC1" w:rsidRDefault="00C64DC1" w:rsidP="005F789A">
            <w:pPr>
              <w:pStyle w:val="TableBody"/>
              <w:rPr>
                <w:u w:val="single"/>
              </w:rPr>
            </w:pPr>
          </w:p>
          <w:p w14:paraId="381D8FC1" w14:textId="77777777" w:rsidR="00C64DC1" w:rsidRPr="00C41274" w:rsidRDefault="00C64DC1" w:rsidP="005F789A">
            <w:pPr>
              <w:pStyle w:val="TableBody"/>
              <w:rPr>
                <w:u w:val="single"/>
              </w:rPr>
            </w:pPr>
          </w:p>
          <w:p w14:paraId="6120C131" w14:textId="77777777" w:rsidR="00C64DC1" w:rsidRPr="00C41274" w:rsidRDefault="00C64DC1" w:rsidP="005F789A">
            <w:pPr>
              <w:pStyle w:val="TableBody"/>
              <w:rPr>
                <w:u w:val="single"/>
              </w:rPr>
            </w:pPr>
            <w:r w:rsidRPr="00C41274">
              <w:rPr>
                <w:u w:val="single"/>
              </w:rPr>
              <w:t>Response</w:t>
            </w:r>
          </w:p>
          <w:p w14:paraId="75D4D330" w14:textId="00B6DDAA" w:rsidR="00F72D96" w:rsidRDefault="00F72D96" w:rsidP="005F789A">
            <w:pPr>
              <w:pStyle w:val="TableBody"/>
              <w:rPr>
                <w:b/>
                <w:snapToGrid w:val="0"/>
              </w:rPr>
            </w:pPr>
            <w:r>
              <w:rPr>
                <w:b/>
                <w:snapToGrid w:val="0"/>
              </w:rPr>
              <w:t>+SWITRACEGET: &lt;size&gt;</w:t>
            </w:r>
          </w:p>
          <w:p w14:paraId="40A06C16" w14:textId="77777777" w:rsidR="00C64DC1" w:rsidRDefault="00C64DC1" w:rsidP="005F789A">
            <w:pPr>
              <w:pStyle w:val="TableBody"/>
              <w:rPr>
                <w:b/>
                <w:snapToGrid w:val="0"/>
              </w:rPr>
            </w:pPr>
            <w:r w:rsidRPr="00C41274">
              <w:rPr>
                <w:b/>
                <w:snapToGrid w:val="0"/>
              </w:rPr>
              <w:t>OK</w:t>
            </w:r>
          </w:p>
          <w:p w14:paraId="655F686C" w14:textId="77777777" w:rsidR="00C64DC1" w:rsidRDefault="00C64DC1" w:rsidP="005F789A">
            <w:pPr>
              <w:pStyle w:val="TableBody"/>
              <w:rPr>
                <w:b/>
                <w:snapToGrid w:val="0"/>
              </w:rPr>
            </w:pPr>
            <w:r>
              <w:rPr>
                <w:b/>
                <w:snapToGrid w:val="0"/>
              </w:rPr>
              <w:t>or</w:t>
            </w:r>
          </w:p>
          <w:p w14:paraId="1835EEAC" w14:textId="77777777" w:rsidR="00C64DC1" w:rsidRPr="00C41274" w:rsidRDefault="00C64DC1" w:rsidP="005F789A">
            <w:pPr>
              <w:pStyle w:val="TableBody"/>
              <w:rPr>
                <w:snapToGrid w:val="0"/>
              </w:rPr>
            </w:pPr>
            <w:r>
              <w:rPr>
                <w:b/>
                <w:snapToGrid w:val="0"/>
              </w:rPr>
              <w:t>ERROR</w:t>
            </w:r>
          </w:p>
          <w:p w14:paraId="6812047D" w14:textId="77777777" w:rsidR="00C64DC1" w:rsidRDefault="00C64DC1" w:rsidP="005F789A">
            <w:pPr>
              <w:pStyle w:val="TableBody"/>
              <w:rPr>
                <w:u w:val="single"/>
              </w:rPr>
            </w:pPr>
          </w:p>
          <w:p w14:paraId="16431E9B" w14:textId="77777777" w:rsidR="00C64DC1" w:rsidRPr="00C41274" w:rsidRDefault="00C64DC1" w:rsidP="005F789A">
            <w:pPr>
              <w:pStyle w:val="TableBody"/>
              <w:rPr>
                <w:u w:val="single"/>
                <w:lang w:eastAsia="zh-CN"/>
              </w:rPr>
            </w:pPr>
            <w:r w:rsidRPr="00C41274">
              <w:rPr>
                <w:u w:val="single"/>
              </w:rPr>
              <w:t>Parameters</w:t>
            </w:r>
          </w:p>
          <w:p w14:paraId="4DC1129C" w14:textId="25049B7A" w:rsidR="00C64DC1" w:rsidRDefault="00C64DC1" w:rsidP="005F789A">
            <w:pPr>
              <w:pStyle w:val="TableBody"/>
            </w:pPr>
            <w:r w:rsidRPr="00C41274">
              <w:rPr>
                <w:b/>
              </w:rPr>
              <w:t>&lt;</w:t>
            </w:r>
            <w:proofErr w:type="gramStart"/>
            <w:r>
              <w:rPr>
                <w:b/>
              </w:rPr>
              <w:t>what</w:t>
            </w:r>
            <w:proofErr w:type="gramEnd"/>
            <w:r w:rsidRPr="00C41274">
              <w:rPr>
                <w:b/>
              </w:rPr>
              <w:t>&gt;</w:t>
            </w:r>
            <w:r>
              <w:tab/>
              <w:t xml:space="preserve">traces to </w:t>
            </w:r>
            <w:r w:rsidR="002C54C6">
              <w:t>download</w:t>
            </w:r>
            <w:r>
              <w:t>.</w:t>
            </w:r>
          </w:p>
          <w:p w14:paraId="02F3D3F3" w14:textId="24EC9AD8" w:rsidR="00C64DC1" w:rsidRDefault="00C64DC1" w:rsidP="005F789A">
            <w:pPr>
              <w:pStyle w:val="TableBody"/>
            </w:pPr>
            <w:proofErr w:type="spellStart"/>
            <w:r>
              <w:t>applogs</w:t>
            </w:r>
            <w:proofErr w:type="spellEnd"/>
            <w:r>
              <w:tab/>
            </w:r>
            <w:r w:rsidR="002C54C6">
              <w:t>application logs</w:t>
            </w:r>
          </w:p>
          <w:p w14:paraId="14A47300" w14:textId="6FC6BDBB" w:rsidR="009A039F" w:rsidRPr="00ED36AC" w:rsidRDefault="009A039F" w:rsidP="005F789A">
            <w:pPr>
              <w:pStyle w:val="TableBody"/>
            </w:pPr>
            <w:proofErr w:type="spellStart"/>
            <w:proofErr w:type="gramStart"/>
            <w:r>
              <w:t>modemlogs</w:t>
            </w:r>
            <w:proofErr w:type="spellEnd"/>
            <w:proofErr w:type="gramEnd"/>
            <w:r>
              <w:tab/>
              <w:t>modem logs</w:t>
            </w:r>
            <w:r w:rsidR="00ED36AC">
              <w:t xml:space="preserve">. Only possible when </w:t>
            </w:r>
            <w:proofErr w:type="spellStart"/>
            <w:r w:rsidR="00ED36AC">
              <w:t>modemlogs</w:t>
            </w:r>
            <w:proofErr w:type="spellEnd"/>
            <w:r w:rsidR="00ED36AC">
              <w:t xml:space="preserve"> are enabled in “</w:t>
            </w:r>
            <w:proofErr w:type="spellStart"/>
            <w:r w:rsidR="00ED36AC">
              <w:t>ext</w:t>
            </w:r>
            <w:proofErr w:type="spellEnd"/>
            <w:r w:rsidR="00ED36AC">
              <w:t xml:space="preserve">” mode </w:t>
            </w:r>
            <w:r w:rsidR="00ED36AC">
              <w:tab/>
            </w:r>
            <w:r w:rsidR="00ED36AC">
              <w:tab/>
              <w:t xml:space="preserve">with the </w:t>
            </w:r>
            <w:r w:rsidR="00ED36AC">
              <w:rPr>
                <w:b/>
              </w:rPr>
              <w:t>SWITRACECFG</w:t>
            </w:r>
            <w:r w:rsidR="00ED36AC">
              <w:t xml:space="preserve"> command</w:t>
            </w:r>
          </w:p>
          <w:p w14:paraId="5F16CC9E" w14:textId="6D48EA9E" w:rsidR="00C64DC1" w:rsidRDefault="002C54C6" w:rsidP="005F789A">
            <w:pPr>
              <w:pStyle w:val="TableBody"/>
            </w:pPr>
            <w:proofErr w:type="spellStart"/>
            <w:r>
              <w:t>bootlogs</w:t>
            </w:r>
            <w:proofErr w:type="spellEnd"/>
            <w:r w:rsidR="00C64DC1">
              <w:tab/>
            </w:r>
            <w:r>
              <w:t>boot logs</w:t>
            </w:r>
          </w:p>
          <w:p w14:paraId="08B4C436" w14:textId="77777777" w:rsidR="00C64DC1" w:rsidRDefault="00C64DC1" w:rsidP="005F789A">
            <w:pPr>
              <w:pStyle w:val="TableBody"/>
            </w:pPr>
          </w:p>
          <w:p w14:paraId="721DE971" w14:textId="1C76F26B" w:rsidR="00C64DC1" w:rsidRPr="00F203AB" w:rsidRDefault="00C64DC1" w:rsidP="00ED36AC">
            <w:pPr>
              <w:pStyle w:val="TableBody"/>
            </w:pPr>
            <w:r w:rsidRPr="00C41274">
              <w:rPr>
                <w:b/>
              </w:rPr>
              <w:lastRenderedPageBreak/>
              <w:t>&lt;</w:t>
            </w:r>
            <w:proofErr w:type="spellStart"/>
            <w:r w:rsidR="002C54C6">
              <w:rPr>
                <w:b/>
              </w:rPr>
              <w:t>ip</w:t>
            </w:r>
            <w:proofErr w:type="gramStart"/>
            <w:r w:rsidR="002C54C6">
              <w:rPr>
                <w:b/>
              </w:rPr>
              <w:t>:port</w:t>
            </w:r>
            <w:proofErr w:type="spellEnd"/>
            <w:proofErr w:type="gramEnd"/>
            <w:r w:rsidRPr="00C41274">
              <w:rPr>
                <w:b/>
              </w:rPr>
              <w:t>&gt;</w:t>
            </w:r>
            <w:r>
              <w:tab/>
            </w:r>
            <w:r w:rsidR="002C54C6">
              <w:t xml:space="preserve">IP address and TCP port of the host. </w:t>
            </w:r>
            <w:r w:rsidR="00ED36AC">
              <w:t xml:space="preserve">Example: 10.0.0.100:8080. </w:t>
            </w:r>
            <w:r w:rsidR="002C54C6">
              <w:t>Host must be ready to receive them prior to issuing this command</w:t>
            </w:r>
            <w:r w:rsidR="00ED36AC">
              <w:t xml:space="preserve"> by listening to the given TCP port on the given host address</w:t>
            </w:r>
            <w:r w:rsidR="00D95978">
              <w:t xml:space="preserve">. </w:t>
            </w:r>
          </w:p>
        </w:tc>
      </w:tr>
      <w:tr w:rsidR="0075635D" w:rsidRPr="00F203AB" w14:paraId="7C2C4637" w14:textId="77777777" w:rsidTr="005F789A">
        <w:trPr>
          <w:trHeight w:val="815"/>
        </w:trPr>
        <w:tc>
          <w:tcPr>
            <w:tcW w:w="2263" w:type="dxa"/>
            <w:tcBorders>
              <w:bottom w:val="single" w:sz="6" w:space="0" w:color="000000"/>
            </w:tcBorders>
            <w:shd w:val="clear" w:color="auto" w:fill="FFFFFF"/>
          </w:tcPr>
          <w:p w14:paraId="396E554B" w14:textId="577065FD" w:rsidR="0075635D" w:rsidRPr="00270C07" w:rsidRDefault="0075635D" w:rsidP="005F789A">
            <w:pPr>
              <w:pStyle w:val="TableBody"/>
              <w:rPr>
                <w:i/>
              </w:rPr>
            </w:pPr>
            <w:r>
              <w:rPr>
                <w:i/>
              </w:rPr>
              <w:lastRenderedPageBreak/>
              <w:t>Examples</w:t>
            </w:r>
          </w:p>
        </w:tc>
        <w:tc>
          <w:tcPr>
            <w:tcW w:w="7230" w:type="dxa"/>
            <w:tcBorders>
              <w:bottom w:val="single" w:sz="6" w:space="0" w:color="000000"/>
            </w:tcBorders>
            <w:shd w:val="clear" w:color="auto" w:fill="FFFFFF"/>
          </w:tcPr>
          <w:p w14:paraId="498EA224" w14:textId="77777777" w:rsidR="0075635D" w:rsidRPr="0075635D" w:rsidRDefault="0075635D" w:rsidP="0075635D">
            <w:pPr>
              <w:pStyle w:val="TableBody"/>
              <w:rPr>
                <w:u w:val="single"/>
              </w:rPr>
            </w:pPr>
            <w:r w:rsidRPr="0075635D">
              <w:rPr>
                <w:u w:val="single"/>
              </w:rPr>
              <w:t>Download application and modem logs to host with IP 10.0.0.100 on port 8080:</w:t>
            </w:r>
          </w:p>
          <w:p w14:paraId="7FEF2A26" w14:textId="77777777" w:rsidR="0075635D" w:rsidRPr="003D1BDD" w:rsidRDefault="0075635D" w:rsidP="0075635D">
            <w:pPr>
              <w:pStyle w:val="TableBody"/>
              <w:rPr>
                <w:b/>
              </w:rPr>
            </w:pPr>
            <w:r w:rsidRPr="003D1BDD">
              <w:rPr>
                <w:b/>
              </w:rPr>
              <w:t>AT+SWITRACEGET=modemlogs,10.0.0.100:8080</w:t>
            </w:r>
          </w:p>
          <w:p w14:paraId="58CAEE7E" w14:textId="1530E34D" w:rsidR="0075635D" w:rsidRDefault="0075635D" w:rsidP="0075635D">
            <w:pPr>
              <w:pStyle w:val="TableBody"/>
              <w:rPr>
                <w:u w:val="single"/>
              </w:rPr>
            </w:pPr>
            <w:r w:rsidRPr="003D1BDD">
              <w:rPr>
                <w:b/>
              </w:rPr>
              <w:t>AT+SWITRACEGET=applogs,10.0.0.100:8080</w:t>
            </w:r>
          </w:p>
        </w:tc>
      </w:tr>
    </w:tbl>
    <w:p w14:paraId="622EF578" w14:textId="77777777" w:rsidR="004042FA" w:rsidRDefault="004042FA" w:rsidP="008467AF">
      <w:pPr>
        <w:rPr>
          <w:lang w:eastAsia="zh-CN"/>
        </w:rPr>
      </w:pPr>
    </w:p>
    <w:p w14:paraId="51B66FDB" w14:textId="12BD0907" w:rsidR="00220046" w:rsidRDefault="00220046" w:rsidP="00220046">
      <w:pPr>
        <w:pStyle w:val="Heading1"/>
      </w:pPr>
      <w:bookmarkStart w:id="16" w:name="_Toc478649035"/>
      <w:bookmarkStart w:id="17" w:name="_Toc345081237"/>
      <w:r>
        <w:t>Development notes</w:t>
      </w:r>
      <w:bookmarkEnd w:id="16"/>
    </w:p>
    <w:p w14:paraId="7BD29AC9" w14:textId="693061A7" w:rsidR="005B6470" w:rsidRDefault="00220046" w:rsidP="00220046">
      <w:pPr>
        <w:pStyle w:val="Heading2"/>
      </w:pPr>
      <w:bookmarkStart w:id="18" w:name="_Toc478649036"/>
      <w:bookmarkEnd w:id="4"/>
      <w:bookmarkEnd w:id="5"/>
      <w:bookmarkEnd w:id="6"/>
      <w:bookmarkEnd w:id="7"/>
      <w:bookmarkEnd w:id="8"/>
      <w:bookmarkEnd w:id="17"/>
      <w:r>
        <w:t>References</w:t>
      </w:r>
      <w:bookmarkEnd w:id="18"/>
    </w:p>
    <w:p w14:paraId="001F4479" w14:textId="4B563BB6" w:rsidR="00220046" w:rsidRDefault="00B359F5" w:rsidP="00B359F5">
      <w:pPr>
        <w:jc w:val="both"/>
        <w:rPr>
          <w:lang w:eastAsia="zh-CN"/>
        </w:rPr>
      </w:pPr>
      <w:r>
        <w:rPr>
          <w:lang w:eastAsia="zh-CN"/>
        </w:rPr>
        <w:t>Th</w:t>
      </w:r>
      <w:r w:rsidR="002C54C6">
        <w:rPr>
          <w:lang w:eastAsia="zh-CN"/>
        </w:rPr>
        <w:t>ese commands are specific to HL77xx series.</w:t>
      </w:r>
    </w:p>
    <w:p w14:paraId="28B910B7" w14:textId="593CD928" w:rsidR="00220046" w:rsidRDefault="00220046" w:rsidP="00220046">
      <w:pPr>
        <w:pStyle w:val="Heading2"/>
      </w:pPr>
      <w:bookmarkStart w:id="19" w:name="_Toc478649037"/>
      <w:r>
        <w:t>Applicability</w:t>
      </w:r>
      <w:bookmarkEnd w:id="19"/>
    </w:p>
    <w:p w14:paraId="684051CD" w14:textId="3700E7AB" w:rsidR="00B359F5" w:rsidRDefault="00917F07" w:rsidP="00917F07">
      <w:pPr>
        <w:jc w:val="both"/>
        <w:rPr>
          <w:lang w:eastAsia="zh-CN"/>
        </w:rPr>
      </w:pPr>
      <w:r>
        <w:rPr>
          <w:lang w:eastAsia="zh-CN"/>
        </w:rPr>
        <w:t>The</w:t>
      </w:r>
      <w:r w:rsidR="002C54C6">
        <w:rPr>
          <w:lang w:eastAsia="zh-CN"/>
        </w:rPr>
        <w:t>se</w:t>
      </w:r>
      <w:r>
        <w:rPr>
          <w:lang w:eastAsia="zh-CN"/>
        </w:rPr>
        <w:t xml:space="preserve"> </w:t>
      </w:r>
      <w:r w:rsidR="0051358C">
        <w:rPr>
          <w:lang w:eastAsia="zh-CN"/>
        </w:rPr>
        <w:t>command</w:t>
      </w:r>
      <w:r w:rsidR="002C54C6">
        <w:rPr>
          <w:lang w:eastAsia="zh-CN"/>
        </w:rPr>
        <w:t>s</w:t>
      </w:r>
      <w:r w:rsidR="0051358C">
        <w:rPr>
          <w:lang w:eastAsia="zh-CN"/>
        </w:rPr>
        <w:t xml:space="preserve"> </w:t>
      </w:r>
      <w:r w:rsidR="002C54C6">
        <w:rPr>
          <w:lang w:eastAsia="zh-CN"/>
        </w:rPr>
        <w:t xml:space="preserve">are </w:t>
      </w:r>
      <w:r w:rsidR="0051358C">
        <w:rPr>
          <w:lang w:eastAsia="zh-CN"/>
        </w:rPr>
        <w:t>available on all input ports.</w:t>
      </w:r>
    </w:p>
    <w:sectPr w:rsidR="00B359F5"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BEB7B9" w14:textId="77777777" w:rsidR="00BD53A2" w:rsidRDefault="00BD53A2" w:rsidP="0094718A">
      <w:r>
        <w:separator/>
      </w:r>
    </w:p>
    <w:p w14:paraId="609B26D8" w14:textId="77777777" w:rsidR="00BD53A2" w:rsidRDefault="00BD53A2" w:rsidP="0094718A"/>
  </w:endnote>
  <w:endnote w:type="continuationSeparator" w:id="0">
    <w:p w14:paraId="74F05A1A" w14:textId="77777777" w:rsidR="00BD53A2" w:rsidRDefault="00BD53A2" w:rsidP="0094718A">
      <w:r>
        <w:continuationSeparator/>
      </w:r>
    </w:p>
    <w:p w14:paraId="43BD94F3" w14:textId="77777777" w:rsidR="00BD53A2" w:rsidRDefault="00BD53A2"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Arial"/>
    <w:charset w:val="00"/>
    <w:family w:val="swiss"/>
    <w:pitch w:val="variable"/>
    <w:sig w:usb0="00000001"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notTrueType/>
    <w:pitch w:val="variable"/>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altName w:val="Courier New"/>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0231CA4E"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5C86F"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BC531B">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6963B"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r>
      <w:fldChar w:fldCharType="begin"/>
    </w:r>
    <w:r>
      <w:instrText xml:space="preserve"> REF Revision \h  \* MERGEFORMAT </w:instrText>
    </w:r>
    <w:r>
      <w:fldChar w:fldCharType="separate"/>
    </w:r>
    <w:r w:rsidR="000F520F">
      <w:t>R01.00</w:t>
    </w:r>
    <w:r>
      <w:fldChar w:fldCharType="end"/>
    </w:r>
    <w:r w:rsidRPr="0015218C">
      <w:tab/>
    </w:r>
    <w:r>
      <w:fldChar w:fldCharType="begin"/>
    </w:r>
    <w:r>
      <w:instrText xml:space="preserve"> REF Date \h  \* MERGEFORMAT </w:instrText>
    </w:r>
    <w:r>
      <w:fldChar w:fldCharType="separate"/>
    </w:r>
    <w:r w:rsidR="00C07848">
      <w:t>March 28, 2017</w:t>
    </w:r>
    <w:r>
      <w:fldChar w:fldCharType="end"/>
    </w:r>
    <w:r>
      <w:tab/>
    </w:r>
    <w:r>
      <w:fldChar w:fldCharType="begin"/>
    </w:r>
    <w:r>
      <w:instrText xml:space="preserve"> PAGE </w:instrText>
    </w:r>
    <w:r>
      <w:fldChar w:fldCharType="separate"/>
    </w:r>
    <w:r w:rsidR="00BC531B">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C3C496" w14:textId="77777777" w:rsidR="00BD53A2" w:rsidRDefault="00BD53A2" w:rsidP="0094718A">
      <w:r>
        <w:separator/>
      </w:r>
    </w:p>
    <w:p w14:paraId="3F598782" w14:textId="77777777" w:rsidR="00BD53A2" w:rsidRDefault="00BD53A2" w:rsidP="0094718A"/>
  </w:footnote>
  <w:footnote w:type="continuationSeparator" w:id="0">
    <w:p w14:paraId="502BCBD0" w14:textId="77777777" w:rsidR="00BD53A2" w:rsidRDefault="00BD53A2" w:rsidP="0094718A">
      <w:r>
        <w:continuationSeparator/>
      </w:r>
    </w:p>
    <w:p w14:paraId="3B36DB08" w14:textId="77777777" w:rsidR="00BD53A2" w:rsidRDefault="00BD53A2"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0F520F">
                              <w:rPr>
                                <w:lang w:val="en-US"/>
                              </w:rPr>
                              <w:t>AVMS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BC531B">
                              <w:rPr>
                                <w:lang w:val="en-US"/>
                              </w:rPr>
                              <w:t>Trace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0F520F">
                        <w:rPr>
                          <w:lang w:val="en-US"/>
                        </w:rPr>
                        <w:t>AVMS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BC531B">
                        <w:rPr>
                          <w:lang w:val="en-US"/>
                        </w:rPr>
                        <w:t>Trace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494D70B"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1"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2"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6"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9"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1" w15:restartNumberingAfterBreak="0">
    <w:nsid w:val="759E07C6"/>
    <w:multiLevelType w:val="hybridMultilevel"/>
    <w:tmpl w:val="01E88E8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6"/>
  </w:num>
  <w:num w:numId="2">
    <w:abstractNumId w:val="37"/>
  </w:num>
  <w:num w:numId="3">
    <w:abstractNumId w:val="16"/>
  </w:num>
  <w:num w:numId="4">
    <w:abstractNumId w:val="25"/>
  </w:num>
  <w:num w:numId="5">
    <w:abstractNumId w:val="39"/>
  </w:num>
  <w:num w:numId="6">
    <w:abstractNumId w:val="27"/>
  </w:num>
  <w:num w:numId="7">
    <w:abstractNumId w:val="28"/>
  </w:num>
  <w:num w:numId="8">
    <w:abstractNumId w:val="17"/>
  </w:num>
  <w:num w:numId="9">
    <w:abstractNumId w:val="3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3"/>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1"/>
  </w:num>
  <w:num w:numId="20">
    <w:abstractNumId w:val="40"/>
  </w:num>
  <w:num w:numId="21">
    <w:abstractNumId w:val="35"/>
  </w:num>
  <w:num w:numId="22">
    <w:abstractNumId w:val="43"/>
  </w:num>
  <w:num w:numId="23">
    <w:abstractNumId w:val="20"/>
  </w:num>
  <w:num w:numId="24">
    <w:abstractNumId w:val="21"/>
  </w:num>
  <w:num w:numId="25">
    <w:abstractNumId w:val="34"/>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8"/>
  </w:num>
  <w:num w:numId="39">
    <w:abstractNumId w:val="29"/>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2"/>
  </w:num>
  <w:num w:numId="50">
    <w:abstractNumId w:val="4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A5E2B"/>
    <w:rsid w:val="000B0644"/>
    <w:rsid w:val="000B31DD"/>
    <w:rsid w:val="000B3340"/>
    <w:rsid w:val="000B3C26"/>
    <w:rsid w:val="000B4E20"/>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380"/>
    <w:rsid w:val="00187A24"/>
    <w:rsid w:val="00194B5D"/>
    <w:rsid w:val="001975DA"/>
    <w:rsid w:val="00197F52"/>
    <w:rsid w:val="001A0B3C"/>
    <w:rsid w:val="001A0DFC"/>
    <w:rsid w:val="001A1A85"/>
    <w:rsid w:val="001A347F"/>
    <w:rsid w:val="001A5124"/>
    <w:rsid w:val="001A5A93"/>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063A9"/>
    <w:rsid w:val="00212247"/>
    <w:rsid w:val="00212AA0"/>
    <w:rsid w:val="00212F06"/>
    <w:rsid w:val="00213947"/>
    <w:rsid w:val="00213991"/>
    <w:rsid w:val="00215C1E"/>
    <w:rsid w:val="002163BB"/>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54C6"/>
    <w:rsid w:val="002C7214"/>
    <w:rsid w:val="002D12EC"/>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566C"/>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97623"/>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A71"/>
    <w:rsid w:val="003F1142"/>
    <w:rsid w:val="003F1339"/>
    <w:rsid w:val="003F2656"/>
    <w:rsid w:val="003F2EEF"/>
    <w:rsid w:val="003F62E9"/>
    <w:rsid w:val="003F77FA"/>
    <w:rsid w:val="00400767"/>
    <w:rsid w:val="004042FA"/>
    <w:rsid w:val="004048F3"/>
    <w:rsid w:val="0040516D"/>
    <w:rsid w:val="00406428"/>
    <w:rsid w:val="004110B8"/>
    <w:rsid w:val="0041114E"/>
    <w:rsid w:val="00413DD8"/>
    <w:rsid w:val="00413F85"/>
    <w:rsid w:val="00414257"/>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2E1"/>
    <w:rsid w:val="00470F45"/>
    <w:rsid w:val="00471257"/>
    <w:rsid w:val="0047262B"/>
    <w:rsid w:val="00472E39"/>
    <w:rsid w:val="00474B53"/>
    <w:rsid w:val="004760E1"/>
    <w:rsid w:val="0047631B"/>
    <w:rsid w:val="00476C6B"/>
    <w:rsid w:val="00480037"/>
    <w:rsid w:val="0048313B"/>
    <w:rsid w:val="004835B1"/>
    <w:rsid w:val="004851FF"/>
    <w:rsid w:val="004853AF"/>
    <w:rsid w:val="00485C1A"/>
    <w:rsid w:val="00491C94"/>
    <w:rsid w:val="00493558"/>
    <w:rsid w:val="004937BC"/>
    <w:rsid w:val="00496B11"/>
    <w:rsid w:val="0049714B"/>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598"/>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5B4F"/>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5724"/>
    <w:rsid w:val="005D6EE8"/>
    <w:rsid w:val="005E0221"/>
    <w:rsid w:val="005E22C6"/>
    <w:rsid w:val="005E480C"/>
    <w:rsid w:val="005E48E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13B"/>
    <w:rsid w:val="00645FDD"/>
    <w:rsid w:val="00646ACC"/>
    <w:rsid w:val="00646EC3"/>
    <w:rsid w:val="006476D1"/>
    <w:rsid w:val="006501C0"/>
    <w:rsid w:val="00650BB0"/>
    <w:rsid w:val="006533B1"/>
    <w:rsid w:val="006552BF"/>
    <w:rsid w:val="00656136"/>
    <w:rsid w:val="0065716A"/>
    <w:rsid w:val="00657A4A"/>
    <w:rsid w:val="00657D08"/>
    <w:rsid w:val="00660143"/>
    <w:rsid w:val="00665B04"/>
    <w:rsid w:val="00666FBE"/>
    <w:rsid w:val="00667252"/>
    <w:rsid w:val="00667CFA"/>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35D"/>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77F73"/>
    <w:rsid w:val="00780423"/>
    <w:rsid w:val="007818DD"/>
    <w:rsid w:val="00784DFA"/>
    <w:rsid w:val="00785208"/>
    <w:rsid w:val="007853FB"/>
    <w:rsid w:val="0078729F"/>
    <w:rsid w:val="00791850"/>
    <w:rsid w:val="00791CD4"/>
    <w:rsid w:val="00791DFF"/>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3F99"/>
    <w:rsid w:val="00924D03"/>
    <w:rsid w:val="00925401"/>
    <w:rsid w:val="0092755C"/>
    <w:rsid w:val="00927614"/>
    <w:rsid w:val="00930AE2"/>
    <w:rsid w:val="00932126"/>
    <w:rsid w:val="00932AC8"/>
    <w:rsid w:val="00932EBA"/>
    <w:rsid w:val="00934823"/>
    <w:rsid w:val="00934D38"/>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35FE"/>
    <w:rsid w:val="009540FC"/>
    <w:rsid w:val="0095502F"/>
    <w:rsid w:val="0095582D"/>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039F"/>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06BF"/>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8DA"/>
    <w:rsid w:val="00A64A36"/>
    <w:rsid w:val="00A64B40"/>
    <w:rsid w:val="00A67D72"/>
    <w:rsid w:val="00A7007D"/>
    <w:rsid w:val="00A71B9B"/>
    <w:rsid w:val="00A7334E"/>
    <w:rsid w:val="00A73E38"/>
    <w:rsid w:val="00A7534A"/>
    <w:rsid w:val="00A75EA1"/>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5A"/>
    <w:rsid w:val="00AA2C86"/>
    <w:rsid w:val="00AA2D27"/>
    <w:rsid w:val="00AA5B11"/>
    <w:rsid w:val="00AA5D87"/>
    <w:rsid w:val="00AA653B"/>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0ED5"/>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412"/>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531B"/>
    <w:rsid w:val="00BC6A40"/>
    <w:rsid w:val="00BC76BD"/>
    <w:rsid w:val="00BD0E45"/>
    <w:rsid w:val="00BD0EB8"/>
    <w:rsid w:val="00BD1D21"/>
    <w:rsid w:val="00BD227C"/>
    <w:rsid w:val="00BD2684"/>
    <w:rsid w:val="00BD2BC8"/>
    <w:rsid w:val="00BD3998"/>
    <w:rsid w:val="00BD4263"/>
    <w:rsid w:val="00BD4D6E"/>
    <w:rsid w:val="00BD53A2"/>
    <w:rsid w:val="00BD5658"/>
    <w:rsid w:val="00BD629A"/>
    <w:rsid w:val="00BD6CA8"/>
    <w:rsid w:val="00BE17B0"/>
    <w:rsid w:val="00BE36C9"/>
    <w:rsid w:val="00BE3748"/>
    <w:rsid w:val="00BE45FC"/>
    <w:rsid w:val="00BE59FF"/>
    <w:rsid w:val="00BE68C7"/>
    <w:rsid w:val="00BF0E2B"/>
    <w:rsid w:val="00BF1182"/>
    <w:rsid w:val="00BF12A7"/>
    <w:rsid w:val="00BF38AE"/>
    <w:rsid w:val="00BF5CBF"/>
    <w:rsid w:val="00BF5E1C"/>
    <w:rsid w:val="00BF7627"/>
    <w:rsid w:val="00C00D56"/>
    <w:rsid w:val="00C01199"/>
    <w:rsid w:val="00C02839"/>
    <w:rsid w:val="00C04447"/>
    <w:rsid w:val="00C04A77"/>
    <w:rsid w:val="00C061C8"/>
    <w:rsid w:val="00C07016"/>
    <w:rsid w:val="00C07848"/>
    <w:rsid w:val="00C102BF"/>
    <w:rsid w:val="00C12938"/>
    <w:rsid w:val="00C147F4"/>
    <w:rsid w:val="00C15EED"/>
    <w:rsid w:val="00C164DE"/>
    <w:rsid w:val="00C1686A"/>
    <w:rsid w:val="00C17296"/>
    <w:rsid w:val="00C17A03"/>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8D"/>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DC1"/>
    <w:rsid w:val="00C64FA4"/>
    <w:rsid w:val="00C66E2C"/>
    <w:rsid w:val="00C674E2"/>
    <w:rsid w:val="00C702A3"/>
    <w:rsid w:val="00C7170C"/>
    <w:rsid w:val="00C7186C"/>
    <w:rsid w:val="00C71EBC"/>
    <w:rsid w:val="00C74C3F"/>
    <w:rsid w:val="00C7548F"/>
    <w:rsid w:val="00C75849"/>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57F9"/>
    <w:rsid w:val="00CD628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346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4A03"/>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978"/>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46D2"/>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6AC"/>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34AF"/>
    <w:rsid w:val="00F15724"/>
    <w:rsid w:val="00F17871"/>
    <w:rsid w:val="00F203AB"/>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2D96"/>
    <w:rsid w:val="00F7329F"/>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A796F"/>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Batang"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3A9BA-C282-4358-978A-ACE3F77A7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10</TotalTime>
  <Pages>9</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Trace Commands</vt:lpstr>
    </vt:vector>
  </TitlesOfParts>
  <Company>Sierra Wireless</Company>
  <LinksUpToDate>false</LinksUpToDate>
  <CharactersWithSpaces>10912</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Commands</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Said Lankri</cp:lastModifiedBy>
  <cp:revision>3</cp:revision>
  <cp:lastPrinted>2007-06-07T23:45:00Z</cp:lastPrinted>
  <dcterms:created xsi:type="dcterms:W3CDTF">2017-03-31T12:15:00Z</dcterms:created>
  <dcterms:modified xsi:type="dcterms:W3CDTF">2017-03-31T15:05:00Z</dcterms:modified>
</cp:coreProperties>
</file>