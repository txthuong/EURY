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lang w:val="fr-FR" w:eastAsia="fr-FR"/>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7665E158"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9F6CFD">
                                <w:t>00</w:t>
                              </w:r>
                              <w:r>
                                <w:t>]</w:t>
                              </w:r>
                              <w:r w:rsidRPr="00782843">
                                <w:fldChar w:fldCharType="end"/>
                              </w:r>
                              <w:bookmarkEnd w:id="1"/>
                            </w:p>
                            <w:bookmarkStart w:id="2" w:name="Date"/>
                            <w:p w14:paraId="5572A100" w14:textId="7092BDB8" w:rsidR="00650BB0" w:rsidRDefault="00650BB0" w:rsidP="00213991">
                              <w:pPr>
                                <w:pStyle w:val="REFREVDATE"/>
                              </w:pPr>
                              <w:r w:rsidRPr="00782843">
                                <w:fldChar w:fldCharType="begin"/>
                              </w:r>
                              <w:r>
                                <w:instrText xml:space="preserve"> DOCPROPERTY  Date  \* MERGEFORMAT </w:instrText>
                              </w:r>
                              <w:r w:rsidRPr="00782843">
                                <w:fldChar w:fldCharType="separate"/>
                              </w:r>
                              <w:r w:rsidR="009F6CFD">
                                <w:t>[</w:t>
                              </w:r>
                              <w:r>
                                <w:t xml:space="preserve">December </w:t>
                              </w:r>
                              <w:r w:rsidR="009F6CFD">
                                <w:t>12</w:t>
                              </w:r>
                              <w:r w:rsidRPr="00747FE0">
                                <w:rPr>
                                  <w:vertAlign w:val="superscript"/>
                                </w:rPr>
                                <w:t>th</w:t>
                              </w:r>
                              <w:r>
                                <w:t>, 2016)]</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11E155B8" w:rsidR="00650BB0" w:rsidRDefault="009F6CFD" w:rsidP="004B2498">
                              <w:pPr>
                                <w:pStyle w:val="Title2"/>
                              </w:pPr>
                              <w:r>
                                <w:t>Identification</w:t>
                              </w:r>
                              <w:r w:rsidR="00650BB0">
                                <w:t xml:space="preserve"> AT Commands</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7665E158"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9F6CFD">
                          <w:t>00</w:t>
                        </w:r>
                        <w:r>
                          <w:t>]</w:t>
                        </w:r>
                        <w:r w:rsidRPr="00782843">
                          <w:fldChar w:fldCharType="end"/>
                        </w:r>
                        <w:bookmarkEnd w:id="4"/>
                      </w:p>
                      <w:bookmarkStart w:id="5" w:name="Date"/>
                      <w:p w14:paraId="5572A100" w14:textId="7092BDB8" w:rsidR="00650BB0" w:rsidRDefault="00650BB0" w:rsidP="00213991">
                        <w:pPr>
                          <w:pStyle w:val="REFREVDATE"/>
                        </w:pPr>
                        <w:r w:rsidRPr="00782843">
                          <w:fldChar w:fldCharType="begin"/>
                        </w:r>
                        <w:r>
                          <w:instrText xml:space="preserve"> DOCPROPERTY  Date  \* MERGEFORMAT </w:instrText>
                        </w:r>
                        <w:r w:rsidRPr="00782843">
                          <w:fldChar w:fldCharType="separate"/>
                        </w:r>
                        <w:r w:rsidR="009F6CFD">
                          <w:t>[</w:t>
                        </w:r>
                        <w:r>
                          <w:t xml:space="preserve">December </w:t>
                        </w:r>
                        <w:r w:rsidR="009F6CFD">
                          <w:t>12</w:t>
                        </w:r>
                        <w:r w:rsidRPr="00747FE0">
                          <w:rPr>
                            <w:vertAlign w:val="superscript"/>
                          </w:rPr>
                          <w:t>th</w:t>
                        </w:r>
                        <w:r>
                          <w:t>, 2016)]</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11E155B8" w:rsidR="00650BB0" w:rsidRDefault="009F6CFD" w:rsidP="004B2498">
                        <w:pPr>
                          <w:pStyle w:val="Title2"/>
                        </w:pPr>
                        <w:r>
                          <w:t>Identification</w:t>
                        </w:r>
                        <w:r w:rsidR="00650BB0">
                          <w:t xml:space="preserve"> AT Commands</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val="fr-FR" w:eastAsia="fr-FR"/>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FE5BC2"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FE5BC2"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FE5BC2"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FE5BC2"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2027"/>
        <w:gridCol w:w="6049"/>
      </w:tblGrid>
      <w:tr w:rsidR="00F63A9C" w:rsidRPr="00844859" w14:paraId="23A2B979" w14:textId="77777777" w:rsidTr="00286BF2">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3161B02C" w14:textId="77777777" w:rsidR="00F63A9C" w:rsidRPr="00E4164C" w:rsidRDefault="00F63A9C" w:rsidP="00AE4F6B">
            <w:pPr>
              <w:pStyle w:val="TableColumnHead"/>
              <w:spacing w:before="144" w:after="144"/>
            </w:pPr>
            <w:r w:rsidRPr="00E4164C">
              <w:t>Version</w:t>
            </w:r>
          </w:p>
        </w:tc>
        <w:tc>
          <w:tcPr>
            <w:tcW w:w="1123" w:type="pct"/>
          </w:tcPr>
          <w:p w14:paraId="0BB05D2F" w14:textId="77777777" w:rsidR="00F63A9C" w:rsidRPr="00E4164C" w:rsidRDefault="00F63A9C" w:rsidP="00AE4F6B">
            <w:pPr>
              <w:pStyle w:val="TableColumnHead"/>
              <w:spacing w:before="144" w:after="144"/>
            </w:pPr>
            <w:r w:rsidRPr="00E4164C">
              <w:t>Date</w:t>
            </w:r>
          </w:p>
        </w:tc>
        <w:tc>
          <w:tcPr>
            <w:tcW w:w="3352"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286BF2">
        <w:tc>
          <w:tcPr>
            <w:tcW w:w="525" w:type="pct"/>
          </w:tcPr>
          <w:p w14:paraId="34B20E5E" w14:textId="77777777" w:rsidR="00F63A9C" w:rsidRPr="00844859" w:rsidRDefault="00910FE9" w:rsidP="00C9250A">
            <w:pPr>
              <w:pStyle w:val="TableBody"/>
            </w:pPr>
            <w:r>
              <w:t>R01.00</w:t>
            </w:r>
          </w:p>
        </w:tc>
        <w:tc>
          <w:tcPr>
            <w:tcW w:w="1123" w:type="pct"/>
          </w:tcPr>
          <w:p w14:paraId="2DDDFF35" w14:textId="122411D8" w:rsidR="00F63A9C" w:rsidRPr="00844859" w:rsidRDefault="00747FE0" w:rsidP="00B00C74">
            <w:pPr>
              <w:pStyle w:val="TableBody"/>
            </w:pPr>
            <w:r>
              <w:t xml:space="preserve">December </w:t>
            </w:r>
            <w:r w:rsidR="00B00C74">
              <w:t>12</w:t>
            </w:r>
            <w:r w:rsidRPr="00747FE0">
              <w:rPr>
                <w:vertAlign w:val="superscript"/>
              </w:rPr>
              <w:t>th</w:t>
            </w:r>
            <w:r w:rsidR="005D6EE8">
              <w:t>,</w:t>
            </w:r>
            <w:r w:rsidR="00F63A9C" w:rsidRPr="00844859">
              <w:t xml:space="preserve"> 20</w:t>
            </w:r>
            <w:r w:rsidR="00F31881">
              <w:t>1</w:t>
            </w:r>
            <w:r>
              <w:t>6</w:t>
            </w:r>
          </w:p>
        </w:tc>
        <w:tc>
          <w:tcPr>
            <w:tcW w:w="3352" w:type="pct"/>
          </w:tcPr>
          <w:p w14:paraId="38946849" w14:textId="7F7313DB" w:rsidR="00F63A9C" w:rsidRPr="00844859" w:rsidRDefault="00F63A9C" w:rsidP="005C3A0B">
            <w:pPr>
              <w:pStyle w:val="TableBody"/>
            </w:pPr>
            <w:r w:rsidRPr="00844859">
              <w:t>Creation</w:t>
            </w:r>
            <w:r w:rsidR="00202E86">
              <w:t xml:space="preserve"> (EDU)</w:t>
            </w:r>
          </w:p>
        </w:tc>
      </w:tr>
      <w:tr w:rsidR="00F63A9C" w:rsidRPr="00844859" w14:paraId="02A06814" w14:textId="77777777" w:rsidTr="00286BF2">
        <w:tc>
          <w:tcPr>
            <w:tcW w:w="525" w:type="pct"/>
          </w:tcPr>
          <w:p w14:paraId="113DA73B" w14:textId="67F5BD9C" w:rsidR="00F63A9C" w:rsidRPr="00844859" w:rsidRDefault="00F63A9C" w:rsidP="005C3A0B">
            <w:pPr>
              <w:pStyle w:val="TableBody"/>
            </w:pPr>
          </w:p>
        </w:tc>
        <w:tc>
          <w:tcPr>
            <w:tcW w:w="1123" w:type="pct"/>
          </w:tcPr>
          <w:p w14:paraId="05454A4B" w14:textId="5945DB2A" w:rsidR="00F63A9C" w:rsidRPr="00844859" w:rsidRDefault="00F63A9C" w:rsidP="005C3A0B">
            <w:pPr>
              <w:pStyle w:val="TableBody"/>
            </w:pPr>
          </w:p>
        </w:tc>
        <w:tc>
          <w:tcPr>
            <w:tcW w:w="3352" w:type="pct"/>
          </w:tcPr>
          <w:p w14:paraId="4E3FDA24" w14:textId="405007BE" w:rsidR="00F63A9C" w:rsidRPr="00844859" w:rsidRDefault="00F63A9C" w:rsidP="003B6BF6">
            <w:pPr>
              <w:pStyle w:val="TableBody"/>
            </w:pPr>
          </w:p>
        </w:tc>
      </w:tr>
      <w:tr w:rsidR="00E633AD" w:rsidRPr="00844859" w14:paraId="62EE3E4F" w14:textId="77777777" w:rsidTr="00286BF2">
        <w:tc>
          <w:tcPr>
            <w:tcW w:w="525" w:type="pct"/>
          </w:tcPr>
          <w:p w14:paraId="5EC5884D" w14:textId="59780454" w:rsidR="00E633AD" w:rsidRPr="00844859" w:rsidRDefault="00E633AD" w:rsidP="005C3A0B">
            <w:pPr>
              <w:pStyle w:val="TableBody"/>
            </w:pPr>
          </w:p>
        </w:tc>
        <w:tc>
          <w:tcPr>
            <w:tcW w:w="1123" w:type="pct"/>
          </w:tcPr>
          <w:p w14:paraId="5B0AE54A" w14:textId="77777777" w:rsidR="00E633AD" w:rsidRPr="00844859" w:rsidRDefault="00E633AD" w:rsidP="005C3A0B">
            <w:pPr>
              <w:pStyle w:val="TableBody"/>
            </w:pPr>
          </w:p>
        </w:tc>
        <w:tc>
          <w:tcPr>
            <w:tcW w:w="3352" w:type="pct"/>
          </w:tcPr>
          <w:p w14:paraId="4C0B2744" w14:textId="77777777" w:rsidR="00E633AD" w:rsidRPr="00844859" w:rsidRDefault="00E633AD" w:rsidP="001F6AB3">
            <w:pPr>
              <w:pStyle w:val="TableBody"/>
            </w:pPr>
          </w:p>
        </w:tc>
      </w:tr>
      <w:tr w:rsidR="00E633AD" w:rsidRPr="00844859" w14:paraId="42BB606D" w14:textId="77777777" w:rsidTr="00286BF2">
        <w:tc>
          <w:tcPr>
            <w:tcW w:w="525" w:type="pct"/>
          </w:tcPr>
          <w:p w14:paraId="68D93809" w14:textId="77777777" w:rsidR="00E633AD" w:rsidRPr="00844859" w:rsidRDefault="00E633AD" w:rsidP="005C3A0B">
            <w:pPr>
              <w:pStyle w:val="TableBody"/>
            </w:pPr>
          </w:p>
        </w:tc>
        <w:tc>
          <w:tcPr>
            <w:tcW w:w="1123" w:type="pct"/>
          </w:tcPr>
          <w:p w14:paraId="70479B37" w14:textId="77777777" w:rsidR="00E633AD" w:rsidRPr="00844859" w:rsidRDefault="00E633AD" w:rsidP="005C3A0B">
            <w:pPr>
              <w:pStyle w:val="TableBody"/>
            </w:pPr>
          </w:p>
        </w:tc>
        <w:tc>
          <w:tcPr>
            <w:tcW w:w="3352" w:type="pct"/>
          </w:tcPr>
          <w:p w14:paraId="061A870B" w14:textId="77777777" w:rsidR="00E633AD" w:rsidRPr="00844859" w:rsidRDefault="00E633AD" w:rsidP="00BE3748">
            <w:pPr>
              <w:pStyle w:val="TableBody"/>
            </w:pPr>
          </w:p>
        </w:tc>
      </w:tr>
      <w:tr w:rsidR="00E633AD" w:rsidRPr="00844859" w14:paraId="3E70968F" w14:textId="77777777" w:rsidTr="00286BF2">
        <w:tc>
          <w:tcPr>
            <w:tcW w:w="525" w:type="pct"/>
          </w:tcPr>
          <w:p w14:paraId="296F0E9D" w14:textId="77777777" w:rsidR="00E633AD" w:rsidRPr="00844859" w:rsidRDefault="00E633AD" w:rsidP="005C3A0B">
            <w:pPr>
              <w:pStyle w:val="TableBody"/>
            </w:pPr>
          </w:p>
        </w:tc>
        <w:tc>
          <w:tcPr>
            <w:tcW w:w="1123" w:type="pct"/>
          </w:tcPr>
          <w:p w14:paraId="24906EC9" w14:textId="77777777" w:rsidR="00E633AD" w:rsidRPr="00844859" w:rsidRDefault="00E633AD" w:rsidP="0004604B">
            <w:pPr>
              <w:pStyle w:val="TableBody"/>
            </w:pPr>
          </w:p>
        </w:tc>
        <w:tc>
          <w:tcPr>
            <w:tcW w:w="3352" w:type="pct"/>
          </w:tcPr>
          <w:p w14:paraId="53F6CF03" w14:textId="77777777" w:rsidR="00BF7627" w:rsidRPr="00844859" w:rsidRDefault="00BF7627" w:rsidP="00AD2DE1">
            <w:pPr>
              <w:pStyle w:val="TableBody"/>
            </w:pPr>
          </w:p>
        </w:tc>
      </w:tr>
      <w:tr w:rsidR="00117B7A" w:rsidRPr="00844859" w14:paraId="7423A1CE" w14:textId="77777777" w:rsidTr="00286BF2">
        <w:tc>
          <w:tcPr>
            <w:tcW w:w="525" w:type="pct"/>
          </w:tcPr>
          <w:p w14:paraId="004CB815" w14:textId="77777777" w:rsidR="00117B7A" w:rsidRDefault="00117B7A" w:rsidP="005C3A0B">
            <w:pPr>
              <w:pStyle w:val="TableBody"/>
            </w:pPr>
          </w:p>
        </w:tc>
        <w:tc>
          <w:tcPr>
            <w:tcW w:w="1123" w:type="pct"/>
          </w:tcPr>
          <w:p w14:paraId="1A3E9FB9" w14:textId="77777777" w:rsidR="00117B7A" w:rsidRDefault="00117B7A" w:rsidP="005C3A0B">
            <w:pPr>
              <w:pStyle w:val="TableBody"/>
            </w:pPr>
          </w:p>
        </w:tc>
        <w:tc>
          <w:tcPr>
            <w:tcW w:w="3352" w:type="pct"/>
          </w:tcPr>
          <w:p w14:paraId="6F82487C" w14:textId="77777777" w:rsidR="00886F41" w:rsidRDefault="00886F41" w:rsidP="00886F41">
            <w:pPr>
              <w:pStyle w:val="TableBody"/>
            </w:pPr>
          </w:p>
        </w:tc>
      </w:tr>
      <w:tr w:rsidR="00886F41" w:rsidRPr="00844859" w14:paraId="6E23EEFE" w14:textId="77777777" w:rsidTr="00286BF2">
        <w:tc>
          <w:tcPr>
            <w:tcW w:w="525" w:type="pct"/>
          </w:tcPr>
          <w:p w14:paraId="1603494F" w14:textId="77777777" w:rsidR="00886F41" w:rsidRDefault="00886F41" w:rsidP="005C3A0B">
            <w:pPr>
              <w:pStyle w:val="TableBody"/>
            </w:pPr>
          </w:p>
        </w:tc>
        <w:tc>
          <w:tcPr>
            <w:tcW w:w="1123" w:type="pct"/>
          </w:tcPr>
          <w:p w14:paraId="17201DB7" w14:textId="77777777" w:rsidR="00886F41" w:rsidRDefault="00886F41" w:rsidP="005C3A0B">
            <w:pPr>
              <w:pStyle w:val="TableBody"/>
            </w:pPr>
          </w:p>
        </w:tc>
        <w:tc>
          <w:tcPr>
            <w:tcW w:w="3352" w:type="pct"/>
          </w:tcPr>
          <w:p w14:paraId="4620A9EE" w14:textId="77777777" w:rsidR="00957377" w:rsidRDefault="00957377" w:rsidP="004A1885">
            <w:pPr>
              <w:pStyle w:val="TableBody"/>
            </w:pPr>
          </w:p>
        </w:tc>
      </w:tr>
      <w:tr w:rsidR="002172C4" w:rsidRPr="00844859" w14:paraId="5AF36541" w14:textId="77777777" w:rsidTr="00286BF2">
        <w:tc>
          <w:tcPr>
            <w:tcW w:w="525" w:type="pct"/>
          </w:tcPr>
          <w:p w14:paraId="739476D0" w14:textId="77777777" w:rsidR="002172C4" w:rsidRDefault="002172C4" w:rsidP="005C3A0B">
            <w:pPr>
              <w:pStyle w:val="TableBody"/>
            </w:pPr>
          </w:p>
        </w:tc>
        <w:tc>
          <w:tcPr>
            <w:tcW w:w="1123" w:type="pct"/>
          </w:tcPr>
          <w:p w14:paraId="219F032C" w14:textId="77777777" w:rsidR="002172C4" w:rsidRDefault="002172C4" w:rsidP="005C3A0B">
            <w:pPr>
              <w:pStyle w:val="TableBody"/>
            </w:pPr>
          </w:p>
        </w:tc>
        <w:tc>
          <w:tcPr>
            <w:tcW w:w="3352" w:type="pct"/>
          </w:tcPr>
          <w:p w14:paraId="6C498154" w14:textId="77777777" w:rsidR="002172C4" w:rsidRDefault="002172C4" w:rsidP="00886F41">
            <w:pPr>
              <w:pStyle w:val="TableBody"/>
            </w:pPr>
          </w:p>
        </w:tc>
      </w:tr>
      <w:tr w:rsidR="00C8412B" w:rsidRPr="00844859" w14:paraId="6EFB121A" w14:textId="77777777" w:rsidTr="00286BF2">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25" w:type="pct"/>
          </w:tcPr>
          <w:p w14:paraId="468064A0" w14:textId="77777777" w:rsidR="00C8412B" w:rsidRDefault="00C8412B" w:rsidP="005C3A0B">
            <w:pPr>
              <w:pStyle w:val="TableBody"/>
            </w:pPr>
          </w:p>
        </w:tc>
        <w:tc>
          <w:tcPr>
            <w:tcW w:w="112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352"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bookmarkStart w:id="7" w:name="_GoBack"/>
        <w:bookmarkEnd w:id="7"/>
        <w:p w14:paraId="26DB4F41" w14:textId="77777777" w:rsidR="00FE5BC2"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69400603" w:history="1">
            <w:r w:rsidR="00FE5BC2" w:rsidRPr="003875B6">
              <w:rPr>
                <w:rStyle w:val="Hyperlink"/>
              </w:rPr>
              <w:t>1.</w:t>
            </w:r>
            <w:r w:rsidR="00FE5BC2">
              <w:rPr>
                <w:rFonts w:asciiTheme="minorHAnsi" w:eastAsiaTheme="minorEastAsia" w:hAnsiTheme="minorHAnsi" w:cstheme="minorBidi"/>
                <w:b w:val="0"/>
                <w:bCs w:val="0"/>
                <w:caps w:val="0"/>
                <w:color w:val="auto"/>
                <w:sz w:val="22"/>
                <w:szCs w:val="22"/>
                <w:lang w:val="fr-FR"/>
              </w:rPr>
              <w:tab/>
            </w:r>
            <w:r w:rsidR="00FE5BC2" w:rsidRPr="003875B6">
              <w:rPr>
                <w:rStyle w:val="Hyperlink"/>
              </w:rPr>
              <w:t>General AT Commands</w:t>
            </w:r>
            <w:r w:rsidR="00FE5BC2">
              <w:rPr>
                <w:webHidden/>
              </w:rPr>
              <w:tab/>
            </w:r>
            <w:r w:rsidR="00FE5BC2">
              <w:rPr>
                <w:webHidden/>
              </w:rPr>
              <w:fldChar w:fldCharType="begin"/>
            </w:r>
            <w:r w:rsidR="00FE5BC2">
              <w:rPr>
                <w:webHidden/>
              </w:rPr>
              <w:instrText xml:space="preserve"> PAGEREF _Toc469400603 \h </w:instrText>
            </w:r>
            <w:r w:rsidR="00FE5BC2">
              <w:rPr>
                <w:webHidden/>
              </w:rPr>
            </w:r>
            <w:r w:rsidR="00FE5BC2">
              <w:rPr>
                <w:webHidden/>
              </w:rPr>
              <w:fldChar w:fldCharType="separate"/>
            </w:r>
            <w:r w:rsidR="00FE5BC2">
              <w:rPr>
                <w:webHidden/>
              </w:rPr>
              <w:t>6</w:t>
            </w:r>
            <w:r w:rsidR="00FE5BC2">
              <w:rPr>
                <w:webHidden/>
              </w:rPr>
              <w:fldChar w:fldCharType="end"/>
            </w:r>
          </w:hyperlink>
        </w:p>
        <w:p w14:paraId="467C2D28"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04" w:history="1">
            <w:r w:rsidRPr="003875B6">
              <w:rPr>
                <w:rStyle w:val="Hyperlink"/>
              </w:rPr>
              <w:t>1.1.</w:t>
            </w:r>
            <w:r>
              <w:rPr>
                <w:rFonts w:asciiTheme="minorHAnsi" w:eastAsiaTheme="minorEastAsia" w:hAnsiTheme="minorHAnsi" w:cstheme="minorBidi"/>
                <w:color w:val="auto"/>
                <w:sz w:val="22"/>
                <w:szCs w:val="22"/>
                <w:lang w:val="fr-FR"/>
              </w:rPr>
              <w:tab/>
            </w:r>
            <w:r w:rsidRPr="003875B6">
              <w:rPr>
                <w:rStyle w:val="Hyperlink"/>
              </w:rPr>
              <w:t>I Command: Request Identification Information</w:t>
            </w:r>
            <w:r>
              <w:rPr>
                <w:webHidden/>
              </w:rPr>
              <w:tab/>
            </w:r>
            <w:r>
              <w:rPr>
                <w:webHidden/>
              </w:rPr>
              <w:fldChar w:fldCharType="begin"/>
            </w:r>
            <w:r>
              <w:rPr>
                <w:webHidden/>
              </w:rPr>
              <w:instrText xml:space="preserve"> PAGEREF _Toc469400604 \h </w:instrText>
            </w:r>
            <w:r>
              <w:rPr>
                <w:webHidden/>
              </w:rPr>
            </w:r>
            <w:r>
              <w:rPr>
                <w:webHidden/>
              </w:rPr>
              <w:fldChar w:fldCharType="separate"/>
            </w:r>
            <w:r>
              <w:rPr>
                <w:webHidden/>
              </w:rPr>
              <w:t>6</w:t>
            </w:r>
            <w:r>
              <w:rPr>
                <w:webHidden/>
              </w:rPr>
              <w:fldChar w:fldCharType="end"/>
            </w:r>
          </w:hyperlink>
        </w:p>
        <w:p w14:paraId="24DD2862"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05" w:history="1">
            <w:r w:rsidRPr="003875B6">
              <w:rPr>
                <w:rStyle w:val="Hyperlink"/>
              </w:rPr>
              <w:t>1.2.</w:t>
            </w:r>
            <w:r>
              <w:rPr>
                <w:rFonts w:asciiTheme="minorHAnsi" w:eastAsiaTheme="minorEastAsia" w:hAnsiTheme="minorHAnsi" w:cstheme="minorBidi"/>
                <w:color w:val="auto"/>
                <w:sz w:val="22"/>
                <w:szCs w:val="22"/>
                <w:lang w:val="fr-FR"/>
              </w:rPr>
              <w:tab/>
            </w:r>
            <w:r w:rsidRPr="003875B6">
              <w:rPr>
                <w:rStyle w:val="Hyperlink"/>
              </w:rPr>
              <w:t>+CGMI Command: Request Manufacturer Identification</w:t>
            </w:r>
            <w:r>
              <w:rPr>
                <w:webHidden/>
              </w:rPr>
              <w:tab/>
            </w:r>
            <w:r>
              <w:rPr>
                <w:webHidden/>
              </w:rPr>
              <w:fldChar w:fldCharType="begin"/>
            </w:r>
            <w:r>
              <w:rPr>
                <w:webHidden/>
              </w:rPr>
              <w:instrText xml:space="preserve"> PAGEREF _Toc469400605 \h </w:instrText>
            </w:r>
            <w:r>
              <w:rPr>
                <w:webHidden/>
              </w:rPr>
            </w:r>
            <w:r>
              <w:rPr>
                <w:webHidden/>
              </w:rPr>
              <w:fldChar w:fldCharType="separate"/>
            </w:r>
            <w:r>
              <w:rPr>
                <w:webHidden/>
              </w:rPr>
              <w:t>7</w:t>
            </w:r>
            <w:r>
              <w:rPr>
                <w:webHidden/>
              </w:rPr>
              <w:fldChar w:fldCharType="end"/>
            </w:r>
          </w:hyperlink>
        </w:p>
        <w:p w14:paraId="5362EAB4"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06" w:history="1">
            <w:r w:rsidRPr="003875B6">
              <w:rPr>
                <w:rStyle w:val="Hyperlink"/>
              </w:rPr>
              <w:t>1.3.</w:t>
            </w:r>
            <w:r>
              <w:rPr>
                <w:rFonts w:asciiTheme="minorHAnsi" w:eastAsiaTheme="minorEastAsia" w:hAnsiTheme="minorHAnsi" w:cstheme="minorBidi"/>
                <w:color w:val="auto"/>
                <w:sz w:val="22"/>
                <w:szCs w:val="22"/>
                <w:lang w:val="fr-FR"/>
              </w:rPr>
              <w:tab/>
            </w:r>
            <w:r w:rsidRPr="003875B6">
              <w:rPr>
                <w:rStyle w:val="Hyperlink"/>
              </w:rPr>
              <w:t>+CGMM Command: Request Model Identification</w:t>
            </w:r>
            <w:r>
              <w:rPr>
                <w:webHidden/>
              </w:rPr>
              <w:tab/>
            </w:r>
            <w:r>
              <w:rPr>
                <w:webHidden/>
              </w:rPr>
              <w:fldChar w:fldCharType="begin"/>
            </w:r>
            <w:r>
              <w:rPr>
                <w:webHidden/>
              </w:rPr>
              <w:instrText xml:space="preserve"> PAGEREF _Toc469400606 \h </w:instrText>
            </w:r>
            <w:r>
              <w:rPr>
                <w:webHidden/>
              </w:rPr>
            </w:r>
            <w:r>
              <w:rPr>
                <w:webHidden/>
              </w:rPr>
              <w:fldChar w:fldCharType="separate"/>
            </w:r>
            <w:r>
              <w:rPr>
                <w:webHidden/>
              </w:rPr>
              <w:t>7</w:t>
            </w:r>
            <w:r>
              <w:rPr>
                <w:webHidden/>
              </w:rPr>
              <w:fldChar w:fldCharType="end"/>
            </w:r>
          </w:hyperlink>
        </w:p>
        <w:p w14:paraId="14D2D096"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07" w:history="1">
            <w:r w:rsidRPr="003875B6">
              <w:rPr>
                <w:rStyle w:val="Hyperlink"/>
              </w:rPr>
              <w:t>1.4.</w:t>
            </w:r>
            <w:r>
              <w:rPr>
                <w:rFonts w:asciiTheme="minorHAnsi" w:eastAsiaTheme="minorEastAsia" w:hAnsiTheme="minorHAnsi" w:cstheme="minorBidi"/>
                <w:color w:val="auto"/>
                <w:sz w:val="22"/>
                <w:szCs w:val="22"/>
                <w:lang w:val="fr-FR"/>
              </w:rPr>
              <w:tab/>
            </w:r>
            <w:r w:rsidRPr="003875B6">
              <w:rPr>
                <w:rStyle w:val="Hyperlink"/>
              </w:rPr>
              <w:t>+ CGMR Command: Request Revision Identification</w:t>
            </w:r>
            <w:r>
              <w:rPr>
                <w:webHidden/>
              </w:rPr>
              <w:tab/>
            </w:r>
            <w:r>
              <w:rPr>
                <w:webHidden/>
              </w:rPr>
              <w:fldChar w:fldCharType="begin"/>
            </w:r>
            <w:r>
              <w:rPr>
                <w:webHidden/>
              </w:rPr>
              <w:instrText xml:space="preserve"> PAGEREF _Toc469400607 \h </w:instrText>
            </w:r>
            <w:r>
              <w:rPr>
                <w:webHidden/>
              </w:rPr>
            </w:r>
            <w:r>
              <w:rPr>
                <w:webHidden/>
              </w:rPr>
              <w:fldChar w:fldCharType="separate"/>
            </w:r>
            <w:r>
              <w:rPr>
                <w:webHidden/>
              </w:rPr>
              <w:t>8</w:t>
            </w:r>
            <w:r>
              <w:rPr>
                <w:webHidden/>
              </w:rPr>
              <w:fldChar w:fldCharType="end"/>
            </w:r>
          </w:hyperlink>
        </w:p>
        <w:p w14:paraId="7698D21F"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08" w:history="1">
            <w:r w:rsidRPr="003875B6">
              <w:rPr>
                <w:rStyle w:val="Hyperlink"/>
              </w:rPr>
              <w:t>1.5.</w:t>
            </w:r>
            <w:r>
              <w:rPr>
                <w:rFonts w:asciiTheme="minorHAnsi" w:eastAsiaTheme="minorEastAsia" w:hAnsiTheme="minorHAnsi" w:cstheme="minorBidi"/>
                <w:color w:val="auto"/>
                <w:sz w:val="22"/>
                <w:szCs w:val="22"/>
                <w:lang w:val="fr-FR"/>
              </w:rPr>
              <w:tab/>
            </w:r>
            <w:r w:rsidRPr="003875B6">
              <w:rPr>
                <w:rStyle w:val="Hyperlink"/>
              </w:rPr>
              <w:t>+GMI Command: Request Manufacturer Identification</w:t>
            </w:r>
            <w:r>
              <w:rPr>
                <w:webHidden/>
              </w:rPr>
              <w:tab/>
            </w:r>
            <w:r>
              <w:rPr>
                <w:webHidden/>
              </w:rPr>
              <w:fldChar w:fldCharType="begin"/>
            </w:r>
            <w:r>
              <w:rPr>
                <w:webHidden/>
              </w:rPr>
              <w:instrText xml:space="preserve"> PAGEREF _Toc469400608 \h </w:instrText>
            </w:r>
            <w:r>
              <w:rPr>
                <w:webHidden/>
              </w:rPr>
            </w:r>
            <w:r>
              <w:rPr>
                <w:webHidden/>
              </w:rPr>
              <w:fldChar w:fldCharType="separate"/>
            </w:r>
            <w:r>
              <w:rPr>
                <w:webHidden/>
              </w:rPr>
              <w:t>9</w:t>
            </w:r>
            <w:r>
              <w:rPr>
                <w:webHidden/>
              </w:rPr>
              <w:fldChar w:fldCharType="end"/>
            </w:r>
          </w:hyperlink>
        </w:p>
        <w:p w14:paraId="5FC1E1FA"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09" w:history="1">
            <w:r w:rsidRPr="003875B6">
              <w:rPr>
                <w:rStyle w:val="Hyperlink"/>
              </w:rPr>
              <w:t>1.6.</w:t>
            </w:r>
            <w:r>
              <w:rPr>
                <w:rFonts w:asciiTheme="minorHAnsi" w:eastAsiaTheme="minorEastAsia" w:hAnsiTheme="minorHAnsi" w:cstheme="minorBidi"/>
                <w:color w:val="auto"/>
                <w:sz w:val="22"/>
                <w:szCs w:val="22"/>
                <w:lang w:val="fr-FR"/>
              </w:rPr>
              <w:tab/>
            </w:r>
            <w:r w:rsidRPr="003875B6">
              <w:rPr>
                <w:rStyle w:val="Hyperlink"/>
              </w:rPr>
              <w:t>+GMM Command: Request Model Identification</w:t>
            </w:r>
            <w:r>
              <w:rPr>
                <w:webHidden/>
              </w:rPr>
              <w:tab/>
            </w:r>
            <w:r>
              <w:rPr>
                <w:webHidden/>
              </w:rPr>
              <w:fldChar w:fldCharType="begin"/>
            </w:r>
            <w:r>
              <w:rPr>
                <w:webHidden/>
              </w:rPr>
              <w:instrText xml:space="preserve"> PAGEREF _Toc469400609 \h </w:instrText>
            </w:r>
            <w:r>
              <w:rPr>
                <w:webHidden/>
              </w:rPr>
            </w:r>
            <w:r>
              <w:rPr>
                <w:webHidden/>
              </w:rPr>
              <w:fldChar w:fldCharType="separate"/>
            </w:r>
            <w:r>
              <w:rPr>
                <w:webHidden/>
              </w:rPr>
              <w:t>9</w:t>
            </w:r>
            <w:r>
              <w:rPr>
                <w:webHidden/>
              </w:rPr>
              <w:fldChar w:fldCharType="end"/>
            </w:r>
          </w:hyperlink>
        </w:p>
        <w:p w14:paraId="2C071142"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10" w:history="1">
            <w:r w:rsidRPr="003875B6">
              <w:rPr>
                <w:rStyle w:val="Hyperlink"/>
              </w:rPr>
              <w:t>1.7.</w:t>
            </w:r>
            <w:r>
              <w:rPr>
                <w:rFonts w:asciiTheme="minorHAnsi" w:eastAsiaTheme="minorEastAsia" w:hAnsiTheme="minorHAnsi" w:cstheme="minorBidi"/>
                <w:color w:val="auto"/>
                <w:sz w:val="22"/>
                <w:szCs w:val="22"/>
                <w:lang w:val="fr-FR"/>
              </w:rPr>
              <w:tab/>
            </w:r>
            <w:r w:rsidRPr="003875B6">
              <w:rPr>
                <w:rStyle w:val="Hyperlink"/>
              </w:rPr>
              <w:t>+ GMR Command: Request Revision Identification</w:t>
            </w:r>
            <w:r>
              <w:rPr>
                <w:webHidden/>
              </w:rPr>
              <w:tab/>
            </w:r>
            <w:r>
              <w:rPr>
                <w:webHidden/>
              </w:rPr>
              <w:fldChar w:fldCharType="begin"/>
            </w:r>
            <w:r>
              <w:rPr>
                <w:webHidden/>
              </w:rPr>
              <w:instrText xml:space="preserve"> PAGEREF _Toc469400610 \h </w:instrText>
            </w:r>
            <w:r>
              <w:rPr>
                <w:webHidden/>
              </w:rPr>
            </w:r>
            <w:r>
              <w:rPr>
                <w:webHidden/>
              </w:rPr>
              <w:fldChar w:fldCharType="separate"/>
            </w:r>
            <w:r>
              <w:rPr>
                <w:webHidden/>
              </w:rPr>
              <w:t>10</w:t>
            </w:r>
            <w:r>
              <w:rPr>
                <w:webHidden/>
              </w:rPr>
              <w:fldChar w:fldCharType="end"/>
            </w:r>
          </w:hyperlink>
        </w:p>
        <w:p w14:paraId="262DD7DC"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11" w:history="1">
            <w:r w:rsidRPr="003875B6">
              <w:rPr>
                <w:rStyle w:val="Hyperlink"/>
              </w:rPr>
              <w:t>1.8.</w:t>
            </w:r>
            <w:r>
              <w:rPr>
                <w:rFonts w:asciiTheme="minorHAnsi" w:eastAsiaTheme="minorEastAsia" w:hAnsiTheme="minorHAnsi" w:cstheme="minorBidi"/>
                <w:color w:val="auto"/>
                <w:sz w:val="22"/>
                <w:szCs w:val="22"/>
                <w:lang w:val="fr-FR"/>
              </w:rPr>
              <w:tab/>
            </w:r>
            <w:r w:rsidRPr="003875B6">
              <w:rPr>
                <w:rStyle w:val="Hyperlink"/>
              </w:rPr>
              <w:t>+KGSN Command: Request Product Serial Number and Software Version</w:t>
            </w:r>
            <w:r>
              <w:rPr>
                <w:webHidden/>
              </w:rPr>
              <w:tab/>
            </w:r>
            <w:r>
              <w:rPr>
                <w:webHidden/>
              </w:rPr>
              <w:fldChar w:fldCharType="begin"/>
            </w:r>
            <w:r>
              <w:rPr>
                <w:webHidden/>
              </w:rPr>
              <w:instrText xml:space="preserve"> PAGEREF _Toc469400611 \h </w:instrText>
            </w:r>
            <w:r>
              <w:rPr>
                <w:webHidden/>
              </w:rPr>
            </w:r>
            <w:r>
              <w:rPr>
                <w:webHidden/>
              </w:rPr>
              <w:fldChar w:fldCharType="separate"/>
            </w:r>
            <w:r>
              <w:rPr>
                <w:webHidden/>
              </w:rPr>
              <w:t>10</w:t>
            </w:r>
            <w:r>
              <w:rPr>
                <w:webHidden/>
              </w:rPr>
              <w:fldChar w:fldCharType="end"/>
            </w:r>
          </w:hyperlink>
        </w:p>
        <w:p w14:paraId="47BEE651" w14:textId="77777777" w:rsidR="00FE5BC2" w:rsidRDefault="00FE5BC2">
          <w:pPr>
            <w:pStyle w:val="TOC1"/>
            <w:rPr>
              <w:rFonts w:asciiTheme="minorHAnsi" w:eastAsiaTheme="minorEastAsia" w:hAnsiTheme="minorHAnsi" w:cstheme="minorBidi"/>
              <w:b w:val="0"/>
              <w:bCs w:val="0"/>
              <w:caps w:val="0"/>
              <w:color w:val="auto"/>
              <w:sz w:val="22"/>
              <w:szCs w:val="22"/>
              <w:lang w:val="fr-FR"/>
            </w:rPr>
          </w:pPr>
          <w:hyperlink w:anchor="_Toc469400612" w:history="1">
            <w:r w:rsidRPr="003875B6">
              <w:rPr>
                <w:rStyle w:val="Hyperlink"/>
              </w:rPr>
              <w:t>2.</w:t>
            </w:r>
            <w:r>
              <w:rPr>
                <w:rFonts w:asciiTheme="minorHAnsi" w:eastAsiaTheme="minorEastAsia" w:hAnsiTheme="minorHAnsi" w:cstheme="minorBidi"/>
                <w:b w:val="0"/>
                <w:bCs w:val="0"/>
                <w:caps w:val="0"/>
                <w:color w:val="auto"/>
                <w:sz w:val="22"/>
                <w:szCs w:val="22"/>
                <w:lang w:val="fr-FR"/>
              </w:rPr>
              <w:tab/>
            </w:r>
            <w:r w:rsidRPr="003875B6">
              <w:rPr>
                <w:rStyle w:val="Hyperlink"/>
              </w:rPr>
              <w:t>Data AT Commands</w:t>
            </w:r>
            <w:r>
              <w:rPr>
                <w:webHidden/>
              </w:rPr>
              <w:tab/>
            </w:r>
            <w:r>
              <w:rPr>
                <w:webHidden/>
              </w:rPr>
              <w:fldChar w:fldCharType="begin"/>
            </w:r>
            <w:r>
              <w:rPr>
                <w:webHidden/>
              </w:rPr>
              <w:instrText xml:space="preserve"> PAGEREF _Toc469400612 \h </w:instrText>
            </w:r>
            <w:r>
              <w:rPr>
                <w:webHidden/>
              </w:rPr>
            </w:r>
            <w:r>
              <w:rPr>
                <w:webHidden/>
              </w:rPr>
              <w:fldChar w:fldCharType="separate"/>
            </w:r>
            <w:r>
              <w:rPr>
                <w:webHidden/>
              </w:rPr>
              <w:t>12</w:t>
            </w:r>
            <w:r>
              <w:rPr>
                <w:webHidden/>
              </w:rPr>
              <w:fldChar w:fldCharType="end"/>
            </w:r>
          </w:hyperlink>
        </w:p>
        <w:p w14:paraId="019691A3"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13" w:history="1">
            <w:r w:rsidRPr="003875B6">
              <w:rPr>
                <w:rStyle w:val="Hyperlink"/>
              </w:rPr>
              <w:t>2.1.</w:t>
            </w:r>
            <w:r>
              <w:rPr>
                <w:rFonts w:asciiTheme="minorHAnsi" w:eastAsiaTheme="minorEastAsia" w:hAnsiTheme="minorHAnsi" w:cstheme="minorBidi"/>
                <w:color w:val="auto"/>
                <w:sz w:val="22"/>
                <w:szCs w:val="22"/>
                <w:lang w:val="fr-FR"/>
              </w:rPr>
              <w:tab/>
            </w:r>
            <w:r w:rsidRPr="003875B6">
              <w:rPr>
                <w:rStyle w:val="Hyperlink"/>
              </w:rPr>
              <w:t>+FMI Command: Manufacturer Identification</w:t>
            </w:r>
            <w:r>
              <w:rPr>
                <w:webHidden/>
              </w:rPr>
              <w:tab/>
            </w:r>
            <w:r>
              <w:rPr>
                <w:webHidden/>
              </w:rPr>
              <w:fldChar w:fldCharType="begin"/>
            </w:r>
            <w:r>
              <w:rPr>
                <w:webHidden/>
              </w:rPr>
              <w:instrText xml:space="preserve"> PAGEREF _Toc469400613 \h </w:instrText>
            </w:r>
            <w:r>
              <w:rPr>
                <w:webHidden/>
              </w:rPr>
            </w:r>
            <w:r>
              <w:rPr>
                <w:webHidden/>
              </w:rPr>
              <w:fldChar w:fldCharType="separate"/>
            </w:r>
            <w:r>
              <w:rPr>
                <w:webHidden/>
              </w:rPr>
              <w:t>12</w:t>
            </w:r>
            <w:r>
              <w:rPr>
                <w:webHidden/>
              </w:rPr>
              <w:fldChar w:fldCharType="end"/>
            </w:r>
          </w:hyperlink>
        </w:p>
        <w:p w14:paraId="085DD663"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14" w:history="1">
            <w:r w:rsidRPr="003875B6">
              <w:rPr>
                <w:rStyle w:val="Hyperlink"/>
              </w:rPr>
              <w:t>2.2.</w:t>
            </w:r>
            <w:r>
              <w:rPr>
                <w:rFonts w:asciiTheme="minorHAnsi" w:eastAsiaTheme="minorEastAsia" w:hAnsiTheme="minorHAnsi" w:cstheme="minorBidi"/>
                <w:color w:val="auto"/>
                <w:sz w:val="22"/>
                <w:szCs w:val="22"/>
                <w:lang w:val="fr-FR"/>
              </w:rPr>
              <w:tab/>
            </w:r>
            <w:r w:rsidRPr="003875B6">
              <w:rPr>
                <w:rStyle w:val="Hyperlink"/>
              </w:rPr>
              <w:t>+FMM Command: Model Identification</w:t>
            </w:r>
            <w:r>
              <w:rPr>
                <w:webHidden/>
              </w:rPr>
              <w:tab/>
            </w:r>
            <w:r>
              <w:rPr>
                <w:webHidden/>
              </w:rPr>
              <w:fldChar w:fldCharType="begin"/>
            </w:r>
            <w:r>
              <w:rPr>
                <w:webHidden/>
              </w:rPr>
              <w:instrText xml:space="preserve"> PAGEREF _Toc469400614 \h </w:instrText>
            </w:r>
            <w:r>
              <w:rPr>
                <w:webHidden/>
              </w:rPr>
            </w:r>
            <w:r>
              <w:rPr>
                <w:webHidden/>
              </w:rPr>
              <w:fldChar w:fldCharType="separate"/>
            </w:r>
            <w:r>
              <w:rPr>
                <w:webHidden/>
              </w:rPr>
              <w:t>12</w:t>
            </w:r>
            <w:r>
              <w:rPr>
                <w:webHidden/>
              </w:rPr>
              <w:fldChar w:fldCharType="end"/>
            </w:r>
          </w:hyperlink>
        </w:p>
        <w:p w14:paraId="12F641FA"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15" w:history="1">
            <w:r w:rsidRPr="003875B6">
              <w:rPr>
                <w:rStyle w:val="Hyperlink"/>
              </w:rPr>
              <w:t>2.3.</w:t>
            </w:r>
            <w:r>
              <w:rPr>
                <w:rFonts w:asciiTheme="minorHAnsi" w:eastAsiaTheme="minorEastAsia" w:hAnsiTheme="minorHAnsi" w:cstheme="minorBidi"/>
                <w:color w:val="auto"/>
                <w:sz w:val="22"/>
                <w:szCs w:val="22"/>
                <w:lang w:val="fr-FR"/>
              </w:rPr>
              <w:tab/>
            </w:r>
            <w:r w:rsidRPr="003875B6">
              <w:rPr>
                <w:rStyle w:val="Hyperlink"/>
              </w:rPr>
              <w:t>+ FMR Command: Revision Identification</w:t>
            </w:r>
            <w:r>
              <w:rPr>
                <w:webHidden/>
              </w:rPr>
              <w:tab/>
            </w:r>
            <w:r>
              <w:rPr>
                <w:webHidden/>
              </w:rPr>
              <w:fldChar w:fldCharType="begin"/>
            </w:r>
            <w:r>
              <w:rPr>
                <w:webHidden/>
              </w:rPr>
              <w:instrText xml:space="preserve"> PAGEREF _Toc469400615 \h </w:instrText>
            </w:r>
            <w:r>
              <w:rPr>
                <w:webHidden/>
              </w:rPr>
            </w:r>
            <w:r>
              <w:rPr>
                <w:webHidden/>
              </w:rPr>
              <w:fldChar w:fldCharType="separate"/>
            </w:r>
            <w:r>
              <w:rPr>
                <w:webHidden/>
              </w:rPr>
              <w:t>13</w:t>
            </w:r>
            <w:r>
              <w:rPr>
                <w:webHidden/>
              </w:rPr>
              <w:fldChar w:fldCharType="end"/>
            </w:r>
          </w:hyperlink>
        </w:p>
        <w:p w14:paraId="0C4DC0AB" w14:textId="77777777" w:rsidR="00FE5BC2" w:rsidRDefault="00FE5BC2">
          <w:pPr>
            <w:pStyle w:val="TOC1"/>
            <w:rPr>
              <w:rFonts w:asciiTheme="minorHAnsi" w:eastAsiaTheme="minorEastAsia" w:hAnsiTheme="minorHAnsi" w:cstheme="minorBidi"/>
              <w:b w:val="0"/>
              <w:bCs w:val="0"/>
              <w:caps w:val="0"/>
              <w:color w:val="auto"/>
              <w:sz w:val="22"/>
              <w:szCs w:val="22"/>
              <w:lang w:val="fr-FR"/>
            </w:rPr>
          </w:pPr>
          <w:hyperlink w:anchor="_Toc469400616" w:history="1">
            <w:r w:rsidRPr="003875B6">
              <w:rPr>
                <w:rStyle w:val="Hyperlink"/>
              </w:rPr>
              <w:t>3.</w:t>
            </w:r>
            <w:r>
              <w:rPr>
                <w:rFonts w:asciiTheme="minorHAnsi" w:eastAsiaTheme="minorEastAsia" w:hAnsiTheme="minorHAnsi" w:cstheme="minorBidi"/>
                <w:b w:val="0"/>
                <w:bCs w:val="0"/>
                <w:caps w:val="0"/>
                <w:color w:val="auto"/>
                <w:sz w:val="22"/>
                <w:szCs w:val="22"/>
                <w:lang w:val="fr-FR"/>
              </w:rPr>
              <w:tab/>
            </w:r>
            <w:r w:rsidRPr="003875B6">
              <w:rPr>
                <w:rStyle w:val="Hyperlink"/>
              </w:rPr>
              <w:t>Development notes</w:t>
            </w:r>
            <w:r>
              <w:rPr>
                <w:webHidden/>
              </w:rPr>
              <w:tab/>
            </w:r>
            <w:r>
              <w:rPr>
                <w:webHidden/>
              </w:rPr>
              <w:fldChar w:fldCharType="begin"/>
            </w:r>
            <w:r>
              <w:rPr>
                <w:webHidden/>
              </w:rPr>
              <w:instrText xml:space="preserve"> PAGEREF _Toc469400616 \h </w:instrText>
            </w:r>
            <w:r>
              <w:rPr>
                <w:webHidden/>
              </w:rPr>
            </w:r>
            <w:r>
              <w:rPr>
                <w:webHidden/>
              </w:rPr>
              <w:fldChar w:fldCharType="separate"/>
            </w:r>
            <w:r>
              <w:rPr>
                <w:webHidden/>
              </w:rPr>
              <w:t>14</w:t>
            </w:r>
            <w:r>
              <w:rPr>
                <w:webHidden/>
              </w:rPr>
              <w:fldChar w:fldCharType="end"/>
            </w:r>
          </w:hyperlink>
        </w:p>
        <w:p w14:paraId="1DE51BBB"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17" w:history="1">
            <w:r w:rsidRPr="003875B6">
              <w:rPr>
                <w:rStyle w:val="Hyperlink"/>
              </w:rPr>
              <w:t>3.1.</w:t>
            </w:r>
            <w:r>
              <w:rPr>
                <w:rFonts w:asciiTheme="minorHAnsi" w:eastAsiaTheme="minorEastAsia" w:hAnsiTheme="minorHAnsi" w:cstheme="minorBidi"/>
                <w:color w:val="auto"/>
                <w:sz w:val="22"/>
                <w:szCs w:val="22"/>
                <w:lang w:val="fr-FR"/>
              </w:rPr>
              <w:tab/>
            </w:r>
            <w:r w:rsidRPr="003875B6">
              <w:rPr>
                <w:rStyle w:val="Hyperlink"/>
              </w:rPr>
              <w:t>References</w:t>
            </w:r>
            <w:r>
              <w:rPr>
                <w:webHidden/>
              </w:rPr>
              <w:tab/>
            </w:r>
            <w:r>
              <w:rPr>
                <w:webHidden/>
              </w:rPr>
              <w:fldChar w:fldCharType="begin"/>
            </w:r>
            <w:r>
              <w:rPr>
                <w:webHidden/>
              </w:rPr>
              <w:instrText xml:space="preserve"> PAGEREF _Toc469400617 \h </w:instrText>
            </w:r>
            <w:r>
              <w:rPr>
                <w:webHidden/>
              </w:rPr>
            </w:r>
            <w:r>
              <w:rPr>
                <w:webHidden/>
              </w:rPr>
              <w:fldChar w:fldCharType="separate"/>
            </w:r>
            <w:r>
              <w:rPr>
                <w:webHidden/>
              </w:rPr>
              <w:t>14</w:t>
            </w:r>
            <w:r>
              <w:rPr>
                <w:webHidden/>
              </w:rPr>
              <w:fldChar w:fldCharType="end"/>
            </w:r>
          </w:hyperlink>
        </w:p>
        <w:p w14:paraId="79658838"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18" w:history="1">
            <w:r w:rsidRPr="003875B6">
              <w:rPr>
                <w:rStyle w:val="Hyperlink"/>
              </w:rPr>
              <w:t>3.2.</w:t>
            </w:r>
            <w:r>
              <w:rPr>
                <w:rFonts w:asciiTheme="minorHAnsi" w:eastAsiaTheme="minorEastAsia" w:hAnsiTheme="minorHAnsi" w:cstheme="minorBidi"/>
                <w:color w:val="auto"/>
                <w:sz w:val="22"/>
                <w:szCs w:val="22"/>
                <w:lang w:val="fr-FR"/>
              </w:rPr>
              <w:tab/>
            </w:r>
            <w:r w:rsidRPr="003875B6">
              <w:rPr>
                <w:rStyle w:val="Hyperlink"/>
              </w:rPr>
              <w:t>Applicability</w:t>
            </w:r>
            <w:r>
              <w:rPr>
                <w:webHidden/>
              </w:rPr>
              <w:tab/>
            </w:r>
            <w:r>
              <w:rPr>
                <w:webHidden/>
              </w:rPr>
              <w:fldChar w:fldCharType="begin"/>
            </w:r>
            <w:r>
              <w:rPr>
                <w:webHidden/>
              </w:rPr>
              <w:instrText xml:space="preserve"> PAGEREF _Toc469400618 \h </w:instrText>
            </w:r>
            <w:r>
              <w:rPr>
                <w:webHidden/>
              </w:rPr>
            </w:r>
            <w:r>
              <w:rPr>
                <w:webHidden/>
              </w:rPr>
              <w:fldChar w:fldCharType="separate"/>
            </w:r>
            <w:r>
              <w:rPr>
                <w:webHidden/>
              </w:rPr>
              <w:t>14</w:t>
            </w:r>
            <w:r>
              <w:rPr>
                <w:webHidden/>
              </w:rPr>
              <w:fldChar w:fldCharType="end"/>
            </w:r>
          </w:hyperlink>
        </w:p>
        <w:p w14:paraId="4727C624" w14:textId="77777777" w:rsidR="00FE5BC2" w:rsidRDefault="00FE5BC2">
          <w:pPr>
            <w:pStyle w:val="TOC2"/>
            <w:tabs>
              <w:tab w:val="left" w:pos="1195"/>
            </w:tabs>
            <w:rPr>
              <w:rFonts w:asciiTheme="minorHAnsi" w:eastAsiaTheme="minorEastAsia" w:hAnsiTheme="minorHAnsi" w:cstheme="minorBidi"/>
              <w:color w:val="auto"/>
              <w:sz w:val="22"/>
              <w:szCs w:val="22"/>
              <w:lang w:val="fr-FR"/>
            </w:rPr>
          </w:pPr>
          <w:hyperlink w:anchor="_Toc469400619" w:history="1">
            <w:r w:rsidRPr="003875B6">
              <w:rPr>
                <w:rStyle w:val="Hyperlink"/>
              </w:rPr>
              <w:t>3.3.</w:t>
            </w:r>
            <w:r>
              <w:rPr>
                <w:rFonts w:asciiTheme="minorHAnsi" w:eastAsiaTheme="minorEastAsia" w:hAnsiTheme="minorHAnsi" w:cstheme="minorBidi"/>
                <w:color w:val="auto"/>
                <w:sz w:val="22"/>
                <w:szCs w:val="22"/>
                <w:lang w:val="fr-FR"/>
              </w:rPr>
              <w:tab/>
            </w:r>
            <w:r w:rsidRPr="003875B6">
              <w:rPr>
                <w:rStyle w:val="Hyperlink"/>
              </w:rPr>
              <w:t>Other</w:t>
            </w:r>
            <w:r>
              <w:rPr>
                <w:webHidden/>
              </w:rPr>
              <w:tab/>
            </w:r>
            <w:r>
              <w:rPr>
                <w:webHidden/>
              </w:rPr>
              <w:fldChar w:fldCharType="begin"/>
            </w:r>
            <w:r>
              <w:rPr>
                <w:webHidden/>
              </w:rPr>
              <w:instrText xml:space="preserve"> PAGEREF _Toc469400619 \h </w:instrText>
            </w:r>
            <w:r>
              <w:rPr>
                <w:webHidden/>
              </w:rPr>
            </w:r>
            <w:r>
              <w:rPr>
                <w:webHidden/>
              </w:rPr>
              <w:fldChar w:fldCharType="separate"/>
            </w:r>
            <w:r>
              <w:rPr>
                <w:webHidden/>
              </w:rPr>
              <w:t>14</w:t>
            </w:r>
            <w:r>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headerReference w:type="even" r:id="rId16"/>
          <w:headerReference w:type="default" r:id="rId17"/>
          <w:footerReference w:type="even" r:id="rId18"/>
          <w:footerReference w:type="default" r:id="rId19"/>
          <w:headerReference w:type="first" r:id="rId20"/>
          <w:footerReference w:type="first" r:id="rId21"/>
          <w:pgSz w:w="11909" w:h="16834" w:code="9"/>
          <w:pgMar w:top="1440" w:right="1440" w:bottom="1440" w:left="1440" w:header="691" w:footer="800" w:gutter="0"/>
          <w:cols w:space="720"/>
          <w:titlePg/>
          <w:docGrid w:linePitch="360"/>
        </w:sectPr>
      </w:pPr>
      <w:bookmarkStart w:id="8" w:name="_Toc170125965"/>
      <w:bookmarkStart w:id="9" w:name="_Toc345081451"/>
      <w:bookmarkStart w:id="10" w:name="_Toc349754087"/>
      <w:bookmarkStart w:id="11" w:name="_Toc170125794"/>
      <w:bookmarkStart w:id="12" w:name="_Toc78179754"/>
    </w:p>
    <w:p w14:paraId="2950511B" w14:textId="77777777" w:rsidR="00202E86" w:rsidRPr="00AE67EA" w:rsidRDefault="00202E86" w:rsidP="00202E86">
      <w:pPr>
        <w:pStyle w:val="Heading1"/>
      </w:pPr>
      <w:bookmarkStart w:id="13" w:name="_Toc469062263"/>
      <w:bookmarkStart w:id="14" w:name="_Toc469400603"/>
      <w:bookmarkEnd w:id="8"/>
      <w:bookmarkEnd w:id="9"/>
      <w:bookmarkEnd w:id="10"/>
      <w:bookmarkEnd w:id="11"/>
      <w:bookmarkEnd w:id="12"/>
      <w:r>
        <w:lastRenderedPageBreak/>
        <w:t>General AT Commands</w:t>
      </w:r>
      <w:bookmarkEnd w:id="13"/>
      <w:bookmarkEnd w:id="14"/>
    </w:p>
    <w:p w14:paraId="0944411E" w14:textId="77777777" w:rsidR="00202E86" w:rsidRPr="00AE67EA" w:rsidRDefault="00202E86" w:rsidP="00202E86">
      <w:pPr>
        <w:pStyle w:val="Heading2"/>
      </w:pPr>
      <w:bookmarkStart w:id="15" w:name="_Toc345081234"/>
      <w:bookmarkStart w:id="16" w:name="_Toc349752981"/>
      <w:bookmarkStart w:id="17" w:name="_Toc349753870"/>
      <w:bookmarkStart w:id="18" w:name="_Ref366743767"/>
      <w:bookmarkStart w:id="19" w:name="_Ref368558981"/>
      <w:bookmarkStart w:id="20" w:name="_Ref368558985"/>
      <w:bookmarkStart w:id="21" w:name="_Ref369079193"/>
      <w:bookmarkStart w:id="22" w:name="_Toc368585938"/>
      <w:bookmarkStart w:id="23" w:name="_Ref387939658"/>
      <w:bookmarkStart w:id="24" w:name="_Ref387939660"/>
      <w:bookmarkStart w:id="25" w:name="_Ref390965324"/>
      <w:bookmarkStart w:id="26" w:name="_Ref390965327"/>
      <w:bookmarkStart w:id="27" w:name="_Ref446421350"/>
      <w:bookmarkStart w:id="28" w:name="_Ref446421353"/>
      <w:bookmarkStart w:id="29" w:name="_Ref448226162"/>
      <w:bookmarkStart w:id="30" w:name="_Ref448226164"/>
      <w:bookmarkStart w:id="31" w:name="_Toc464721466"/>
      <w:bookmarkStart w:id="32" w:name="_Toc469062264"/>
      <w:bookmarkStart w:id="33" w:name="_Toc469400604"/>
      <w:r w:rsidRPr="00AE67EA">
        <w:t>I Command: Request Identification Information</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1A82DA3E" w14:textId="77777777" w:rsidR="00202E86" w:rsidRDefault="00202E86" w:rsidP="00202E86">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202E86" w:rsidRPr="00C41274" w14:paraId="48253965" w14:textId="77777777" w:rsidTr="007624A8">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28FB34CC" w14:textId="77777777" w:rsidR="00202E86" w:rsidRPr="00C41274" w:rsidRDefault="00202E86" w:rsidP="007624A8">
            <w:pPr>
              <w:pStyle w:val="TableRowHead"/>
              <w:spacing w:before="144" w:after="144"/>
              <w:rPr>
                <w:bCs w:val="0"/>
              </w:rPr>
            </w:pPr>
            <w:r>
              <w:t>HL7718, HL7748, HL7749</w:t>
            </w:r>
          </w:p>
        </w:tc>
      </w:tr>
      <w:tr w:rsidR="00202E86" w:rsidRPr="00265629" w14:paraId="700DEFAB" w14:textId="77777777" w:rsidTr="007624A8">
        <w:trPr>
          <w:cantSplit w:val="0"/>
          <w:trHeight w:val="815"/>
        </w:trPr>
        <w:tc>
          <w:tcPr>
            <w:tcW w:w="2265" w:type="dxa"/>
          </w:tcPr>
          <w:p w14:paraId="5717B5E0" w14:textId="77777777" w:rsidR="00202E86" w:rsidRPr="00137AA5" w:rsidRDefault="00202E86" w:rsidP="007624A8">
            <w:pPr>
              <w:pStyle w:val="TableBody"/>
              <w:rPr>
                <w:i/>
              </w:rPr>
            </w:pPr>
            <w:r>
              <w:rPr>
                <w:i/>
              </w:rPr>
              <w:t>Execute</w:t>
            </w:r>
            <w:r w:rsidRPr="00137AA5">
              <w:rPr>
                <w:i/>
              </w:rPr>
              <w:t xml:space="preserve"> command</w:t>
            </w:r>
          </w:p>
          <w:p w14:paraId="43A93894" w14:textId="77777777" w:rsidR="00202E86" w:rsidRPr="00137AA5" w:rsidRDefault="00202E86" w:rsidP="007624A8">
            <w:pPr>
              <w:pStyle w:val="TableBody"/>
            </w:pPr>
          </w:p>
          <w:p w14:paraId="4DEC5650" w14:textId="77777777" w:rsidR="00202E86" w:rsidRPr="00137AA5" w:rsidRDefault="00202E86" w:rsidP="007624A8">
            <w:pPr>
              <w:pStyle w:val="TableBody"/>
              <w:rPr>
                <w:u w:val="single"/>
              </w:rPr>
            </w:pPr>
            <w:r w:rsidRPr="00137AA5">
              <w:rPr>
                <w:u w:val="single"/>
              </w:rPr>
              <w:t>Syntax</w:t>
            </w:r>
          </w:p>
          <w:p w14:paraId="7EB81F03" w14:textId="77777777" w:rsidR="00202E86" w:rsidRPr="00C41274" w:rsidRDefault="00202E86" w:rsidP="007624A8">
            <w:pPr>
              <w:pStyle w:val="TableBody"/>
              <w:rPr>
                <w:b/>
              </w:rPr>
            </w:pPr>
            <w:r w:rsidRPr="00C41274">
              <w:rPr>
                <w:b/>
              </w:rPr>
              <w:t>ATI[&lt;value&gt;]</w:t>
            </w:r>
          </w:p>
          <w:p w14:paraId="788AC221" w14:textId="77777777" w:rsidR="00202E86" w:rsidRPr="00C41274" w:rsidRDefault="00202E86" w:rsidP="007624A8">
            <w:pPr>
              <w:pStyle w:val="TableBody"/>
              <w:rPr>
                <w:b/>
              </w:rPr>
            </w:pPr>
          </w:p>
        </w:tc>
        <w:tc>
          <w:tcPr>
            <w:tcW w:w="6804" w:type="dxa"/>
          </w:tcPr>
          <w:p w14:paraId="7E46588E" w14:textId="77777777" w:rsidR="00202E86" w:rsidRDefault="00202E86" w:rsidP="007624A8">
            <w:pPr>
              <w:pStyle w:val="TableBody"/>
              <w:rPr>
                <w:u w:val="single"/>
              </w:rPr>
            </w:pPr>
          </w:p>
          <w:p w14:paraId="6BC0476E" w14:textId="77777777" w:rsidR="00202E86" w:rsidRPr="00C41274" w:rsidRDefault="00202E86" w:rsidP="007624A8">
            <w:pPr>
              <w:pStyle w:val="TableBody"/>
              <w:rPr>
                <w:u w:val="single"/>
              </w:rPr>
            </w:pPr>
          </w:p>
          <w:p w14:paraId="4A812CF0" w14:textId="77777777" w:rsidR="00202E86" w:rsidRPr="00C41274" w:rsidRDefault="00202E86" w:rsidP="007624A8">
            <w:pPr>
              <w:pStyle w:val="TableBody"/>
              <w:rPr>
                <w:u w:val="single"/>
              </w:rPr>
            </w:pPr>
            <w:r w:rsidRPr="00C41274">
              <w:rPr>
                <w:u w:val="single"/>
              </w:rPr>
              <w:t>Response</w:t>
            </w:r>
          </w:p>
          <w:p w14:paraId="58A5D544" w14:textId="77777777" w:rsidR="00202E86" w:rsidRDefault="00202E86" w:rsidP="007624A8">
            <w:pPr>
              <w:pStyle w:val="TableBody"/>
            </w:pPr>
            <w:r w:rsidRPr="001375F3">
              <w:t xml:space="preserve">If </w:t>
            </w:r>
            <w:r>
              <w:t>&lt;value&gt; = 0 or omitted:</w:t>
            </w:r>
          </w:p>
          <w:p w14:paraId="6CF388FD" w14:textId="77777777" w:rsidR="00202E86" w:rsidRPr="00DA3803" w:rsidRDefault="00202E86" w:rsidP="007624A8">
            <w:pPr>
              <w:pStyle w:val="TableBody"/>
              <w:rPr>
                <w:b/>
              </w:rPr>
            </w:pPr>
            <w:r w:rsidRPr="00DA3803">
              <w:rPr>
                <w:b/>
              </w:rPr>
              <w:t>&lt;model&gt;</w:t>
            </w:r>
          </w:p>
          <w:p w14:paraId="55DB3258" w14:textId="77777777" w:rsidR="00202E86" w:rsidRPr="00DA3803" w:rsidRDefault="00202E86" w:rsidP="007624A8">
            <w:pPr>
              <w:pStyle w:val="TableBody"/>
              <w:rPr>
                <w:b/>
              </w:rPr>
            </w:pPr>
            <w:r w:rsidRPr="00DA3803">
              <w:rPr>
                <w:b/>
              </w:rPr>
              <w:t>OK</w:t>
            </w:r>
          </w:p>
          <w:p w14:paraId="55272B1D" w14:textId="77777777" w:rsidR="00202E86" w:rsidRDefault="00202E86" w:rsidP="007624A8">
            <w:pPr>
              <w:pStyle w:val="TableBody"/>
            </w:pPr>
          </w:p>
          <w:p w14:paraId="5AADECDF" w14:textId="77777777" w:rsidR="00202E86" w:rsidRDefault="00202E86" w:rsidP="007624A8">
            <w:pPr>
              <w:pStyle w:val="TableBody"/>
            </w:pPr>
            <w:r>
              <w:t>If &lt;value&gt; = 3:</w:t>
            </w:r>
          </w:p>
          <w:p w14:paraId="5D651215" w14:textId="77777777" w:rsidR="00202E86" w:rsidRPr="00DA3803" w:rsidRDefault="00202E86" w:rsidP="007624A8">
            <w:pPr>
              <w:pStyle w:val="TableBody"/>
              <w:rPr>
                <w:b/>
              </w:rPr>
            </w:pPr>
            <w:r w:rsidRPr="00DA3803">
              <w:rPr>
                <w:b/>
              </w:rPr>
              <w:t>&lt;version tag&gt;</w:t>
            </w:r>
          </w:p>
          <w:p w14:paraId="09739F20" w14:textId="77777777" w:rsidR="00202E86" w:rsidRPr="00DA3803" w:rsidRDefault="00202E86" w:rsidP="007624A8">
            <w:pPr>
              <w:pStyle w:val="TableBody"/>
              <w:rPr>
                <w:b/>
              </w:rPr>
            </w:pPr>
            <w:r w:rsidRPr="00DA3803">
              <w:rPr>
                <w:b/>
              </w:rPr>
              <w:t>OK</w:t>
            </w:r>
          </w:p>
          <w:p w14:paraId="33AC4CE4" w14:textId="77777777" w:rsidR="00202E86" w:rsidRDefault="00202E86" w:rsidP="007624A8">
            <w:pPr>
              <w:pStyle w:val="TableBody"/>
            </w:pPr>
          </w:p>
          <w:p w14:paraId="740E9E7E" w14:textId="77777777" w:rsidR="00202E86" w:rsidRDefault="00202E86" w:rsidP="007624A8">
            <w:pPr>
              <w:pStyle w:val="TableBody"/>
            </w:pPr>
            <w:r>
              <w:t>If &lt;value&gt; = 9:</w:t>
            </w:r>
          </w:p>
          <w:p w14:paraId="6FE3358A" w14:textId="77777777" w:rsidR="00202E86" w:rsidRDefault="00202E86" w:rsidP="007624A8">
            <w:pPr>
              <w:pStyle w:val="TableBody"/>
              <w:rPr>
                <w:b/>
              </w:rPr>
            </w:pPr>
            <w:r w:rsidRPr="00DA3803">
              <w:rPr>
                <w:b/>
              </w:rPr>
              <w:t>&lt;version tag&gt;</w:t>
            </w:r>
          </w:p>
          <w:p w14:paraId="7A89F361" w14:textId="77777777" w:rsidR="00202E86" w:rsidRDefault="00202E86" w:rsidP="007624A8">
            <w:pPr>
              <w:pStyle w:val="TableBody"/>
              <w:rPr>
                <w:b/>
              </w:rPr>
            </w:pPr>
            <w:r>
              <w:rPr>
                <w:b/>
              </w:rPr>
              <w:t>&lt;build date &amp; time&gt;</w:t>
            </w:r>
          </w:p>
          <w:p w14:paraId="194AC102" w14:textId="77777777" w:rsidR="00202E86" w:rsidRPr="00DA3803" w:rsidRDefault="00202E86" w:rsidP="007624A8">
            <w:pPr>
              <w:pStyle w:val="TableBody"/>
              <w:rPr>
                <w:b/>
              </w:rPr>
            </w:pPr>
            <w:r w:rsidRPr="00DA3803">
              <w:rPr>
                <w:b/>
              </w:rPr>
              <w:t>OK</w:t>
            </w:r>
          </w:p>
          <w:p w14:paraId="63DB2B70" w14:textId="77777777" w:rsidR="00202E86" w:rsidRPr="00C41274" w:rsidRDefault="00202E86" w:rsidP="007624A8">
            <w:pPr>
              <w:pStyle w:val="TableBody"/>
            </w:pPr>
          </w:p>
          <w:p w14:paraId="6A1E4CFD" w14:textId="77777777" w:rsidR="00202E86" w:rsidRPr="00C41274" w:rsidRDefault="00202E86" w:rsidP="007624A8">
            <w:pPr>
              <w:pStyle w:val="TableBody"/>
              <w:rPr>
                <w:u w:val="single"/>
              </w:rPr>
            </w:pPr>
            <w:r w:rsidRPr="00C41274">
              <w:rPr>
                <w:u w:val="single"/>
              </w:rPr>
              <w:t>Parameter</w:t>
            </w:r>
            <w:r>
              <w:rPr>
                <w:u w:val="single"/>
              </w:rPr>
              <w:t>s</w:t>
            </w:r>
          </w:p>
          <w:p w14:paraId="277C75EE" w14:textId="77777777" w:rsidR="00202E86" w:rsidRDefault="00202E86" w:rsidP="007624A8">
            <w:pPr>
              <w:pStyle w:val="TableBody"/>
            </w:pPr>
            <w:r w:rsidRPr="00FC40B0">
              <w:rPr>
                <w:b/>
              </w:rPr>
              <w:t>&lt;model&gt;</w:t>
            </w:r>
            <w:r>
              <w:tab/>
            </w:r>
            <w:r>
              <w:tab/>
            </w:r>
            <w:r w:rsidRPr="001375F3">
              <w:t>Model identifier</w:t>
            </w:r>
          </w:p>
          <w:p w14:paraId="6CC4F424" w14:textId="77777777" w:rsidR="00202E86" w:rsidRPr="001375F3" w:rsidRDefault="00202E86" w:rsidP="007624A8">
            <w:pPr>
              <w:pStyle w:val="TableBody"/>
            </w:pPr>
          </w:p>
          <w:p w14:paraId="5AD6EA42" w14:textId="77777777" w:rsidR="00202E86" w:rsidRDefault="00202E86" w:rsidP="007624A8">
            <w:pPr>
              <w:pStyle w:val="TableBody"/>
            </w:pPr>
            <w:r w:rsidRPr="00FC40B0">
              <w:rPr>
                <w:b/>
              </w:rPr>
              <w:t>&lt;version tag&gt;</w:t>
            </w:r>
            <w:r w:rsidRPr="00FC40B0">
              <w:rPr>
                <w:b/>
              </w:rPr>
              <w:tab/>
            </w:r>
            <w:r>
              <w:t>Version tag</w:t>
            </w:r>
          </w:p>
          <w:p w14:paraId="01E5D673" w14:textId="77777777" w:rsidR="00202E86" w:rsidRDefault="00202E86" w:rsidP="007624A8">
            <w:pPr>
              <w:pStyle w:val="TableBody"/>
            </w:pPr>
            <w:r>
              <w:tab/>
            </w:r>
            <w:r>
              <w:tab/>
            </w:r>
            <w:r>
              <w:tab/>
              <w:t>(No Revision)</w:t>
            </w:r>
            <w:r>
              <w:tab/>
              <w:t>: non-tagged version</w:t>
            </w:r>
          </w:p>
          <w:p w14:paraId="69609F8A" w14:textId="77777777" w:rsidR="00202E86" w:rsidRDefault="00202E86" w:rsidP="007624A8">
            <w:pPr>
              <w:pStyle w:val="TableBody"/>
            </w:pPr>
            <w:r>
              <w:tab/>
            </w:r>
            <w:r>
              <w:tab/>
            </w:r>
            <w:r>
              <w:tab/>
              <w:t>xHL77xxx…x</w:t>
            </w:r>
            <w:r>
              <w:tab/>
              <w:t>: tagged version string</w:t>
            </w:r>
          </w:p>
          <w:p w14:paraId="3AD55FF4" w14:textId="77777777" w:rsidR="00202E86" w:rsidRDefault="00202E86" w:rsidP="007624A8">
            <w:pPr>
              <w:pStyle w:val="TableBody"/>
            </w:pPr>
          </w:p>
          <w:p w14:paraId="26CEF6EC" w14:textId="77777777" w:rsidR="00202E86" w:rsidRDefault="00202E86" w:rsidP="007624A8">
            <w:pPr>
              <w:pStyle w:val="TableBody"/>
            </w:pPr>
            <w:r w:rsidRPr="00FC40B0">
              <w:rPr>
                <w:b/>
              </w:rPr>
              <w:t>&lt;build date &amp; time&gt;</w:t>
            </w:r>
            <w:r>
              <w:tab/>
              <w:t>YYYY/MM/DD HH:MM:SS</w:t>
            </w:r>
          </w:p>
          <w:p w14:paraId="6CE3890F" w14:textId="77777777" w:rsidR="00202E86" w:rsidRPr="00265629" w:rsidRDefault="00202E86" w:rsidP="007624A8">
            <w:pPr>
              <w:pStyle w:val="TableBody"/>
              <w:rPr>
                <w:snapToGrid w:val="0"/>
              </w:rPr>
            </w:pPr>
          </w:p>
        </w:tc>
      </w:tr>
      <w:tr w:rsidR="00202E86" w14:paraId="5A6A39CF" w14:textId="77777777" w:rsidTr="007624A8">
        <w:trPr>
          <w:cantSplit w:val="0"/>
          <w:trHeight w:val="815"/>
        </w:trPr>
        <w:tc>
          <w:tcPr>
            <w:tcW w:w="2265" w:type="dxa"/>
          </w:tcPr>
          <w:p w14:paraId="61B070A0" w14:textId="77777777" w:rsidR="00202E86" w:rsidRPr="00137AA5" w:rsidRDefault="00202E86" w:rsidP="007624A8">
            <w:pPr>
              <w:pStyle w:val="TableBody"/>
              <w:rPr>
                <w:i/>
              </w:rPr>
            </w:pPr>
            <w:r w:rsidRPr="0077536E">
              <w:rPr>
                <w:u w:val="single"/>
              </w:rPr>
              <w:t>Examples</w:t>
            </w:r>
          </w:p>
        </w:tc>
        <w:tc>
          <w:tcPr>
            <w:tcW w:w="6804" w:type="dxa"/>
          </w:tcPr>
          <w:p w14:paraId="48DD8D8E" w14:textId="77777777" w:rsidR="00202E86" w:rsidRPr="00B23746" w:rsidRDefault="00202E86" w:rsidP="007624A8">
            <w:pPr>
              <w:pStyle w:val="TableBody"/>
            </w:pPr>
            <w:r w:rsidRPr="00B23746">
              <w:t>//</w:t>
            </w:r>
            <w:r>
              <w:t xml:space="preserve"> </w:t>
            </w:r>
            <w:r w:rsidRPr="00B23746">
              <w:t>Using an HL</w:t>
            </w:r>
            <w:r>
              <w:t>7749</w:t>
            </w:r>
            <w:r w:rsidRPr="00B23746">
              <w:t xml:space="preserve"> module</w:t>
            </w:r>
          </w:p>
          <w:p w14:paraId="768C5BD8" w14:textId="77777777" w:rsidR="00202E86" w:rsidRPr="00FC40B0" w:rsidRDefault="00202E86" w:rsidP="007624A8">
            <w:pPr>
              <w:pStyle w:val="TableBody"/>
              <w:rPr>
                <w:b/>
              </w:rPr>
            </w:pPr>
            <w:r w:rsidRPr="00FC40B0">
              <w:rPr>
                <w:b/>
              </w:rPr>
              <w:t>ATI</w:t>
            </w:r>
          </w:p>
          <w:p w14:paraId="01AC76D1" w14:textId="77777777" w:rsidR="00202E86" w:rsidRPr="00FC40B0" w:rsidRDefault="00202E86" w:rsidP="007624A8">
            <w:pPr>
              <w:pStyle w:val="TableBody"/>
              <w:rPr>
                <w:b/>
              </w:rPr>
            </w:pPr>
            <w:r w:rsidRPr="00FC40B0">
              <w:rPr>
                <w:b/>
              </w:rPr>
              <w:t>HL</w:t>
            </w:r>
            <w:r>
              <w:rPr>
                <w:b/>
              </w:rPr>
              <w:t>7749</w:t>
            </w:r>
          </w:p>
          <w:p w14:paraId="5056E174" w14:textId="77777777" w:rsidR="00202E86" w:rsidRDefault="00202E86" w:rsidP="007624A8">
            <w:pPr>
              <w:pStyle w:val="TableBody"/>
              <w:rPr>
                <w:b/>
              </w:rPr>
            </w:pPr>
            <w:r w:rsidRPr="00FC40B0">
              <w:rPr>
                <w:b/>
              </w:rPr>
              <w:t>OK</w:t>
            </w:r>
          </w:p>
          <w:p w14:paraId="3013FB75" w14:textId="77777777" w:rsidR="00202E86" w:rsidRDefault="00202E86" w:rsidP="007624A8">
            <w:pPr>
              <w:pStyle w:val="TableBody"/>
            </w:pPr>
          </w:p>
          <w:p w14:paraId="09A27998" w14:textId="77777777" w:rsidR="00202E86" w:rsidRPr="00FC40B0" w:rsidRDefault="00202E86" w:rsidP="007624A8">
            <w:pPr>
              <w:pStyle w:val="TableBody"/>
              <w:rPr>
                <w:b/>
              </w:rPr>
            </w:pPr>
            <w:r w:rsidRPr="00FC40B0">
              <w:rPr>
                <w:b/>
              </w:rPr>
              <w:t>ATI3</w:t>
            </w:r>
          </w:p>
          <w:p w14:paraId="391F77A3" w14:textId="77777777" w:rsidR="00202E86" w:rsidRDefault="00202E86" w:rsidP="007624A8">
            <w:pPr>
              <w:pStyle w:val="TableBody"/>
              <w:rPr>
                <w:b/>
              </w:rPr>
            </w:pPr>
            <w:r>
              <w:rPr>
                <w:b/>
              </w:rPr>
              <w:t>A</w:t>
            </w:r>
            <w:r w:rsidRPr="00903106">
              <w:rPr>
                <w:b/>
              </w:rPr>
              <w:t>HL77xx_NQ.01.00.14_0.1.1.20161209.x1210</w:t>
            </w:r>
          </w:p>
          <w:p w14:paraId="073D83A2" w14:textId="77777777" w:rsidR="00202E86" w:rsidRDefault="00202E86" w:rsidP="007624A8">
            <w:pPr>
              <w:pStyle w:val="TableBody"/>
              <w:rPr>
                <w:b/>
              </w:rPr>
            </w:pPr>
            <w:r w:rsidRPr="0077536E">
              <w:rPr>
                <w:b/>
              </w:rPr>
              <w:t>OK</w:t>
            </w:r>
          </w:p>
          <w:p w14:paraId="5DEF820A" w14:textId="77777777" w:rsidR="00202E86" w:rsidRDefault="00202E86" w:rsidP="007624A8">
            <w:pPr>
              <w:pStyle w:val="TableBody"/>
            </w:pPr>
          </w:p>
          <w:p w14:paraId="485CAF92" w14:textId="77777777" w:rsidR="00202E86" w:rsidRPr="001935DD" w:rsidRDefault="00202E86" w:rsidP="007624A8">
            <w:pPr>
              <w:pStyle w:val="TableBody"/>
              <w:rPr>
                <w:b/>
              </w:rPr>
            </w:pPr>
            <w:r w:rsidRPr="001935DD">
              <w:rPr>
                <w:b/>
              </w:rPr>
              <w:t>ATI9</w:t>
            </w:r>
          </w:p>
          <w:p w14:paraId="26C84A22" w14:textId="77777777" w:rsidR="00202E86" w:rsidRDefault="00202E86" w:rsidP="007624A8">
            <w:pPr>
              <w:pStyle w:val="TableBody"/>
              <w:rPr>
                <w:b/>
              </w:rPr>
            </w:pPr>
            <w:r>
              <w:rPr>
                <w:b/>
              </w:rPr>
              <w:t>A</w:t>
            </w:r>
            <w:r w:rsidRPr="00903106">
              <w:rPr>
                <w:b/>
              </w:rPr>
              <w:t>HL77xx_NQ.01.00.14_0.1.1.20161209.x1210</w:t>
            </w:r>
          </w:p>
          <w:p w14:paraId="6CD0C8E0" w14:textId="77777777" w:rsidR="00202E86" w:rsidRPr="001935DD" w:rsidRDefault="00202E86" w:rsidP="007624A8">
            <w:pPr>
              <w:pStyle w:val="TableBody"/>
              <w:rPr>
                <w:b/>
              </w:rPr>
            </w:pPr>
            <w:r>
              <w:rPr>
                <w:b/>
              </w:rPr>
              <w:t>2016</w:t>
            </w:r>
            <w:r w:rsidRPr="001935DD">
              <w:rPr>
                <w:b/>
              </w:rPr>
              <w:t>/</w:t>
            </w:r>
            <w:r>
              <w:rPr>
                <w:b/>
              </w:rPr>
              <w:t>12/09</w:t>
            </w:r>
            <w:r w:rsidRPr="001935DD">
              <w:rPr>
                <w:b/>
              </w:rPr>
              <w:t xml:space="preserve">  18:04:53</w:t>
            </w:r>
          </w:p>
          <w:p w14:paraId="20B72101" w14:textId="77777777" w:rsidR="00202E86" w:rsidRPr="001935DD" w:rsidRDefault="00202E86" w:rsidP="007624A8">
            <w:pPr>
              <w:pStyle w:val="TableBody"/>
              <w:rPr>
                <w:b/>
              </w:rPr>
            </w:pPr>
            <w:r w:rsidRPr="001935DD">
              <w:rPr>
                <w:b/>
              </w:rPr>
              <w:t>OK</w:t>
            </w:r>
          </w:p>
          <w:p w14:paraId="2C79DEEF" w14:textId="77777777" w:rsidR="00202E86" w:rsidRDefault="00202E86" w:rsidP="007624A8">
            <w:pPr>
              <w:pStyle w:val="TableBody"/>
              <w:rPr>
                <w:u w:val="single"/>
              </w:rPr>
            </w:pPr>
          </w:p>
        </w:tc>
      </w:tr>
      <w:tr w:rsidR="00202E86" w:rsidRPr="00316EB9" w14:paraId="60BEA3CB" w14:textId="77777777" w:rsidTr="007624A8">
        <w:trPr>
          <w:cantSplit w:val="0"/>
          <w:trHeight w:val="815"/>
        </w:trPr>
        <w:tc>
          <w:tcPr>
            <w:tcW w:w="2265" w:type="dxa"/>
          </w:tcPr>
          <w:p w14:paraId="3838A2E0" w14:textId="77777777" w:rsidR="00202E86" w:rsidRPr="00C41274" w:rsidRDefault="00202E86" w:rsidP="007624A8">
            <w:pPr>
              <w:pStyle w:val="TableBody"/>
              <w:rPr>
                <w:szCs w:val="18"/>
              </w:rPr>
            </w:pPr>
            <w:r w:rsidRPr="00C41274">
              <w:rPr>
                <w:szCs w:val="18"/>
                <w:u w:val="single"/>
              </w:rPr>
              <w:lastRenderedPageBreak/>
              <w:t>Reference</w:t>
            </w:r>
          </w:p>
          <w:p w14:paraId="6FCD3BB2" w14:textId="77777777" w:rsidR="00202E86" w:rsidRPr="00C41274" w:rsidRDefault="00202E86" w:rsidP="007624A8">
            <w:pPr>
              <w:pStyle w:val="TableBody"/>
              <w:rPr>
                <w:i/>
                <w:lang w:val="fr-FR"/>
              </w:rPr>
            </w:pPr>
            <w:r w:rsidRPr="00C41274">
              <w:t>V.25ter</w:t>
            </w:r>
          </w:p>
        </w:tc>
        <w:tc>
          <w:tcPr>
            <w:tcW w:w="6804" w:type="dxa"/>
          </w:tcPr>
          <w:p w14:paraId="2F781114" w14:textId="77777777" w:rsidR="00202E86" w:rsidRPr="00C41274" w:rsidRDefault="00202E86" w:rsidP="007624A8">
            <w:pPr>
              <w:pStyle w:val="TableBody"/>
              <w:rPr>
                <w:szCs w:val="18"/>
                <w:lang w:eastAsia="zh-CN"/>
              </w:rPr>
            </w:pPr>
            <w:r w:rsidRPr="00C41274">
              <w:rPr>
                <w:szCs w:val="18"/>
                <w:u w:val="single"/>
              </w:rPr>
              <w:t>Notes</w:t>
            </w:r>
          </w:p>
          <w:p w14:paraId="2C33F805" w14:textId="77777777" w:rsidR="00202E86" w:rsidRPr="00316EB9" w:rsidRDefault="00202E86" w:rsidP="007624A8">
            <w:pPr>
              <w:pStyle w:val="TableBulleted"/>
              <w:numPr>
                <w:ilvl w:val="0"/>
                <w:numId w:val="49"/>
              </w:numPr>
              <w:ind w:left="702" w:hanging="342"/>
            </w:pPr>
            <w:r>
              <w:t>None</w:t>
            </w:r>
          </w:p>
        </w:tc>
      </w:tr>
    </w:tbl>
    <w:p w14:paraId="0C9E83A2" w14:textId="77777777" w:rsidR="00202E86" w:rsidRDefault="00202E86" w:rsidP="00202E86">
      <w:pPr>
        <w:rPr>
          <w:lang w:eastAsia="zh-CN"/>
        </w:rPr>
      </w:pPr>
    </w:p>
    <w:p w14:paraId="382C8C02" w14:textId="77777777" w:rsidR="00202E86" w:rsidRPr="00AE67EA" w:rsidRDefault="00202E86" w:rsidP="00202E86">
      <w:pPr>
        <w:pStyle w:val="Heading2"/>
      </w:pPr>
      <w:bookmarkStart w:id="34" w:name="_Toc345081236"/>
      <w:bookmarkStart w:id="35" w:name="_Toc349752983"/>
      <w:bookmarkStart w:id="36" w:name="_Toc349753872"/>
      <w:bookmarkStart w:id="37" w:name="_Ref366743777"/>
      <w:bookmarkStart w:id="38" w:name="_Ref369079206"/>
      <w:bookmarkStart w:id="39" w:name="_Toc368585940"/>
      <w:bookmarkStart w:id="40" w:name="_Ref387740652"/>
      <w:bookmarkStart w:id="41" w:name="_Ref387740655"/>
      <w:bookmarkStart w:id="42" w:name="_Toc464721468"/>
      <w:bookmarkStart w:id="43" w:name="_Toc469062265"/>
      <w:bookmarkStart w:id="44" w:name="_Toc469400605"/>
      <w:r w:rsidRPr="00AE67EA">
        <w:t xml:space="preserve">+CGMI Command: Request Manufacturer </w:t>
      </w:r>
      <w:bookmarkEnd w:id="34"/>
      <w:r w:rsidRPr="00AE67EA">
        <w:t>Identification</w:t>
      </w:r>
      <w:bookmarkEnd w:id="35"/>
      <w:bookmarkEnd w:id="36"/>
      <w:bookmarkEnd w:id="37"/>
      <w:bookmarkEnd w:id="38"/>
      <w:bookmarkEnd w:id="39"/>
      <w:bookmarkEnd w:id="40"/>
      <w:bookmarkEnd w:id="41"/>
      <w:bookmarkEnd w:id="42"/>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54424D97" w14:textId="77777777" w:rsidTr="007624A8">
        <w:trPr>
          <w:cantSplit/>
        </w:trPr>
        <w:tc>
          <w:tcPr>
            <w:tcW w:w="9142" w:type="dxa"/>
            <w:gridSpan w:val="2"/>
            <w:tcBorders>
              <w:top w:val="single" w:sz="18" w:space="0" w:color="auto"/>
              <w:bottom w:val="single" w:sz="18" w:space="0" w:color="auto"/>
            </w:tcBorders>
            <w:shd w:val="pct30" w:color="auto" w:fill="FFFFFF"/>
          </w:tcPr>
          <w:p w14:paraId="2003FE5F" w14:textId="77777777" w:rsidR="00202E86" w:rsidRPr="00C41274" w:rsidRDefault="00202E86" w:rsidP="007624A8">
            <w:pPr>
              <w:pStyle w:val="TableRowHead"/>
            </w:pPr>
            <w:r>
              <w:t>HL7718, HL7748, HL7749</w:t>
            </w:r>
          </w:p>
        </w:tc>
      </w:tr>
      <w:tr w:rsidR="00202E86" w:rsidRPr="00C41274" w14:paraId="6A06FB43" w14:textId="77777777" w:rsidTr="007624A8">
        <w:trPr>
          <w:cantSplit/>
          <w:trHeight w:val="1008"/>
        </w:trPr>
        <w:tc>
          <w:tcPr>
            <w:tcW w:w="2338" w:type="dxa"/>
            <w:tcBorders>
              <w:top w:val="single" w:sz="18" w:space="0" w:color="auto"/>
            </w:tcBorders>
            <w:shd w:val="clear" w:color="auto" w:fill="FFFFFF"/>
          </w:tcPr>
          <w:p w14:paraId="0EA773D9" w14:textId="77777777" w:rsidR="00202E86" w:rsidRPr="00C41274" w:rsidRDefault="00202E86" w:rsidP="007624A8">
            <w:pPr>
              <w:pStyle w:val="TableBody"/>
              <w:rPr>
                <w:i/>
              </w:rPr>
            </w:pPr>
            <w:r w:rsidRPr="00C41274">
              <w:rPr>
                <w:i/>
              </w:rPr>
              <w:t>Test command</w:t>
            </w:r>
          </w:p>
          <w:p w14:paraId="49140514" w14:textId="77777777" w:rsidR="00202E86" w:rsidRPr="00C41274" w:rsidRDefault="00202E86" w:rsidP="007624A8">
            <w:pPr>
              <w:pStyle w:val="TableBody"/>
            </w:pPr>
          </w:p>
          <w:p w14:paraId="2013A16A" w14:textId="77777777" w:rsidR="00202E86" w:rsidRPr="00C41274" w:rsidRDefault="00202E86" w:rsidP="007624A8">
            <w:pPr>
              <w:pStyle w:val="TableBody"/>
              <w:rPr>
                <w:u w:val="single"/>
              </w:rPr>
            </w:pPr>
            <w:r w:rsidRPr="00C41274">
              <w:rPr>
                <w:u w:val="single"/>
              </w:rPr>
              <w:t>Syntax</w:t>
            </w:r>
          </w:p>
          <w:p w14:paraId="2C242E7C" w14:textId="77777777" w:rsidR="00202E86" w:rsidRPr="00C41274" w:rsidRDefault="00202E86" w:rsidP="007624A8">
            <w:pPr>
              <w:pStyle w:val="TableBody"/>
              <w:rPr>
                <w:b/>
              </w:rPr>
            </w:pPr>
            <w:r>
              <w:rPr>
                <w:b/>
              </w:rPr>
              <w:t>AT+C</w:t>
            </w:r>
            <w:r w:rsidRPr="00C41274">
              <w:rPr>
                <w:b/>
              </w:rPr>
              <w:t>GMI=?</w:t>
            </w:r>
          </w:p>
        </w:tc>
        <w:tc>
          <w:tcPr>
            <w:tcW w:w="6804" w:type="dxa"/>
            <w:tcBorders>
              <w:top w:val="single" w:sz="18" w:space="0" w:color="auto"/>
              <w:bottom w:val="single" w:sz="4" w:space="0" w:color="auto"/>
            </w:tcBorders>
            <w:shd w:val="clear" w:color="auto" w:fill="FFFFFF"/>
          </w:tcPr>
          <w:p w14:paraId="03180FC3" w14:textId="77777777" w:rsidR="00202E86" w:rsidRPr="00C41274" w:rsidRDefault="00202E86" w:rsidP="007624A8">
            <w:pPr>
              <w:pStyle w:val="TableBody"/>
            </w:pPr>
          </w:p>
          <w:p w14:paraId="4D214E9B" w14:textId="77777777" w:rsidR="00202E86" w:rsidRPr="00C41274" w:rsidRDefault="00202E86" w:rsidP="007624A8">
            <w:pPr>
              <w:pStyle w:val="TableBody"/>
            </w:pPr>
          </w:p>
          <w:p w14:paraId="11D174F1" w14:textId="77777777" w:rsidR="00202E86" w:rsidRPr="00C41274" w:rsidRDefault="00202E86" w:rsidP="007624A8">
            <w:pPr>
              <w:pStyle w:val="TableBody"/>
              <w:rPr>
                <w:u w:val="single"/>
              </w:rPr>
            </w:pPr>
            <w:r w:rsidRPr="00C41274">
              <w:rPr>
                <w:u w:val="single"/>
              </w:rPr>
              <w:t>Response</w:t>
            </w:r>
          </w:p>
          <w:p w14:paraId="2B8009DC" w14:textId="77777777" w:rsidR="00202E86" w:rsidRPr="00C41274" w:rsidRDefault="00202E86" w:rsidP="007624A8">
            <w:pPr>
              <w:pStyle w:val="TableBody"/>
              <w:rPr>
                <w:b/>
              </w:rPr>
            </w:pPr>
            <w:r w:rsidRPr="00C41274">
              <w:rPr>
                <w:b/>
              </w:rPr>
              <w:t>OK</w:t>
            </w:r>
          </w:p>
        </w:tc>
      </w:tr>
      <w:tr w:rsidR="00202E86" w:rsidRPr="00C41274" w14:paraId="7C649F87" w14:textId="77777777" w:rsidTr="007624A8">
        <w:trPr>
          <w:cantSplit/>
          <w:trHeight w:val="781"/>
        </w:trPr>
        <w:tc>
          <w:tcPr>
            <w:tcW w:w="2338" w:type="dxa"/>
            <w:shd w:val="clear" w:color="auto" w:fill="FFFFFF"/>
          </w:tcPr>
          <w:p w14:paraId="28E217FA" w14:textId="77777777" w:rsidR="00202E86" w:rsidRPr="00C41274" w:rsidRDefault="00202E86" w:rsidP="007624A8">
            <w:pPr>
              <w:pStyle w:val="TableBody"/>
              <w:rPr>
                <w:i/>
              </w:rPr>
            </w:pPr>
            <w:r w:rsidRPr="00C41274">
              <w:rPr>
                <w:i/>
              </w:rPr>
              <w:t>Execute command</w:t>
            </w:r>
          </w:p>
          <w:p w14:paraId="04BE951C" w14:textId="77777777" w:rsidR="00202E86" w:rsidRPr="00C41274" w:rsidRDefault="00202E86" w:rsidP="007624A8">
            <w:pPr>
              <w:pStyle w:val="TableBody"/>
            </w:pPr>
          </w:p>
          <w:p w14:paraId="1E6B0AFF" w14:textId="77777777" w:rsidR="00202E86" w:rsidRPr="00C41274" w:rsidRDefault="00202E86" w:rsidP="007624A8">
            <w:pPr>
              <w:pStyle w:val="TableBody"/>
              <w:rPr>
                <w:u w:val="single"/>
              </w:rPr>
            </w:pPr>
            <w:r w:rsidRPr="00C41274">
              <w:rPr>
                <w:u w:val="single"/>
              </w:rPr>
              <w:t>Syntax</w:t>
            </w:r>
          </w:p>
          <w:p w14:paraId="0B91987B" w14:textId="77777777" w:rsidR="00202E86" w:rsidRPr="00C41274" w:rsidRDefault="00202E86" w:rsidP="007624A8">
            <w:pPr>
              <w:pStyle w:val="TableBody"/>
              <w:rPr>
                <w:b/>
              </w:rPr>
            </w:pPr>
            <w:r>
              <w:rPr>
                <w:b/>
              </w:rPr>
              <w:t>AT+C</w:t>
            </w:r>
            <w:r w:rsidRPr="00C41274">
              <w:rPr>
                <w:b/>
              </w:rPr>
              <w:t>GMI</w:t>
            </w:r>
          </w:p>
          <w:p w14:paraId="6B9350DE" w14:textId="77777777" w:rsidR="00202E86" w:rsidRPr="00C41274" w:rsidRDefault="00202E86" w:rsidP="007624A8">
            <w:pPr>
              <w:pStyle w:val="TableBody"/>
            </w:pPr>
          </w:p>
        </w:tc>
        <w:tc>
          <w:tcPr>
            <w:tcW w:w="6804" w:type="dxa"/>
            <w:tcBorders>
              <w:bottom w:val="single" w:sz="4" w:space="0" w:color="auto"/>
            </w:tcBorders>
            <w:shd w:val="clear" w:color="auto" w:fill="FFFFFF"/>
          </w:tcPr>
          <w:p w14:paraId="0D92389B" w14:textId="77777777" w:rsidR="00202E86" w:rsidRPr="00C41274" w:rsidRDefault="00202E86" w:rsidP="007624A8">
            <w:pPr>
              <w:pStyle w:val="TableBody"/>
            </w:pPr>
          </w:p>
          <w:p w14:paraId="3D9251C6" w14:textId="77777777" w:rsidR="00202E86" w:rsidRPr="00C41274" w:rsidRDefault="00202E86" w:rsidP="007624A8">
            <w:pPr>
              <w:pStyle w:val="TableBody"/>
            </w:pPr>
          </w:p>
          <w:p w14:paraId="3157ED00" w14:textId="77777777" w:rsidR="00202E86" w:rsidRPr="00C41274" w:rsidRDefault="00202E86" w:rsidP="007624A8">
            <w:pPr>
              <w:pStyle w:val="TableBody"/>
              <w:rPr>
                <w:u w:val="single"/>
              </w:rPr>
            </w:pPr>
            <w:r w:rsidRPr="00C41274">
              <w:rPr>
                <w:u w:val="single"/>
              </w:rPr>
              <w:t>Response</w:t>
            </w:r>
          </w:p>
          <w:p w14:paraId="152BEB33" w14:textId="77777777" w:rsidR="00202E86" w:rsidRPr="00C41274" w:rsidRDefault="00202E86" w:rsidP="007624A8">
            <w:pPr>
              <w:pStyle w:val="TableBody"/>
              <w:rPr>
                <w:b/>
              </w:rPr>
            </w:pPr>
            <w:r w:rsidRPr="00C41274">
              <w:rPr>
                <w:b/>
              </w:rPr>
              <w:t>(manufacturer identification text)</w:t>
            </w:r>
          </w:p>
          <w:p w14:paraId="50EAC0F8" w14:textId="77777777" w:rsidR="00202E86" w:rsidRPr="00C41274" w:rsidRDefault="00202E86" w:rsidP="007624A8">
            <w:pPr>
              <w:pStyle w:val="TableBody"/>
              <w:rPr>
                <w:b/>
              </w:rPr>
            </w:pPr>
            <w:r w:rsidRPr="00C41274">
              <w:rPr>
                <w:b/>
              </w:rPr>
              <w:t>OK</w:t>
            </w:r>
          </w:p>
          <w:p w14:paraId="58F9C1D5" w14:textId="77777777" w:rsidR="00202E86" w:rsidRPr="00C41274" w:rsidRDefault="00202E86" w:rsidP="007624A8">
            <w:pPr>
              <w:pStyle w:val="TableBody"/>
              <w:rPr>
                <w:b/>
              </w:rPr>
            </w:pPr>
          </w:p>
          <w:p w14:paraId="008DFD1F" w14:textId="77777777" w:rsidR="00202E86" w:rsidRPr="00C41274" w:rsidRDefault="00202E86" w:rsidP="007624A8">
            <w:pPr>
              <w:pStyle w:val="TableBody"/>
              <w:rPr>
                <w:u w:val="single"/>
              </w:rPr>
            </w:pPr>
            <w:r w:rsidRPr="00C41274">
              <w:rPr>
                <w:u w:val="single"/>
              </w:rPr>
              <w:t>Example</w:t>
            </w:r>
          </w:p>
          <w:p w14:paraId="62344196" w14:textId="77777777" w:rsidR="00202E86" w:rsidRPr="00C41274" w:rsidRDefault="00202E86" w:rsidP="007624A8">
            <w:pPr>
              <w:pStyle w:val="TableBody"/>
              <w:rPr>
                <w:b/>
              </w:rPr>
            </w:pPr>
          </w:p>
          <w:p w14:paraId="09C50198" w14:textId="77777777" w:rsidR="00202E86" w:rsidRPr="00C41274" w:rsidRDefault="00202E86" w:rsidP="007624A8">
            <w:pPr>
              <w:pStyle w:val="TableBody"/>
              <w:rPr>
                <w:b/>
              </w:rPr>
            </w:pPr>
            <w:r w:rsidRPr="00C41274">
              <w:rPr>
                <w:b/>
              </w:rPr>
              <w:t>AT+</w:t>
            </w:r>
            <w:r>
              <w:rPr>
                <w:b/>
              </w:rPr>
              <w:t>C</w:t>
            </w:r>
            <w:r w:rsidRPr="00C41274">
              <w:rPr>
                <w:b/>
              </w:rPr>
              <w:t>GMI</w:t>
            </w:r>
          </w:p>
          <w:p w14:paraId="65DAEAF3" w14:textId="77777777" w:rsidR="00202E86" w:rsidRPr="00C41274" w:rsidRDefault="00202E86" w:rsidP="007624A8">
            <w:pPr>
              <w:pStyle w:val="TableBody"/>
              <w:rPr>
                <w:b/>
              </w:rPr>
            </w:pPr>
            <w:r w:rsidRPr="00C41274">
              <w:rPr>
                <w:b/>
              </w:rPr>
              <w:t>Sierra Wireless</w:t>
            </w:r>
          </w:p>
          <w:p w14:paraId="1A74581A" w14:textId="77777777" w:rsidR="00202E86" w:rsidRPr="00C41274" w:rsidRDefault="00202E86" w:rsidP="007624A8">
            <w:pPr>
              <w:pStyle w:val="TableBody"/>
            </w:pPr>
            <w:r w:rsidRPr="00C41274">
              <w:rPr>
                <w:b/>
              </w:rPr>
              <w:t>OK</w:t>
            </w:r>
          </w:p>
        </w:tc>
      </w:tr>
      <w:tr w:rsidR="00202E86" w:rsidRPr="00C41274" w14:paraId="767CB672" w14:textId="77777777" w:rsidTr="007624A8">
        <w:trPr>
          <w:cantSplit/>
          <w:trHeight w:val="527"/>
        </w:trPr>
        <w:tc>
          <w:tcPr>
            <w:tcW w:w="2338" w:type="dxa"/>
            <w:tcBorders>
              <w:bottom w:val="single" w:sz="18" w:space="0" w:color="auto"/>
            </w:tcBorders>
            <w:shd w:val="clear" w:color="auto" w:fill="FFFFFF"/>
          </w:tcPr>
          <w:p w14:paraId="3B490630" w14:textId="77777777" w:rsidR="00202E86" w:rsidRPr="00C41274" w:rsidRDefault="00202E86" w:rsidP="007624A8">
            <w:pPr>
              <w:pStyle w:val="TableBody"/>
              <w:rPr>
                <w:u w:val="single"/>
              </w:rPr>
            </w:pPr>
            <w:r w:rsidRPr="00C41274">
              <w:rPr>
                <w:u w:val="single"/>
              </w:rPr>
              <w:t>Reference</w:t>
            </w:r>
          </w:p>
          <w:p w14:paraId="7B7F3AEC" w14:textId="77777777" w:rsidR="00202E86" w:rsidRPr="00C41274" w:rsidRDefault="00202E86" w:rsidP="007624A8">
            <w:pPr>
              <w:pStyle w:val="TableBody"/>
            </w:pPr>
            <w:r w:rsidRPr="00C41274">
              <w:t>[27.007] § 5.1</w:t>
            </w:r>
          </w:p>
        </w:tc>
        <w:tc>
          <w:tcPr>
            <w:tcW w:w="6804" w:type="dxa"/>
            <w:tcBorders>
              <w:bottom w:val="single" w:sz="18" w:space="0" w:color="auto"/>
            </w:tcBorders>
            <w:shd w:val="clear" w:color="auto" w:fill="FFFFFF"/>
          </w:tcPr>
          <w:p w14:paraId="5B04679E" w14:textId="77777777" w:rsidR="00202E86" w:rsidRPr="00C41274" w:rsidRDefault="00202E86" w:rsidP="007624A8">
            <w:pPr>
              <w:pStyle w:val="TableBody"/>
              <w:rPr>
                <w:u w:val="single"/>
              </w:rPr>
            </w:pPr>
            <w:r w:rsidRPr="00C41274">
              <w:rPr>
                <w:u w:val="single"/>
              </w:rPr>
              <w:t>Notes</w:t>
            </w:r>
          </w:p>
          <w:p w14:paraId="53080A37" w14:textId="77777777" w:rsidR="00202E86" w:rsidRPr="00C41274" w:rsidRDefault="00202E86" w:rsidP="007624A8">
            <w:pPr>
              <w:pStyle w:val="TableBody"/>
              <w:numPr>
                <w:ilvl w:val="0"/>
                <w:numId w:val="48"/>
              </w:numPr>
            </w:pPr>
            <w:r>
              <w:t>None</w:t>
            </w:r>
          </w:p>
        </w:tc>
      </w:tr>
    </w:tbl>
    <w:p w14:paraId="297024C8" w14:textId="77777777" w:rsidR="00202E86" w:rsidRPr="00AE67EA" w:rsidRDefault="00202E86" w:rsidP="00202E86">
      <w:bookmarkStart w:id="45" w:name="_Toc345081237"/>
    </w:p>
    <w:p w14:paraId="4E3FDFC0" w14:textId="77777777" w:rsidR="00202E86" w:rsidRPr="00AE67EA" w:rsidRDefault="00202E86" w:rsidP="00202E86">
      <w:pPr>
        <w:pStyle w:val="Heading2"/>
      </w:pPr>
      <w:bookmarkStart w:id="46" w:name="_Toc469062266"/>
      <w:bookmarkStart w:id="47" w:name="_Toc469400606"/>
      <w:r w:rsidRPr="00AE67EA">
        <w:t>+</w:t>
      </w:r>
      <w:bookmarkStart w:id="48" w:name="_Toc349752984"/>
      <w:bookmarkStart w:id="49" w:name="_Toc349753873"/>
      <w:bookmarkStart w:id="50" w:name="_Ref366743783"/>
      <w:bookmarkStart w:id="51" w:name="_Ref369079214"/>
      <w:bookmarkStart w:id="52" w:name="_Toc368585941"/>
      <w:bookmarkStart w:id="53" w:name="_Toc464721469"/>
      <w:r w:rsidRPr="00AE67EA">
        <w:t>CGMM Command: Request Model Identification</w:t>
      </w:r>
      <w:bookmarkEnd w:id="46"/>
      <w:bookmarkEnd w:id="48"/>
      <w:bookmarkEnd w:id="49"/>
      <w:bookmarkEnd w:id="50"/>
      <w:bookmarkEnd w:id="51"/>
      <w:bookmarkEnd w:id="52"/>
      <w:bookmarkEnd w:id="53"/>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222C0F6E" w14:textId="77777777" w:rsidTr="007624A8">
        <w:trPr>
          <w:cantSplit/>
        </w:trPr>
        <w:tc>
          <w:tcPr>
            <w:tcW w:w="9142" w:type="dxa"/>
            <w:gridSpan w:val="2"/>
            <w:tcBorders>
              <w:top w:val="single" w:sz="18" w:space="0" w:color="auto"/>
              <w:bottom w:val="single" w:sz="18" w:space="0" w:color="auto"/>
            </w:tcBorders>
            <w:shd w:val="pct30" w:color="auto" w:fill="FFFFFF"/>
          </w:tcPr>
          <w:p w14:paraId="0377B374" w14:textId="77777777" w:rsidR="00202E86" w:rsidRPr="00C41274" w:rsidRDefault="00202E86" w:rsidP="007624A8">
            <w:pPr>
              <w:pStyle w:val="TableRowHead"/>
            </w:pPr>
            <w:r>
              <w:t>HL7718, HL7748, HL7749</w:t>
            </w:r>
          </w:p>
        </w:tc>
      </w:tr>
      <w:tr w:rsidR="00202E86" w:rsidRPr="00C41274" w14:paraId="46D3959E" w14:textId="77777777" w:rsidTr="007624A8">
        <w:trPr>
          <w:cantSplit/>
          <w:trHeight w:val="1008"/>
        </w:trPr>
        <w:tc>
          <w:tcPr>
            <w:tcW w:w="2338" w:type="dxa"/>
            <w:tcBorders>
              <w:top w:val="single" w:sz="18" w:space="0" w:color="auto"/>
            </w:tcBorders>
            <w:shd w:val="clear" w:color="auto" w:fill="FFFFFF"/>
          </w:tcPr>
          <w:p w14:paraId="0F58C1D6" w14:textId="77777777" w:rsidR="00202E86" w:rsidRPr="00C41274" w:rsidRDefault="00202E86" w:rsidP="007624A8">
            <w:pPr>
              <w:pStyle w:val="TableBody"/>
              <w:rPr>
                <w:i/>
              </w:rPr>
            </w:pPr>
            <w:r w:rsidRPr="00C41274">
              <w:rPr>
                <w:i/>
              </w:rPr>
              <w:t>Test command</w:t>
            </w:r>
          </w:p>
          <w:p w14:paraId="5B10DE2C" w14:textId="77777777" w:rsidR="00202E86" w:rsidRPr="00C41274" w:rsidRDefault="00202E86" w:rsidP="007624A8">
            <w:pPr>
              <w:pStyle w:val="TableBody"/>
            </w:pPr>
          </w:p>
          <w:p w14:paraId="31281700" w14:textId="77777777" w:rsidR="00202E86" w:rsidRPr="00C41274" w:rsidRDefault="00202E86" w:rsidP="007624A8">
            <w:pPr>
              <w:pStyle w:val="TableBody"/>
              <w:rPr>
                <w:u w:val="single"/>
              </w:rPr>
            </w:pPr>
            <w:r w:rsidRPr="00C41274">
              <w:rPr>
                <w:u w:val="single"/>
              </w:rPr>
              <w:t>Syntax</w:t>
            </w:r>
          </w:p>
          <w:p w14:paraId="6A072CBF" w14:textId="77777777" w:rsidR="00202E86" w:rsidRPr="00C41274" w:rsidRDefault="00202E86" w:rsidP="007624A8">
            <w:pPr>
              <w:pStyle w:val="TableBody"/>
              <w:rPr>
                <w:b/>
              </w:rPr>
            </w:pPr>
            <w:r>
              <w:rPr>
                <w:b/>
              </w:rPr>
              <w:t>AT+CGMM</w:t>
            </w:r>
            <w:r w:rsidRPr="00C41274">
              <w:rPr>
                <w:b/>
              </w:rPr>
              <w:t>=?</w:t>
            </w:r>
          </w:p>
        </w:tc>
        <w:tc>
          <w:tcPr>
            <w:tcW w:w="6804" w:type="dxa"/>
            <w:tcBorders>
              <w:top w:val="single" w:sz="18" w:space="0" w:color="auto"/>
              <w:bottom w:val="single" w:sz="4" w:space="0" w:color="auto"/>
            </w:tcBorders>
            <w:shd w:val="clear" w:color="auto" w:fill="FFFFFF"/>
          </w:tcPr>
          <w:p w14:paraId="304C7BBF" w14:textId="77777777" w:rsidR="00202E86" w:rsidRPr="00C41274" w:rsidRDefault="00202E86" w:rsidP="007624A8">
            <w:pPr>
              <w:pStyle w:val="TableBody"/>
            </w:pPr>
          </w:p>
          <w:p w14:paraId="0134187F" w14:textId="77777777" w:rsidR="00202E86" w:rsidRPr="00C41274" w:rsidRDefault="00202E86" w:rsidP="007624A8">
            <w:pPr>
              <w:pStyle w:val="TableBody"/>
            </w:pPr>
          </w:p>
          <w:p w14:paraId="469C65E7" w14:textId="77777777" w:rsidR="00202E86" w:rsidRPr="00C41274" w:rsidRDefault="00202E86" w:rsidP="007624A8">
            <w:pPr>
              <w:pStyle w:val="TableBody"/>
              <w:rPr>
                <w:u w:val="single"/>
              </w:rPr>
            </w:pPr>
            <w:r w:rsidRPr="00C41274">
              <w:rPr>
                <w:u w:val="single"/>
              </w:rPr>
              <w:t>Response</w:t>
            </w:r>
          </w:p>
          <w:p w14:paraId="78FE175F" w14:textId="77777777" w:rsidR="00202E86" w:rsidRPr="00C41274" w:rsidRDefault="00202E86" w:rsidP="007624A8">
            <w:pPr>
              <w:pStyle w:val="TableBody"/>
              <w:rPr>
                <w:b/>
              </w:rPr>
            </w:pPr>
            <w:r w:rsidRPr="00C41274">
              <w:rPr>
                <w:b/>
              </w:rPr>
              <w:t>OK</w:t>
            </w:r>
          </w:p>
        </w:tc>
      </w:tr>
      <w:tr w:rsidR="00202E86" w:rsidRPr="00C41274" w14:paraId="64DA9681" w14:textId="77777777" w:rsidTr="007624A8">
        <w:trPr>
          <w:cantSplit/>
          <w:trHeight w:val="781"/>
        </w:trPr>
        <w:tc>
          <w:tcPr>
            <w:tcW w:w="2338" w:type="dxa"/>
            <w:shd w:val="clear" w:color="auto" w:fill="FFFFFF"/>
          </w:tcPr>
          <w:p w14:paraId="3E1F9CD9" w14:textId="77777777" w:rsidR="00202E86" w:rsidRPr="00C41274" w:rsidRDefault="00202E86" w:rsidP="007624A8">
            <w:pPr>
              <w:pStyle w:val="TableBody"/>
              <w:rPr>
                <w:i/>
              </w:rPr>
            </w:pPr>
            <w:r w:rsidRPr="00C41274">
              <w:rPr>
                <w:i/>
              </w:rPr>
              <w:lastRenderedPageBreak/>
              <w:t>Execute command</w:t>
            </w:r>
          </w:p>
          <w:p w14:paraId="5DD1117D" w14:textId="77777777" w:rsidR="00202E86" w:rsidRPr="00C41274" w:rsidRDefault="00202E86" w:rsidP="007624A8">
            <w:pPr>
              <w:pStyle w:val="TableBody"/>
            </w:pPr>
          </w:p>
          <w:p w14:paraId="3898CE63" w14:textId="77777777" w:rsidR="00202E86" w:rsidRPr="00C41274" w:rsidRDefault="00202E86" w:rsidP="007624A8">
            <w:pPr>
              <w:pStyle w:val="TableBody"/>
              <w:rPr>
                <w:u w:val="single"/>
              </w:rPr>
            </w:pPr>
            <w:r w:rsidRPr="00C41274">
              <w:rPr>
                <w:u w:val="single"/>
              </w:rPr>
              <w:t>Syntax</w:t>
            </w:r>
          </w:p>
          <w:p w14:paraId="59328DF8" w14:textId="77777777" w:rsidR="00202E86" w:rsidRPr="00C41274" w:rsidRDefault="00202E86" w:rsidP="007624A8">
            <w:pPr>
              <w:pStyle w:val="TableBody"/>
              <w:rPr>
                <w:b/>
              </w:rPr>
            </w:pPr>
            <w:r>
              <w:rPr>
                <w:b/>
              </w:rPr>
              <w:t>AT+CGMM</w:t>
            </w:r>
          </w:p>
          <w:p w14:paraId="037D536A" w14:textId="77777777" w:rsidR="00202E86" w:rsidRPr="00C41274" w:rsidRDefault="00202E86" w:rsidP="007624A8">
            <w:pPr>
              <w:pStyle w:val="TableBody"/>
            </w:pPr>
          </w:p>
        </w:tc>
        <w:tc>
          <w:tcPr>
            <w:tcW w:w="6804" w:type="dxa"/>
            <w:tcBorders>
              <w:bottom w:val="single" w:sz="4" w:space="0" w:color="auto"/>
            </w:tcBorders>
            <w:shd w:val="clear" w:color="auto" w:fill="FFFFFF"/>
          </w:tcPr>
          <w:p w14:paraId="79F5C7B2" w14:textId="77777777" w:rsidR="00202E86" w:rsidRPr="00C41274" w:rsidRDefault="00202E86" w:rsidP="007624A8">
            <w:pPr>
              <w:pStyle w:val="TableBody"/>
            </w:pPr>
          </w:p>
          <w:p w14:paraId="64FAEEB9" w14:textId="77777777" w:rsidR="00202E86" w:rsidRPr="00C41274" w:rsidRDefault="00202E86" w:rsidP="007624A8">
            <w:pPr>
              <w:pStyle w:val="TableBody"/>
            </w:pPr>
          </w:p>
          <w:p w14:paraId="09A5212D" w14:textId="77777777" w:rsidR="00202E86" w:rsidRPr="00C41274" w:rsidRDefault="00202E86" w:rsidP="007624A8">
            <w:pPr>
              <w:pStyle w:val="TableBody"/>
              <w:rPr>
                <w:u w:val="single"/>
              </w:rPr>
            </w:pPr>
            <w:r w:rsidRPr="00C41274">
              <w:rPr>
                <w:u w:val="single"/>
              </w:rPr>
              <w:t>Response</w:t>
            </w:r>
          </w:p>
          <w:p w14:paraId="1EF67964" w14:textId="77777777" w:rsidR="00202E86" w:rsidRPr="00C41274" w:rsidRDefault="00202E86" w:rsidP="007624A8">
            <w:pPr>
              <w:pStyle w:val="TableBody"/>
              <w:rPr>
                <w:b/>
              </w:rPr>
            </w:pPr>
            <w:r w:rsidRPr="00C41274">
              <w:rPr>
                <w:b/>
              </w:rPr>
              <w:t>(</w:t>
            </w:r>
            <w:r>
              <w:rPr>
                <w:b/>
              </w:rPr>
              <w:t>model</w:t>
            </w:r>
            <w:r w:rsidRPr="00C41274">
              <w:rPr>
                <w:b/>
              </w:rPr>
              <w:t xml:space="preserve"> identification text)</w:t>
            </w:r>
          </w:p>
          <w:p w14:paraId="709BB416" w14:textId="77777777" w:rsidR="00202E86" w:rsidRPr="00C41274" w:rsidRDefault="00202E86" w:rsidP="007624A8">
            <w:pPr>
              <w:pStyle w:val="TableBody"/>
              <w:rPr>
                <w:b/>
              </w:rPr>
            </w:pPr>
            <w:r w:rsidRPr="00C41274">
              <w:rPr>
                <w:b/>
              </w:rPr>
              <w:t>OK</w:t>
            </w:r>
          </w:p>
          <w:p w14:paraId="2058AA21" w14:textId="77777777" w:rsidR="00202E86" w:rsidRPr="00C41274" w:rsidRDefault="00202E86" w:rsidP="007624A8">
            <w:pPr>
              <w:pStyle w:val="TableBody"/>
              <w:rPr>
                <w:b/>
              </w:rPr>
            </w:pPr>
          </w:p>
          <w:p w14:paraId="04836A77" w14:textId="77777777" w:rsidR="00202E86" w:rsidRPr="00C41274" w:rsidRDefault="00202E86" w:rsidP="007624A8">
            <w:pPr>
              <w:pStyle w:val="TableBody"/>
              <w:rPr>
                <w:u w:val="single"/>
              </w:rPr>
            </w:pPr>
            <w:r w:rsidRPr="00C41274">
              <w:rPr>
                <w:u w:val="single"/>
              </w:rPr>
              <w:t>Example</w:t>
            </w:r>
          </w:p>
          <w:p w14:paraId="40980CBB" w14:textId="77777777" w:rsidR="00202E86" w:rsidRPr="00C41274" w:rsidRDefault="00202E86" w:rsidP="007624A8">
            <w:pPr>
              <w:pStyle w:val="TableBody"/>
              <w:rPr>
                <w:b/>
              </w:rPr>
            </w:pPr>
          </w:p>
          <w:p w14:paraId="242D2FF0" w14:textId="77777777" w:rsidR="00202E86" w:rsidRPr="00C41274" w:rsidRDefault="00202E86" w:rsidP="007624A8">
            <w:pPr>
              <w:pStyle w:val="TableBody"/>
              <w:rPr>
                <w:b/>
              </w:rPr>
            </w:pPr>
            <w:r>
              <w:rPr>
                <w:b/>
              </w:rPr>
              <w:t>AT+CGMM</w:t>
            </w:r>
          </w:p>
          <w:p w14:paraId="7494C108" w14:textId="77777777" w:rsidR="00202E86" w:rsidRPr="00C41274" w:rsidRDefault="00202E86" w:rsidP="007624A8">
            <w:pPr>
              <w:pStyle w:val="TableBody"/>
              <w:rPr>
                <w:b/>
              </w:rPr>
            </w:pPr>
            <w:r>
              <w:rPr>
                <w:b/>
              </w:rPr>
              <w:t>HL7749</w:t>
            </w:r>
          </w:p>
          <w:p w14:paraId="09BE4E9D" w14:textId="77777777" w:rsidR="00202E86" w:rsidRPr="00C41274" w:rsidRDefault="00202E86" w:rsidP="007624A8">
            <w:pPr>
              <w:pStyle w:val="TableBody"/>
            </w:pPr>
            <w:r w:rsidRPr="00C41274">
              <w:rPr>
                <w:b/>
              </w:rPr>
              <w:t>OK</w:t>
            </w:r>
          </w:p>
        </w:tc>
      </w:tr>
      <w:tr w:rsidR="00202E86" w:rsidRPr="00C41274" w14:paraId="59D2DACC" w14:textId="77777777" w:rsidTr="007624A8">
        <w:trPr>
          <w:cantSplit/>
          <w:trHeight w:val="527"/>
        </w:trPr>
        <w:tc>
          <w:tcPr>
            <w:tcW w:w="2338" w:type="dxa"/>
            <w:tcBorders>
              <w:bottom w:val="single" w:sz="18" w:space="0" w:color="auto"/>
            </w:tcBorders>
            <w:shd w:val="clear" w:color="auto" w:fill="FFFFFF"/>
          </w:tcPr>
          <w:p w14:paraId="30CCB8EB" w14:textId="77777777" w:rsidR="00202E86" w:rsidRPr="00C41274" w:rsidRDefault="00202E86" w:rsidP="007624A8">
            <w:pPr>
              <w:pStyle w:val="TableBody"/>
              <w:rPr>
                <w:u w:val="single"/>
              </w:rPr>
            </w:pPr>
            <w:r w:rsidRPr="00C41274">
              <w:rPr>
                <w:u w:val="single"/>
              </w:rPr>
              <w:t>Reference</w:t>
            </w:r>
          </w:p>
          <w:p w14:paraId="38DED1FC" w14:textId="77777777" w:rsidR="00202E86" w:rsidRPr="00C41274" w:rsidRDefault="00202E86" w:rsidP="007624A8">
            <w:pPr>
              <w:pStyle w:val="TableBody"/>
            </w:pPr>
            <w:r w:rsidRPr="00C41274">
              <w:t>[27.007] § 5.</w:t>
            </w:r>
            <w:r>
              <w:t>2</w:t>
            </w:r>
          </w:p>
        </w:tc>
        <w:tc>
          <w:tcPr>
            <w:tcW w:w="6804" w:type="dxa"/>
            <w:tcBorders>
              <w:bottom w:val="single" w:sz="18" w:space="0" w:color="auto"/>
            </w:tcBorders>
            <w:shd w:val="clear" w:color="auto" w:fill="FFFFFF"/>
          </w:tcPr>
          <w:p w14:paraId="572A7661" w14:textId="77777777" w:rsidR="00202E86" w:rsidRPr="00C41274" w:rsidRDefault="00202E86" w:rsidP="007624A8">
            <w:pPr>
              <w:pStyle w:val="TableBody"/>
              <w:rPr>
                <w:u w:val="single"/>
              </w:rPr>
            </w:pPr>
            <w:r w:rsidRPr="00C41274">
              <w:rPr>
                <w:u w:val="single"/>
              </w:rPr>
              <w:t>Notes</w:t>
            </w:r>
          </w:p>
          <w:p w14:paraId="130C4C2B" w14:textId="77777777" w:rsidR="00202E86" w:rsidRPr="00C41274" w:rsidRDefault="00202E86" w:rsidP="007624A8">
            <w:pPr>
              <w:pStyle w:val="TableBody"/>
              <w:numPr>
                <w:ilvl w:val="0"/>
                <w:numId w:val="48"/>
              </w:numPr>
            </w:pPr>
            <w:r>
              <w:t>None</w:t>
            </w:r>
          </w:p>
        </w:tc>
      </w:tr>
    </w:tbl>
    <w:p w14:paraId="0920A166" w14:textId="77777777" w:rsidR="00202E86" w:rsidRPr="00AE67EA" w:rsidRDefault="00202E86" w:rsidP="00202E86"/>
    <w:p w14:paraId="43DC7F00" w14:textId="77777777" w:rsidR="00202E86" w:rsidRPr="00AE67EA" w:rsidRDefault="00202E86" w:rsidP="00202E86">
      <w:pPr>
        <w:pStyle w:val="Heading2"/>
      </w:pPr>
      <w:bookmarkStart w:id="54" w:name="_Toc469062267"/>
      <w:bookmarkStart w:id="55" w:name="_Toc469400607"/>
      <w:r w:rsidRPr="00AE67EA">
        <w:t>+</w:t>
      </w:r>
      <w:r w:rsidRPr="00624AE2">
        <w:t xml:space="preserve"> </w:t>
      </w:r>
      <w:r w:rsidRPr="00AE67EA">
        <w:t>CGMR Command: Request Revision Identification</w:t>
      </w:r>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2A3592AD" w14:textId="77777777" w:rsidTr="007624A8">
        <w:trPr>
          <w:cantSplit/>
        </w:trPr>
        <w:tc>
          <w:tcPr>
            <w:tcW w:w="9142" w:type="dxa"/>
            <w:gridSpan w:val="2"/>
            <w:tcBorders>
              <w:top w:val="single" w:sz="18" w:space="0" w:color="auto"/>
              <w:bottom w:val="single" w:sz="18" w:space="0" w:color="auto"/>
            </w:tcBorders>
            <w:shd w:val="pct30" w:color="auto" w:fill="FFFFFF"/>
          </w:tcPr>
          <w:p w14:paraId="7D00FEA2" w14:textId="77777777" w:rsidR="00202E86" w:rsidRPr="00C41274" w:rsidRDefault="00202E86" w:rsidP="007624A8">
            <w:pPr>
              <w:pStyle w:val="TableRowHead"/>
            </w:pPr>
            <w:r>
              <w:t>HL7718, HL7748, HL7749</w:t>
            </w:r>
          </w:p>
        </w:tc>
      </w:tr>
      <w:tr w:rsidR="00202E86" w:rsidRPr="00C41274" w14:paraId="1CCA0B8C" w14:textId="77777777" w:rsidTr="007624A8">
        <w:trPr>
          <w:cantSplit/>
          <w:trHeight w:val="1008"/>
        </w:trPr>
        <w:tc>
          <w:tcPr>
            <w:tcW w:w="2338" w:type="dxa"/>
            <w:tcBorders>
              <w:top w:val="single" w:sz="18" w:space="0" w:color="auto"/>
            </w:tcBorders>
            <w:shd w:val="clear" w:color="auto" w:fill="FFFFFF"/>
          </w:tcPr>
          <w:p w14:paraId="6448BA35" w14:textId="77777777" w:rsidR="00202E86" w:rsidRPr="00C41274" w:rsidRDefault="00202E86" w:rsidP="007624A8">
            <w:pPr>
              <w:pStyle w:val="TableBody"/>
              <w:rPr>
                <w:i/>
              </w:rPr>
            </w:pPr>
            <w:r w:rsidRPr="00C41274">
              <w:rPr>
                <w:i/>
              </w:rPr>
              <w:t>Test command</w:t>
            </w:r>
          </w:p>
          <w:p w14:paraId="551C6868" w14:textId="77777777" w:rsidR="00202E86" w:rsidRPr="00C41274" w:rsidRDefault="00202E86" w:rsidP="007624A8">
            <w:pPr>
              <w:pStyle w:val="TableBody"/>
            </w:pPr>
          </w:p>
          <w:p w14:paraId="3DDE3FDD" w14:textId="77777777" w:rsidR="00202E86" w:rsidRPr="00C41274" w:rsidRDefault="00202E86" w:rsidP="007624A8">
            <w:pPr>
              <w:pStyle w:val="TableBody"/>
              <w:rPr>
                <w:u w:val="single"/>
              </w:rPr>
            </w:pPr>
            <w:r w:rsidRPr="00C41274">
              <w:rPr>
                <w:u w:val="single"/>
              </w:rPr>
              <w:t>Syntax</w:t>
            </w:r>
          </w:p>
          <w:p w14:paraId="1244D236" w14:textId="77777777" w:rsidR="00202E86" w:rsidRPr="00C41274" w:rsidRDefault="00202E86" w:rsidP="007624A8">
            <w:pPr>
              <w:pStyle w:val="TableBody"/>
              <w:rPr>
                <w:b/>
              </w:rPr>
            </w:pPr>
            <w:r>
              <w:rPr>
                <w:b/>
              </w:rPr>
              <w:t>AT+CGMR</w:t>
            </w:r>
            <w:r w:rsidRPr="00C41274">
              <w:rPr>
                <w:b/>
              </w:rPr>
              <w:t>=?</w:t>
            </w:r>
          </w:p>
        </w:tc>
        <w:tc>
          <w:tcPr>
            <w:tcW w:w="6804" w:type="dxa"/>
            <w:tcBorders>
              <w:top w:val="single" w:sz="18" w:space="0" w:color="auto"/>
              <w:bottom w:val="single" w:sz="4" w:space="0" w:color="auto"/>
            </w:tcBorders>
            <w:shd w:val="clear" w:color="auto" w:fill="FFFFFF"/>
          </w:tcPr>
          <w:p w14:paraId="75411BAF" w14:textId="77777777" w:rsidR="00202E86" w:rsidRPr="00C41274" w:rsidRDefault="00202E86" w:rsidP="007624A8">
            <w:pPr>
              <w:pStyle w:val="TableBody"/>
            </w:pPr>
          </w:p>
          <w:p w14:paraId="5DD00002" w14:textId="77777777" w:rsidR="00202E86" w:rsidRPr="00C41274" w:rsidRDefault="00202E86" w:rsidP="007624A8">
            <w:pPr>
              <w:pStyle w:val="TableBody"/>
            </w:pPr>
          </w:p>
          <w:p w14:paraId="0F9D3B40" w14:textId="77777777" w:rsidR="00202E86" w:rsidRPr="00C41274" w:rsidRDefault="00202E86" w:rsidP="007624A8">
            <w:pPr>
              <w:pStyle w:val="TableBody"/>
              <w:rPr>
                <w:u w:val="single"/>
              </w:rPr>
            </w:pPr>
            <w:r w:rsidRPr="00C41274">
              <w:rPr>
                <w:u w:val="single"/>
              </w:rPr>
              <w:t>Response</w:t>
            </w:r>
          </w:p>
          <w:p w14:paraId="1DF6B6A8" w14:textId="77777777" w:rsidR="00202E86" w:rsidRPr="00C41274" w:rsidRDefault="00202E86" w:rsidP="007624A8">
            <w:pPr>
              <w:pStyle w:val="TableBody"/>
              <w:rPr>
                <w:b/>
              </w:rPr>
            </w:pPr>
            <w:r w:rsidRPr="00C41274">
              <w:rPr>
                <w:b/>
              </w:rPr>
              <w:t>OK</w:t>
            </w:r>
          </w:p>
        </w:tc>
      </w:tr>
      <w:tr w:rsidR="00202E86" w:rsidRPr="00C41274" w14:paraId="68EFB7C2" w14:textId="77777777" w:rsidTr="007624A8">
        <w:trPr>
          <w:cantSplit/>
          <w:trHeight w:val="781"/>
        </w:trPr>
        <w:tc>
          <w:tcPr>
            <w:tcW w:w="2338" w:type="dxa"/>
            <w:shd w:val="clear" w:color="auto" w:fill="FFFFFF"/>
          </w:tcPr>
          <w:p w14:paraId="0E29BC66" w14:textId="77777777" w:rsidR="00202E86" w:rsidRPr="00C41274" w:rsidRDefault="00202E86" w:rsidP="007624A8">
            <w:pPr>
              <w:pStyle w:val="TableBody"/>
              <w:rPr>
                <w:i/>
              </w:rPr>
            </w:pPr>
            <w:r w:rsidRPr="00C41274">
              <w:rPr>
                <w:i/>
              </w:rPr>
              <w:t>Execute command</w:t>
            </w:r>
          </w:p>
          <w:p w14:paraId="722D53EB" w14:textId="77777777" w:rsidR="00202E86" w:rsidRPr="00C41274" w:rsidRDefault="00202E86" w:rsidP="007624A8">
            <w:pPr>
              <w:pStyle w:val="TableBody"/>
            </w:pPr>
          </w:p>
          <w:p w14:paraId="4FF9476C" w14:textId="77777777" w:rsidR="00202E86" w:rsidRPr="00C41274" w:rsidRDefault="00202E86" w:rsidP="007624A8">
            <w:pPr>
              <w:pStyle w:val="TableBody"/>
              <w:rPr>
                <w:u w:val="single"/>
              </w:rPr>
            </w:pPr>
            <w:r w:rsidRPr="00C41274">
              <w:rPr>
                <w:u w:val="single"/>
              </w:rPr>
              <w:t>Syntax</w:t>
            </w:r>
          </w:p>
          <w:p w14:paraId="2935C730" w14:textId="77777777" w:rsidR="00202E86" w:rsidRPr="00C41274" w:rsidRDefault="00202E86" w:rsidP="007624A8">
            <w:pPr>
              <w:pStyle w:val="TableBody"/>
              <w:rPr>
                <w:b/>
              </w:rPr>
            </w:pPr>
            <w:r>
              <w:rPr>
                <w:b/>
              </w:rPr>
              <w:t>AT+C</w:t>
            </w:r>
            <w:r w:rsidRPr="00C41274">
              <w:rPr>
                <w:b/>
              </w:rPr>
              <w:t>GM</w:t>
            </w:r>
            <w:r>
              <w:rPr>
                <w:b/>
              </w:rPr>
              <w:t>R</w:t>
            </w:r>
          </w:p>
          <w:p w14:paraId="0F2744D2" w14:textId="77777777" w:rsidR="00202E86" w:rsidRPr="00C41274" w:rsidRDefault="00202E86" w:rsidP="007624A8">
            <w:pPr>
              <w:pStyle w:val="TableBody"/>
            </w:pPr>
          </w:p>
        </w:tc>
        <w:tc>
          <w:tcPr>
            <w:tcW w:w="6804" w:type="dxa"/>
            <w:tcBorders>
              <w:bottom w:val="single" w:sz="4" w:space="0" w:color="auto"/>
            </w:tcBorders>
            <w:shd w:val="clear" w:color="auto" w:fill="FFFFFF"/>
          </w:tcPr>
          <w:p w14:paraId="7087F198" w14:textId="77777777" w:rsidR="00202E86" w:rsidRPr="00C41274" w:rsidRDefault="00202E86" w:rsidP="007624A8">
            <w:pPr>
              <w:pStyle w:val="TableBody"/>
            </w:pPr>
          </w:p>
          <w:p w14:paraId="2A4C5519" w14:textId="77777777" w:rsidR="00202E86" w:rsidRPr="00C41274" w:rsidRDefault="00202E86" w:rsidP="007624A8">
            <w:pPr>
              <w:pStyle w:val="TableBody"/>
            </w:pPr>
          </w:p>
          <w:p w14:paraId="4D6963BE" w14:textId="77777777" w:rsidR="00202E86" w:rsidRPr="00C41274" w:rsidRDefault="00202E86" w:rsidP="007624A8">
            <w:pPr>
              <w:pStyle w:val="TableBody"/>
              <w:rPr>
                <w:u w:val="single"/>
              </w:rPr>
            </w:pPr>
            <w:r w:rsidRPr="00C41274">
              <w:rPr>
                <w:u w:val="single"/>
              </w:rPr>
              <w:t>Response</w:t>
            </w:r>
          </w:p>
          <w:p w14:paraId="5F244AAF" w14:textId="77777777" w:rsidR="00202E86" w:rsidRPr="00C41274" w:rsidRDefault="00202E86" w:rsidP="007624A8">
            <w:pPr>
              <w:pStyle w:val="TableBody"/>
              <w:rPr>
                <w:b/>
              </w:rPr>
            </w:pPr>
            <w:r w:rsidRPr="00C41274">
              <w:rPr>
                <w:b/>
              </w:rPr>
              <w:t>(</w:t>
            </w:r>
            <w:r>
              <w:rPr>
                <w:b/>
              </w:rPr>
              <w:t>model</w:t>
            </w:r>
            <w:r w:rsidRPr="00C41274">
              <w:rPr>
                <w:b/>
              </w:rPr>
              <w:t xml:space="preserve"> </w:t>
            </w:r>
            <w:r>
              <w:rPr>
                <w:b/>
              </w:rPr>
              <w:t xml:space="preserve">revision </w:t>
            </w:r>
            <w:r w:rsidRPr="00C41274">
              <w:rPr>
                <w:b/>
              </w:rPr>
              <w:t>identification text)</w:t>
            </w:r>
          </w:p>
          <w:p w14:paraId="0E52138A" w14:textId="77777777" w:rsidR="00202E86" w:rsidRPr="00C41274" w:rsidRDefault="00202E86" w:rsidP="007624A8">
            <w:pPr>
              <w:pStyle w:val="TableBody"/>
              <w:rPr>
                <w:b/>
              </w:rPr>
            </w:pPr>
            <w:r w:rsidRPr="00C41274">
              <w:rPr>
                <w:b/>
              </w:rPr>
              <w:t>OK</w:t>
            </w:r>
          </w:p>
          <w:p w14:paraId="7DC44130" w14:textId="77777777" w:rsidR="00202E86" w:rsidRPr="00C41274" w:rsidRDefault="00202E86" w:rsidP="007624A8">
            <w:pPr>
              <w:pStyle w:val="TableBody"/>
              <w:rPr>
                <w:b/>
              </w:rPr>
            </w:pPr>
          </w:p>
          <w:p w14:paraId="6D05C725" w14:textId="77777777" w:rsidR="00202E86" w:rsidRPr="00C41274" w:rsidRDefault="00202E86" w:rsidP="007624A8">
            <w:pPr>
              <w:pStyle w:val="TableBody"/>
              <w:rPr>
                <w:u w:val="single"/>
              </w:rPr>
            </w:pPr>
            <w:r w:rsidRPr="00C41274">
              <w:rPr>
                <w:u w:val="single"/>
              </w:rPr>
              <w:t>Example</w:t>
            </w:r>
          </w:p>
          <w:p w14:paraId="11B5C843" w14:textId="77777777" w:rsidR="00202E86" w:rsidRPr="00C41274" w:rsidRDefault="00202E86" w:rsidP="007624A8">
            <w:pPr>
              <w:pStyle w:val="TableBody"/>
              <w:rPr>
                <w:b/>
              </w:rPr>
            </w:pPr>
          </w:p>
          <w:p w14:paraId="05D06286" w14:textId="77777777" w:rsidR="00202E86" w:rsidRPr="00C41274" w:rsidRDefault="00202E86" w:rsidP="007624A8">
            <w:pPr>
              <w:pStyle w:val="TableBody"/>
              <w:rPr>
                <w:b/>
              </w:rPr>
            </w:pPr>
            <w:r>
              <w:rPr>
                <w:b/>
              </w:rPr>
              <w:t>AT+CGMR</w:t>
            </w:r>
          </w:p>
          <w:p w14:paraId="26605A4A" w14:textId="77777777" w:rsidR="00202E86" w:rsidRDefault="00202E86" w:rsidP="007624A8">
            <w:pPr>
              <w:pStyle w:val="TableBody"/>
              <w:rPr>
                <w:b/>
              </w:rPr>
            </w:pPr>
            <w:r>
              <w:rPr>
                <w:b/>
              </w:rPr>
              <w:t>A</w:t>
            </w:r>
            <w:r w:rsidRPr="00903106">
              <w:rPr>
                <w:b/>
              </w:rPr>
              <w:t>HL77xx_NQ.01.00.14_0.1.1.20161209.x1210</w:t>
            </w:r>
          </w:p>
          <w:p w14:paraId="597497C8" w14:textId="77777777" w:rsidR="00202E86" w:rsidRPr="00C41274" w:rsidRDefault="00202E86" w:rsidP="007624A8">
            <w:pPr>
              <w:pStyle w:val="TableBody"/>
            </w:pPr>
            <w:r w:rsidRPr="00C41274">
              <w:rPr>
                <w:b/>
              </w:rPr>
              <w:t>OK</w:t>
            </w:r>
          </w:p>
        </w:tc>
      </w:tr>
      <w:tr w:rsidR="00202E86" w:rsidRPr="00C41274" w14:paraId="70B4A5C2" w14:textId="77777777" w:rsidTr="007624A8">
        <w:trPr>
          <w:cantSplit/>
          <w:trHeight w:val="527"/>
        </w:trPr>
        <w:tc>
          <w:tcPr>
            <w:tcW w:w="2338" w:type="dxa"/>
            <w:tcBorders>
              <w:bottom w:val="single" w:sz="18" w:space="0" w:color="auto"/>
            </w:tcBorders>
            <w:shd w:val="clear" w:color="auto" w:fill="FFFFFF"/>
          </w:tcPr>
          <w:p w14:paraId="4F698117" w14:textId="77777777" w:rsidR="00202E86" w:rsidRPr="00C41274" w:rsidRDefault="00202E86" w:rsidP="007624A8">
            <w:pPr>
              <w:pStyle w:val="TableBody"/>
              <w:rPr>
                <w:u w:val="single"/>
              </w:rPr>
            </w:pPr>
            <w:r w:rsidRPr="00C41274">
              <w:rPr>
                <w:u w:val="single"/>
              </w:rPr>
              <w:t>Reference</w:t>
            </w:r>
          </w:p>
          <w:p w14:paraId="1D8A339D" w14:textId="77777777" w:rsidR="00202E86" w:rsidRPr="00C41274" w:rsidRDefault="00202E86" w:rsidP="007624A8">
            <w:pPr>
              <w:pStyle w:val="TableBody"/>
            </w:pPr>
            <w:r w:rsidRPr="00C41274">
              <w:t>[27.007] § 5.</w:t>
            </w:r>
            <w:r>
              <w:t>3</w:t>
            </w:r>
          </w:p>
        </w:tc>
        <w:tc>
          <w:tcPr>
            <w:tcW w:w="6804" w:type="dxa"/>
            <w:tcBorders>
              <w:bottom w:val="single" w:sz="18" w:space="0" w:color="auto"/>
            </w:tcBorders>
            <w:shd w:val="clear" w:color="auto" w:fill="FFFFFF"/>
          </w:tcPr>
          <w:p w14:paraId="59EAC2DC" w14:textId="77777777" w:rsidR="00202E86" w:rsidRPr="00C41274" w:rsidRDefault="00202E86" w:rsidP="007624A8">
            <w:pPr>
              <w:pStyle w:val="TableBody"/>
              <w:rPr>
                <w:u w:val="single"/>
              </w:rPr>
            </w:pPr>
            <w:r w:rsidRPr="00C41274">
              <w:rPr>
                <w:u w:val="single"/>
              </w:rPr>
              <w:t>Notes</w:t>
            </w:r>
          </w:p>
          <w:p w14:paraId="1E424DF0" w14:textId="77777777" w:rsidR="00202E86" w:rsidRPr="00C41274" w:rsidRDefault="00202E86" w:rsidP="007624A8">
            <w:pPr>
              <w:pStyle w:val="TableBody"/>
              <w:numPr>
                <w:ilvl w:val="0"/>
                <w:numId w:val="48"/>
              </w:numPr>
            </w:pPr>
            <w:r>
              <w:t>None</w:t>
            </w:r>
          </w:p>
        </w:tc>
      </w:tr>
    </w:tbl>
    <w:p w14:paraId="5D47FECF" w14:textId="77777777" w:rsidR="00202E86" w:rsidRDefault="00202E86" w:rsidP="00202E86">
      <w:pPr>
        <w:pStyle w:val="Heading1"/>
        <w:numPr>
          <w:ilvl w:val="0"/>
          <w:numId w:val="0"/>
        </w:numPr>
      </w:pPr>
    </w:p>
    <w:p w14:paraId="2E072471" w14:textId="77777777" w:rsidR="00202E86" w:rsidRPr="00AE67EA" w:rsidRDefault="00202E86" w:rsidP="00202E86">
      <w:pPr>
        <w:pStyle w:val="Heading2"/>
      </w:pPr>
      <w:bookmarkStart w:id="56" w:name="_Toc469062268"/>
      <w:bookmarkStart w:id="57" w:name="_Toc469400608"/>
      <w:r>
        <w:t>+</w:t>
      </w:r>
      <w:r w:rsidRPr="00AE67EA">
        <w:t>GMI Command: Request Manufacturer Identification</w:t>
      </w:r>
      <w:bookmarkEnd w:id="56"/>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220BB49A" w14:textId="77777777" w:rsidTr="007624A8">
        <w:trPr>
          <w:cantSplit/>
        </w:trPr>
        <w:tc>
          <w:tcPr>
            <w:tcW w:w="9142" w:type="dxa"/>
            <w:gridSpan w:val="2"/>
            <w:tcBorders>
              <w:top w:val="single" w:sz="18" w:space="0" w:color="auto"/>
              <w:bottom w:val="single" w:sz="18" w:space="0" w:color="auto"/>
            </w:tcBorders>
            <w:shd w:val="pct30" w:color="auto" w:fill="FFFFFF"/>
          </w:tcPr>
          <w:p w14:paraId="630DC356" w14:textId="77777777" w:rsidR="00202E86" w:rsidRPr="00C41274" w:rsidRDefault="00202E86" w:rsidP="007624A8">
            <w:pPr>
              <w:pStyle w:val="TableRowHead"/>
            </w:pPr>
            <w:r>
              <w:t>HL7718, HL7748, HL7749</w:t>
            </w:r>
          </w:p>
        </w:tc>
      </w:tr>
      <w:tr w:rsidR="00202E86" w:rsidRPr="00C41274" w14:paraId="22C64713" w14:textId="77777777" w:rsidTr="007624A8">
        <w:trPr>
          <w:cantSplit/>
          <w:trHeight w:val="1008"/>
        </w:trPr>
        <w:tc>
          <w:tcPr>
            <w:tcW w:w="2338" w:type="dxa"/>
            <w:tcBorders>
              <w:top w:val="single" w:sz="18" w:space="0" w:color="auto"/>
            </w:tcBorders>
            <w:shd w:val="clear" w:color="auto" w:fill="FFFFFF"/>
          </w:tcPr>
          <w:p w14:paraId="361C432D" w14:textId="77777777" w:rsidR="00202E86" w:rsidRPr="00C41274" w:rsidRDefault="00202E86" w:rsidP="007624A8">
            <w:pPr>
              <w:pStyle w:val="TableBody"/>
              <w:rPr>
                <w:i/>
              </w:rPr>
            </w:pPr>
            <w:r w:rsidRPr="00C41274">
              <w:rPr>
                <w:i/>
              </w:rPr>
              <w:t>Test command</w:t>
            </w:r>
          </w:p>
          <w:p w14:paraId="7549D6E8" w14:textId="77777777" w:rsidR="00202E86" w:rsidRPr="00C41274" w:rsidRDefault="00202E86" w:rsidP="007624A8">
            <w:pPr>
              <w:pStyle w:val="TableBody"/>
            </w:pPr>
          </w:p>
          <w:p w14:paraId="2CC68003" w14:textId="77777777" w:rsidR="00202E86" w:rsidRPr="00C41274" w:rsidRDefault="00202E86" w:rsidP="007624A8">
            <w:pPr>
              <w:pStyle w:val="TableBody"/>
              <w:rPr>
                <w:u w:val="single"/>
              </w:rPr>
            </w:pPr>
            <w:r w:rsidRPr="00C41274">
              <w:rPr>
                <w:u w:val="single"/>
              </w:rPr>
              <w:t>Syntax</w:t>
            </w:r>
          </w:p>
          <w:p w14:paraId="5629C523" w14:textId="77777777" w:rsidR="00202E86" w:rsidRPr="00C41274" w:rsidRDefault="00202E86" w:rsidP="007624A8">
            <w:pPr>
              <w:pStyle w:val="TableBody"/>
              <w:rPr>
                <w:b/>
              </w:rPr>
            </w:pPr>
            <w:r>
              <w:rPr>
                <w:b/>
              </w:rPr>
              <w:t>AT+</w:t>
            </w:r>
            <w:r w:rsidRPr="00C41274">
              <w:rPr>
                <w:b/>
              </w:rPr>
              <w:t>GMI=?</w:t>
            </w:r>
          </w:p>
        </w:tc>
        <w:tc>
          <w:tcPr>
            <w:tcW w:w="6804" w:type="dxa"/>
            <w:tcBorders>
              <w:top w:val="single" w:sz="18" w:space="0" w:color="auto"/>
              <w:bottom w:val="single" w:sz="4" w:space="0" w:color="auto"/>
            </w:tcBorders>
            <w:shd w:val="clear" w:color="auto" w:fill="FFFFFF"/>
          </w:tcPr>
          <w:p w14:paraId="1B7CA596" w14:textId="77777777" w:rsidR="00202E86" w:rsidRPr="00C41274" w:rsidRDefault="00202E86" w:rsidP="007624A8">
            <w:pPr>
              <w:pStyle w:val="TableBody"/>
            </w:pPr>
          </w:p>
          <w:p w14:paraId="17E9251D" w14:textId="77777777" w:rsidR="00202E86" w:rsidRPr="00C41274" w:rsidRDefault="00202E86" w:rsidP="007624A8">
            <w:pPr>
              <w:pStyle w:val="TableBody"/>
            </w:pPr>
          </w:p>
          <w:p w14:paraId="66419729" w14:textId="77777777" w:rsidR="00202E86" w:rsidRPr="00C41274" w:rsidRDefault="00202E86" w:rsidP="007624A8">
            <w:pPr>
              <w:pStyle w:val="TableBody"/>
              <w:rPr>
                <w:u w:val="single"/>
              </w:rPr>
            </w:pPr>
            <w:r w:rsidRPr="00C41274">
              <w:rPr>
                <w:u w:val="single"/>
              </w:rPr>
              <w:t>Response</w:t>
            </w:r>
          </w:p>
          <w:p w14:paraId="7D50E0A0" w14:textId="77777777" w:rsidR="00202E86" w:rsidRPr="00C41274" w:rsidRDefault="00202E86" w:rsidP="007624A8">
            <w:pPr>
              <w:pStyle w:val="TableBody"/>
              <w:rPr>
                <w:b/>
              </w:rPr>
            </w:pPr>
            <w:r w:rsidRPr="00C41274">
              <w:rPr>
                <w:b/>
              </w:rPr>
              <w:t>OK</w:t>
            </w:r>
          </w:p>
        </w:tc>
      </w:tr>
      <w:tr w:rsidR="00202E86" w:rsidRPr="00C41274" w14:paraId="7F22454E" w14:textId="77777777" w:rsidTr="007624A8">
        <w:trPr>
          <w:cantSplit/>
          <w:trHeight w:val="781"/>
        </w:trPr>
        <w:tc>
          <w:tcPr>
            <w:tcW w:w="2338" w:type="dxa"/>
            <w:shd w:val="clear" w:color="auto" w:fill="FFFFFF"/>
          </w:tcPr>
          <w:p w14:paraId="2BA15B93" w14:textId="77777777" w:rsidR="00202E86" w:rsidRPr="00C41274" w:rsidRDefault="00202E86" w:rsidP="007624A8">
            <w:pPr>
              <w:pStyle w:val="TableBody"/>
              <w:rPr>
                <w:i/>
              </w:rPr>
            </w:pPr>
            <w:r w:rsidRPr="00C41274">
              <w:rPr>
                <w:i/>
              </w:rPr>
              <w:t>Execute command</w:t>
            </w:r>
          </w:p>
          <w:p w14:paraId="6842EEAA" w14:textId="77777777" w:rsidR="00202E86" w:rsidRPr="00C41274" w:rsidRDefault="00202E86" w:rsidP="007624A8">
            <w:pPr>
              <w:pStyle w:val="TableBody"/>
            </w:pPr>
          </w:p>
          <w:p w14:paraId="6ACAEEE9" w14:textId="77777777" w:rsidR="00202E86" w:rsidRPr="00C41274" w:rsidRDefault="00202E86" w:rsidP="007624A8">
            <w:pPr>
              <w:pStyle w:val="TableBody"/>
              <w:rPr>
                <w:u w:val="single"/>
              </w:rPr>
            </w:pPr>
            <w:r w:rsidRPr="00C41274">
              <w:rPr>
                <w:u w:val="single"/>
              </w:rPr>
              <w:t>Syntax</w:t>
            </w:r>
          </w:p>
          <w:p w14:paraId="063C43DA" w14:textId="77777777" w:rsidR="00202E86" w:rsidRPr="00C41274" w:rsidRDefault="00202E86" w:rsidP="007624A8">
            <w:pPr>
              <w:pStyle w:val="TableBody"/>
              <w:rPr>
                <w:b/>
              </w:rPr>
            </w:pPr>
            <w:r>
              <w:rPr>
                <w:b/>
              </w:rPr>
              <w:t>AT+</w:t>
            </w:r>
            <w:r w:rsidRPr="00C41274">
              <w:rPr>
                <w:b/>
              </w:rPr>
              <w:t>GMI</w:t>
            </w:r>
          </w:p>
          <w:p w14:paraId="5103C88D" w14:textId="77777777" w:rsidR="00202E86" w:rsidRPr="00C41274" w:rsidRDefault="00202E86" w:rsidP="007624A8">
            <w:pPr>
              <w:pStyle w:val="TableBody"/>
            </w:pPr>
          </w:p>
        </w:tc>
        <w:tc>
          <w:tcPr>
            <w:tcW w:w="6804" w:type="dxa"/>
            <w:tcBorders>
              <w:bottom w:val="single" w:sz="4" w:space="0" w:color="auto"/>
            </w:tcBorders>
            <w:shd w:val="clear" w:color="auto" w:fill="FFFFFF"/>
          </w:tcPr>
          <w:p w14:paraId="1931B892" w14:textId="77777777" w:rsidR="00202E86" w:rsidRPr="00C41274" w:rsidRDefault="00202E86" w:rsidP="007624A8">
            <w:pPr>
              <w:pStyle w:val="TableBody"/>
            </w:pPr>
          </w:p>
          <w:p w14:paraId="2382695F" w14:textId="77777777" w:rsidR="00202E86" w:rsidRPr="00C41274" w:rsidRDefault="00202E86" w:rsidP="007624A8">
            <w:pPr>
              <w:pStyle w:val="TableBody"/>
            </w:pPr>
          </w:p>
          <w:p w14:paraId="5D111B0E" w14:textId="77777777" w:rsidR="00202E86" w:rsidRPr="00C41274" w:rsidRDefault="00202E86" w:rsidP="007624A8">
            <w:pPr>
              <w:pStyle w:val="TableBody"/>
              <w:rPr>
                <w:u w:val="single"/>
              </w:rPr>
            </w:pPr>
            <w:r w:rsidRPr="00C41274">
              <w:rPr>
                <w:u w:val="single"/>
              </w:rPr>
              <w:t>Response</w:t>
            </w:r>
          </w:p>
          <w:p w14:paraId="7447D51B" w14:textId="77777777" w:rsidR="00202E86" w:rsidRPr="00C41274" w:rsidRDefault="00202E86" w:rsidP="007624A8">
            <w:pPr>
              <w:pStyle w:val="TableBody"/>
              <w:rPr>
                <w:b/>
              </w:rPr>
            </w:pPr>
            <w:r w:rsidRPr="00C41274">
              <w:rPr>
                <w:b/>
              </w:rPr>
              <w:t>(manufacturer identification text)</w:t>
            </w:r>
          </w:p>
          <w:p w14:paraId="02C751AB" w14:textId="77777777" w:rsidR="00202E86" w:rsidRPr="00C41274" w:rsidRDefault="00202E86" w:rsidP="007624A8">
            <w:pPr>
              <w:pStyle w:val="TableBody"/>
              <w:rPr>
                <w:b/>
              </w:rPr>
            </w:pPr>
            <w:r w:rsidRPr="00C41274">
              <w:rPr>
                <w:b/>
              </w:rPr>
              <w:t>OK</w:t>
            </w:r>
          </w:p>
          <w:p w14:paraId="3394AD1E" w14:textId="77777777" w:rsidR="00202E86" w:rsidRPr="00C41274" w:rsidRDefault="00202E86" w:rsidP="007624A8">
            <w:pPr>
              <w:pStyle w:val="TableBody"/>
              <w:rPr>
                <w:b/>
              </w:rPr>
            </w:pPr>
          </w:p>
          <w:p w14:paraId="69C220E1" w14:textId="77777777" w:rsidR="00202E86" w:rsidRPr="00C41274" w:rsidRDefault="00202E86" w:rsidP="007624A8">
            <w:pPr>
              <w:pStyle w:val="TableBody"/>
              <w:rPr>
                <w:u w:val="single"/>
              </w:rPr>
            </w:pPr>
            <w:r w:rsidRPr="00C41274">
              <w:rPr>
                <w:u w:val="single"/>
              </w:rPr>
              <w:t>Example</w:t>
            </w:r>
          </w:p>
          <w:p w14:paraId="5774456F" w14:textId="77777777" w:rsidR="00202E86" w:rsidRPr="00C41274" w:rsidRDefault="00202E86" w:rsidP="007624A8">
            <w:pPr>
              <w:pStyle w:val="TableBody"/>
              <w:rPr>
                <w:b/>
              </w:rPr>
            </w:pPr>
          </w:p>
          <w:p w14:paraId="22988A2B" w14:textId="77777777" w:rsidR="00202E86" w:rsidRPr="00C41274" w:rsidRDefault="00202E86" w:rsidP="007624A8">
            <w:pPr>
              <w:pStyle w:val="TableBody"/>
              <w:rPr>
                <w:b/>
              </w:rPr>
            </w:pPr>
            <w:r w:rsidRPr="00C41274">
              <w:rPr>
                <w:b/>
              </w:rPr>
              <w:t>AT+GMI</w:t>
            </w:r>
          </w:p>
          <w:p w14:paraId="50F95B1A" w14:textId="77777777" w:rsidR="00202E86" w:rsidRPr="00C41274" w:rsidRDefault="00202E86" w:rsidP="007624A8">
            <w:pPr>
              <w:pStyle w:val="TableBody"/>
              <w:rPr>
                <w:b/>
              </w:rPr>
            </w:pPr>
            <w:r w:rsidRPr="00C41274">
              <w:rPr>
                <w:b/>
              </w:rPr>
              <w:t>Sierra Wireless</w:t>
            </w:r>
          </w:p>
          <w:p w14:paraId="0928D93A" w14:textId="77777777" w:rsidR="00202E86" w:rsidRPr="00C41274" w:rsidRDefault="00202E86" w:rsidP="007624A8">
            <w:pPr>
              <w:pStyle w:val="TableBody"/>
            </w:pPr>
            <w:r w:rsidRPr="00C41274">
              <w:rPr>
                <w:b/>
              </w:rPr>
              <w:t>OK</w:t>
            </w:r>
          </w:p>
        </w:tc>
      </w:tr>
      <w:tr w:rsidR="00202E86" w:rsidRPr="00C41274" w14:paraId="45796421" w14:textId="77777777" w:rsidTr="007624A8">
        <w:trPr>
          <w:cantSplit/>
          <w:trHeight w:val="527"/>
        </w:trPr>
        <w:tc>
          <w:tcPr>
            <w:tcW w:w="2338" w:type="dxa"/>
            <w:tcBorders>
              <w:bottom w:val="single" w:sz="18" w:space="0" w:color="auto"/>
            </w:tcBorders>
            <w:shd w:val="clear" w:color="auto" w:fill="FFFFFF"/>
          </w:tcPr>
          <w:p w14:paraId="60C9CD3A" w14:textId="77777777" w:rsidR="00202E86" w:rsidRPr="00C41274" w:rsidRDefault="00202E86" w:rsidP="007624A8">
            <w:pPr>
              <w:pStyle w:val="TableBody"/>
              <w:rPr>
                <w:u w:val="single"/>
              </w:rPr>
            </w:pPr>
            <w:r w:rsidRPr="00C41274">
              <w:rPr>
                <w:u w:val="single"/>
              </w:rPr>
              <w:t>Reference</w:t>
            </w:r>
          </w:p>
          <w:p w14:paraId="38D308B5" w14:textId="77777777" w:rsidR="00202E86" w:rsidRPr="00C41274" w:rsidRDefault="00202E86" w:rsidP="007624A8">
            <w:pPr>
              <w:pStyle w:val="TableBody"/>
            </w:pPr>
            <w:r w:rsidRPr="00C41274">
              <w:t>[27.007] § 5.1</w:t>
            </w:r>
          </w:p>
        </w:tc>
        <w:tc>
          <w:tcPr>
            <w:tcW w:w="6804" w:type="dxa"/>
            <w:tcBorders>
              <w:bottom w:val="single" w:sz="18" w:space="0" w:color="auto"/>
            </w:tcBorders>
            <w:shd w:val="clear" w:color="auto" w:fill="FFFFFF"/>
          </w:tcPr>
          <w:p w14:paraId="1301CB0B" w14:textId="77777777" w:rsidR="00202E86" w:rsidRPr="00C41274" w:rsidRDefault="00202E86" w:rsidP="007624A8">
            <w:pPr>
              <w:pStyle w:val="TableBody"/>
              <w:rPr>
                <w:u w:val="single"/>
              </w:rPr>
            </w:pPr>
            <w:r w:rsidRPr="00C41274">
              <w:rPr>
                <w:u w:val="single"/>
              </w:rPr>
              <w:t>Notes</w:t>
            </w:r>
          </w:p>
          <w:p w14:paraId="46D71CD1" w14:textId="77777777" w:rsidR="00202E86" w:rsidRPr="00C41274" w:rsidRDefault="00202E86" w:rsidP="007624A8">
            <w:pPr>
              <w:pStyle w:val="TableBody"/>
              <w:numPr>
                <w:ilvl w:val="0"/>
                <w:numId w:val="48"/>
              </w:numPr>
            </w:pPr>
            <w:r>
              <w:t>None</w:t>
            </w:r>
          </w:p>
        </w:tc>
      </w:tr>
    </w:tbl>
    <w:p w14:paraId="5D031689" w14:textId="77777777" w:rsidR="00202E86" w:rsidRPr="00AE67EA" w:rsidRDefault="00202E86" w:rsidP="00202E86"/>
    <w:p w14:paraId="5A8469B9" w14:textId="77777777" w:rsidR="00202E86" w:rsidRPr="00AE67EA" w:rsidRDefault="00202E86" w:rsidP="00202E86">
      <w:pPr>
        <w:pStyle w:val="Heading2"/>
      </w:pPr>
      <w:bookmarkStart w:id="58" w:name="_Toc469062269"/>
      <w:bookmarkStart w:id="59" w:name="_Toc469400609"/>
      <w:r w:rsidRPr="00AE67EA">
        <w:t>+GMM Command: Request Model Identification</w:t>
      </w:r>
      <w:bookmarkEnd w:id="58"/>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2ADFA199" w14:textId="77777777" w:rsidTr="007624A8">
        <w:trPr>
          <w:cantSplit/>
        </w:trPr>
        <w:tc>
          <w:tcPr>
            <w:tcW w:w="9142" w:type="dxa"/>
            <w:gridSpan w:val="2"/>
            <w:tcBorders>
              <w:top w:val="single" w:sz="18" w:space="0" w:color="auto"/>
              <w:bottom w:val="single" w:sz="18" w:space="0" w:color="auto"/>
            </w:tcBorders>
            <w:shd w:val="pct30" w:color="auto" w:fill="FFFFFF"/>
          </w:tcPr>
          <w:p w14:paraId="24D8C3E3" w14:textId="77777777" w:rsidR="00202E86" w:rsidRPr="00C41274" w:rsidRDefault="00202E86" w:rsidP="007624A8">
            <w:pPr>
              <w:pStyle w:val="TableRowHead"/>
            </w:pPr>
            <w:r>
              <w:t>HL7718, HL7748, HL7749</w:t>
            </w:r>
          </w:p>
        </w:tc>
      </w:tr>
      <w:tr w:rsidR="00202E86" w:rsidRPr="00C41274" w14:paraId="2E9DD4F9" w14:textId="77777777" w:rsidTr="007624A8">
        <w:trPr>
          <w:cantSplit/>
          <w:trHeight w:val="1008"/>
        </w:trPr>
        <w:tc>
          <w:tcPr>
            <w:tcW w:w="2338" w:type="dxa"/>
            <w:tcBorders>
              <w:top w:val="single" w:sz="18" w:space="0" w:color="auto"/>
            </w:tcBorders>
            <w:shd w:val="clear" w:color="auto" w:fill="FFFFFF"/>
          </w:tcPr>
          <w:p w14:paraId="60474505" w14:textId="77777777" w:rsidR="00202E86" w:rsidRPr="00C41274" w:rsidRDefault="00202E86" w:rsidP="007624A8">
            <w:pPr>
              <w:pStyle w:val="TableBody"/>
              <w:rPr>
                <w:i/>
              </w:rPr>
            </w:pPr>
            <w:r w:rsidRPr="00C41274">
              <w:rPr>
                <w:i/>
              </w:rPr>
              <w:t>Test command</w:t>
            </w:r>
          </w:p>
          <w:p w14:paraId="292FB3E0" w14:textId="77777777" w:rsidR="00202E86" w:rsidRPr="00C41274" w:rsidRDefault="00202E86" w:rsidP="007624A8">
            <w:pPr>
              <w:pStyle w:val="TableBody"/>
            </w:pPr>
          </w:p>
          <w:p w14:paraId="261450CC" w14:textId="77777777" w:rsidR="00202E86" w:rsidRPr="00C41274" w:rsidRDefault="00202E86" w:rsidP="007624A8">
            <w:pPr>
              <w:pStyle w:val="TableBody"/>
              <w:rPr>
                <w:u w:val="single"/>
              </w:rPr>
            </w:pPr>
            <w:r w:rsidRPr="00C41274">
              <w:rPr>
                <w:u w:val="single"/>
              </w:rPr>
              <w:t>Syntax</w:t>
            </w:r>
          </w:p>
          <w:p w14:paraId="746C7354" w14:textId="77777777" w:rsidR="00202E86" w:rsidRPr="00C41274" w:rsidRDefault="00202E86" w:rsidP="007624A8">
            <w:pPr>
              <w:pStyle w:val="TableBody"/>
              <w:rPr>
                <w:b/>
              </w:rPr>
            </w:pPr>
            <w:r>
              <w:rPr>
                <w:b/>
              </w:rPr>
              <w:t>AT+GMM</w:t>
            </w:r>
            <w:r w:rsidRPr="00C41274">
              <w:rPr>
                <w:b/>
              </w:rPr>
              <w:t>=?</w:t>
            </w:r>
          </w:p>
        </w:tc>
        <w:tc>
          <w:tcPr>
            <w:tcW w:w="6804" w:type="dxa"/>
            <w:tcBorders>
              <w:top w:val="single" w:sz="18" w:space="0" w:color="auto"/>
              <w:bottom w:val="single" w:sz="4" w:space="0" w:color="auto"/>
            </w:tcBorders>
            <w:shd w:val="clear" w:color="auto" w:fill="FFFFFF"/>
          </w:tcPr>
          <w:p w14:paraId="7F9159D1" w14:textId="77777777" w:rsidR="00202E86" w:rsidRPr="00C41274" w:rsidRDefault="00202E86" w:rsidP="007624A8">
            <w:pPr>
              <w:pStyle w:val="TableBody"/>
            </w:pPr>
          </w:p>
          <w:p w14:paraId="062FB452" w14:textId="77777777" w:rsidR="00202E86" w:rsidRPr="00C41274" w:rsidRDefault="00202E86" w:rsidP="007624A8">
            <w:pPr>
              <w:pStyle w:val="TableBody"/>
            </w:pPr>
          </w:p>
          <w:p w14:paraId="6F2557F9" w14:textId="77777777" w:rsidR="00202E86" w:rsidRPr="00C41274" w:rsidRDefault="00202E86" w:rsidP="007624A8">
            <w:pPr>
              <w:pStyle w:val="TableBody"/>
              <w:rPr>
                <w:u w:val="single"/>
              </w:rPr>
            </w:pPr>
            <w:r w:rsidRPr="00C41274">
              <w:rPr>
                <w:u w:val="single"/>
              </w:rPr>
              <w:t>Response</w:t>
            </w:r>
          </w:p>
          <w:p w14:paraId="06ACCF6A" w14:textId="77777777" w:rsidR="00202E86" w:rsidRPr="00C41274" w:rsidRDefault="00202E86" w:rsidP="007624A8">
            <w:pPr>
              <w:pStyle w:val="TableBody"/>
              <w:rPr>
                <w:b/>
              </w:rPr>
            </w:pPr>
            <w:r w:rsidRPr="00C41274">
              <w:rPr>
                <w:b/>
              </w:rPr>
              <w:t>OK</w:t>
            </w:r>
          </w:p>
        </w:tc>
      </w:tr>
      <w:tr w:rsidR="00202E86" w:rsidRPr="00C41274" w14:paraId="307651AB" w14:textId="77777777" w:rsidTr="007624A8">
        <w:trPr>
          <w:cantSplit/>
          <w:trHeight w:val="781"/>
        </w:trPr>
        <w:tc>
          <w:tcPr>
            <w:tcW w:w="2338" w:type="dxa"/>
            <w:shd w:val="clear" w:color="auto" w:fill="FFFFFF"/>
          </w:tcPr>
          <w:p w14:paraId="78002886" w14:textId="77777777" w:rsidR="00202E86" w:rsidRPr="00C41274" w:rsidRDefault="00202E86" w:rsidP="007624A8">
            <w:pPr>
              <w:pStyle w:val="TableBody"/>
              <w:rPr>
                <w:i/>
              </w:rPr>
            </w:pPr>
            <w:r w:rsidRPr="00C41274">
              <w:rPr>
                <w:i/>
              </w:rPr>
              <w:t>Execute command</w:t>
            </w:r>
          </w:p>
          <w:p w14:paraId="391F953D" w14:textId="77777777" w:rsidR="00202E86" w:rsidRPr="00C41274" w:rsidRDefault="00202E86" w:rsidP="007624A8">
            <w:pPr>
              <w:pStyle w:val="TableBody"/>
            </w:pPr>
          </w:p>
          <w:p w14:paraId="0BAD290B" w14:textId="77777777" w:rsidR="00202E86" w:rsidRPr="00C41274" w:rsidRDefault="00202E86" w:rsidP="007624A8">
            <w:pPr>
              <w:pStyle w:val="TableBody"/>
              <w:rPr>
                <w:u w:val="single"/>
              </w:rPr>
            </w:pPr>
            <w:r w:rsidRPr="00C41274">
              <w:rPr>
                <w:u w:val="single"/>
              </w:rPr>
              <w:t>Syntax</w:t>
            </w:r>
          </w:p>
          <w:p w14:paraId="0D0C4358" w14:textId="77777777" w:rsidR="00202E86" w:rsidRPr="00C41274" w:rsidRDefault="00202E86" w:rsidP="007624A8">
            <w:pPr>
              <w:pStyle w:val="TableBody"/>
              <w:rPr>
                <w:b/>
              </w:rPr>
            </w:pPr>
            <w:r>
              <w:rPr>
                <w:b/>
              </w:rPr>
              <w:t>AT+GMM</w:t>
            </w:r>
          </w:p>
          <w:p w14:paraId="2A805139" w14:textId="77777777" w:rsidR="00202E86" w:rsidRPr="00C41274" w:rsidRDefault="00202E86" w:rsidP="007624A8">
            <w:pPr>
              <w:pStyle w:val="TableBody"/>
            </w:pPr>
          </w:p>
        </w:tc>
        <w:tc>
          <w:tcPr>
            <w:tcW w:w="6804" w:type="dxa"/>
            <w:tcBorders>
              <w:bottom w:val="single" w:sz="4" w:space="0" w:color="auto"/>
            </w:tcBorders>
            <w:shd w:val="clear" w:color="auto" w:fill="FFFFFF"/>
          </w:tcPr>
          <w:p w14:paraId="17B8D1C6" w14:textId="77777777" w:rsidR="00202E86" w:rsidRPr="00C41274" w:rsidRDefault="00202E86" w:rsidP="007624A8">
            <w:pPr>
              <w:pStyle w:val="TableBody"/>
            </w:pPr>
          </w:p>
          <w:p w14:paraId="28545925" w14:textId="77777777" w:rsidR="00202E86" w:rsidRPr="00C41274" w:rsidRDefault="00202E86" w:rsidP="007624A8">
            <w:pPr>
              <w:pStyle w:val="TableBody"/>
            </w:pPr>
          </w:p>
          <w:p w14:paraId="46ECAD78" w14:textId="77777777" w:rsidR="00202E86" w:rsidRPr="00C41274" w:rsidRDefault="00202E86" w:rsidP="007624A8">
            <w:pPr>
              <w:pStyle w:val="TableBody"/>
              <w:rPr>
                <w:u w:val="single"/>
              </w:rPr>
            </w:pPr>
            <w:r w:rsidRPr="00C41274">
              <w:rPr>
                <w:u w:val="single"/>
              </w:rPr>
              <w:t>Response</w:t>
            </w:r>
          </w:p>
          <w:p w14:paraId="00C7A3F2" w14:textId="77777777" w:rsidR="00202E86" w:rsidRPr="00C41274" w:rsidRDefault="00202E86" w:rsidP="007624A8">
            <w:pPr>
              <w:pStyle w:val="TableBody"/>
              <w:rPr>
                <w:b/>
              </w:rPr>
            </w:pPr>
            <w:r w:rsidRPr="00C41274">
              <w:rPr>
                <w:b/>
              </w:rPr>
              <w:t>(</w:t>
            </w:r>
            <w:r>
              <w:rPr>
                <w:b/>
              </w:rPr>
              <w:t>model</w:t>
            </w:r>
            <w:r w:rsidRPr="00C41274">
              <w:rPr>
                <w:b/>
              </w:rPr>
              <w:t xml:space="preserve"> identification text)</w:t>
            </w:r>
          </w:p>
          <w:p w14:paraId="05E93C1B" w14:textId="77777777" w:rsidR="00202E86" w:rsidRPr="00C41274" w:rsidRDefault="00202E86" w:rsidP="007624A8">
            <w:pPr>
              <w:pStyle w:val="TableBody"/>
              <w:rPr>
                <w:b/>
              </w:rPr>
            </w:pPr>
            <w:r w:rsidRPr="00C41274">
              <w:rPr>
                <w:b/>
              </w:rPr>
              <w:t>OK</w:t>
            </w:r>
          </w:p>
          <w:p w14:paraId="5FB38C55" w14:textId="77777777" w:rsidR="00202E86" w:rsidRPr="00C41274" w:rsidRDefault="00202E86" w:rsidP="007624A8">
            <w:pPr>
              <w:pStyle w:val="TableBody"/>
              <w:rPr>
                <w:b/>
              </w:rPr>
            </w:pPr>
          </w:p>
          <w:p w14:paraId="061B8AE2" w14:textId="77777777" w:rsidR="00202E86" w:rsidRPr="00C41274" w:rsidRDefault="00202E86" w:rsidP="007624A8">
            <w:pPr>
              <w:pStyle w:val="TableBody"/>
              <w:rPr>
                <w:u w:val="single"/>
              </w:rPr>
            </w:pPr>
            <w:r w:rsidRPr="00C41274">
              <w:rPr>
                <w:u w:val="single"/>
              </w:rPr>
              <w:t>Example</w:t>
            </w:r>
          </w:p>
          <w:p w14:paraId="69ABA6D6" w14:textId="77777777" w:rsidR="00202E86" w:rsidRPr="00C41274" w:rsidRDefault="00202E86" w:rsidP="007624A8">
            <w:pPr>
              <w:pStyle w:val="TableBody"/>
              <w:rPr>
                <w:b/>
              </w:rPr>
            </w:pPr>
          </w:p>
          <w:p w14:paraId="792C5C6B" w14:textId="77777777" w:rsidR="00202E86" w:rsidRPr="00C41274" w:rsidRDefault="00202E86" w:rsidP="007624A8">
            <w:pPr>
              <w:pStyle w:val="TableBody"/>
              <w:rPr>
                <w:b/>
              </w:rPr>
            </w:pPr>
            <w:r>
              <w:rPr>
                <w:b/>
              </w:rPr>
              <w:t>AT+GMM</w:t>
            </w:r>
          </w:p>
          <w:p w14:paraId="35E27EAA" w14:textId="77777777" w:rsidR="00202E86" w:rsidRPr="00C41274" w:rsidRDefault="00202E86" w:rsidP="007624A8">
            <w:pPr>
              <w:pStyle w:val="TableBody"/>
              <w:rPr>
                <w:b/>
              </w:rPr>
            </w:pPr>
            <w:r>
              <w:rPr>
                <w:b/>
              </w:rPr>
              <w:t>HL7749</w:t>
            </w:r>
          </w:p>
          <w:p w14:paraId="4D221B18" w14:textId="77777777" w:rsidR="00202E86" w:rsidRPr="00C41274" w:rsidRDefault="00202E86" w:rsidP="007624A8">
            <w:pPr>
              <w:pStyle w:val="TableBody"/>
            </w:pPr>
            <w:r w:rsidRPr="00C41274">
              <w:rPr>
                <w:b/>
              </w:rPr>
              <w:t>OK</w:t>
            </w:r>
          </w:p>
        </w:tc>
      </w:tr>
      <w:tr w:rsidR="00202E86" w:rsidRPr="00C41274" w14:paraId="3F0FF248" w14:textId="77777777" w:rsidTr="007624A8">
        <w:trPr>
          <w:cantSplit/>
          <w:trHeight w:val="527"/>
        </w:trPr>
        <w:tc>
          <w:tcPr>
            <w:tcW w:w="2338" w:type="dxa"/>
            <w:tcBorders>
              <w:bottom w:val="single" w:sz="18" w:space="0" w:color="auto"/>
            </w:tcBorders>
            <w:shd w:val="clear" w:color="auto" w:fill="FFFFFF"/>
          </w:tcPr>
          <w:p w14:paraId="4627E0D1" w14:textId="77777777" w:rsidR="00202E86" w:rsidRPr="00C41274" w:rsidRDefault="00202E86" w:rsidP="007624A8">
            <w:pPr>
              <w:pStyle w:val="TableBody"/>
              <w:rPr>
                <w:u w:val="single"/>
              </w:rPr>
            </w:pPr>
            <w:r w:rsidRPr="00C41274">
              <w:rPr>
                <w:u w:val="single"/>
              </w:rPr>
              <w:lastRenderedPageBreak/>
              <w:t>Reference</w:t>
            </w:r>
          </w:p>
          <w:p w14:paraId="02E887A6" w14:textId="77777777" w:rsidR="00202E86" w:rsidRPr="00C41274" w:rsidRDefault="00202E86" w:rsidP="007624A8">
            <w:pPr>
              <w:pStyle w:val="TableBody"/>
            </w:pPr>
            <w:r w:rsidRPr="00C41274">
              <w:t>[27.007] § 5.</w:t>
            </w:r>
            <w:r>
              <w:t>2</w:t>
            </w:r>
          </w:p>
        </w:tc>
        <w:tc>
          <w:tcPr>
            <w:tcW w:w="6804" w:type="dxa"/>
            <w:tcBorders>
              <w:bottom w:val="single" w:sz="18" w:space="0" w:color="auto"/>
            </w:tcBorders>
            <w:shd w:val="clear" w:color="auto" w:fill="FFFFFF"/>
          </w:tcPr>
          <w:p w14:paraId="2DA896FD" w14:textId="77777777" w:rsidR="00202E86" w:rsidRPr="00C41274" w:rsidRDefault="00202E86" w:rsidP="007624A8">
            <w:pPr>
              <w:pStyle w:val="TableBody"/>
              <w:rPr>
                <w:u w:val="single"/>
              </w:rPr>
            </w:pPr>
            <w:r w:rsidRPr="00C41274">
              <w:rPr>
                <w:u w:val="single"/>
              </w:rPr>
              <w:t>Notes</w:t>
            </w:r>
          </w:p>
          <w:p w14:paraId="37B53DC8" w14:textId="77777777" w:rsidR="00202E86" w:rsidRPr="00C41274" w:rsidRDefault="00202E86" w:rsidP="007624A8">
            <w:pPr>
              <w:pStyle w:val="TableBody"/>
              <w:numPr>
                <w:ilvl w:val="0"/>
                <w:numId w:val="48"/>
              </w:numPr>
            </w:pPr>
            <w:r>
              <w:t>None</w:t>
            </w:r>
          </w:p>
        </w:tc>
      </w:tr>
    </w:tbl>
    <w:p w14:paraId="61CE78B7" w14:textId="77777777" w:rsidR="00202E86" w:rsidRPr="00AE67EA" w:rsidRDefault="00202E86" w:rsidP="00202E86"/>
    <w:p w14:paraId="48F9E609" w14:textId="77777777" w:rsidR="00202E86" w:rsidRPr="00AE67EA" w:rsidRDefault="00202E86" w:rsidP="00202E86">
      <w:pPr>
        <w:pStyle w:val="Heading2"/>
      </w:pPr>
      <w:bookmarkStart w:id="60" w:name="_Toc469062270"/>
      <w:bookmarkStart w:id="61" w:name="_Toc469400610"/>
      <w:r w:rsidRPr="00AE67EA">
        <w:t>+</w:t>
      </w:r>
      <w:r w:rsidRPr="00624AE2">
        <w:t xml:space="preserve"> </w:t>
      </w:r>
      <w:r w:rsidRPr="00AE67EA">
        <w:t>GMR Command: Request Revision Identification</w:t>
      </w:r>
      <w:bookmarkEnd w:id="60"/>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72A93FFE" w14:textId="77777777" w:rsidTr="007624A8">
        <w:trPr>
          <w:cantSplit/>
        </w:trPr>
        <w:tc>
          <w:tcPr>
            <w:tcW w:w="9142" w:type="dxa"/>
            <w:gridSpan w:val="2"/>
            <w:tcBorders>
              <w:top w:val="single" w:sz="18" w:space="0" w:color="auto"/>
              <w:bottom w:val="single" w:sz="18" w:space="0" w:color="auto"/>
            </w:tcBorders>
            <w:shd w:val="pct30" w:color="auto" w:fill="FFFFFF"/>
          </w:tcPr>
          <w:p w14:paraId="35FAD424" w14:textId="77777777" w:rsidR="00202E86" w:rsidRPr="00C41274" w:rsidRDefault="00202E86" w:rsidP="007624A8">
            <w:pPr>
              <w:pStyle w:val="TableRowHead"/>
            </w:pPr>
            <w:r>
              <w:t>HL7718, HL7748, HL7749</w:t>
            </w:r>
          </w:p>
        </w:tc>
      </w:tr>
      <w:tr w:rsidR="00202E86" w:rsidRPr="00C41274" w14:paraId="690CE72C" w14:textId="77777777" w:rsidTr="007624A8">
        <w:trPr>
          <w:cantSplit/>
          <w:trHeight w:val="1008"/>
        </w:trPr>
        <w:tc>
          <w:tcPr>
            <w:tcW w:w="2338" w:type="dxa"/>
            <w:tcBorders>
              <w:top w:val="single" w:sz="18" w:space="0" w:color="auto"/>
            </w:tcBorders>
            <w:shd w:val="clear" w:color="auto" w:fill="FFFFFF"/>
          </w:tcPr>
          <w:p w14:paraId="6208E816" w14:textId="77777777" w:rsidR="00202E86" w:rsidRPr="00C41274" w:rsidRDefault="00202E86" w:rsidP="007624A8">
            <w:pPr>
              <w:pStyle w:val="TableBody"/>
              <w:rPr>
                <w:i/>
              </w:rPr>
            </w:pPr>
            <w:r w:rsidRPr="00C41274">
              <w:rPr>
                <w:i/>
              </w:rPr>
              <w:t>Test command</w:t>
            </w:r>
          </w:p>
          <w:p w14:paraId="0ABC74BA" w14:textId="77777777" w:rsidR="00202E86" w:rsidRPr="00C41274" w:rsidRDefault="00202E86" w:rsidP="007624A8">
            <w:pPr>
              <w:pStyle w:val="TableBody"/>
            </w:pPr>
          </w:p>
          <w:p w14:paraId="7AD6CA26" w14:textId="77777777" w:rsidR="00202E86" w:rsidRPr="00C41274" w:rsidRDefault="00202E86" w:rsidP="007624A8">
            <w:pPr>
              <w:pStyle w:val="TableBody"/>
              <w:rPr>
                <w:u w:val="single"/>
              </w:rPr>
            </w:pPr>
            <w:r w:rsidRPr="00C41274">
              <w:rPr>
                <w:u w:val="single"/>
              </w:rPr>
              <w:t>Syntax</w:t>
            </w:r>
          </w:p>
          <w:p w14:paraId="1D16180E" w14:textId="77777777" w:rsidR="00202E86" w:rsidRPr="00C41274" w:rsidRDefault="00202E86" w:rsidP="007624A8">
            <w:pPr>
              <w:pStyle w:val="TableBody"/>
              <w:rPr>
                <w:b/>
              </w:rPr>
            </w:pPr>
            <w:r>
              <w:rPr>
                <w:b/>
              </w:rPr>
              <w:t>AT+GMR</w:t>
            </w:r>
            <w:r w:rsidRPr="00C41274">
              <w:rPr>
                <w:b/>
              </w:rPr>
              <w:t>=?</w:t>
            </w:r>
          </w:p>
        </w:tc>
        <w:tc>
          <w:tcPr>
            <w:tcW w:w="6804" w:type="dxa"/>
            <w:tcBorders>
              <w:top w:val="single" w:sz="18" w:space="0" w:color="auto"/>
              <w:bottom w:val="single" w:sz="4" w:space="0" w:color="auto"/>
            </w:tcBorders>
            <w:shd w:val="clear" w:color="auto" w:fill="FFFFFF"/>
          </w:tcPr>
          <w:p w14:paraId="73A59B7D" w14:textId="77777777" w:rsidR="00202E86" w:rsidRPr="00C41274" w:rsidRDefault="00202E86" w:rsidP="007624A8">
            <w:pPr>
              <w:pStyle w:val="TableBody"/>
            </w:pPr>
          </w:p>
          <w:p w14:paraId="334AF269" w14:textId="77777777" w:rsidR="00202E86" w:rsidRPr="00C41274" w:rsidRDefault="00202E86" w:rsidP="007624A8">
            <w:pPr>
              <w:pStyle w:val="TableBody"/>
            </w:pPr>
          </w:p>
          <w:p w14:paraId="5D42847A" w14:textId="77777777" w:rsidR="00202E86" w:rsidRPr="00C41274" w:rsidRDefault="00202E86" w:rsidP="007624A8">
            <w:pPr>
              <w:pStyle w:val="TableBody"/>
              <w:rPr>
                <w:u w:val="single"/>
              </w:rPr>
            </w:pPr>
            <w:r w:rsidRPr="00C41274">
              <w:rPr>
                <w:u w:val="single"/>
              </w:rPr>
              <w:t>Response</w:t>
            </w:r>
          </w:p>
          <w:p w14:paraId="5BE13075" w14:textId="77777777" w:rsidR="00202E86" w:rsidRPr="00C41274" w:rsidRDefault="00202E86" w:rsidP="007624A8">
            <w:pPr>
              <w:pStyle w:val="TableBody"/>
              <w:rPr>
                <w:b/>
              </w:rPr>
            </w:pPr>
            <w:r w:rsidRPr="00C41274">
              <w:rPr>
                <w:b/>
              </w:rPr>
              <w:t>OK</w:t>
            </w:r>
          </w:p>
        </w:tc>
      </w:tr>
      <w:tr w:rsidR="00202E86" w:rsidRPr="00C41274" w14:paraId="72D5DBBF" w14:textId="77777777" w:rsidTr="007624A8">
        <w:trPr>
          <w:cantSplit/>
          <w:trHeight w:val="781"/>
        </w:trPr>
        <w:tc>
          <w:tcPr>
            <w:tcW w:w="2338" w:type="dxa"/>
            <w:shd w:val="clear" w:color="auto" w:fill="FFFFFF"/>
          </w:tcPr>
          <w:p w14:paraId="2F0D67B0" w14:textId="77777777" w:rsidR="00202E86" w:rsidRPr="00C41274" w:rsidRDefault="00202E86" w:rsidP="007624A8">
            <w:pPr>
              <w:pStyle w:val="TableBody"/>
              <w:rPr>
                <w:i/>
              </w:rPr>
            </w:pPr>
            <w:r w:rsidRPr="00C41274">
              <w:rPr>
                <w:i/>
              </w:rPr>
              <w:t>Execute command</w:t>
            </w:r>
          </w:p>
          <w:p w14:paraId="304FA993" w14:textId="77777777" w:rsidR="00202E86" w:rsidRPr="00C41274" w:rsidRDefault="00202E86" w:rsidP="007624A8">
            <w:pPr>
              <w:pStyle w:val="TableBody"/>
            </w:pPr>
          </w:p>
          <w:p w14:paraId="7B292FAF" w14:textId="77777777" w:rsidR="00202E86" w:rsidRPr="00C41274" w:rsidRDefault="00202E86" w:rsidP="007624A8">
            <w:pPr>
              <w:pStyle w:val="TableBody"/>
              <w:rPr>
                <w:u w:val="single"/>
              </w:rPr>
            </w:pPr>
            <w:r w:rsidRPr="00C41274">
              <w:rPr>
                <w:u w:val="single"/>
              </w:rPr>
              <w:t>Syntax</w:t>
            </w:r>
          </w:p>
          <w:p w14:paraId="7617511F" w14:textId="77777777" w:rsidR="00202E86" w:rsidRPr="00C41274" w:rsidRDefault="00202E86" w:rsidP="007624A8">
            <w:pPr>
              <w:pStyle w:val="TableBody"/>
              <w:rPr>
                <w:b/>
              </w:rPr>
            </w:pPr>
            <w:r>
              <w:rPr>
                <w:b/>
              </w:rPr>
              <w:t>AT+</w:t>
            </w:r>
            <w:r w:rsidRPr="00C41274">
              <w:rPr>
                <w:b/>
              </w:rPr>
              <w:t>GM</w:t>
            </w:r>
            <w:r>
              <w:rPr>
                <w:b/>
              </w:rPr>
              <w:t>R</w:t>
            </w:r>
          </w:p>
          <w:p w14:paraId="778FF889" w14:textId="77777777" w:rsidR="00202E86" w:rsidRPr="00C41274" w:rsidRDefault="00202E86" w:rsidP="007624A8">
            <w:pPr>
              <w:pStyle w:val="TableBody"/>
            </w:pPr>
          </w:p>
        </w:tc>
        <w:tc>
          <w:tcPr>
            <w:tcW w:w="6804" w:type="dxa"/>
            <w:tcBorders>
              <w:bottom w:val="single" w:sz="4" w:space="0" w:color="auto"/>
            </w:tcBorders>
            <w:shd w:val="clear" w:color="auto" w:fill="FFFFFF"/>
          </w:tcPr>
          <w:p w14:paraId="693E9DB9" w14:textId="77777777" w:rsidR="00202E86" w:rsidRPr="00C41274" w:rsidRDefault="00202E86" w:rsidP="007624A8">
            <w:pPr>
              <w:pStyle w:val="TableBody"/>
            </w:pPr>
          </w:p>
          <w:p w14:paraId="2235A916" w14:textId="77777777" w:rsidR="00202E86" w:rsidRPr="00C41274" w:rsidRDefault="00202E86" w:rsidP="007624A8">
            <w:pPr>
              <w:pStyle w:val="TableBody"/>
            </w:pPr>
          </w:p>
          <w:p w14:paraId="7FA47386" w14:textId="77777777" w:rsidR="00202E86" w:rsidRPr="00C41274" w:rsidRDefault="00202E86" w:rsidP="007624A8">
            <w:pPr>
              <w:pStyle w:val="TableBody"/>
              <w:rPr>
                <w:u w:val="single"/>
              </w:rPr>
            </w:pPr>
            <w:r w:rsidRPr="00C41274">
              <w:rPr>
                <w:u w:val="single"/>
              </w:rPr>
              <w:t>Response</w:t>
            </w:r>
          </w:p>
          <w:p w14:paraId="62F0E745" w14:textId="77777777" w:rsidR="00202E86" w:rsidRPr="00C41274" w:rsidRDefault="00202E86" w:rsidP="007624A8">
            <w:pPr>
              <w:pStyle w:val="TableBody"/>
              <w:rPr>
                <w:b/>
              </w:rPr>
            </w:pPr>
            <w:r w:rsidRPr="00C41274">
              <w:rPr>
                <w:b/>
              </w:rPr>
              <w:t>(</w:t>
            </w:r>
            <w:r>
              <w:rPr>
                <w:b/>
              </w:rPr>
              <w:t>model</w:t>
            </w:r>
            <w:r w:rsidRPr="00C41274">
              <w:rPr>
                <w:b/>
              </w:rPr>
              <w:t xml:space="preserve"> </w:t>
            </w:r>
            <w:r>
              <w:rPr>
                <w:b/>
              </w:rPr>
              <w:t xml:space="preserve">revision </w:t>
            </w:r>
            <w:r w:rsidRPr="00C41274">
              <w:rPr>
                <w:b/>
              </w:rPr>
              <w:t>identification text)</w:t>
            </w:r>
          </w:p>
          <w:p w14:paraId="4EE52B31" w14:textId="77777777" w:rsidR="00202E86" w:rsidRPr="00C41274" w:rsidRDefault="00202E86" w:rsidP="007624A8">
            <w:pPr>
              <w:pStyle w:val="TableBody"/>
              <w:rPr>
                <w:b/>
              </w:rPr>
            </w:pPr>
            <w:r w:rsidRPr="00C41274">
              <w:rPr>
                <w:b/>
              </w:rPr>
              <w:t>OK</w:t>
            </w:r>
          </w:p>
          <w:p w14:paraId="48B6CA92" w14:textId="77777777" w:rsidR="00202E86" w:rsidRPr="00C41274" w:rsidRDefault="00202E86" w:rsidP="007624A8">
            <w:pPr>
              <w:pStyle w:val="TableBody"/>
              <w:rPr>
                <w:b/>
              </w:rPr>
            </w:pPr>
          </w:p>
          <w:p w14:paraId="27861FBA" w14:textId="77777777" w:rsidR="00202E86" w:rsidRPr="00C41274" w:rsidRDefault="00202E86" w:rsidP="007624A8">
            <w:pPr>
              <w:pStyle w:val="TableBody"/>
              <w:rPr>
                <w:u w:val="single"/>
              </w:rPr>
            </w:pPr>
            <w:r w:rsidRPr="00C41274">
              <w:rPr>
                <w:u w:val="single"/>
              </w:rPr>
              <w:t>Example</w:t>
            </w:r>
          </w:p>
          <w:p w14:paraId="5F7BF07F" w14:textId="77777777" w:rsidR="00202E86" w:rsidRPr="00C41274" w:rsidRDefault="00202E86" w:rsidP="007624A8">
            <w:pPr>
              <w:pStyle w:val="TableBody"/>
              <w:rPr>
                <w:b/>
              </w:rPr>
            </w:pPr>
          </w:p>
          <w:p w14:paraId="30C60E61" w14:textId="77777777" w:rsidR="00202E86" w:rsidRPr="00C41274" w:rsidRDefault="00202E86" w:rsidP="007624A8">
            <w:pPr>
              <w:pStyle w:val="TableBody"/>
              <w:rPr>
                <w:b/>
              </w:rPr>
            </w:pPr>
            <w:r>
              <w:rPr>
                <w:b/>
              </w:rPr>
              <w:t>AT+GMR</w:t>
            </w:r>
          </w:p>
          <w:p w14:paraId="39227BB3" w14:textId="77777777" w:rsidR="00202E86" w:rsidRDefault="00202E86" w:rsidP="007624A8">
            <w:pPr>
              <w:pStyle w:val="TableBody"/>
              <w:rPr>
                <w:b/>
              </w:rPr>
            </w:pPr>
            <w:r>
              <w:rPr>
                <w:b/>
              </w:rPr>
              <w:t>A</w:t>
            </w:r>
            <w:r w:rsidRPr="00903106">
              <w:rPr>
                <w:b/>
              </w:rPr>
              <w:t>HL77xx_NQ.01.00.14_0.1.1.20161209.x1210</w:t>
            </w:r>
          </w:p>
          <w:p w14:paraId="7AF06168" w14:textId="77777777" w:rsidR="00202E86" w:rsidRPr="00C41274" w:rsidRDefault="00202E86" w:rsidP="007624A8">
            <w:pPr>
              <w:pStyle w:val="TableBody"/>
            </w:pPr>
            <w:r w:rsidRPr="00C41274">
              <w:rPr>
                <w:b/>
              </w:rPr>
              <w:t>OK</w:t>
            </w:r>
          </w:p>
        </w:tc>
      </w:tr>
      <w:tr w:rsidR="00202E86" w:rsidRPr="00C41274" w14:paraId="31923C8F" w14:textId="77777777" w:rsidTr="007624A8">
        <w:trPr>
          <w:cantSplit/>
          <w:trHeight w:val="527"/>
        </w:trPr>
        <w:tc>
          <w:tcPr>
            <w:tcW w:w="2338" w:type="dxa"/>
            <w:tcBorders>
              <w:bottom w:val="single" w:sz="18" w:space="0" w:color="auto"/>
            </w:tcBorders>
            <w:shd w:val="clear" w:color="auto" w:fill="FFFFFF"/>
          </w:tcPr>
          <w:p w14:paraId="115C3017" w14:textId="77777777" w:rsidR="00202E86" w:rsidRPr="00C41274" w:rsidRDefault="00202E86" w:rsidP="007624A8">
            <w:pPr>
              <w:pStyle w:val="TableBody"/>
              <w:rPr>
                <w:u w:val="single"/>
              </w:rPr>
            </w:pPr>
            <w:r w:rsidRPr="00C41274">
              <w:rPr>
                <w:u w:val="single"/>
              </w:rPr>
              <w:t>Reference</w:t>
            </w:r>
          </w:p>
          <w:p w14:paraId="18ADA605" w14:textId="77777777" w:rsidR="00202E86" w:rsidRPr="00C41274" w:rsidRDefault="00202E86" w:rsidP="007624A8">
            <w:pPr>
              <w:pStyle w:val="TableBody"/>
            </w:pPr>
            <w:r w:rsidRPr="00C41274">
              <w:t>[27.007] § 5.</w:t>
            </w:r>
            <w:r>
              <w:t>3</w:t>
            </w:r>
          </w:p>
        </w:tc>
        <w:tc>
          <w:tcPr>
            <w:tcW w:w="6804" w:type="dxa"/>
            <w:tcBorders>
              <w:bottom w:val="single" w:sz="18" w:space="0" w:color="auto"/>
            </w:tcBorders>
            <w:shd w:val="clear" w:color="auto" w:fill="FFFFFF"/>
          </w:tcPr>
          <w:p w14:paraId="58C6C21D" w14:textId="77777777" w:rsidR="00202E86" w:rsidRPr="00C41274" w:rsidRDefault="00202E86" w:rsidP="007624A8">
            <w:pPr>
              <w:pStyle w:val="TableBody"/>
              <w:rPr>
                <w:u w:val="single"/>
              </w:rPr>
            </w:pPr>
            <w:r w:rsidRPr="00C41274">
              <w:rPr>
                <w:u w:val="single"/>
              </w:rPr>
              <w:t>Notes</w:t>
            </w:r>
          </w:p>
          <w:p w14:paraId="5C11CA7E" w14:textId="77777777" w:rsidR="00202E86" w:rsidRPr="00C41274" w:rsidRDefault="00202E86" w:rsidP="007624A8">
            <w:pPr>
              <w:pStyle w:val="TableBody"/>
              <w:numPr>
                <w:ilvl w:val="0"/>
                <w:numId w:val="48"/>
              </w:numPr>
            </w:pPr>
            <w:r>
              <w:t>None</w:t>
            </w:r>
          </w:p>
        </w:tc>
      </w:tr>
    </w:tbl>
    <w:p w14:paraId="522A0C4B" w14:textId="77777777" w:rsidR="00202E86" w:rsidRDefault="00202E86" w:rsidP="00202E86"/>
    <w:p w14:paraId="32268AFD" w14:textId="77777777" w:rsidR="00202E86" w:rsidRPr="00AE67EA" w:rsidRDefault="00202E86" w:rsidP="00202E86">
      <w:pPr>
        <w:pStyle w:val="Heading2"/>
      </w:pPr>
      <w:bookmarkStart w:id="62" w:name="_Toc345081240"/>
      <w:bookmarkStart w:id="63" w:name="_Toc349752987"/>
      <w:bookmarkStart w:id="64" w:name="_Toc349753876"/>
      <w:bookmarkStart w:id="65" w:name="_Ref366743816"/>
      <w:bookmarkStart w:id="66" w:name="_Ref369079229"/>
      <w:bookmarkStart w:id="67" w:name="_Toc368585944"/>
      <w:bookmarkStart w:id="68" w:name="_Ref372105865"/>
      <w:bookmarkStart w:id="69" w:name="_Toc464721472"/>
      <w:bookmarkStart w:id="70" w:name="_Toc469062271"/>
      <w:bookmarkStart w:id="71" w:name="_Toc469400611"/>
      <w:r w:rsidRPr="00AE67EA">
        <w:t>+KGSN Command: Request Product Serial Number and Software Version</w:t>
      </w:r>
      <w:bookmarkEnd w:id="62"/>
      <w:bookmarkEnd w:id="63"/>
      <w:bookmarkEnd w:id="64"/>
      <w:bookmarkEnd w:id="65"/>
      <w:bookmarkEnd w:id="66"/>
      <w:bookmarkEnd w:id="67"/>
      <w:bookmarkEnd w:id="68"/>
      <w:bookmarkEnd w:id="69"/>
      <w:bookmarkEnd w:id="70"/>
      <w:bookmarkEnd w:id="71"/>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4E241A45" w14:textId="77777777" w:rsidTr="007624A8">
        <w:trPr>
          <w:cantSplit/>
        </w:trPr>
        <w:tc>
          <w:tcPr>
            <w:tcW w:w="9142" w:type="dxa"/>
            <w:gridSpan w:val="2"/>
            <w:tcBorders>
              <w:top w:val="single" w:sz="18" w:space="0" w:color="auto"/>
              <w:bottom w:val="single" w:sz="18" w:space="0" w:color="auto"/>
            </w:tcBorders>
            <w:shd w:val="pct30" w:color="auto" w:fill="FFFFFF"/>
          </w:tcPr>
          <w:p w14:paraId="0BAEDB6A" w14:textId="77777777" w:rsidR="00202E86" w:rsidRPr="00C41274" w:rsidRDefault="00202E86" w:rsidP="007624A8">
            <w:pPr>
              <w:pStyle w:val="TableRowHead"/>
            </w:pPr>
            <w:r>
              <w:t>HL7718, HL7748, HL7749</w:t>
            </w:r>
          </w:p>
        </w:tc>
      </w:tr>
      <w:tr w:rsidR="00202E86" w:rsidRPr="00C41274" w14:paraId="54058323" w14:textId="77777777" w:rsidTr="007624A8">
        <w:trPr>
          <w:cantSplit/>
          <w:trHeight w:val="1008"/>
        </w:trPr>
        <w:tc>
          <w:tcPr>
            <w:tcW w:w="2338" w:type="dxa"/>
            <w:tcBorders>
              <w:top w:val="single" w:sz="18" w:space="0" w:color="auto"/>
            </w:tcBorders>
            <w:shd w:val="clear" w:color="auto" w:fill="FFFFFF"/>
          </w:tcPr>
          <w:p w14:paraId="5A109BB6" w14:textId="77777777" w:rsidR="00202E86" w:rsidRPr="00C41274" w:rsidRDefault="00202E86" w:rsidP="007624A8">
            <w:pPr>
              <w:pStyle w:val="TableBody"/>
              <w:rPr>
                <w:i/>
              </w:rPr>
            </w:pPr>
            <w:r w:rsidRPr="00C41274">
              <w:rPr>
                <w:i/>
              </w:rPr>
              <w:t>Test command</w:t>
            </w:r>
          </w:p>
          <w:p w14:paraId="4A327C5E" w14:textId="77777777" w:rsidR="00202E86" w:rsidRPr="00C41274" w:rsidRDefault="00202E86" w:rsidP="007624A8">
            <w:pPr>
              <w:pStyle w:val="TableBody"/>
            </w:pPr>
          </w:p>
          <w:p w14:paraId="0DDA0788" w14:textId="77777777" w:rsidR="00202E86" w:rsidRPr="00C41274" w:rsidRDefault="00202E86" w:rsidP="007624A8">
            <w:pPr>
              <w:pStyle w:val="TableBody"/>
              <w:rPr>
                <w:u w:val="single"/>
              </w:rPr>
            </w:pPr>
            <w:r w:rsidRPr="00C41274">
              <w:rPr>
                <w:u w:val="single"/>
              </w:rPr>
              <w:t>Syntax</w:t>
            </w:r>
          </w:p>
          <w:p w14:paraId="005F96AC" w14:textId="77777777" w:rsidR="00202E86" w:rsidRPr="00C41274" w:rsidRDefault="00202E86" w:rsidP="007624A8">
            <w:pPr>
              <w:pStyle w:val="TableBody"/>
              <w:rPr>
                <w:b/>
              </w:rPr>
            </w:pPr>
            <w:r>
              <w:rPr>
                <w:b/>
              </w:rPr>
              <w:t>AT+KGSN</w:t>
            </w:r>
            <w:r w:rsidRPr="00C41274">
              <w:rPr>
                <w:b/>
              </w:rPr>
              <w:t>=?</w:t>
            </w:r>
          </w:p>
        </w:tc>
        <w:tc>
          <w:tcPr>
            <w:tcW w:w="6804" w:type="dxa"/>
            <w:tcBorders>
              <w:top w:val="single" w:sz="18" w:space="0" w:color="auto"/>
              <w:bottom w:val="single" w:sz="4" w:space="0" w:color="auto"/>
            </w:tcBorders>
            <w:shd w:val="clear" w:color="auto" w:fill="FFFFFF"/>
          </w:tcPr>
          <w:p w14:paraId="6E23E2AE" w14:textId="77777777" w:rsidR="00202E86" w:rsidRPr="00C41274" w:rsidRDefault="00202E86" w:rsidP="007624A8">
            <w:pPr>
              <w:pStyle w:val="TableBody"/>
            </w:pPr>
          </w:p>
          <w:p w14:paraId="71BC0EC4" w14:textId="77777777" w:rsidR="00202E86" w:rsidRPr="00C41274" w:rsidRDefault="00202E86" w:rsidP="007624A8">
            <w:pPr>
              <w:pStyle w:val="TableBody"/>
            </w:pPr>
          </w:p>
          <w:p w14:paraId="568F7076" w14:textId="77777777" w:rsidR="00202E86" w:rsidRPr="00C41274" w:rsidRDefault="00202E86" w:rsidP="007624A8">
            <w:pPr>
              <w:pStyle w:val="TableBody"/>
              <w:rPr>
                <w:u w:val="single"/>
              </w:rPr>
            </w:pPr>
            <w:r w:rsidRPr="00C41274">
              <w:rPr>
                <w:u w:val="single"/>
              </w:rPr>
              <w:t>Response</w:t>
            </w:r>
          </w:p>
          <w:p w14:paraId="57DA3110" w14:textId="77777777" w:rsidR="00202E86" w:rsidRPr="00C41274" w:rsidRDefault="00202E86" w:rsidP="007624A8">
            <w:pPr>
              <w:pStyle w:val="TableBody"/>
            </w:pPr>
            <w:r w:rsidRPr="00C41274">
              <w:rPr>
                <w:b/>
              </w:rPr>
              <w:t>+KGSN:</w:t>
            </w:r>
            <w:r w:rsidRPr="00C41274">
              <w:t xml:space="preserve"> (list of supported </w:t>
            </w:r>
            <w:r w:rsidRPr="00C41274">
              <w:rPr>
                <w:b/>
              </w:rPr>
              <w:t>&lt;number type&gt;</w:t>
            </w:r>
            <w:r w:rsidRPr="00C41274">
              <w:t>s)</w:t>
            </w:r>
          </w:p>
          <w:p w14:paraId="6899169D" w14:textId="77777777" w:rsidR="00202E86" w:rsidRPr="00C41274" w:rsidRDefault="00202E86" w:rsidP="007624A8">
            <w:pPr>
              <w:pStyle w:val="TableBody"/>
              <w:rPr>
                <w:b/>
              </w:rPr>
            </w:pPr>
            <w:r w:rsidRPr="00C41274">
              <w:rPr>
                <w:b/>
              </w:rPr>
              <w:t>OK</w:t>
            </w:r>
          </w:p>
        </w:tc>
      </w:tr>
      <w:tr w:rsidR="00202E86" w:rsidRPr="00C41274" w14:paraId="34CFE1E5" w14:textId="77777777" w:rsidTr="007624A8">
        <w:trPr>
          <w:cantSplit/>
          <w:trHeight w:val="781"/>
        </w:trPr>
        <w:tc>
          <w:tcPr>
            <w:tcW w:w="2338" w:type="dxa"/>
            <w:shd w:val="clear" w:color="auto" w:fill="FFFFFF"/>
          </w:tcPr>
          <w:p w14:paraId="7284CA73" w14:textId="77777777" w:rsidR="00202E86" w:rsidRPr="00C41274" w:rsidRDefault="00202E86" w:rsidP="007624A8">
            <w:pPr>
              <w:pStyle w:val="TableBody"/>
              <w:rPr>
                <w:i/>
              </w:rPr>
            </w:pPr>
            <w:r w:rsidRPr="00C41274">
              <w:rPr>
                <w:i/>
              </w:rPr>
              <w:lastRenderedPageBreak/>
              <w:t>Execute command</w:t>
            </w:r>
          </w:p>
          <w:p w14:paraId="6B579DD4" w14:textId="77777777" w:rsidR="00202E86" w:rsidRPr="00C41274" w:rsidRDefault="00202E86" w:rsidP="007624A8">
            <w:pPr>
              <w:pStyle w:val="TableBody"/>
            </w:pPr>
          </w:p>
          <w:p w14:paraId="1B4EB831" w14:textId="77777777" w:rsidR="00202E86" w:rsidRPr="00C41274" w:rsidRDefault="00202E86" w:rsidP="007624A8">
            <w:pPr>
              <w:pStyle w:val="TableBody"/>
              <w:rPr>
                <w:u w:val="single"/>
              </w:rPr>
            </w:pPr>
            <w:r w:rsidRPr="00C41274">
              <w:rPr>
                <w:u w:val="single"/>
              </w:rPr>
              <w:t>Syntax</w:t>
            </w:r>
          </w:p>
          <w:p w14:paraId="35FCF21D" w14:textId="77777777" w:rsidR="00202E86" w:rsidRPr="00C41274" w:rsidRDefault="00202E86" w:rsidP="007624A8">
            <w:pPr>
              <w:pStyle w:val="TableBody"/>
              <w:rPr>
                <w:b/>
                <w:bCs/>
              </w:rPr>
            </w:pPr>
            <w:r w:rsidRPr="00C41274">
              <w:rPr>
                <w:b/>
              </w:rPr>
              <w:t>AT+KGSN=</w:t>
            </w:r>
            <w:r>
              <w:rPr>
                <w:b/>
              </w:rPr>
              <w:br/>
            </w:r>
            <w:r w:rsidRPr="00C41274">
              <w:rPr>
                <w:b/>
              </w:rPr>
              <w:t>&lt;number type&gt;</w:t>
            </w:r>
          </w:p>
          <w:p w14:paraId="43E112DC" w14:textId="77777777" w:rsidR="00202E86" w:rsidRPr="00C41274" w:rsidRDefault="00202E86" w:rsidP="007624A8">
            <w:pPr>
              <w:pStyle w:val="TableBody"/>
            </w:pPr>
          </w:p>
        </w:tc>
        <w:tc>
          <w:tcPr>
            <w:tcW w:w="6804" w:type="dxa"/>
            <w:tcBorders>
              <w:bottom w:val="single" w:sz="4" w:space="0" w:color="auto"/>
            </w:tcBorders>
            <w:shd w:val="clear" w:color="auto" w:fill="FFFFFF"/>
          </w:tcPr>
          <w:p w14:paraId="2C9D50F9" w14:textId="77777777" w:rsidR="00202E86" w:rsidRPr="00C41274" w:rsidRDefault="00202E86" w:rsidP="007624A8">
            <w:pPr>
              <w:pStyle w:val="TableBody"/>
            </w:pPr>
          </w:p>
          <w:p w14:paraId="2A382C23" w14:textId="77777777" w:rsidR="00202E86" w:rsidRPr="00C41274" w:rsidRDefault="00202E86" w:rsidP="007624A8">
            <w:pPr>
              <w:pStyle w:val="TableBody"/>
            </w:pPr>
          </w:p>
          <w:p w14:paraId="4801FFB9" w14:textId="77777777" w:rsidR="00202E86" w:rsidRPr="00C41274" w:rsidRDefault="00202E86" w:rsidP="007624A8">
            <w:pPr>
              <w:pStyle w:val="TableBody"/>
              <w:rPr>
                <w:u w:val="single"/>
              </w:rPr>
            </w:pPr>
            <w:r w:rsidRPr="00C41274">
              <w:rPr>
                <w:u w:val="single"/>
              </w:rPr>
              <w:t>Response</w:t>
            </w:r>
          </w:p>
          <w:p w14:paraId="0FBC4137" w14:textId="77777777" w:rsidR="00202E86" w:rsidRPr="00C41274" w:rsidRDefault="00202E86" w:rsidP="007624A8">
            <w:pPr>
              <w:pStyle w:val="TableBody"/>
              <w:rPr>
                <w:bCs/>
              </w:rPr>
            </w:pPr>
            <w:r w:rsidRPr="00C41274">
              <w:t xml:space="preserve">If </w:t>
            </w:r>
            <w:r w:rsidRPr="00C41274">
              <w:rPr>
                <w:b/>
              </w:rPr>
              <w:t>&lt;number type&gt;</w:t>
            </w:r>
            <w:r w:rsidRPr="00C41274">
              <w:t xml:space="preserve"> = 0:</w:t>
            </w:r>
          </w:p>
          <w:p w14:paraId="441E88C3" w14:textId="77777777" w:rsidR="00202E86" w:rsidRPr="000F1FC5" w:rsidRDefault="00202E86" w:rsidP="007624A8">
            <w:pPr>
              <w:pStyle w:val="TableBody"/>
              <w:rPr>
                <w:b/>
                <w:bCs/>
              </w:rPr>
            </w:pPr>
            <w:r w:rsidRPr="000F1FC5">
              <w:rPr>
                <w:b/>
              </w:rPr>
              <w:t>+KGSN: &lt;IMEI&gt;</w:t>
            </w:r>
          </w:p>
          <w:p w14:paraId="62717A01" w14:textId="77777777" w:rsidR="00202E86" w:rsidRPr="00C41274" w:rsidRDefault="00202E86" w:rsidP="007624A8">
            <w:pPr>
              <w:pStyle w:val="TableBody"/>
              <w:rPr>
                <w:b/>
                <w:bCs/>
              </w:rPr>
            </w:pPr>
            <w:r w:rsidRPr="00C41274">
              <w:rPr>
                <w:b/>
              </w:rPr>
              <w:t>OK</w:t>
            </w:r>
          </w:p>
          <w:p w14:paraId="3662580C" w14:textId="77777777" w:rsidR="00202E86" w:rsidRPr="00C41274" w:rsidRDefault="00202E86" w:rsidP="007624A8">
            <w:pPr>
              <w:pStyle w:val="TableBody"/>
              <w:rPr>
                <w:bCs/>
                <w:u w:val="single"/>
              </w:rPr>
            </w:pPr>
          </w:p>
          <w:p w14:paraId="75D89C79" w14:textId="77777777" w:rsidR="00202E86" w:rsidRPr="00C41274" w:rsidRDefault="00202E86" w:rsidP="007624A8">
            <w:pPr>
              <w:pStyle w:val="TableBody"/>
              <w:rPr>
                <w:bCs/>
              </w:rPr>
            </w:pPr>
            <w:r w:rsidRPr="00C41274">
              <w:t xml:space="preserve">If </w:t>
            </w:r>
            <w:r w:rsidRPr="00C41274">
              <w:rPr>
                <w:b/>
              </w:rPr>
              <w:t>&lt;number type&gt;</w:t>
            </w:r>
            <w:r w:rsidRPr="00C41274">
              <w:t xml:space="preserve"> = 1:</w:t>
            </w:r>
          </w:p>
          <w:p w14:paraId="11F7BF2D" w14:textId="77777777" w:rsidR="00202E86" w:rsidRPr="000F1FC5" w:rsidRDefault="00202E86" w:rsidP="007624A8">
            <w:pPr>
              <w:pStyle w:val="TableBody"/>
              <w:rPr>
                <w:b/>
                <w:bCs/>
              </w:rPr>
            </w:pPr>
            <w:r w:rsidRPr="000F1FC5">
              <w:rPr>
                <w:b/>
              </w:rPr>
              <w:t>+KGSN: &lt;IMEISV&gt;</w:t>
            </w:r>
          </w:p>
          <w:p w14:paraId="686DE681" w14:textId="77777777" w:rsidR="00202E86" w:rsidRPr="00C41274" w:rsidRDefault="00202E86" w:rsidP="007624A8">
            <w:pPr>
              <w:pStyle w:val="TableBody"/>
              <w:rPr>
                <w:b/>
                <w:bCs/>
              </w:rPr>
            </w:pPr>
            <w:r w:rsidRPr="00C41274">
              <w:rPr>
                <w:b/>
              </w:rPr>
              <w:t>OK</w:t>
            </w:r>
          </w:p>
          <w:p w14:paraId="5B30D5CD" w14:textId="77777777" w:rsidR="00202E86" w:rsidRDefault="00202E86" w:rsidP="007624A8">
            <w:pPr>
              <w:pStyle w:val="TableBody"/>
              <w:rPr>
                <w:bCs/>
                <w:u w:val="single"/>
              </w:rPr>
            </w:pPr>
          </w:p>
          <w:p w14:paraId="7B870BBC" w14:textId="77777777" w:rsidR="00202E86" w:rsidRPr="00C41274" w:rsidRDefault="00202E86" w:rsidP="007624A8">
            <w:pPr>
              <w:pStyle w:val="TableBody"/>
              <w:rPr>
                <w:bCs/>
              </w:rPr>
            </w:pPr>
            <w:r w:rsidRPr="00C41274">
              <w:t xml:space="preserve">If </w:t>
            </w:r>
            <w:r w:rsidRPr="00C41274">
              <w:rPr>
                <w:b/>
              </w:rPr>
              <w:t>&lt;number type&gt;</w:t>
            </w:r>
            <w:r w:rsidRPr="00C41274">
              <w:t xml:space="preserve"> = 2:</w:t>
            </w:r>
          </w:p>
          <w:p w14:paraId="06DA2B94" w14:textId="77777777" w:rsidR="00202E86" w:rsidRPr="00C41274" w:rsidRDefault="00202E86" w:rsidP="007624A8">
            <w:pPr>
              <w:pStyle w:val="TableBody"/>
              <w:rPr>
                <w:bCs/>
              </w:rPr>
            </w:pPr>
            <w:r w:rsidRPr="000F1FC5">
              <w:rPr>
                <w:b/>
              </w:rPr>
              <w:t>+KGSN: &lt;IMEISV_STR</w:t>
            </w:r>
            <w:r w:rsidRPr="00C41274">
              <w:rPr>
                <w:b/>
              </w:rPr>
              <w:t>&gt;</w:t>
            </w:r>
          </w:p>
          <w:p w14:paraId="7AC67F0A" w14:textId="77777777" w:rsidR="00202E86" w:rsidRPr="00C41274" w:rsidRDefault="00202E86" w:rsidP="007624A8">
            <w:pPr>
              <w:pStyle w:val="TableBody"/>
              <w:rPr>
                <w:b/>
                <w:bCs/>
              </w:rPr>
            </w:pPr>
            <w:r w:rsidRPr="00C41274">
              <w:rPr>
                <w:b/>
              </w:rPr>
              <w:t>OK</w:t>
            </w:r>
          </w:p>
          <w:p w14:paraId="2C049E44" w14:textId="77777777" w:rsidR="00202E86" w:rsidRPr="00C41274" w:rsidRDefault="00202E86" w:rsidP="007624A8">
            <w:pPr>
              <w:pStyle w:val="TableBody"/>
              <w:rPr>
                <w:bCs/>
              </w:rPr>
            </w:pPr>
          </w:p>
          <w:p w14:paraId="48386574" w14:textId="77777777" w:rsidR="00202E86" w:rsidRPr="00C41274" w:rsidRDefault="00202E86" w:rsidP="007624A8">
            <w:pPr>
              <w:pStyle w:val="TableBody"/>
              <w:rPr>
                <w:bCs/>
              </w:rPr>
            </w:pPr>
            <w:r w:rsidRPr="00C41274">
              <w:t xml:space="preserve">If </w:t>
            </w:r>
            <w:r w:rsidRPr="00C41274">
              <w:rPr>
                <w:b/>
              </w:rPr>
              <w:t>&lt;number type&gt;</w:t>
            </w:r>
            <w:r w:rsidRPr="00C41274">
              <w:t xml:space="preserve"> = 3:</w:t>
            </w:r>
          </w:p>
          <w:p w14:paraId="3698E94F" w14:textId="77777777" w:rsidR="00202E86" w:rsidRPr="00C41274" w:rsidRDefault="00202E86" w:rsidP="007624A8">
            <w:pPr>
              <w:pStyle w:val="TableBody"/>
              <w:rPr>
                <w:bCs/>
              </w:rPr>
            </w:pPr>
            <w:r w:rsidRPr="000F1FC5">
              <w:rPr>
                <w:b/>
              </w:rPr>
              <w:t>+KGSN: &lt;</w:t>
            </w:r>
            <w:r>
              <w:rPr>
                <w:b/>
              </w:rPr>
              <w:t>F</w:t>
            </w:r>
            <w:r w:rsidRPr="003F2E34">
              <w:rPr>
                <w:b/>
              </w:rPr>
              <w:t>SN</w:t>
            </w:r>
            <w:r w:rsidRPr="00C41274">
              <w:rPr>
                <w:b/>
              </w:rPr>
              <w:t>&gt;</w:t>
            </w:r>
          </w:p>
          <w:p w14:paraId="233B5132" w14:textId="77777777" w:rsidR="00202E86" w:rsidRDefault="00202E86" w:rsidP="007624A8">
            <w:pPr>
              <w:pStyle w:val="TableBody"/>
              <w:rPr>
                <w:bCs/>
                <w:spacing w:val="10"/>
              </w:rPr>
            </w:pPr>
            <w:r w:rsidRPr="00C41274">
              <w:rPr>
                <w:b/>
              </w:rPr>
              <w:t>OK</w:t>
            </w:r>
          </w:p>
          <w:p w14:paraId="35A6A84E" w14:textId="77777777" w:rsidR="00202E86" w:rsidRDefault="00202E86" w:rsidP="007624A8">
            <w:pPr>
              <w:pStyle w:val="TableBody"/>
              <w:rPr>
                <w:u w:val="single"/>
              </w:rPr>
            </w:pPr>
          </w:p>
          <w:p w14:paraId="55939A91" w14:textId="77777777" w:rsidR="00202E86" w:rsidRPr="00C41274" w:rsidRDefault="00202E86" w:rsidP="007624A8">
            <w:pPr>
              <w:pStyle w:val="TableBody"/>
              <w:rPr>
                <w:bCs/>
                <w:u w:val="single"/>
              </w:rPr>
            </w:pPr>
            <w:r w:rsidRPr="00C41274">
              <w:rPr>
                <w:u w:val="single"/>
              </w:rPr>
              <w:t>Parameters</w:t>
            </w:r>
          </w:p>
          <w:p w14:paraId="1A9D8B8A" w14:textId="77777777" w:rsidR="00202E86" w:rsidRPr="00C41274" w:rsidRDefault="00202E86" w:rsidP="007624A8">
            <w:pPr>
              <w:pStyle w:val="TableBody"/>
              <w:rPr>
                <w:bCs/>
              </w:rPr>
            </w:pPr>
            <w:r>
              <w:rPr>
                <w:b/>
              </w:rPr>
              <w:t>&lt;IMEI&gt;</w:t>
            </w:r>
            <w:r w:rsidRPr="00C41274">
              <w:tab/>
              <w:t>15 digits IMEI (8 di</w:t>
            </w:r>
            <w:r>
              <w:t xml:space="preserve">gits for TAC + 6 digits for SNR </w:t>
            </w:r>
            <w:r w:rsidRPr="00C41274">
              <w:t>+ 1 check digit)</w:t>
            </w:r>
          </w:p>
          <w:p w14:paraId="28FEDEF6" w14:textId="77777777" w:rsidR="00202E86" w:rsidRDefault="00202E86" w:rsidP="007624A8">
            <w:pPr>
              <w:pStyle w:val="TableBody"/>
              <w:rPr>
                <w:b/>
              </w:rPr>
            </w:pPr>
          </w:p>
          <w:p w14:paraId="54BC5530" w14:textId="77777777" w:rsidR="00202E86" w:rsidRDefault="00202E86" w:rsidP="007624A8">
            <w:pPr>
              <w:pStyle w:val="TableBody"/>
            </w:pPr>
            <w:r w:rsidRPr="00C41274">
              <w:rPr>
                <w:b/>
              </w:rPr>
              <w:t>&lt;IMEISV&gt;</w:t>
            </w:r>
            <w:r w:rsidRPr="00C41274">
              <w:tab/>
              <w:t>16 digits IMEISV (</w:t>
            </w:r>
            <w:r>
              <w:t xml:space="preserve">8 digits for TAC + 6 digits for </w:t>
            </w:r>
            <w:r w:rsidRPr="00C41274">
              <w:t>SNR + 2 SVN digits)</w:t>
            </w:r>
          </w:p>
          <w:p w14:paraId="581CF9C3" w14:textId="77777777" w:rsidR="00202E86" w:rsidRDefault="00202E86" w:rsidP="007624A8">
            <w:pPr>
              <w:pStyle w:val="TableBody"/>
              <w:rPr>
                <w:b/>
              </w:rPr>
            </w:pPr>
          </w:p>
          <w:p w14:paraId="6AA69A2F" w14:textId="77777777" w:rsidR="00202E86" w:rsidRPr="00C41274" w:rsidRDefault="00202E86" w:rsidP="007624A8">
            <w:pPr>
              <w:pStyle w:val="TableBody"/>
              <w:rPr>
                <w:bCs/>
              </w:rPr>
            </w:pPr>
            <w:r>
              <w:rPr>
                <w:b/>
              </w:rPr>
              <w:t>&lt;IMEISV_STR&gt;</w:t>
            </w:r>
            <w:r>
              <w:tab/>
            </w:r>
            <w:r w:rsidRPr="00C41274">
              <w:t>format</w:t>
            </w:r>
            <w:r>
              <w:t xml:space="preserve">ted string: &lt;15 digits&gt;-&lt;Check </w:t>
            </w:r>
            <w:r w:rsidRPr="00C41274">
              <w:t>digit&gt; SV: &lt;Software version&gt;</w:t>
            </w:r>
          </w:p>
          <w:p w14:paraId="1475EFF1" w14:textId="77777777" w:rsidR="00202E86" w:rsidRDefault="00202E86" w:rsidP="007624A8">
            <w:pPr>
              <w:pStyle w:val="TableBody"/>
              <w:rPr>
                <w:b/>
              </w:rPr>
            </w:pPr>
          </w:p>
          <w:p w14:paraId="0B82B57D" w14:textId="77777777" w:rsidR="00202E86" w:rsidRPr="00C67FE7" w:rsidRDefault="00202E86" w:rsidP="007624A8">
            <w:pPr>
              <w:pStyle w:val="TableBody"/>
            </w:pPr>
            <w:r w:rsidRPr="00C41274">
              <w:rPr>
                <w:b/>
              </w:rPr>
              <w:t>&lt;</w:t>
            </w:r>
            <w:r>
              <w:rPr>
                <w:b/>
              </w:rPr>
              <w:t>F</w:t>
            </w:r>
            <w:r w:rsidRPr="00C41274">
              <w:rPr>
                <w:b/>
              </w:rPr>
              <w:t>SN&gt;</w:t>
            </w:r>
            <w:r w:rsidRPr="00C41274">
              <w:tab/>
              <w:t>1</w:t>
            </w:r>
            <w:r>
              <w:t>4</w:t>
            </w:r>
            <w:r w:rsidRPr="00C41274">
              <w:t xml:space="preserve"> digits Serial Number</w:t>
            </w:r>
          </w:p>
          <w:p w14:paraId="30793415" w14:textId="77777777" w:rsidR="00202E86" w:rsidRPr="00C41274" w:rsidRDefault="00202E86" w:rsidP="007624A8">
            <w:pPr>
              <w:pStyle w:val="TableBody"/>
            </w:pPr>
          </w:p>
        </w:tc>
      </w:tr>
      <w:tr w:rsidR="00202E86" w:rsidRPr="00C41274" w14:paraId="0A27A203" w14:textId="77777777" w:rsidTr="007624A8">
        <w:trPr>
          <w:cantSplit/>
          <w:trHeight w:val="527"/>
        </w:trPr>
        <w:tc>
          <w:tcPr>
            <w:tcW w:w="2338" w:type="dxa"/>
            <w:tcBorders>
              <w:bottom w:val="single" w:sz="18" w:space="0" w:color="auto"/>
            </w:tcBorders>
            <w:shd w:val="clear" w:color="auto" w:fill="FFFFFF"/>
          </w:tcPr>
          <w:p w14:paraId="2619E6FC" w14:textId="77777777" w:rsidR="00202E86" w:rsidRPr="00C41274" w:rsidRDefault="00202E86" w:rsidP="007624A8">
            <w:pPr>
              <w:pStyle w:val="TableBody"/>
              <w:rPr>
                <w:u w:val="single"/>
              </w:rPr>
            </w:pPr>
            <w:r w:rsidRPr="00C41274">
              <w:rPr>
                <w:u w:val="single"/>
              </w:rPr>
              <w:t>Example</w:t>
            </w:r>
            <w:r>
              <w:rPr>
                <w:u w:val="single"/>
              </w:rPr>
              <w:t>s</w:t>
            </w:r>
          </w:p>
          <w:p w14:paraId="4ABF0E63" w14:textId="77777777" w:rsidR="00202E86" w:rsidRPr="00C41274" w:rsidRDefault="00202E86" w:rsidP="007624A8">
            <w:pPr>
              <w:pStyle w:val="TableBody"/>
              <w:rPr>
                <w:u w:val="single"/>
              </w:rPr>
            </w:pPr>
          </w:p>
        </w:tc>
        <w:tc>
          <w:tcPr>
            <w:tcW w:w="6804" w:type="dxa"/>
            <w:tcBorders>
              <w:bottom w:val="single" w:sz="18" w:space="0" w:color="auto"/>
            </w:tcBorders>
            <w:shd w:val="clear" w:color="auto" w:fill="FFFFFF"/>
          </w:tcPr>
          <w:p w14:paraId="1E97D8B0" w14:textId="77777777" w:rsidR="00202E86" w:rsidRPr="00C41274" w:rsidRDefault="00202E86" w:rsidP="007624A8">
            <w:pPr>
              <w:pStyle w:val="TableBody"/>
              <w:rPr>
                <w:b/>
              </w:rPr>
            </w:pPr>
          </w:p>
          <w:p w14:paraId="4260A0EB" w14:textId="77777777" w:rsidR="00202E86" w:rsidRPr="00D919ED" w:rsidRDefault="00202E86" w:rsidP="007624A8">
            <w:pPr>
              <w:pStyle w:val="TableBody"/>
              <w:tabs>
                <w:tab w:val="left" w:pos="1206"/>
              </w:tabs>
              <w:rPr>
                <w:b/>
              </w:rPr>
            </w:pPr>
            <w:r w:rsidRPr="00D919ED">
              <w:rPr>
                <w:b/>
              </w:rPr>
              <w:t>AT+KGSN=0</w:t>
            </w:r>
          </w:p>
          <w:p w14:paraId="100A2E11" w14:textId="77777777" w:rsidR="00202E86" w:rsidRPr="00D919ED" w:rsidRDefault="00202E86" w:rsidP="007624A8">
            <w:pPr>
              <w:pStyle w:val="TableBody"/>
              <w:tabs>
                <w:tab w:val="left" w:pos="1206"/>
              </w:tabs>
              <w:rPr>
                <w:b/>
              </w:rPr>
            </w:pPr>
            <w:r w:rsidRPr="00D919ED">
              <w:rPr>
                <w:b/>
              </w:rPr>
              <w:t>+KGSN: 351578000023006</w:t>
            </w:r>
          </w:p>
          <w:p w14:paraId="7195FBB8" w14:textId="77777777" w:rsidR="00202E86" w:rsidRPr="00D919ED" w:rsidRDefault="00202E86" w:rsidP="007624A8">
            <w:pPr>
              <w:pStyle w:val="TableBody"/>
              <w:tabs>
                <w:tab w:val="left" w:pos="1206"/>
              </w:tabs>
              <w:rPr>
                <w:b/>
              </w:rPr>
            </w:pPr>
            <w:r w:rsidRPr="00D919ED">
              <w:rPr>
                <w:b/>
              </w:rPr>
              <w:t>OK</w:t>
            </w:r>
          </w:p>
          <w:p w14:paraId="21E6AEDE" w14:textId="77777777" w:rsidR="00202E86" w:rsidRPr="00D919ED" w:rsidRDefault="00202E86" w:rsidP="007624A8">
            <w:pPr>
              <w:pStyle w:val="TableBody"/>
              <w:tabs>
                <w:tab w:val="left" w:pos="1206"/>
              </w:tabs>
              <w:rPr>
                <w:b/>
              </w:rPr>
            </w:pPr>
          </w:p>
          <w:p w14:paraId="29CF3937" w14:textId="77777777" w:rsidR="00202E86" w:rsidRPr="00D919ED" w:rsidRDefault="00202E86" w:rsidP="007624A8">
            <w:pPr>
              <w:pStyle w:val="TableBody"/>
              <w:tabs>
                <w:tab w:val="left" w:pos="1206"/>
              </w:tabs>
              <w:rPr>
                <w:b/>
              </w:rPr>
            </w:pPr>
            <w:r w:rsidRPr="00D919ED">
              <w:rPr>
                <w:b/>
              </w:rPr>
              <w:t>AT+KGSN=1</w:t>
            </w:r>
          </w:p>
          <w:p w14:paraId="0DD2C029" w14:textId="77777777" w:rsidR="00202E86" w:rsidRPr="00D919ED" w:rsidRDefault="00202E86" w:rsidP="007624A8">
            <w:pPr>
              <w:pStyle w:val="TableBody"/>
              <w:tabs>
                <w:tab w:val="left" w:pos="1206"/>
              </w:tabs>
              <w:rPr>
                <w:b/>
              </w:rPr>
            </w:pPr>
            <w:r w:rsidRPr="00D919ED">
              <w:rPr>
                <w:b/>
              </w:rPr>
              <w:t>+KGSN: 3515780000230001</w:t>
            </w:r>
          </w:p>
          <w:p w14:paraId="69229BD1" w14:textId="77777777" w:rsidR="00202E86" w:rsidRPr="00D919ED" w:rsidRDefault="00202E86" w:rsidP="007624A8">
            <w:pPr>
              <w:pStyle w:val="TableBody"/>
              <w:tabs>
                <w:tab w:val="left" w:pos="1206"/>
              </w:tabs>
              <w:rPr>
                <w:b/>
              </w:rPr>
            </w:pPr>
            <w:r w:rsidRPr="00D919ED">
              <w:rPr>
                <w:b/>
              </w:rPr>
              <w:t>OK</w:t>
            </w:r>
          </w:p>
          <w:p w14:paraId="6FC0803B" w14:textId="77777777" w:rsidR="00202E86" w:rsidRPr="00D919ED" w:rsidRDefault="00202E86" w:rsidP="007624A8">
            <w:pPr>
              <w:pStyle w:val="TableBody"/>
              <w:tabs>
                <w:tab w:val="left" w:pos="1206"/>
              </w:tabs>
              <w:rPr>
                <w:b/>
              </w:rPr>
            </w:pPr>
          </w:p>
          <w:p w14:paraId="4704596F" w14:textId="77777777" w:rsidR="00202E86" w:rsidRPr="00D919ED" w:rsidRDefault="00202E86" w:rsidP="007624A8">
            <w:pPr>
              <w:pStyle w:val="TableBody"/>
              <w:tabs>
                <w:tab w:val="left" w:pos="1206"/>
              </w:tabs>
              <w:rPr>
                <w:b/>
              </w:rPr>
            </w:pPr>
            <w:r w:rsidRPr="00D919ED">
              <w:rPr>
                <w:b/>
              </w:rPr>
              <w:t>AT+KGSN=2</w:t>
            </w:r>
          </w:p>
          <w:p w14:paraId="0CE7D6DC" w14:textId="77777777" w:rsidR="00202E86" w:rsidRPr="00D919ED" w:rsidRDefault="00202E86" w:rsidP="007624A8">
            <w:pPr>
              <w:pStyle w:val="TableBody"/>
              <w:tabs>
                <w:tab w:val="left" w:pos="1206"/>
              </w:tabs>
              <w:rPr>
                <w:b/>
              </w:rPr>
            </w:pPr>
            <w:r w:rsidRPr="00D919ED">
              <w:rPr>
                <w:b/>
              </w:rPr>
              <w:t>+KGSN: 35157800002300-6 SV:01</w:t>
            </w:r>
          </w:p>
          <w:p w14:paraId="352A801A" w14:textId="77777777" w:rsidR="00202E86" w:rsidRPr="00D919ED" w:rsidRDefault="00202E86" w:rsidP="007624A8">
            <w:pPr>
              <w:pStyle w:val="TableBody"/>
              <w:tabs>
                <w:tab w:val="left" w:pos="1206"/>
              </w:tabs>
              <w:rPr>
                <w:b/>
              </w:rPr>
            </w:pPr>
            <w:r w:rsidRPr="00D919ED">
              <w:rPr>
                <w:b/>
              </w:rPr>
              <w:t>OK</w:t>
            </w:r>
          </w:p>
          <w:p w14:paraId="3A81388B" w14:textId="77777777" w:rsidR="00202E86" w:rsidRPr="00D919ED" w:rsidRDefault="00202E86" w:rsidP="007624A8">
            <w:pPr>
              <w:pStyle w:val="TableBody"/>
              <w:tabs>
                <w:tab w:val="left" w:pos="1206"/>
              </w:tabs>
              <w:rPr>
                <w:b/>
              </w:rPr>
            </w:pPr>
          </w:p>
          <w:p w14:paraId="0A62F0D6" w14:textId="77777777" w:rsidR="00202E86" w:rsidRPr="00D919ED" w:rsidRDefault="00202E86" w:rsidP="007624A8">
            <w:pPr>
              <w:pStyle w:val="TableBody"/>
              <w:tabs>
                <w:tab w:val="left" w:pos="1206"/>
              </w:tabs>
              <w:rPr>
                <w:b/>
              </w:rPr>
            </w:pPr>
            <w:r w:rsidRPr="00D919ED">
              <w:rPr>
                <w:b/>
              </w:rPr>
              <w:t>AT+KGSN=3</w:t>
            </w:r>
          </w:p>
          <w:p w14:paraId="10BDE809" w14:textId="77777777" w:rsidR="00202E86" w:rsidRPr="00D919ED" w:rsidRDefault="00202E86" w:rsidP="007624A8">
            <w:pPr>
              <w:pStyle w:val="TableBody"/>
              <w:tabs>
                <w:tab w:val="left" w:pos="1206"/>
              </w:tabs>
              <w:rPr>
                <w:b/>
              </w:rPr>
            </w:pPr>
            <w:r w:rsidRPr="00D919ED">
              <w:rPr>
                <w:b/>
              </w:rPr>
              <w:t xml:space="preserve">+KGSN: </w:t>
            </w:r>
            <w:r w:rsidRPr="00E80BF3">
              <w:rPr>
                <w:b/>
              </w:rPr>
              <w:t>UC640400011101</w:t>
            </w:r>
          </w:p>
          <w:p w14:paraId="607B4DC6" w14:textId="77777777" w:rsidR="00202E86" w:rsidRDefault="00202E86" w:rsidP="007624A8">
            <w:pPr>
              <w:pStyle w:val="TableBody"/>
              <w:rPr>
                <w:b/>
              </w:rPr>
            </w:pPr>
            <w:r w:rsidRPr="00D919ED">
              <w:rPr>
                <w:b/>
              </w:rPr>
              <w:t>OK</w:t>
            </w:r>
          </w:p>
          <w:p w14:paraId="7563A115" w14:textId="77777777" w:rsidR="00202E86" w:rsidRPr="00C41274" w:rsidRDefault="00202E86" w:rsidP="007624A8">
            <w:pPr>
              <w:pStyle w:val="TableBody"/>
              <w:rPr>
                <w:u w:val="single"/>
              </w:rPr>
            </w:pPr>
          </w:p>
        </w:tc>
      </w:tr>
      <w:tr w:rsidR="00202E86" w:rsidRPr="00C41274" w14:paraId="0506201A" w14:textId="77777777" w:rsidTr="007624A8">
        <w:trPr>
          <w:cantSplit/>
          <w:trHeight w:val="527"/>
        </w:trPr>
        <w:tc>
          <w:tcPr>
            <w:tcW w:w="2338" w:type="dxa"/>
            <w:tcBorders>
              <w:bottom w:val="single" w:sz="18" w:space="0" w:color="auto"/>
            </w:tcBorders>
            <w:shd w:val="clear" w:color="auto" w:fill="FFFFFF"/>
          </w:tcPr>
          <w:p w14:paraId="2D7EF87A" w14:textId="77777777" w:rsidR="00202E86" w:rsidRPr="00C41274" w:rsidRDefault="00202E86" w:rsidP="007624A8">
            <w:pPr>
              <w:pStyle w:val="TableBody"/>
              <w:rPr>
                <w:u w:val="single"/>
              </w:rPr>
            </w:pPr>
            <w:r w:rsidRPr="00C41274">
              <w:rPr>
                <w:u w:val="single"/>
              </w:rPr>
              <w:t>Reference</w:t>
            </w:r>
          </w:p>
          <w:p w14:paraId="7B0F1A50" w14:textId="77777777" w:rsidR="00202E86" w:rsidRPr="00C41274" w:rsidRDefault="00202E86" w:rsidP="007624A8">
            <w:pPr>
              <w:pStyle w:val="TableBody"/>
            </w:pPr>
            <w:r w:rsidRPr="00C41274">
              <w:t>Sierra Wireless proprietary</w:t>
            </w:r>
          </w:p>
        </w:tc>
        <w:tc>
          <w:tcPr>
            <w:tcW w:w="6804" w:type="dxa"/>
            <w:tcBorders>
              <w:bottom w:val="single" w:sz="18" w:space="0" w:color="auto"/>
            </w:tcBorders>
            <w:shd w:val="clear" w:color="auto" w:fill="FFFFFF"/>
          </w:tcPr>
          <w:p w14:paraId="0D715F89" w14:textId="77777777" w:rsidR="00202E86" w:rsidRPr="00C41274" w:rsidRDefault="00202E86" w:rsidP="007624A8">
            <w:pPr>
              <w:pStyle w:val="TableBody"/>
              <w:rPr>
                <w:u w:val="single"/>
              </w:rPr>
            </w:pPr>
            <w:r w:rsidRPr="00C41274">
              <w:rPr>
                <w:u w:val="single"/>
              </w:rPr>
              <w:t>Notes</w:t>
            </w:r>
          </w:p>
          <w:p w14:paraId="516AB09C" w14:textId="77777777" w:rsidR="00202E86" w:rsidRPr="00C41274" w:rsidRDefault="00202E86" w:rsidP="007624A8">
            <w:pPr>
              <w:pStyle w:val="TableBody"/>
              <w:numPr>
                <w:ilvl w:val="0"/>
                <w:numId w:val="48"/>
              </w:numPr>
            </w:pPr>
            <w:r w:rsidRPr="00AE67EA">
              <w:t>This command has been developed to provide the IMEI SV and Serial Number through an AT Command</w:t>
            </w:r>
            <w:r>
              <w:t xml:space="preserve"> and it can work with or without SIM card.</w:t>
            </w:r>
          </w:p>
        </w:tc>
      </w:tr>
    </w:tbl>
    <w:p w14:paraId="570A273D" w14:textId="77777777" w:rsidR="00202E86" w:rsidRPr="00AE67EA" w:rsidRDefault="00202E86" w:rsidP="00202E86"/>
    <w:p w14:paraId="3B9025ED" w14:textId="77777777" w:rsidR="00202E86" w:rsidRDefault="00202E86" w:rsidP="00202E86">
      <w:pPr>
        <w:pStyle w:val="Heading1"/>
      </w:pPr>
      <w:bookmarkStart w:id="72" w:name="_Toc469062272"/>
      <w:bookmarkStart w:id="73" w:name="_Toc469400612"/>
      <w:r>
        <w:lastRenderedPageBreak/>
        <w:t>Data AT Commands</w:t>
      </w:r>
      <w:bookmarkEnd w:id="72"/>
      <w:bookmarkEnd w:id="73"/>
    </w:p>
    <w:p w14:paraId="240BDBFA" w14:textId="77777777" w:rsidR="00202E86" w:rsidRPr="00AE67EA" w:rsidRDefault="00202E86" w:rsidP="00202E86">
      <w:pPr>
        <w:pStyle w:val="Heading2"/>
      </w:pPr>
      <w:bookmarkStart w:id="74" w:name="_Toc469062273"/>
      <w:bookmarkStart w:id="75" w:name="_Toc469400613"/>
      <w:r>
        <w:t xml:space="preserve">+FMI Command: </w:t>
      </w:r>
      <w:r w:rsidRPr="00AE67EA">
        <w:t>Manufacturer Identification</w:t>
      </w:r>
      <w:bookmarkEnd w:id="74"/>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63CD3049" w14:textId="77777777" w:rsidTr="007624A8">
        <w:trPr>
          <w:cantSplit/>
        </w:trPr>
        <w:tc>
          <w:tcPr>
            <w:tcW w:w="9142" w:type="dxa"/>
            <w:gridSpan w:val="2"/>
            <w:tcBorders>
              <w:top w:val="single" w:sz="18" w:space="0" w:color="auto"/>
              <w:bottom w:val="single" w:sz="18" w:space="0" w:color="auto"/>
            </w:tcBorders>
            <w:shd w:val="pct30" w:color="auto" w:fill="FFFFFF"/>
          </w:tcPr>
          <w:p w14:paraId="7602C85B" w14:textId="77777777" w:rsidR="00202E86" w:rsidRPr="00C41274" w:rsidRDefault="00202E86" w:rsidP="007624A8">
            <w:pPr>
              <w:pStyle w:val="TableRowHead"/>
            </w:pPr>
            <w:r>
              <w:t>HL7718, HL7748, HL7749</w:t>
            </w:r>
          </w:p>
        </w:tc>
      </w:tr>
      <w:tr w:rsidR="00202E86" w:rsidRPr="00C41274" w14:paraId="1272370B" w14:textId="77777777" w:rsidTr="007624A8">
        <w:trPr>
          <w:cantSplit/>
          <w:trHeight w:val="1008"/>
        </w:trPr>
        <w:tc>
          <w:tcPr>
            <w:tcW w:w="2338" w:type="dxa"/>
            <w:tcBorders>
              <w:top w:val="single" w:sz="18" w:space="0" w:color="auto"/>
            </w:tcBorders>
            <w:shd w:val="clear" w:color="auto" w:fill="FFFFFF"/>
          </w:tcPr>
          <w:p w14:paraId="51C249A5" w14:textId="77777777" w:rsidR="00202E86" w:rsidRPr="00C41274" w:rsidRDefault="00202E86" w:rsidP="007624A8">
            <w:pPr>
              <w:pStyle w:val="TableBody"/>
              <w:rPr>
                <w:i/>
              </w:rPr>
            </w:pPr>
            <w:r w:rsidRPr="00C41274">
              <w:rPr>
                <w:i/>
              </w:rPr>
              <w:t>Test command</w:t>
            </w:r>
          </w:p>
          <w:p w14:paraId="259012B7" w14:textId="77777777" w:rsidR="00202E86" w:rsidRPr="00C41274" w:rsidRDefault="00202E86" w:rsidP="007624A8">
            <w:pPr>
              <w:pStyle w:val="TableBody"/>
            </w:pPr>
          </w:p>
          <w:p w14:paraId="232AACCE" w14:textId="77777777" w:rsidR="00202E86" w:rsidRPr="00C41274" w:rsidRDefault="00202E86" w:rsidP="007624A8">
            <w:pPr>
              <w:pStyle w:val="TableBody"/>
              <w:rPr>
                <w:u w:val="single"/>
              </w:rPr>
            </w:pPr>
            <w:r w:rsidRPr="00C41274">
              <w:rPr>
                <w:u w:val="single"/>
              </w:rPr>
              <w:t>Syntax</w:t>
            </w:r>
          </w:p>
          <w:p w14:paraId="373428C3" w14:textId="77777777" w:rsidR="00202E86" w:rsidRPr="00C41274" w:rsidRDefault="00202E86" w:rsidP="007624A8">
            <w:pPr>
              <w:pStyle w:val="TableBody"/>
              <w:rPr>
                <w:b/>
              </w:rPr>
            </w:pPr>
            <w:r>
              <w:rPr>
                <w:b/>
              </w:rPr>
              <w:t>AT+F</w:t>
            </w:r>
            <w:r w:rsidRPr="00C41274">
              <w:rPr>
                <w:b/>
              </w:rPr>
              <w:t>MI=?</w:t>
            </w:r>
          </w:p>
        </w:tc>
        <w:tc>
          <w:tcPr>
            <w:tcW w:w="6804" w:type="dxa"/>
            <w:tcBorders>
              <w:top w:val="single" w:sz="18" w:space="0" w:color="auto"/>
              <w:bottom w:val="single" w:sz="4" w:space="0" w:color="auto"/>
            </w:tcBorders>
            <w:shd w:val="clear" w:color="auto" w:fill="FFFFFF"/>
          </w:tcPr>
          <w:p w14:paraId="670C9715" w14:textId="77777777" w:rsidR="00202E86" w:rsidRPr="00C41274" w:rsidRDefault="00202E86" w:rsidP="007624A8">
            <w:pPr>
              <w:pStyle w:val="TableBody"/>
            </w:pPr>
          </w:p>
          <w:p w14:paraId="690CDD17" w14:textId="77777777" w:rsidR="00202E86" w:rsidRPr="00C41274" w:rsidRDefault="00202E86" w:rsidP="007624A8">
            <w:pPr>
              <w:pStyle w:val="TableBody"/>
            </w:pPr>
          </w:p>
          <w:p w14:paraId="2D8A9ABE" w14:textId="77777777" w:rsidR="00202E86" w:rsidRPr="00C41274" w:rsidRDefault="00202E86" w:rsidP="007624A8">
            <w:pPr>
              <w:pStyle w:val="TableBody"/>
              <w:rPr>
                <w:u w:val="single"/>
              </w:rPr>
            </w:pPr>
            <w:r w:rsidRPr="00C41274">
              <w:rPr>
                <w:u w:val="single"/>
              </w:rPr>
              <w:t>Response</w:t>
            </w:r>
          </w:p>
          <w:p w14:paraId="395F2744" w14:textId="77777777" w:rsidR="00202E86" w:rsidRPr="00C41274" w:rsidRDefault="00202E86" w:rsidP="007624A8">
            <w:pPr>
              <w:pStyle w:val="TableBody"/>
              <w:rPr>
                <w:b/>
              </w:rPr>
            </w:pPr>
            <w:r w:rsidRPr="00C41274">
              <w:rPr>
                <w:b/>
              </w:rPr>
              <w:t>OK</w:t>
            </w:r>
          </w:p>
        </w:tc>
      </w:tr>
      <w:tr w:rsidR="00202E86" w:rsidRPr="00C41274" w14:paraId="77F1BFDC" w14:textId="77777777" w:rsidTr="007624A8">
        <w:trPr>
          <w:cantSplit/>
          <w:trHeight w:val="781"/>
        </w:trPr>
        <w:tc>
          <w:tcPr>
            <w:tcW w:w="2338" w:type="dxa"/>
            <w:shd w:val="clear" w:color="auto" w:fill="FFFFFF"/>
          </w:tcPr>
          <w:p w14:paraId="42B66495" w14:textId="77777777" w:rsidR="00202E86" w:rsidRPr="00C41274" w:rsidRDefault="00202E86" w:rsidP="007624A8">
            <w:pPr>
              <w:pStyle w:val="TableBody"/>
              <w:rPr>
                <w:i/>
              </w:rPr>
            </w:pPr>
            <w:r w:rsidRPr="00C41274">
              <w:rPr>
                <w:i/>
              </w:rPr>
              <w:t>Execute command</w:t>
            </w:r>
          </w:p>
          <w:p w14:paraId="6A3D7BD2" w14:textId="77777777" w:rsidR="00202E86" w:rsidRPr="00C41274" w:rsidRDefault="00202E86" w:rsidP="007624A8">
            <w:pPr>
              <w:pStyle w:val="TableBody"/>
            </w:pPr>
          </w:p>
          <w:p w14:paraId="53C4235F" w14:textId="77777777" w:rsidR="00202E86" w:rsidRPr="00C41274" w:rsidRDefault="00202E86" w:rsidP="007624A8">
            <w:pPr>
              <w:pStyle w:val="TableBody"/>
              <w:rPr>
                <w:u w:val="single"/>
              </w:rPr>
            </w:pPr>
            <w:r w:rsidRPr="00C41274">
              <w:rPr>
                <w:u w:val="single"/>
              </w:rPr>
              <w:t>Syntax</w:t>
            </w:r>
          </w:p>
          <w:p w14:paraId="268DC58F" w14:textId="77777777" w:rsidR="00202E86" w:rsidRPr="00C41274" w:rsidRDefault="00202E86" w:rsidP="007624A8">
            <w:pPr>
              <w:pStyle w:val="TableBody"/>
              <w:rPr>
                <w:b/>
              </w:rPr>
            </w:pPr>
            <w:r>
              <w:rPr>
                <w:b/>
              </w:rPr>
              <w:t>AT+F</w:t>
            </w:r>
            <w:r w:rsidRPr="00C41274">
              <w:rPr>
                <w:b/>
              </w:rPr>
              <w:t>MI</w:t>
            </w:r>
          </w:p>
          <w:p w14:paraId="27E0D4D2" w14:textId="77777777" w:rsidR="00202E86" w:rsidRPr="00C41274" w:rsidRDefault="00202E86" w:rsidP="007624A8">
            <w:pPr>
              <w:pStyle w:val="TableBody"/>
            </w:pPr>
          </w:p>
        </w:tc>
        <w:tc>
          <w:tcPr>
            <w:tcW w:w="6804" w:type="dxa"/>
            <w:tcBorders>
              <w:bottom w:val="single" w:sz="4" w:space="0" w:color="auto"/>
            </w:tcBorders>
            <w:shd w:val="clear" w:color="auto" w:fill="FFFFFF"/>
          </w:tcPr>
          <w:p w14:paraId="775135E8" w14:textId="77777777" w:rsidR="00202E86" w:rsidRPr="00C41274" w:rsidRDefault="00202E86" w:rsidP="007624A8">
            <w:pPr>
              <w:pStyle w:val="TableBody"/>
            </w:pPr>
          </w:p>
          <w:p w14:paraId="018DF946" w14:textId="77777777" w:rsidR="00202E86" w:rsidRPr="00C41274" w:rsidRDefault="00202E86" w:rsidP="007624A8">
            <w:pPr>
              <w:pStyle w:val="TableBody"/>
            </w:pPr>
          </w:p>
          <w:p w14:paraId="3EA0ACCD" w14:textId="77777777" w:rsidR="00202E86" w:rsidRPr="00C41274" w:rsidRDefault="00202E86" w:rsidP="007624A8">
            <w:pPr>
              <w:pStyle w:val="TableBody"/>
              <w:rPr>
                <w:u w:val="single"/>
              </w:rPr>
            </w:pPr>
            <w:r w:rsidRPr="00C41274">
              <w:rPr>
                <w:u w:val="single"/>
              </w:rPr>
              <w:t>Response</w:t>
            </w:r>
          </w:p>
          <w:p w14:paraId="3511FB0F" w14:textId="77777777" w:rsidR="00202E86" w:rsidRPr="00C41274" w:rsidRDefault="00202E86" w:rsidP="007624A8">
            <w:pPr>
              <w:pStyle w:val="TableBody"/>
              <w:rPr>
                <w:b/>
              </w:rPr>
            </w:pPr>
            <w:r w:rsidRPr="00C41274">
              <w:rPr>
                <w:b/>
              </w:rPr>
              <w:t>(manufacturer identification text)</w:t>
            </w:r>
          </w:p>
          <w:p w14:paraId="0DD93170" w14:textId="77777777" w:rsidR="00202E86" w:rsidRPr="00C41274" w:rsidRDefault="00202E86" w:rsidP="007624A8">
            <w:pPr>
              <w:pStyle w:val="TableBody"/>
              <w:rPr>
                <w:b/>
              </w:rPr>
            </w:pPr>
            <w:r w:rsidRPr="00C41274">
              <w:rPr>
                <w:b/>
              </w:rPr>
              <w:t>OK</w:t>
            </w:r>
          </w:p>
          <w:p w14:paraId="604A57FF" w14:textId="77777777" w:rsidR="00202E86" w:rsidRPr="00C41274" w:rsidRDefault="00202E86" w:rsidP="007624A8">
            <w:pPr>
              <w:pStyle w:val="TableBody"/>
              <w:rPr>
                <w:b/>
              </w:rPr>
            </w:pPr>
          </w:p>
          <w:p w14:paraId="1F1EC853" w14:textId="77777777" w:rsidR="00202E86" w:rsidRPr="00C41274" w:rsidRDefault="00202E86" w:rsidP="007624A8">
            <w:pPr>
              <w:pStyle w:val="TableBody"/>
              <w:rPr>
                <w:u w:val="single"/>
              </w:rPr>
            </w:pPr>
            <w:r w:rsidRPr="00C41274">
              <w:rPr>
                <w:u w:val="single"/>
              </w:rPr>
              <w:t>Example</w:t>
            </w:r>
          </w:p>
          <w:p w14:paraId="7AF7E733" w14:textId="77777777" w:rsidR="00202E86" w:rsidRPr="00C41274" w:rsidRDefault="00202E86" w:rsidP="007624A8">
            <w:pPr>
              <w:pStyle w:val="TableBody"/>
              <w:rPr>
                <w:b/>
              </w:rPr>
            </w:pPr>
          </w:p>
          <w:p w14:paraId="136D8192" w14:textId="77777777" w:rsidR="00202E86" w:rsidRPr="00C41274" w:rsidRDefault="00202E86" w:rsidP="007624A8">
            <w:pPr>
              <w:pStyle w:val="TableBody"/>
              <w:rPr>
                <w:b/>
              </w:rPr>
            </w:pPr>
            <w:r>
              <w:rPr>
                <w:b/>
              </w:rPr>
              <w:t>AT+F</w:t>
            </w:r>
            <w:r w:rsidRPr="00C41274">
              <w:rPr>
                <w:b/>
              </w:rPr>
              <w:t>MI</w:t>
            </w:r>
          </w:p>
          <w:p w14:paraId="6B108332" w14:textId="77777777" w:rsidR="00202E86" w:rsidRPr="00C41274" w:rsidRDefault="00202E86" w:rsidP="007624A8">
            <w:pPr>
              <w:pStyle w:val="TableBody"/>
              <w:rPr>
                <w:b/>
              </w:rPr>
            </w:pPr>
            <w:r w:rsidRPr="00C41274">
              <w:rPr>
                <w:b/>
              </w:rPr>
              <w:t>Sierra Wireless</w:t>
            </w:r>
          </w:p>
          <w:p w14:paraId="7386081A" w14:textId="77777777" w:rsidR="00202E86" w:rsidRPr="00C41274" w:rsidRDefault="00202E86" w:rsidP="007624A8">
            <w:pPr>
              <w:pStyle w:val="TableBody"/>
            </w:pPr>
            <w:r w:rsidRPr="00C41274">
              <w:rPr>
                <w:b/>
              </w:rPr>
              <w:t>OK</w:t>
            </w:r>
          </w:p>
        </w:tc>
      </w:tr>
      <w:tr w:rsidR="00202E86" w:rsidRPr="00C41274" w14:paraId="68841049" w14:textId="77777777" w:rsidTr="007624A8">
        <w:trPr>
          <w:cantSplit/>
          <w:trHeight w:val="527"/>
        </w:trPr>
        <w:tc>
          <w:tcPr>
            <w:tcW w:w="2338" w:type="dxa"/>
            <w:tcBorders>
              <w:bottom w:val="single" w:sz="18" w:space="0" w:color="auto"/>
            </w:tcBorders>
            <w:shd w:val="clear" w:color="auto" w:fill="FFFFFF"/>
          </w:tcPr>
          <w:p w14:paraId="105A42DA" w14:textId="77777777" w:rsidR="00202E86" w:rsidRPr="00C41274" w:rsidRDefault="00202E86" w:rsidP="007624A8">
            <w:pPr>
              <w:pStyle w:val="TableBody"/>
              <w:rPr>
                <w:u w:val="single"/>
              </w:rPr>
            </w:pPr>
            <w:r w:rsidRPr="00C41274">
              <w:rPr>
                <w:u w:val="single"/>
              </w:rPr>
              <w:t>Reference</w:t>
            </w:r>
          </w:p>
          <w:p w14:paraId="71C35645" w14:textId="77777777" w:rsidR="00202E86" w:rsidRPr="00C41274" w:rsidRDefault="00202E86" w:rsidP="007624A8">
            <w:pPr>
              <w:pStyle w:val="TableBody"/>
            </w:pPr>
            <w:r w:rsidRPr="00C41274">
              <w:rPr>
                <w:szCs w:val="18"/>
                <w:lang w:eastAsia="zh-CN"/>
              </w:rPr>
              <w:t>EIA/TIA-578-D</w:t>
            </w:r>
          </w:p>
        </w:tc>
        <w:tc>
          <w:tcPr>
            <w:tcW w:w="6804" w:type="dxa"/>
            <w:tcBorders>
              <w:bottom w:val="single" w:sz="18" w:space="0" w:color="auto"/>
            </w:tcBorders>
            <w:shd w:val="clear" w:color="auto" w:fill="FFFFFF"/>
          </w:tcPr>
          <w:p w14:paraId="6DD1944B" w14:textId="77777777" w:rsidR="00202E86" w:rsidRPr="00C41274" w:rsidRDefault="00202E86" w:rsidP="007624A8">
            <w:pPr>
              <w:pStyle w:val="TableBody"/>
              <w:rPr>
                <w:u w:val="single"/>
              </w:rPr>
            </w:pPr>
            <w:r w:rsidRPr="00C41274">
              <w:rPr>
                <w:u w:val="single"/>
              </w:rPr>
              <w:t>Notes</w:t>
            </w:r>
          </w:p>
          <w:p w14:paraId="1C32EB92" w14:textId="77777777" w:rsidR="00202E86" w:rsidRPr="00C41274" w:rsidRDefault="00202E86" w:rsidP="007624A8">
            <w:pPr>
              <w:pStyle w:val="TableBody"/>
              <w:numPr>
                <w:ilvl w:val="0"/>
                <w:numId w:val="48"/>
              </w:numPr>
            </w:pPr>
            <w:r w:rsidRPr="00AE67EA">
              <w:t>See Manufacturer identification</w:t>
            </w:r>
            <w:r w:rsidRPr="00AE67EA">
              <w:rPr>
                <w:lang w:eastAsia="zh-CN"/>
              </w:rPr>
              <w:t xml:space="preserve"> </w:t>
            </w:r>
            <w:r w:rsidRPr="00AE67EA">
              <w:t>+CGMI</w:t>
            </w:r>
          </w:p>
        </w:tc>
      </w:tr>
    </w:tbl>
    <w:p w14:paraId="2D71AEF7" w14:textId="77777777" w:rsidR="00202E86" w:rsidRPr="00AE67EA" w:rsidRDefault="00202E86" w:rsidP="00202E86"/>
    <w:p w14:paraId="7D520987" w14:textId="77777777" w:rsidR="00202E86" w:rsidRPr="00AE67EA" w:rsidRDefault="00202E86" w:rsidP="00202E86">
      <w:pPr>
        <w:pStyle w:val="Heading2"/>
      </w:pPr>
      <w:bookmarkStart w:id="76" w:name="_Toc469062274"/>
      <w:bookmarkStart w:id="77" w:name="_Toc469400614"/>
      <w:r>
        <w:t xml:space="preserve">+FMM Command: </w:t>
      </w:r>
      <w:r w:rsidRPr="00AE67EA">
        <w:t>Model Identification</w:t>
      </w:r>
      <w:bookmarkEnd w:id="76"/>
      <w:bookmarkEnd w:id="77"/>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0ECB4729" w14:textId="77777777" w:rsidTr="007624A8">
        <w:trPr>
          <w:cantSplit/>
        </w:trPr>
        <w:tc>
          <w:tcPr>
            <w:tcW w:w="9142" w:type="dxa"/>
            <w:gridSpan w:val="2"/>
            <w:tcBorders>
              <w:top w:val="single" w:sz="18" w:space="0" w:color="auto"/>
              <w:bottom w:val="single" w:sz="18" w:space="0" w:color="auto"/>
            </w:tcBorders>
            <w:shd w:val="pct30" w:color="auto" w:fill="FFFFFF"/>
          </w:tcPr>
          <w:p w14:paraId="4F446B0A" w14:textId="77777777" w:rsidR="00202E86" w:rsidRPr="00C41274" w:rsidRDefault="00202E86" w:rsidP="007624A8">
            <w:pPr>
              <w:pStyle w:val="TableRowHead"/>
            </w:pPr>
            <w:r>
              <w:t>HL7718, HL7748, HL7749</w:t>
            </w:r>
          </w:p>
        </w:tc>
      </w:tr>
      <w:tr w:rsidR="00202E86" w:rsidRPr="00C41274" w14:paraId="3E1C4CF0" w14:textId="77777777" w:rsidTr="007624A8">
        <w:trPr>
          <w:cantSplit/>
          <w:trHeight w:val="1008"/>
        </w:trPr>
        <w:tc>
          <w:tcPr>
            <w:tcW w:w="2338" w:type="dxa"/>
            <w:tcBorders>
              <w:top w:val="single" w:sz="18" w:space="0" w:color="auto"/>
            </w:tcBorders>
            <w:shd w:val="clear" w:color="auto" w:fill="FFFFFF"/>
          </w:tcPr>
          <w:p w14:paraId="2775B248" w14:textId="77777777" w:rsidR="00202E86" w:rsidRPr="00C41274" w:rsidRDefault="00202E86" w:rsidP="007624A8">
            <w:pPr>
              <w:pStyle w:val="TableBody"/>
              <w:rPr>
                <w:i/>
              </w:rPr>
            </w:pPr>
            <w:r w:rsidRPr="00C41274">
              <w:rPr>
                <w:i/>
              </w:rPr>
              <w:t>Test command</w:t>
            </w:r>
          </w:p>
          <w:p w14:paraId="69454B72" w14:textId="77777777" w:rsidR="00202E86" w:rsidRPr="00C41274" w:rsidRDefault="00202E86" w:rsidP="007624A8">
            <w:pPr>
              <w:pStyle w:val="TableBody"/>
            </w:pPr>
          </w:p>
          <w:p w14:paraId="226C45B5" w14:textId="77777777" w:rsidR="00202E86" w:rsidRPr="00C41274" w:rsidRDefault="00202E86" w:rsidP="007624A8">
            <w:pPr>
              <w:pStyle w:val="TableBody"/>
              <w:rPr>
                <w:u w:val="single"/>
              </w:rPr>
            </w:pPr>
            <w:r w:rsidRPr="00C41274">
              <w:rPr>
                <w:u w:val="single"/>
              </w:rPr>
              <w:t>Syntax</w:t>
            </w:r>
          </w:p>
          <w:p w14:paraId="2EBAFCCF" w14:textId="77777777" w:rsidR="00202E86" w:rsidRPr="00C41274" w:rsidRDefault="00202E86" w:rsidP="007624A8">
            <w:pPr>
              <w:pStyle w:val="TableBody"/>
              <w:rPr>
                <w:b/>
              </w:rPr>
            </w:pPr>
            <w:r>
              <w:rPr>
                <w:b/>
              </w:rPr>
              <w:t>AT+FMM</w:t>
            </w:r>
            <w:r w:rsidRPr="00C41274">
              <w:rPr>
                <w:b/>
              </w:rPr>
              <w:t>=?</w:t>
            </w:r>
          </w:p>
        </w:tc>
        <w:tc>
          <w:tcPr>
            <w:tcW w:w="6804" w:type="dxa"/>
            <w:tcBorders>
              <w:top w:val="single" w:sz="18" w:space="0" w:color="auto"/>
              <w:bottom w:val="single" w:sz="4" w:space="0" w:color="auto"/>
            </w:tcBorders>
            <w:shd w:val="clear" w:color="auto" w:fill="FFFFFF"/>
          </w:tcPr>
          <w:p w14:paraId="568152AF" w14:textId="77777777" w:rsidR="00202E86" w:rsidRPr="00C41274" w:rsidRDefault="00202E86" w:rsidP="007624A8">
            <w:pPr>
              <w:pStyle w:val="TableBody"/>
            </w:pPr>
          </w:p>
          <w:p w14:paraId="3A4DFA56" w14:textId="77777777" w:rsidR="00202E86" w:rsidRPr="00C41274" w:rsidRDefault="00202E86" w:rsidP="007624A8">
            <w:pPr>
              <w:pStyle w:val="TableBody"/>
            </w:pPr>
          </w:p>
          <w:p w14:paraId="5C898B42" w14:textId="77777777" w:rsidR="00202E86" w:rsidRPr="00C41274" w:rsidRDefault="00202E86" w:rsidP="007624A8">
            <w:pPr>
              <w:pStyle w:val="TableBody"/>
              <w:rPr>
                <w:u w:val="single"/>
              </w:rPr>
            </w:pPr>
            <w:r w:rsidRPr="00C41274">
              <w:rPr>
                <w:u w:val="single"/>
              </w:rPr>
              <w:t>Response</w:t>
            </w:r>
          </w:p>
          <w:p w14:paraId="23B050E6" w14:textId="77777777" w:rsidR="00202E86" w:rsidRPr="00C41274" w:rsidRDefault="00202E86" w:rsidP="007624A8">
            <w:pPr>
              <w:pStyle w:val="TableBody"/>
              <w:rPr>
                <w:b/>
              </w:rPr>
            </w:pPr>
            <w:r w:rsidRPr="00C41274">
              <w:rPr>
                <w:b/>
              </w:rPr>
              <w:t>OK</w:t>
            </w:r>
          </w:p>
        </w:tc>
      </w:tr>
      <w:tr w:rsidR="00202E86" w:rsidRPr="00C41274" w14:paraId="3DEF9646" w14:textId="77777777" w:rsidTr="007624A8">
        <w:trPr>
          <w:cantSplit/>
          <w:trHeight w:val="781"/>
        </w:trPr>
        <w:tc>
          <w:tcPr>
            <w:tcW w:w="2338" w:type="dxa"/>
            <w:shd w:val="clear" w:color="auto" w:fill="FFFFFF"/>
          </w:tcPr>
          <w:p w14:paraId="5EC074AB" w14:textId="77777777" w:rsidR="00202E86" w:rsidRPr="00C41274" w:rsidRDefault="00202E86" w:rsidP="007624A8">
            <w:pPr>
              <w:pStyle w:val="TableBody"/>
              <w:rPr>
                <w:i/>
              </w:rPr>
            </w:pPr>
            <w:r w:rsidRPr="00C41274">
              <w:rPr>
                <w:i/>
              </w:rPr>
              <w:t>Execute command</w:t>
            </w:r>
          </w:p>
          <w:p w14:paraId="1848AA07" w14:textId="77777777" w:rsidR="00202E86" w:rsidRPr="00C41274" w:rsidRDefault="00202E86" w:rsidP="007624A8">
            <w:pPr>
              <w:pStyle w:val="TableBody"/>
            </w:pPr>
          </w:p>
          <w:p w14:paraId="36AF8338" w14:textId="77777777" w:rsidR="00202E86" w:rsidRPr="00C41274" w:rsidRDefault="00202E86" w:rsidP="007624A8">
            <w:pPr>
              <w:pStyle w:val="TableBody"/>
              <w:rPr>
                <w:u w:val="single"/>
              </w:rPr>
            </w:pPr>
            <w:r w:rsidRPr="00C41274">
              <w:rPr>
                <w:u w:val="single"/>
              </w:rPr>
              <w:t>Syntax</w:t>
            </w:r>
          </w:p>
          <w:p w14:paraId="0649C96C" w14:textId="77777777" w:rsidR="00202E86" w:rsidRPr="00C41274" w:rsidRDefault="00202E86" w:rsidP="007624A8">
            <w:pPr>
              <w:pStyle w:val="TableBody"/>
              <w:rPr>
                <w:b/>
              </w:rPr>
            </w:pPr>
            <w:r>
              <w:rPr>
                <w:b/>
              </w:rPr>
              <w:t>AT+FMM</w:t>
            </w:r>
          </w:p>
          <w:p w14:paraId="57C0F20D" w14:textId="77777777" w:rsidR="00202E86" w:rsidRPr="00C41274" w:rsidRDefault="00202E86" w:rsidP="007624A8">
            <w:pPr>
              <w:pStyle w:val="TableBody"/>
            </w:pPr>
          </w:p>
        </w:tc>
        <w:tc>
          <w:tcPr>
            <w:tcW w:w="6804" w:type="dxa"/>
            <w:tcBorders>
              <w:bottom w:val="single" w:sz="4" w:space="0" w:color="auto"/>
            </w:tcBorders>
            <w:shd w:val="clear" w:color="auto" w:fill="FFFFFF"/>
          </w:tcPr>
          <w:p w14:paraId="2012B0F2" w14:textId="77777777" w:rsidR="00202E86" w:rsidRPr="00C41274" w:rsidRDefault="00202E86" w:rsidP="007624A8">
            <w:pPr>
              <w:pStyle w:val="TableBody"/>
            </w:pPr>
          </w:p>
          <w:p w14:paraId="081AEDB0" w14:textId="77777777" w:rsidR="00202E86" w:rsidRPr="00C41274" w:rsidRDefault="00202E86" w:rsidP="007624A8">
            <w:pPr>
              <w:pStyle w:val="TableBody"/>
            </w:pPr>
          </w:p>
          <w:p w14:paraId="0C1D2E24" w14:textId="77777777" w:rsidR="00202E86" w:rsidRPr="00C41274" w:rsidRDefault="00202E86" w:rsidP="007624A8">
            <w:pPr>
              <w:pStyle w:val="TableBody"/>
              <w:rPr>
                <w:u w:val="single"/>
              </w:rPr>
            </w:pPr>
            <w:r w:rsidRPr="00C41274">
              <w:rPr>
                <w:u w:val="single"/>
              </w:rPr>
              <w:t>Response</w:t>
            </w:r>
          </w:p>
          <w:p w14:paraId="567FCD34" w14:textId="77777777" w:rsidR="00202E86" w:rsidRPr="00C41274" w:rsidRDefault="00202E86" w:rsidP="007624A8">
            <w:pPr>
              <w:pStyle w:val="TableBody"/>
              <w:rPr>
                <w:b/>
              </w:rPr>
            </w:pPr>
            <w:r w:rsidRPr="00C41274">
              <w:rPr>
                <w:b/>
              </w:rPr>
              <w:t>(</w:t>
            </w:r>
            <w:r>
              <w:rPr>
                <w:b/>
              </w:rPr>
              <w:t>model</w:t>
            </w:r>
            <w:r w:rsidRPr="00C41274">
              <w:rPr>
                <w:b/>
              </w:rPr>
              <w:t xml:space="preserve"> identification text)</w:t>
            </w:r>
          </w:p>
          <w:p w14:paraId="7FF03195" w14:textId="77777777" w:rsidR="00202E86" w:rsidRPr="00C41274" w:rsidRDefault="00202E86" w:rsidP="007624A8">
            <w:pPr>
              <w:pStyle w:val="TableBody"/>
              <w:rPr>
                <w:b/>
              </w:rPr>
            </w:pPr>
            <w:r w:rsidRPr="00C41274">
              <w:rPr>
                <w:b/>
              </w:rPr>
              <w:t>OK</w:t>
            </w:r>
          </w:p>
          <w:p w14:paraId="3CAB1E56" w14:textId="77777777" w:rsidR="00202E86" w:rsidRPr="00C41274" w:rsidRDefault="00202E86" w:rsidP="007624A8">
            <w:pPr>
              <w:pStyle w:val="TableBody"/>
              <w:rPr>
                <w:b/>
              </w:rPr>
            </w:pPr>
          </w:p>
          <w:p w14:paraId="0BB790CD" w14:textId="77777777" w:rsidR="00202E86" w:rsidRPr="00C41274" w:rsidRDefault="00202E86" w:rsidP="007624A8">
            <w:pPr>
              <w:pStyle w:val="TableBody"/>
              <w:rPr>
                <w:u w:val="single"/>
              </w:rPr>
            </w:pPr>
            <w:r w:rsidRPr="00C41274">
              <w:rPr>
                <w:u w:val="single"/>
              </w:rPr>
              <w:t>Example</w:t>
            </w:r>
          </w:p>
          <w:p w14:paraId="1C3ACDDC" w14:textId="77777777" w:rsidR="00202E86" w:rsidRPr="00C41274" w:rsidRDefault="00202E86" w:rsidP="007624A8">
            <w:pPr>
              <w:pStyle w:val="TableBody"/>
              <w:rPr>
                <w:b/>
              </w:rPr>
            </w:pPr>
          </w:p>
          <w:p w14:paraId="16F82C0B" w14:textId="77777777" w:rsidR="00202E86" w:rsidRPr="00C41274" w:rsidRDefault="00202E86" w:rsidP="007624A8">
            <w:pPr>
              <w:pStyle w:val="TableBody"/>
              <w:rPr>
                <w:b/>
              </w:rPr>
            </w:pPr>
            <w:r>
              <w:rPr>
                <w:b/>
              </w:rPr>
              <w:t>AT+FMM</w:t>
            </w:r>
          </w:p>
          <w:p w14:paraId="49BE6189" w14:textId="77777777" w:rsidR="00202E86" w:rsidRPr="00C41274" w:rsidRDefault="00202E86" w:rsidP="007624A8">
            <w:pPr>
              <w:pStyle w:val="TableBody"/>
              <w:rPr>
                <w:b/>
              </w:rPr>
            </w:pPr>
            <w:r>
              <w:rPr>
                <w:b/>
              </w:rPr>
              <w:t>HL7749</w:t>
            </w:r>
          </w:p>
          <w:p w14:paraId="27B09FCF" w14:textId="77777777" w:rsidR="00202E86" w:rsidRPr="00C41274" w:rsidRDefault="00202E86" w:rsidP="007624A8">
            <w:pPr>
              <w:pStyle w:val="TableBody"/>
            </w:pPr>
            <w:r w:rsidRPr="00C41274">
              <w:rPr>
                <w:b/>
              </w:rPr>
              <w:t>OK</w:t>
            </w:r>
          </w:p>
        </w:tc>
      </w:tr>
      <w:tr w:rsidR="00202E86" w:rsidRPr="00C41274" w14:paraId="754947F3" w14:textId="77777777" w:rsidTr="007624A8">
        <w:trPr>
          <w:cantSplit/>
          <w:trHeight w:val="527"/>
        </w:trPr>
        <w:tc>
          <w:tcPr>
            <w:tcW w:w="2338" w:type="dxa"/>
            <w:tcBorders>
              <w:bottom w:val="single" w:sz="18" w:space="0" w:color="auto"/>
            </w:tcBorders>
            <w:shd w:val="clear" w:color="auto" w:fill="FFFFFF"/>
          </w:tcPr>
          <w:p w14:paraId="2B64DF9C" w14:textId="77777777" w:rsidR="00202E86" w:rsidRPr="00AE67EA" w:rsidRDefault="00202E86" w:rsidP="007624A8">
            <w:pPr>
              <w:pStyle w:val="TableBody"/>
              <w:rPr>
                <w:rFonts w:ascii="Times New Roman" w:hAnsi="Times New Roman" w:cs="Times New Roman"/>
                <w:u w:val="single"/>
              </w:rPr>
            </w:pPr>
            <w:r w:rsidRPr="00C41274">
              <w:rPr>
                <w:u w:val="single"/>
              </w:rPr>
              <w:t>Reference</w:t>
            </w:r>
          </w:p>
          <w:p w14:paraId="57E337E4" w14:textId="77777777" w:rsidR="00202E86" w:rsidRPr="00C41274" w:rsidRDefault="00202E86" w:rsidP="007624A8">
            <w:pPr>
              <w:pStyle w:val="TableBody"/>
            </w:pPr>
            <w:r w:rsidRPr="00C41274">
              <w:rPr>
                <w:lang w:eastAsia="zh-CN"/>
              </w:rPr>
              <w:t>EIA/TIA-578-D</w:t>
            </w:r>
          </w:p>
        </w:tc>
        <w:tc>
          <w:tcPr>
            <w:tcW w:w="6804" w:type="dxa"/>
            <w:tcBorders>
              <w:bottom w:val="single" w:sz="18" w:space="0" w:color="auto"/>
            </w:tcBorders>
            <w:shd w:val="clear" w:color="auto" w:fill="FFFFFF"/>
          </w:tcPr>
          <w:p w14:paraId="42E405F6" w14:textId="77777777" w:rsidR="00202E86" w:rsidRPr="00AE67EA" w:rsidRDefault="00202E86" w:rsidP="007624A8">
            <w:pPr>
              <w:pStyle w:val="TableBody"/>
              <w:rPr>
                <w:rFonts w:ascii="Times New Roman" w:hAnsi="Times New Roman" w:cs="Times New Roman"/>
                <w:u w:val="single"/>
              </w:rPr>
            </w:pPr>
            <w:r w:rsidRPr="00C41274">
              <w:rPr>
                <w:u w:val="single"/>
              </w:rPr>
              <w:t>Notes</w:t>
            </w:r>
          </w:p>
          <w:p w14:paraId="40C589EE" w14:textId="77777777" w:rsidR="00202E86" w:rsidRPr="00C41274" w:rsidRDefault="00202E86" w:rsidP="007624A8">
            <w:pPr>
              <w:pStyle w:val="TableBody"/>
              <w:numPr>
                <w:ilvl w:val="0"/>
                <w:numId w:val="48"/>
              </w:numPr>
            </w:pPr>
            <w:r w:rsidRPr="00AE67EA">
              <w:t>See Model identification +CGMM</w:t>
            </w:r>
          </w:p>
        </w:tc>
      </w:tr>
    </w:tbl>
    <w:p w14:paraId="175A22FA" w14:textId="77777777" w:rsidR="00202E86" w:rsidRPr="00AE67EA" w:rsidRDefault="00202E86" w:rsidP="00202E86"/>
    <w:p w14:paraId="77FC814C" w14:textId="77777777" w:rsidR="00202E86" w:rsidRPr="00AE67EA" w:rsidRDefault="00202E86" w:rsidP="00202E86">
      <w:pPr>
        <w:pStyle w:val="Heading2"/>
      </w:pPr>
      <w:bookmarkStart w:id="78" w:name="_Toc469062275"/>
      <w:bookmarkStart w:id="79" w:name="_Toc469400615"/>
      <w:r w:rsidRPr="00AE67EA">
        <w:lastRenderedPageBreak/>
        <w:t>+</w:t>
      </w:r>
      <w:r w:rsidRPr="00624AE2">
        <w:t xml:space="preserve"> </w:t>
      </w:r>
      <w:r>
        <w:t xml:space="preserve">FMR Command: </w:t>
      </w:r>
      <w:r w:rsidRPr="00AE67EA">
        <w:t>Revision Identification</w:t>
      </w:r>
      <w:bookmarkEnd w:id="78"/>
      <w:bookmarkEnd w:id="79"/>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202E86" w:rsidRPr="00C41274" w14:paraId="6E77FD11" w14:textId="77777777" w:rsidTr="007624A8">
        <w:trPr>
          <w:cantSplit/>
        </w:trPr>
        <w:tc>
          <w:tcPr>
            <w:tcW w:w="9142" w:type="dxa"/>
            <w:gridSpan w:val="2"/>
            <w:tcBorders>
              <w:top w:val="single" w:sz="18" w:space="0" w:color="auto"/>
              <w:bottom w:val="single" w:sz="18" w:space="0" w:color="auto"/>
            </w:tcBorders>
            <w:shd w:val="pct30" w:color="auto" w:fill="FFFFFF"/>
          </w:tcPr>
          <w:p w14:paraId="2CF92E75" w14:textId="77777777" w:rsidR="00202E86" w:rsidRPr="00C41274" w:rsidRDefault="00202E86" w:rsidP="007624A8">
            <w:pPr>
              <w:pStyle w:val="TableRowHead"/>
            </w:pPr>
            <w:r>
              <w:t>HL7718, HL7748, HL7749</w:t>
            </w:r>
          </w:p>
        </w:tc>
      </w:tr>
      <w:tr w:rsidR="00202E86" w:rsidRPr="00C41274" w14:paraId="6C971470" w14:textId="77777777" w:rsidTr="007624A8">
        <w:trPr>
          <w:cantSplit/>
          <w:trHeight w:val="1008"/>
        </w:trPr>
        <w:tc>
          <w:tcPr>
            <w:tcW w:w="2338" w:type="dxa"/>
            <w:tcBorders>
              <w:top w:val="single" w:sz="18" w:space="0" w:color="auto"/>
            </w:tcBorders>
            <w:shd w:val="clear" w:color="auto" w:fill="FFFFFF"/>
          </w:tcPr>
          <w:p w14:paraId="0C3468B8" w14:textId="77777777" w:rsidR="00202E86" w:rsidRPr="00C41274" w:rsidRDefault="00202E86" w:rsidP="007624A8">
            <w:pPr>
              <w:pStyle w:val="TableBody"/>
              <w:rPr>
                <w:i/>
              </w:rPr>
            </w:pPr>
            <w:r w:rsidRPr="00C41274">
              <w:rPr>
                <w:i/>
              </w:rPr>
              <w:t>Test command</w:t>
            </w:r>
          </w:p>
          <w:p w14:paraId="51A211EA" w14:textId="77777777" w:rsidR="00202E86" w:rsidRPr="00C41274" w:rsidRDefault="00202E86" w:rsidP="007624A8">
            <w:pPr>
              <w:pStyle w:val="TableBody"/>
            </w:pPr>
          </w:p>
          <w:p w14:paraId="51962B41" w14:textId="77777777" w:rsidR="00202E86" w:rsidRPr="00C41274" w:rsidRDefault="00202E86" w:rsidP="007624A8">
            <w:pPr>
              <w:pStyle w:val="TableBody"/>
              <w:rPr>
                <w:u w:val="single"/>
              </w:rPr>
            </w:pPr>
            <w:r w:rsidRPr="00C41274">
              <w:rPr>
                <w:u w:val="single"/>
              </w:rPr>
              <w:t>Syntax</w:t>
            </w:r>
          </w:p>
          <w:p w14:paraId="09063003" w14:textId="77777777" w:rsidR="00202E86" w:rsidRPr="00C41274" w:rsidRDefault="00202E86" w:rsidP="007624A8">
            <w:pPr>
              <w:pStyle w:val="TableBody"/>
              <w:rPr>
                <w:b/>
              </w:rPr>
            </w:pPr>
            <w:r>
              <w:rPr>
                <w:b/>
              </w:rPr>
              <w:t>AT+FMR</w:t>
            </w:r>
            <w:r w:rsidRPr="00C41274">
              <w:rPr>
                <w:b/>
              </w:rPr>
              <w:t>=?</w:t>
            </w:r>
          </w:p>
        </w:tc>
        <w:tc>
          <w:tcPr>
            <w:tcW w:w="6804" w:type="dxa"/>
            <w:tcBorders>
              <w:top w:val="single" w:sz="18" w:space="0" w:color="auto"/>
              <w:bottom w:val="single" w:sz="4" w:space="0" w:color="auto"/>
            </w:tcBorders>
            <w:shd w:val="clear" w:color="auto" w:fill="FFFFFF"/>
          </w:tcPr>
          <w:p w14:paraId="4D6C9CEF" w14:textId="77777777" w:rsidR="00202E86" w:rsidRPr="00C41274" w:rsidRDefault="00202E86" w:rsidP="007624A8">
            <w:pPr>
              <w:pStyle w:val="TableBody"/>
            </w:pPr>
          </w:p>
          <w:p w14:paraId="5ACD5F5B" w14:textId="77777777" w:rsidR="00202E86" w:rsidRPr="00C41274" w:rsidRDefault="00202E86" w:rsidP="007624A8">
            <w:pPr>
              <w:pStyle w:val="TableBody"/>
            </w:pPr>
          </w:p>
          <w:p w14:paraId="13CFFA6E" w14:textId="77777777" w:rsidR="00202E86" w:rsidRPr="00C41274" w:rsidRDefault="00202E86" w:rsidP="007624A8">
            <w:pPr>
              <w:pStyle w:val="TableBody"/>
              <w:rPr>
                <w:u w:val="single"/>
              </w:rPr>
            </w:pPr>
            <w:r w:rsidRPr="00C41274">
              <w:rPr>
                <w:u w:val="single"/>
              </w:rPr>
              <w:t>Response</w:t>
            </w:r>
          </w:p>
          <w:p w14:paraId="2CC715AB" w14:textId="77777777" w:rsidR="00202E86" w:rsidRPr="00C41274" w:rsidRDefault="00202E86" w:rsidP="007624A8">
            <w:pPr>
              <w:pStyle w:val="TableBody"/>
              <w:rPr>
                <w:b/>
              </w:rPr>
            </w:pPr>
            <w:r w:rsidRPr="00C41274">
              <w:rPr>
                <w:b/>
              </w:rPr>
              <w:t>OK</w:t>
            </w:r>
          </w:p>
        </w:tc>
      </w:tr>
      <w:tr w:rsidR="00202E86" w:rsidRPr="00C41274" w14:paraId="681CA592" w14:textId="77777777" w:rsidTr="007624A8">
        <w:trPr>
          <w:cantSplit/>
          <w:trHeight w:val="781"/>
        </w:trPr>
        <w:tc>
          <w:tcPr>
            <w:tcW w:w="2338" w:type="dxa"/>
            <w:shd w:val="clear" w:color="auto" w:fill="FFFFFF"/>
          </w:tcPr>
          <w:p w14:paraId="7AF80C4A" w14:textId="77777777" w:rsidR="00202E86" w:rsidRPr="00C41274" w:rsidRDefault="00202E86" w:rsidP="007624A8">
            <w:pPr>
              <w:pStyle w:val="TableBody"/>
              <w:rPr>
                <w:i/>
              </w:rPr>
            </w:pPr>
            <w:r w:rsidRPr="00C41274">
              <w:rPr>
                <w:i/>
              </w:rPr>
              <w:t>Execute command</w:t>
            </w:r>
          </w:p>
          <w:p w14:paraId="18FC599D" w14:textId="77777777" w:rsidR="00202E86" w:rsidRPr="00C41274" w:rsidRDefault="00202E86" w:rsidP="007624A8">
            <w:pPr>
              <w:pStyle w:val="TableBody"/>
            </w:pPr>
          </w:p>
          <w:p w14:paraId="240690B6" w14:textId="77777777" w:rsidR="00202E86" w:rsidRPr="00C41274" w:rsidRDefault="00202E86" w:rsidP="007624A8">
            <w:pPr>
              <w:pStyle w:val="TableBody"/>
              <w:rPr>
                <w:u w:val="single"/>
              </w:rPr>
            </w:pPr>
            <w:r w:rsidRPr="00C41274">
              <w:rPr>
                <w:u w:val="single"/>
              </w:rPr>
              <w:t>Syntax</w:t>
            </w:r>
          </w:p>
          <w:p w14:paraId="2AEA6432" w14:textId="77777777" w:rsidR="00202E86" w:rsidRPr="00C41274" w:rsidRDefault="00202E86" w:rsidP="007624A8">
            <w:pPr>
              <w:pStyle w:val="TableBody"/>
              <w:rPr>
                <w:b/>
              </w:rPr>
            </w:pPr>
            <w:r>
              <w:rPr>
                <w:b/>
              </w:rPr>
              <w:t>AT+F</w:t>
            </w:r>
            <w:r w:rsidRPr="00C41274">
              <w:rPr>
                <w:b/>
              </w:rPr>
              <w:t>M</w:t>
            </w:r>
            <w:r>
              <w:rPr>
                <w:b/>
              </w:rPr>
              <w:t>R</w:t>
            </w:r>
          </w:p>
          <w:p w14:paraId="7D128FFA" w14:textId="77777777" w:rsidR="00202E86" w:rsidRPr="00C41274" w:rsidRDefault="00202E86" w:rsidP="007624A8">
            <w:pPr>
              <w:pStyle w:val="TableBody"/>
            </w:pPr>
          </w:p>
        </w:tc>
        <w:tc>
          <w:tcPr>
            <w:tcW w:w="6804" w:type="dxa"/>
            <w:tcBorders>
              <w:bottom w:val="single" w:sz="4" w:space="0" w:color="auto"/>
            </w:tcBorders>
            <w:shd w:val="clear" w:color="auto" w:fill="FFFFFF"/>
          </w:tcPr>
          <w:p w14:paraId="4C2A6467" w14:textId="77777777" w:rsidR="00202E86" w:rsidRPr="00C41274" w:rsidRDefault="00202E86" w:rsidP="007624A8">
            <w:pPr>
              <w:pStyle w:val="TableBody"/>
            </w:pPr>
          </w:p>
          <w:p w14:paraId="115AA38E" w14:textId="77777777" w:rsidR="00202E86" w:rsidRPr="00C41274" w:rsidRDefault="00202E86" w:rsidP="007624A8">
            <w:pPr>
              <w:pStyle w:val="TableBody"/>
            </w:pPr>
          </w:p>
          <w:p w14:paraId="5D4133C9" w14:textId="77777777" w:rsidR="00202E86" w:rsidRPr="00C41274" w:rsidRDefault="00202E86" w:rsidP="007624A8">
            <w:pPr>
              <w:pStyle w:val="TableBody"/>
              <w:rPr>
                <w:u w:val="single"/>
              </w:rPr>
            </w:pPr>
            <w:r w:rsidRPr="00C41274">
              <w:rPr>
                <w:u w:val="single"/>
              </w:rPr>
              <w:t>Response</w:t>
            </w:r>
          </w:p>
          <w:p w14:paraId="296C7E83" w14:textId="77777777" w:rsidR="00202E86" w:rsidRPr="00C41274" w:rsidRDefault="00202E86" w:rsidP="007624A8">
            <w:pPr>
              <w:pStyle w:val="TableBody"/>
              <w:rPr>
                <w:b/>
              </w:rPr>
            </w:pPr>
            <w:r w:rsidRPr="00C41274">
              <w:rPr>
                <w:b/>
              </w:rPr>
              <w:t>(</w:t>
            </w:r>
            <w:r>
              <w:rPr>
                <w:b/>
              </w:rPr>
              <w:t>model</w:t>
            </w:r>
            <w:r w:rsidRPr="00C41274">
              <w:rPr>
                <w:b/>
              </w:rPr>
              <w:t xml:space="preserve"> </w:t>
            </w:r>
            <w:r>
              <w:rPr>
                <w:b/>
              </w:rPr>
              <w:t xml:space="preserve">revision </w:t>
            </w:r>
            <w:r w:rsidRPr="00C41274">
              <w:rPr>
                <w:b/>
              </w:rPr>
              <w:t>identification text)</w:t>
            </w:r>
          </w:p>
          <w:p w14:paraId="423E2EEC" w14:textId="77777777" w:rsidR="00202E86" w:rsidRPr="00C41274" w:rsidRDefault="00202E86" w:rsidP="007624A8">
            <w:pPr>
              <w:pStyle w:val="TableBody"/>
              <w:rPr>
                <w:b/>
              </w:rPr>
            </w:pPr>
            <w:r w:rsidRPr="00C41274">
              <w:rPr>
                <w:b/>
              </w:rPr>
              <w:t>OK</w:t>
            </w:r>
          </w:p>
          <w:p w14:paraId="669AEA93" w14:textId="77777777" w:rsidR="00202E86" w:rsidRPr="00C41274" w:rsidRDefault="00202E86" w:rsidP="007624A8">
            <w:pPr>
              <w:pStyle w:val="TableBody"/>
              <w:rPr>
                <w:b/>
              </w:rPr>
            </w:pPr>
          </w:p>
          <w:p w14:paraId="6025F73F" w14:textId="77777777" w:rsidR="00202E86" w:rsidRPr="00C41274" w:rsidRDefault="00202E86" w:rsidP="007624A8">
            <w:pPr>
              <w:pStyle w:val="TableBody"/>
              <w:rPr>
                <w:u w:val="single"/>
              </w:rPr>
            </w:pPr>
            <w:r w:rsidRPr="00C41274">
              <w:rPr>
                <w:u w:val="single"/>
              </w:rPr>
              <w:t>Example</w:t>
            </w:r>
          </w:p>
          <w:p w14:paraId="2B8B10AB" w14:textId="77777777" w:rsidR="00202E86" w:rsidRPr="00C41274" w:rsidRDefault="00202E86" w:rsidP="007624A8">
            <w:pPr>
              <w:pStyle w:val="TableBody"/>
              <w:rPr>
                <w:b/>
              </w:rPr>
            </w:pPr>
          </w:p>
          <w:p w14:paraId="110B2F5D" w14:textId="77777777" w:rsidR="00202E86" w:rsidRPr="00C41274" w:rsidRDefault="00202E86" w:rsidP="007624A8">
            <w:pPr>
              <w:pStyle w:val="TableBody"/>
              <w:rPr>
                <w:b/>
              </w:rPr>
            </w:pPr>
            <w:r>
              <w:rPr>
                <w:b/>
              </w:rPr>
              <w:t>AT+FMR</w:t>
            </w:r>
          </w:p>
          <w:p w14:paraId="7524C1F2" w14:textId="77777777" w:rsidR="00202E86" w:rsidRDefault="00202E86" w:rsidP="007624A8">
            <w:pPr>
              <w:pStyle w:val="TableBody"/>
              <w:rPr>
                <w:b/>
              </w:rPr>
            </w:pPr>
            <w:r>
              <w:rPr>
                <w:b/>
              </w:rPr>
              <w:t>A</w:t>
            </w:r>
            <w:r w:rsidRPr="00903106">
              <w:rPr>
                <w:b/>
              </w:rPr>
              <w:t>HL77xx_NQ.01.00.14_0.1.1.20161209.x1210</w:t>
            </w:r>
          </w:p>
          <w:p w14:paraId="1E3165D7" w14:textId="77777777" w:rsidR="00202E86" w:rsidRPr="00C41274" w:rsidRDefault="00202E86" w:rsidP="007624A8">
            <w:pPr>
              <w:pStyle w:val="TableBody"/>
            </w:pPr>
            <w:r w:rsidRPr="00C41274">
              <w:rPr>
                <w:b/>
              </w:rPr>
              <w:t>OK</w:t>
            </w:r>
          </w:p>
        </w:tc>
      </w:tr>
      <w:tr w:rsidR="00202E86" w:rsidRPr="00C41274" w14:paraId="750BB3B7" w14:textId="77777777" w:rsidTr="007624A8">
        <w:trPr>
          <w:cantSplit/>
          <w:trHeight w:val="527"/>
        </w:trPr>
        <w:tc>
          <w:tcPr>
            <w:tcW w:w="2338" w:type="dxa"/>
            <w:tcBorders>
              <w:bottom w:val="single" w:sz="18" w:space="0" w:color="auto"/>
            </w:tcBorders>
            <w:shd w:val="clear" w:color="auto" w:fill="FFFFFF"/>
          </w:tcPr>
          <w:p w14:paraId="2E08C248" w14:textId="77777777" w:rsidR="00202E86" w:rsidRPr="00AE67EA" w:rsidRDefault="00202E86" w:rsidP="007624A8">
            <w:pPr>
              <w:pStyle w:val="TableBody"/>
              <w:rPr>
                <w:rFonts w:ascii="Times New Roman" w:hAnsi="Times New Roman" w:cs="Times New Roman"/>
                <w:u w:val="single"/>
              </w:rPr>
            </w:pPr>
            <w:r w:rsidRPr="00C41274">
              <w:rPr>
                <w:u w:val="single"/>
              </w:rPr>
              <w:t>Reference</w:t>
            </w:r>
          </w:p>
          <w:p w14:paraId="211221BE" w14:textId="77777777" w:rsidR="00202E86" w:rsidRPr="00C41274" w:rsidRDefault="00202E86" w:rsidP="007624A8">
            <w:pPr>
              <w:pStyle w:val="TableBody"/>
            </w:pPr>
            <w:r w:rsidRPr="00C41274">
              <w:rPr>
                <w:lang w:eastAsia="zh-CN"/>
              </w:rPr>
              <w:t>EIA/TIA-578-D</w:t>
            </w:r>
          </w:p>
        </w:tc>
        <w:tc>
          <w:tcPr>
            <w:tcW w:w="6804" w:type="dxa"/>
            <w:tcBorders>
              <w:bottom w:val="single" w:sz="18" w:space="0" w:color="auto"/>
            </w:tcBorders>
            <w:shd w:val="clear" w:color="auto" w:fill="FFFFFF"/>
          </w:tcPr>
          <w:p w14:paraId="4FA54AD7" w14:textId="77777777" w:rsidR="00202E86" w:rsidRPr="00AE67EA" w:rsidRDefault="00202E86" w:rsidP="007624A8">
            <w:pPr>
              <w:pStyle w:val="TableBody"/>
              <w:rPr>
                <w:rFonts w:ascii="Times New Roman" w:hAnsi="Times New Roman" w:cs="Times New Roman"/>
                <w:u w:val="single"/>
              </w:rPr>
            </w:pPr>
            <w:r w:rsidRPr="00C41274">
              <w:rPr>
                <w:u w:val="single"/>
              </w:rPr>
              <w:t>Notes</w:t>
            </w:r>
          </w:p>
          <w:p w14:paraId="13350BA0" w14:textId="77777777" w:rsidR="00202E86" w:rsidRPr="00C41274" w:rsidRDefault="00202E86" w:rsidP="007624A8">
            <w:pPr>
              <w:pStyle w:val="TableBody"/>
              <w:numPr>
                <w:ilvl w:val="0"/>
                <w:numId w:val="48"/>
              </w:numPr>
            </w:pPr>
            <w:r w:rsidRPr="00AE67EA">
              <w:t>See Revision identification</w:t>
            </w:r>
            <w:r w:rsidRPr="00AE67EA">
              <w:rPr>
                <w:lang w:eastAsia="zh-CN"/>
              </w:rPr>
              <w:t xml:space="preserve"> </w:t>
            </w:r>
            <w:r w:rsidRPr="00AE67EA">
              <w:t>+CGMR</w:t>
            </w:r>
          </w:p>
        </w:tc>
      </w:tr>
    </w:tbl>
    <w:p w14:paraId="5CFA7554" w14:textId="77777777" w:rsidR="00202E86" w:rsidRPr="00AE67EA" w:rsidRDefault="00202E86" w:rsidP="00202E86"/>
    <w:p w14:paraId="0F740F7B" w14:textId="77777777" w:rsidR="00202E86" w:rsidRPr="00A907B9" w:rsidRDefault="00202E86" w:rsidP="00202E86">
      <w:pPr>
        <w:rPr>
          <w:lang w:eastAsia="zh-CN"/>
        </w:rPr>
        <w:sectPr w:rsidR="00202E86" w:rsidRPr="00A907B9" w:rsidSect="00E67EFB">
          <w:headerReference w:type="even" r:id="rId22"/>
          <w:headerReference w:type="default" r:id="rId23"/>
          <w:footerReference w:type="default" r:id="rId24"/>
          <w:headerReference w:type="first" r:id="rId25"/>
          <w:footerReference w:type="first" r:id="rId26"/>
          <w:pgSz w:w="11909" w:h="16834" w:code="9"/>
          <w:pgMar w:top="1440" w:right="1440" w:bottom="1440" w:left="1440" w:header="691" w:footer="800" w:gutter="0"/>
          <w:cols w:space="720"/>
          <w:titlePg/>
          <w:docGrid w:linePitch="360"/>
        </w:sectPr>
      </w:pPr>
    </w:p>
    <w:p w14:paraId="72828DBD" w14:textId="77777777" w:rsidR="00202E86" w:rsidRDefault="00202E86" w:rsidP="00202E86">
      <w:pPr>
        <w:pStyle w:val="Heading1"/>
      </w:pPr>
      <w:bookmarkStart w:id="80" w:name="_Toc469062276"/>
      <w:bookmarkStart w:id="81" w:name="_Toc469400616"/>
      <w:r>
        <w:lastRenderedPageBreak/>
        <w:t>Development notes</w:t>
      </w:r>
      <w:bookmarkEnd w:id="80"/>
      <w:bookmarkEnd w:id="81"/>
    </w:p>
    <w:p w14:paraId="1584845F" w14:textId="77777777" w:rsidR="00202E86" w:rsidRDefault="00202E86" w:rsidP="00202E86">
      <w:pPr>
        <w:pStyle w:val="Heading2"/>
      </w:pPr>
      <w:bookmarkStart w:id="82" w:name="_Toc469062277"/>
      <w:bookmarkStart w:id="83" w:name="_Toc469400617"/>
      <w:bookmarkEnd w:id="45"/>
      <w:r>
        <w:t>References</w:t>
      </w:r>
      <w:bookmarkEnd w:id="82"/>
      <w:bookmarkEnd w:id="83"/>
    </w:p>
    <w:p w14:paraId="17D6FBF8" w14:textId="77777777" w:rsidR="00202E86" w:rsidRDefault="00202E86" w:rsidP="00202E86">
      <w:pPr>
        <w:jc w:val="both"/>
        <w:rPr>
          <w:lang w:eastAsia="zh-CN"/>
        </w:rPr>
      </w:pPr>
      <w:r>
        <w:rPr>
          <w:lang w:eastAsia="zh-CN"/>
        </w:rPr>
        <w:t>This AT command development is based on HL8548.</w:t>
      </w:r>
    </w:p>
    <w:p w14:paraId="2D8D0933" w14:textId="77777777" w:rsidR="00202E86" w:rsidRDefault="00202E86" w:rsidP="00202E86">
      <w:pPr>
        <w:pStyle w:val="Heading2"/>
      </w:pPr>
      <w:bookmarkStart w:id="84" w:name="_Toc469062278"/>
      <w:bookmarkStart w:id="85" w:name="_Toc469400618"/>
      <w:r>
        <w:t>Applicability</w:t>
      </w:r>
      <w:bookmarkEnd w:id="84"/>
      <w:bookmarkEnd w:id="85"/>
    </w:p>
    <w:p w14:paraId="16A6B489" w14:textId="77777777" w:rsidR="00202E86" w:rsidRDefault="00202E86" w:rsidP="00202E86">
      <w:pPr>
        <w:jc w:val="both"/>
        <w:rPr>
          <w:lang w:eastAsia="zh-CN"/>
        </w:rPr>
      </w:pPr>
      <w:r>
        <w:rPr>
          <w:lang w:eastAsia="zh-CN"/>
        </w:rPr>
        <w:t>The described behavior is applicable on all ports.</w:t>
      </w:r>
    </w:p>
    <w:p w14:paraId="1468986E" w14:textId="77777777" w:rsidR="00202E86" w:rsidRDefault="00202E86" w:rsidP="00202E86">
      <w:pPr>
        <w:pStyle w:val="Heading2"/>
      </w:pPr>
      <w:bookmarkStart w:id="86" w:name="_Toc469062279"/>
      <w:bookmarkStart w:id="87" w:name="_Toc469400619"/>
      <w:r>
        <w:t>Other</w:t>
      </w:r>
      <w:bookmarkEnd w:id="86"/>
      <w:bookmarkEnd w:id="87"/>
    </w:p>
    <w:p w14:paraId="4CF57A39" w14:textId="6141F144" w:rsidR="00220046" w:rsidRPr="00220046" w:rsidRDefault="00202E86" w:rsidP="0056113C">
      <w:pPr>
        <w:jc w:val="both"/>
        <w:rPr>
          <w:lang w:eastAsia="zh-CN"/>
        </w:rPr>
      </w:pPr>
      <w:r>
        <w:rPr>
          <w:lang w:eastAsia="zh-CN"/>
        </w:rPr>
        <w:t>None</w:t>
      </w:r>
      <w:r w:rsidR="007F5738">
        <w:rPr>
          <w:lang w:eastAsia="zh-CN"/>
        </w:rPr>
        <w:t>.</w:t>
      </w:r>
    </w:p>
    <w:sectPr w:rsidR="00220046" w:rsidRPr="00220046" w:rsidSect="00E67EFB">
      <w:headerReference w:type="even" r:id="rId27"/>
      <w:headerReference w:type="default" r:id="rId28"/>
      <w:footerReference w:type="default" r:id="rId29"/>
      <w:headerReference w:type="first" r:id="rId30"/>
      <w:footerReference w:type="first" r:id="rId31"/>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E00D8D" w14:textId="77777777" w:rsidR="00F75E2E" w:rsidRDefault="00F75E2E" w:rsidP="0094718A">
      <w:r>
        <w:separator/>
      </w:r>
    </w:p>
    <w:p w14:paraId="0274B544" w14:textId="77777777" w:rsidR="00F75E2E" w:rsidRDefault="00F75E2E" w:rsidP="0094718A"/>
  </w:endnote>
  <w:endnote w:type="continuationSeparator" w:id="0">
    <w:p w14:paraId="78BC5BB0" w14:textId="77777777" w:rsidR="00F75E2E" w:rsidRDefault="00F75E2E" w:rsidP="0094718A">
      <w:r>
        <w:continuationSeparator/>
      </w:r>
    </w:p>
    <w:p w14:paraId="6D165A28" w14:textId="77777777" w:rsidR="00F75E2E" w:rsidRDefault="00F75E2E"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26A718" w14:textId="77777777" w:rsidR="00EE2622" w:rsidRDefault="00EE262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5865A" w14:textId="77777777" w:rsidR="00EE2622" w:rsidRDefault="00EE262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9A8D20" w14:textId="77777777" w:rsidR="00EE2622" w:rsidRDefault="00EE262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04008" w14:textId="63D1FA74" w:rsidR="00202E86" w:rsidRPr="00213991" w:rsidRDefault="00202E86"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78720" behindDoc="0" locked="0" layoutInCell="1" allowOverlap="1" wp14:anchorId="7621D904" wp14:editId="0B8F70E8">
              <wp:simplePos x="0" y="0"/>
              <wp:positionH relativeFrom="margin">
                <wp:posOffset>-247650</wp:posOffset>
              </wp:positionH>
              <wp:positionV relativeFrom="paragraph">
                <wp:posOffset>-3811</wp:posOffset>
              </wp:positionV>
              <wp:extent cx="6228080" cy="0"/>
              <wp:effectExtent l="0" t="0" r="20320" b="19050"/>
              <wp:wrapNone/>
              <wp:docPr id="1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80C44" id="Line 248" o:spid="_x0000_s1026" style="position:absolute;z-index:25167872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GAD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4&#10;0GAD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B373E7">
      <w:t>[No FH number]</w:t>
    </w:r>
    <w:r>
      <w:fldChar w:fldCharType="end"/>
    </w:r>
    <w:r w:rsidRPr="0015218C">
      <w:tab/>
      <w:t xml:space="preserve">Rev </w:t>
    </w:r>
    <w:r>
      <w:fldChar w:fldCharType="begin"/>
    </w:r>
    <w:r>
      <w:instrText xml:space="preserve"> REF Revision \h  \* MERGEFORMAT </w:instrText>
    </w:r>
    <w:r>
      <w:fldChar w:fldCharType="end"/>
    </w:r>
    <w:r w:rsidR="007F5738">
      <w:fldChar w:fldCharType="begin"/>
    </w:r>
    <w:r w:rsidR="007F5738">
      <w:instrText xml:space="preserve"> REF  Revision </w:instrText>
    </w:r>
    <w:r w:rsidR="007F5738">
      <w:fldChar w:fldCharType="separate"/>
    </w:r>
    <w:r w:rsidR="00B373E7">
      <w:t>[R01.00]</w:t>
    </w:r>
    <w:r w:rsidR="007F5738">
      <w:fldChar w:fldCharType="end"/>
    </w:r>
    <w:r w:rsidRPr="0015218C">
      <w:tab/>
    </w:r>
    <w:r>
      <w:fldChar w:fldCharType="begin"/>
    </w:r>
    <w:r>
      <w:instrText xml:space="preserve"> REF Date \h  \* MERGEFORMAT </w:instrText>
    </w:r>
    <w:r>
      <w:fldChar w:fldCharType="separate"/>
    </w:r>
    <w:r w:rsidR="00B373E7">
      <w:t>[December 12</w:t>
    </w:r>
    <w:r w:rsidR="00B373E7" w:rsidRPr="00B373E7">
      <w:t>th</w:t>
    </w:r>
    <w:r w:rsidR="00B373E7">
      <w:t>, 2016)]</w:t>
    </w:r>
    <w:r>
      <w:fldChar w:fldCharType="end"/>
    </w:r>
    <w:r>
      <w:tab/>
    </w:r>
    <w:r>
      <w:fldChar w:fldCharType="begin"/>
    </w:r>
    <w:r>
      <w:instrText xml:space="preserve"> PAGE </w:instrText>
    </w:r>
    <w:r>
      <w:fldChar w:fldCharType="separate"/>
    </w:r>
    <w:r w:rsidR="00FE5BC2">
      <w:rPr>
        <w:noProof/>
      </w:rPr>
      <w:t>13</w:t>
    </w:r>
    <w:r>
      <w:rPr>
        <w:noProof/>
      </w:rPr>
      <w:fldChar w:fldCharType="end"/>
    </w:r>
  </w:p>
  <w:p w14:paraId="23F56E04" w14:textId="77777777" w:rsidR="00202E86" w:rsidRDefault="00202E86"/>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CE5778" w14:textId="100644B6" w:rsidR="00202E86" w:rsidRPr="00213991" w:rsidRDefault="00202E86"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79744" behindDoc="0" locked="0" layoutInCell="1" allowOverlap="1" wp14:anchorId="041D74DC" wp14:editId="7918CB20">
              <wp:simplePos x="0" y="0"/>
              <wp:positionH relativeFrom="margin">
                <wp:posOffset>-247650</wp:posOffset>
              </wp:positionH>
              <wp:positionV relativeFrom="paragraph">
                <wp:posOffset>-3811</wp:posOffset>
              </wp:positionV>
              <wp:extent cx="6228080" cy="0"/>
              <wp:effectExtent l="0" t="0" r="20320" b="19050"/>
              <wp:wrapNone/>
              <wp:docPr id="19"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5F3A3" id="Line 248" o:spid="_x0000_s1026" style="position:absolute;z-index:25167974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FL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k&#10;bBFL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7F5738">
      <w:t>[No FH number]</w:t>
    </w:r>
    <w:r>
      <w:fldChar w:fldCharType="end"/>
    </w:r>
    <w:r w:rsidRPr="0015218C">
      <w:tab/>
      <w:t xml:space="preserve">Rev </w:t>
    </w:r>
    <w:r>
      <w:fldChar w:fldCharType="begin"/>
    </w:r>
    <w:r>
      <w:instrText xml:space="preserve"> REF Revision \h  \* MERGEFORMAT </w:instrText>
    </w:r>
    <w:r>
      <w:fldChar w:fldCharType="end"/>
    </w:r>
    <w:r w:rsidR="00FE5BC2">
      <w:fldChar w:fldCharType="begin"/>
    </w:r>
    <w:r w:rsidR="00FE5BC2">
      <w:instrText xml:space="preserve"> REF  Revision  \* MERGEFORMAT </w:instrText>
    </w:r>
    <w:r w:rsidR="00FE5BC2">
      <w:fldChar w:fldCharType="separate"/>
    </w:r>
    <w:r w:rsidR="007F5738">
      <w:t>[R01.00]</w:t>
    </w:r>
    <w:r w:rsidR="00FE5BC2">
      <w:fldChar w:fldCharType="end"/>
    </w:r>
    <w:r w:rsidRPr="0015218C">
      <w:tab/>
    </w:r>
    <w:r>
      <w:fldChar w:fldCharType="begin"/>
    </w:r>
    <w:r>
      <w:instrText xml:space="preserve"> REF Date \h  \* MERGEFORMAT </w:instrText>
    </w:r>
    <w:r>
      <w:fldChar w:fldCharType="separate"/>
    </w:r>
    <w:r w:rsidR="007F5738">
      <w:t>[December 12</w:t>
    </w:r>
    <w:r w:rsidR="007F5738" w:rsidRPr="007F5738">
      <w:t>th</w:t>
    </w:r>
    <w:r w:rsidR="007F5738">
      <w:t>, 2016)]</w:t>
    </w:r>
    <w:r>
      <w:fldChar w:fldCharType="end"/>
    </w:r>
    <w:r>
      <w:tab/>
    </w:r>
    <w:r>
      <w:fldChar w:fldCharType="begin"/>
    </w:r>
    <w:r>
      <w:instrText xml:space="preserve"> PAGE </w:instrText>
    </w:r>
    <w:r>
      <w:fldChar w:fldCharType="separate"/>
    </w:r>
    <w:r w:rsidR="00FE5BC2">
      <w:rPr>
        <w:noProof/>
      </w:rPr>
      <w:t>6</w:t>
    </w:r>
    <w:r>
      <w:rPr>
        <w:noProof/>
      </w:rPr>
      <w:fldChar w:fldCharType="end"/>
    </w:r>
  </w:p>
  <w:p w14:paraId="05FE504B" w14:textId="77777777" w:rsidR="00202E86" w:rsidRDefault="00202E86"/>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6CFF4167"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202E86">
      <w:rPr>
        <w:noProof/>
      </w:rPr>
      <w:t>9</w:t>
    </w:r>
    <w:r>
      <w:rPr>
        <w:noProof/>
      </w:rPr>
      <w:fldChar w:fldCharType="end"/>
    </w:r>
  </w:p>
  <w:p w14:paraId="00D7CF85" w14:textId="77777777" w:rsidR="00650BB0" w:rsidRDefault="00650BB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781D0C">
      <w:t>[No FH number]</w:t>
    </w:r>
    <w:r>
      <w:fldChar w:fldCharType="end"/>
    </w:r>
    <w:r w:rsidRPr="0015218C">
      <w:tab/>
      <w:t xml:space="preserve">Rev </w:t>
    </w:r>
    <w:r>
      <w:fldChar w:fldCharType="begin"/>
    </w:r>
    <w:r>
      <w:instrText xml:space="preserve"> REF Revision \h  \* MERGEFORMAT </w:instrText>
    </w:r>
    <w:r>
      <w:fldChar w:fldCharType="separate"/>
    </w:r>
    <w:r w:rsidR="00781D0C">
      <w:t>[R01.00]</w:t>
    </w:r>
    <w:r>
      <w:fldChar w:fldCharType="end"/>
    </w:r>
    <w:r w:rsidRPr="0015218C">
      <w:tab/>
    </w:r>
    <w:r>
      <w:fldChar w:fldCharType="begin"/>
    </w:r>
    <w:r>
      <w:instrText xml:space="preserve"> REF Date \h  \* MERGEFORMAT </w:instrText>
    </w:r>
    <w:r>
      <w:fldChar w:fldCharType="separate"/>
    </w:r>
    <w:r w:rsidR="00781D0C">
      <w:t>[December 12</w:t>
    </w:r>
    <w:r w:rsidR="00781D0C" w:rsidRPr="00781D0C">
      <w:t>th</w:t>
    </w:r>
    <w:r w:rsidR="00781D0C">
      <w:t>, 2016)]</w:t>
    </w:r>
    <w:r>
      <w:fldChar w:fldCharType="end"/>
    </w:r>
    <w:r>
      <w:tab/>
    </w:r>
    <w:r>
      <w:fldChar w:fldCharType="begin"/>
    </w:r>
    <w:r>
      <w:instrText xml:space="preserve"> PAGE </w:instrText>
    </w:r>
    <w:r>
      <w:fldChar w:fldCharType="separate"/>
    </w:r>
    <w:r w:rsidR="00FE5BC2">
      <w:rPr>
        <w:noProof/>
      </w:rPr>
      <w:t>14</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EA174E" w14:textId="77777777" w:rsidR="00F75E2E" w:rsidRDefault="00F75E2E" w:rsidP="0094718A">
      <w:r>
        <w:separator/>
      </w:r>
    </w:p>
    <w:p w14:paraId="558D0219" w14:textId="77777777" w:rsidR="00F75E2E" w:rsidRDefault="00F75E2E" w:rsidP="0094718A"/>
  </w:footnote>
  <w:footnote w:type="continuationSeparator" w:id="0">
    <w:p w14:paraId="2A656001" w14:textId="77777777" w:rsidR="00F75E2E" w:rsidRDefault="00F75E2E" w:rsidP="0094718A">
      <w:r>
        <w:continuationSeparator/>
      </w:r>
    </w:p>
    <w:p w14:paraId="0E20CBC0" w14:textId="77777777" w:rsidR="00F75E2E" w:rsidRDefault="00F75E2E"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9043B9" w14:textId="4CA54D1C" w:rsidR="00202E86" w:rsidRDefault="00202E8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A77C1" w14:textId="7C8C14D1" w:rsidR="00202E86" w:rsidRDefault="00202E8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170BCA" w14:textId="357B0CC2" w:rsidR="00202E86" w:rsidRDefault="00202E8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56B78C" w14:textId="2FBDFA3C" w:rsidR="00202E86" w:rsidRDefault="00202E86"/>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08137D" w14:textId="2635A751" w:rsidR="00202E86" w:rsidRPr="00187A24" w:rsidRDefault="00781D0C" w:rsidP="00EE2622">
    <w:pPr>
      <w:pStyle w:val="Header"/>
      <w:tabs>
        <w:tab w:val="center" w:pos="4514"/>
        <w:tab w:val="left" w:pos="8188"/>
        <w:tab w:val="right" w:pos="9029"/>
      </w:tabs>
      <w:jc w:val="left"/>
    </w:pPr>
    <w:r>
      <mc:AlternateContent>
        <mc:Choice Requires="wps">
          <w:drawing>
            <wp:anchor distT="0" distB="0" distL="114300" distR="114300" simplePos="0" relativeHeight="251702272" behindDoc="0" locked="0" layoutInCell="1" allowOverlap="1" wp14:anchorId="2C022798" wp14:editId="38A9A8EE">
              <wp:simplePos x="0" y="0"/>
              <wp:positionH relativeFrom="column">
                <wp:posOffset>3505466</wp:posOffset>
              </wp:positionH>
              <wp:positionV relativeFrom="paragraph">
                <wp:posOffset>-210658</wp:posOffset>
              </wp:positionV>
              <wp:extent cx="2400300" cy="533400"/>
              <wp:effectExtent l="0" t="0" r="0" b="0"/>
              <wp:wrapNone/>
              <wp:docPr id="24"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C0AE82" w14:textId="45EF65F5" w:rsidR="00EE2622" w:rsidRPr="00781D0C" w:rsidRDefault="00FE5BC2" w:rsidP="007853D8">
                          <w:pPr>
                            <w:pStyle w:val="T1"/>
                            <w:ind w:left="0"/>
                            <w:jc w:val="right"/>
                          </w:pPr>
                          <w:r>
                            <w:fldChar w:fldCharType="begin"/>
                          </w:r>
                          <w:r>
                            <w:instrText xml:space="preserve"> STYLEREF  "Heading 1"  \* MERGEFORMAT </w:instrText>
                          </w:r>
                          <w:r>
                            <w:fldChar w:fldCharType="separate"/>
                          </w:r>
                          <w:r>
                            <w:rPr>
                              <w:noProof/>
                            </w:rPr>
                            <w:t>Data AT Commands</w:t>
                          </w:r>
                          <w:r>
                            <w:rPr>
                              <w:noProof/>
                            </w:rPr>
                            <w:fldChar w:fldCharType="end"/>
                          </w:r>
                        </w:p>
                      </w:txbxContent>
                    </wps:txbx>
                    <wps:bodyPr rot="0" vert="horz" wrap="square" lIns="91440" tIns="45720" rIns="91440" bIns="45720" anchor="b" anchorCtr="0" upright="1">
                      <a:noAutofit/>
                    </wps:bodyPr>
                  </wps:wsp>
                </a:graphicData>
              </a:graphic>
            </wp:anchor>
          </w:drawing>
        </mc:Choice>
        <mc:Fallback>
          <w:pict>
            <v:shapetype w14:anchorId="2C022798" id="_x0000_t202" coordsize="21600,21600" o:spt="202" path="m,l,21600r21600,l21600,xe">
              <v:stroke joinstyle="miter"/>
              <v:path gradientshapeok="t" o:connecttype="rect"/>
            </v:shapetype>
            <v:shape id="Text Box 258" o:spid="_x0000_s1037" type="#_x0000_t202" style="position:absolute;margin-left:276pt;margin-top:-16.6pt;width:189pt;height:42pt;z-index:251702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" stroked="f">
              <v:textbox>
                <w:txbxContent>
                  <w:p w14:paraId="55C0AE82" w14:textId="45EF65F5" w:rsidR="00EE2622" w:rsidRPr="00781D0C" w:rsidRDefault="00FE5BC2" w:rsidP="007853D8">
                    <w:pPr>
                      <w:pStyle w:val="T1"/>
                      <w:ind w:left="0"/>
                      <w:jc w:val="right"/>
                    </w:pPr>
                    <w:r>
                      <w:fldChar w:fldCharType="begin"/>
                    </w:r>
                    <w:r>
                      <w:instrText xml:space="preserve"> STYLEREF  "Heading 1"  \* MERGEFORMAT </w:instrText>
                    </w:r>
                    <w:r>
                      <w:fldChar w:fldCharType="separate"/>
                    </w:r>
                    <w:r>
                      <w:rPr>
                        <w:noProof/>
                      </w:rPr>
                      <w:t>Data AT Commands</w:t>
                    </w:r>
                    <w:r>
                      <w:rPr>
                        <w:noProof/>
                      </w:rPr>
                      <w:fldChar w:fldCharType="end"/>
                    </w:r>
                  </w:p>
                </w:txbxContent>
              </v:textbox>
            </v:shape>
          </w:pict>
        </mc:Fallback>
      </mc:AlternateContent>
    </w:r>
    <w:r w:rsidR="007F5738">
      <mc:AlternateContent>
        <mc:Choice Requires="wpg">
          <w:drawing>
            <wp:anchor distT="0" distB="0" distL="114300" distR="114300" simplePos="0" relativeHeight="251681792" behindDoc="0" locked="0" layoutInCell="1" allowOverlap="1" wp14:anchorId="256E53EF" wp14:editId="5CBAB202">
              <wp:simplePos x="0" y="0"/>
              <wp:positionH relativeFrom="column">
                <wp:posOffset>-245110</wp:posOffset>
              </wp:positionH>
              <wp:positionV relativeFrom="paragraph">
                <wp:posOffset>-130810</wp:posOffset>
              </wp:positionV>
              <wp:extent cx="6228080" cy="533400"/>
              <wp:effectExtent l="0" t="0" r="20320" b="0"/>
              <wp:wrapNone/>
              <wp:docPr id="1"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6"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16D919" w14:textId="77777777" w:rsidR="00202E86" w:rsidRPr="00220046" w:rsidRDefault="00202E86" w:rsidP="006939A4">
                            <w:pPr>
                              <w:pStyle w:val="HeaderLeft"/>
                              <w:rPr>
                                <w:lang w:val="en-US"/>
                              </w:rPr>
                            </w:pPr>
                            <w:r>
                              <w:fldChar w:fldCharType="begin"/>
                            </w:r>
                            <w:r w:rsidRPr="00220046">
                              <w:rPr>
                                <w:lang w:val="en-US"/>
                              </w:rPr>
                              <w:instrText xml:space="preserve"> TITLE   \* MERGEFORMAT </w:instrText>
                            </w:r>
                            <w:r>
                              <w:fldChar w:fldCharType="separate"/>
                            </w:r>
                            <w:r>
                              <w:rPr>
                                <w:lang w:val="en-US"/>
                              </w:rPr>
                              <w:t>Identification AT Commands</w:t>
                            </w:r>
                            <w:r>
                              <w:fldChar w:fldCharType="end"/>
                            </w:r>
                          </w:p>
                        </w:txbxContent>
                      </wps:txbx>
                      <wps:bodyPr rot="0" vert="horz" wrap="square" lIns="91440" tIns="45720" rIns="91440" bIns="45720" anchor="b" anchorCtr="0" upright="1">
                        <a:noAutofit/>
                      </wps:bodyPr>
                    </wps:wsp>
                    <wps:wsp>
                      <wps:cNvPr id="9"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6E53EF" id="Group 256" o:spid="_x0000_s1038" style="position:absolute;margin-left:-19.3pt;margin-top:-10.3pt;width:490.4pt;height:42pt;z-index:25168179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">
              <v:shape id="Text Box 257" o:spid="_x0000_s1039"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4NNsQA&#10;AADaAAAADwAAAGRycy9kb3ducmV2LnhtbESPQWvCQBSE7wX/w/KEXoLZpIUg0VVE0Lan0rQQj4/s&#10;Mwlm34bsauK/dwuFHoeZ+YZZbyfTiRsNrrWsII0TEMSV1S3XCn6+D4slCOeRNXaWScGdHGw3s6c1&#10;5tqO/EW3wtciQNjlqKDxvs+ldFVDBl1se+Lgne1g0Ac51FIPOAa46eRLkmTSYMthocGe9g1Vl+Jq&#10;FHyWyRKPh/LjGuksPVXTW5QWr0o9z6fdCoSnyf+H/9rvWkEGv1fCDZC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DTbEAAAA2gAAAA8AAAAAAAAAAAAAAAAAmAIAAGRycy9k&#10;b3ducmV2LnhtbFBLBQYAAAAABAAEAPUAAACJAwAAAAA=&#10;" stroked="f">
                <v:textbox>
                  <w:txbxContent>
                    <w:p w14:paraId="5616D919" w14:textId="77777777" w:rsidR="00202E86" w:rsidRPr="00220046" w:rsidRDefault="00202E86" w:rsidP="006939A4">
                      <w:pPr>
                        <w:pStyle w:val="HeaderLeft"/>
                        <w:rPr>
                          <w:lang w:val="en-US"/>
                        </w:rPr>
                      </w:pPr>
                      <w:r>
                        <w:fldChar w:fldCharType="begin"/>
                      </w:r>
                      <w:r w:rsidRPr="00220046">
                        <w:rPr>
                          <w:lang w:val="en-US"/>
                        </w:rPr>
                        <w:instrText xml:space="preserve"> TITLE   \* MERGEFORMAT </w:instrText>
                      </w:r>
                      <w:r>
                        <w:fldChar w:fldCharType="separate"/>
                      </w:r>
                      <w:r>
                        <w:rPr>
                          <w:lang w:val="en-US"/>
                        </w:rPr>
                        <w:t>Identification AT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p+pMAAAADaAAAADwAAAGRycy9kb3ducmV2LnhtbERPy2rCQBTdC/2H4QrdmYlZtDZmIlIo&#10;lG7aqun6krl5YOZOyExi9Os7hYLLw3lnu9l0YqLBtZYVrKMYBHFpdcu1gtPxbbUB4Tyyxs4yKbiS&#10;g13+sMgw1fbC3zQdfC1CCLsUFTTe96mUrmzIoItsTxy4yg4GfYBDLfWAlxBuOpnE8ZM02HJoaLCn&#10;14bK82E0Ycaarj8JfU7PH1VXftniRsV4U+pxOe+3IDzN/i7+d79rBS/wdyX4Qea/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hafqTAAAAA2gAAAA8AAAAAAAAAAAAAAAAA&#10;oQIAAGRycy9kb3ducmV2LnhtbFBLBQYAAAAABAAEAPkAAACOAwAAAAA=&#10;" strokecolor="#ccc" strokeweight="1.5pt"/>
            </v:group>
          </w:pict>
        </mc:Fallback>
      </mc:AlternateContent>
    </w:r>
    <w:r w:rsidR="00202E86">
      <w:tab/>
    </w:r>
    <w:r w:rsidR="00202E86">
      <w:tab/>
    </w:r>
    <w:r w:rsidR="00EE2622">
      <w:tab/>
    </w:r>
  </w:p>
  <w:p w14:paraId="45E08D8F" w14:textId="33A4CBB2" w:rsidR="00202E86" w:rsidRPr="00E23B31" w:rsidRDefault="00202E86" w:rsidP="00E23B3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B7794A" w14:textId="25079A7A" w:rsidR="00202E86" w:rsidRPr="004760E1" w:rsidRDefault="00202E86" w:rsidP="004760E1">
    <w:pPr>
      <w:pStyle w:val="Header"/>
    </w:pPr>
    <w:r>
      <mc:AlternateContent>
        <mc:Choice Requires="wpg">
          <w:drawing>
            <wp:anchor distT="0" distB="0" distL="114300" distR="114300" simplePos="0" relativeHeight="251680768" behindDoc="0" locked="0" layoutInCell="1" allowOverlap="1" wp14:anchorId="18EB30E7" wp14:editId="11BFBF60">
              <wp:simplePos x="0" y="0"/>
              <wp:positionH relativeFrom="column">
                <wp:posOffset>-300990</wp:posOffset>
              </wp:positionH>
              <wp:positionV relativeFrom="paragraph">
                <wp:posOffset>612775</wp:posOffset>
              </wp:positionV>
              <wp:extent cx="695325" cy="9151620"/>
              <wp:effectExtent l="13335" t="3175" r="0" b="17780"/>
              <wp:wrapNone/>
              <wp:docPr id="15"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16"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17"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65A395E" id="Group 239" o:spid="_x0000_s1026" style="position:absolute;margin-left:-23.7pt;margin-top:48.25pt;width:54.75pt;height:720.6pt;z-index:251680768"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eRYcAAAADbAAAADwAAAGRycy9kb3ducmV2LnhtbERPS4vCMBC+C/sfwix403QVilsbRYSF&#10;xZtVwb2NzfSByaQ0Wa3/3iwseJuP7zn5erBG3Kj3rWMFH9MEBHHpdMu1guPha7IA4QOyRuOYFDzI&#10;w3r1Nsox0+7Oe7oVoRYxhH2GCpoQukxKXzZk0U9dRxy5yvUWQ4R9LXWP9xhujZwlSSotthwbGuxo&#10;21B5LX6tgsNlhzN7Nt1Qtfw5T7Zm8VOelBq/D5sliEBDeIn/3d86zk/h75d4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Z3kWHAAAAA2wAAAA8AAAAAAAAAAAAAAAAA&#10;oQIAAGRycy9kb3ducmV2LnhtbFBLBQYAAAAABAAEAPkAAACOAw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Sxmb8AAADbAAAADwAAAGRycy9kb3ducmV2LnhtbESPzQrCMBCE74LvEFbwpqkeVKpRRBDE&#10;i/+el2Zti82mNLFWn94IgrddZr7Z2dmiMYWoqXK5ZQWDfgSCOLE651TB+bTuTUA4j6yxsEwKXuRg&#10;MW+3Zhhr++QD1UefihDCLkYFmfdlLKVLMjLo+rYkDtrNVgZ9WKtU6gqfIdwUchhFI2kw53Ahw5JW&#10;GSX348OEGgN6XYe0q8fbW5Hs7eVNl8dbqW6nWU5BeGr83/yjNzpwY/j+EgaQ8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XSxmb8AAADbAAAADwAAAAAAAAAAAAAAAACh&#10;AgAAZHJzL2Rvd25yZXYueG1sUEsFBgAAAAAEAAQA+QAAAI0DA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Sp93DAAAA2wAAAA8AAABkcnMvZG93bnJldi54bWxEjzFvwjAQhfdK/AfrkLoVhwxWlWIQQqLq&#10;wALp0u0UX5OI+BzFBgy/nhsqdbvTe/fed6tN9oO60hT7wBaWiwIUcRNcz62F73r/9g4qJmSHQ2Cy&#10;cKcIm/XsZYWVCzc+0vWUWiUhHCu00KU0VlrHpiOPcRFGYtF+w+QxyTq12k14k3A/6LIojPbYszR0&#10;ONKuo+Z8ungL+TObA5vaa7M3w0+5fZSPsbb2dZ63H6AS5fRv/rv+coIvsPKLDKDXT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NKn3cMAAADbAAAADwAAAAAAAAAAAAAAAACf&#10;AgAAZHJzL2Rvd25yZXYueG1sUEsFBgAAAAAEAAQA9wAAAI8DAAAAAA==&#10;">
                <v:imagedata r:id="rId2" o:title=""/>
              </v:shap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594A423E" w:rsidR="00650BB0" w:rsidRDefault="00650BB0"/>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10DC2DA7" w:rsidR="00650BB0" w:rsidRPr="00187A24" w:rsidRDefault="00650BB0" w:rsidP="00D51516">
    <w:pPr>
      <w:pStyle w:val="Header"/>
      <w:tabs>
        <w:tab w:val="center" w:pos="4514"/>
        <w:tab w:val="right" w:pos="9029"/>
      </w:tabs>
      <w:jc w:val="left"/>
    </w:pPr>
    <w:r>
      <w:tab/>
    </w:r>
    <w:r>
      <w:tab/>
    </w:r>
    <w: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86BF2" w:rsidRDefault="00650BB0" w:rsidP="006939A4">
                            <w:pPr>
                              <w:pStyle w:val="HeaderRight"/>
                              <w:rPr>
                                <w:lang w:val="en-US"/>
                              </w:rPr>
                            </w:pPr>
                            <w:r>
                              <w:fldChar w:fldCharType="begin"/>
                            </w:r>
                            <w:r w:rsidRPr="00286BF2">
                              <w:rPr>
                                <w:lang w:val="en-US"/>
                              </w:rPr>
                              <w:instrText xml:space="preserve"> STYLEREF  "Heading 1"  \* MERGEFORMAT </w:instrText>
                            </w:r>
                            <w:r>
                              <w:fldChar w:fldCharType="separate"/>
                            </w:r>
                            <w:r w:rsidR="00202E86">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_x0000_s1041"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">
              <v:shapetype id="_x0000_t202" coordsize="21600,21600" o:spt="202" path="m,l,21600r21600,l21600,xe">
                <v:stroke joinstyle="miter"/>
                <v:path gradientshapeok="t" o:connecttype="rect"/>
              </v:shapetype>
              <v:shape id="Text Box 257" o:spid="_x0000_s1042"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_x0000_s1043"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86BF2" w:rsidRDefault="00650BB0" w:rsidP="006939A4">
                      <w:pPr>
                        <w:pStyle w:val="HeaderRight"/>
                        <w:rPr>
                          <w:lang w:val="en-US"/>
                        </w:rPr>
                      </w:pPr>
                      <w:r>
                        <w:fldChar w:fldCharType="begin"/>
                      </w:r>
                      <w:r w:rsidRPr="00286BF2">
                        <w:rPr>
                          <w:lang w:val="en-US"/>
                        </w:rPr>
                        <w:instrText xml:space="preserve"> STYLEREF  "Heading 1"  \* MERGEFORMAT </w:instrText>
                      </w:r>
                      <w:r>
                        <w:fldChar w:fldCharType="separate"/>
                      </w:r>
                      <w:r w:rsidR="00202E86">
                        <w:rPr>
                          <w:lang w:val="en-US"/>
                        </w:rPr>
                        <w:t>Group of AT Commands</w:t>
                      </w:r>
                      <w:r>
                        <w:fldChar w:fldCharType="end"/>
                      </w:r>
                    </w:p>
                  </w:txbxContent>
                </v:textbox>
              </v:shape>
              <v:line id="Line 259" o:spid="_x0000_s1044"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36087E5" w:rsidR="00650BB0" w:rsidRPr="004760E1" w:rsidRDefault="00650BB0" w:rsidP="004760E1">
    <w:pPr>
      <w:pStyle w:val="Header"/>
    </w:pPr>
    <w: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6F675DA"/>
    <w:lvl w:ilvl="0">
      <w:start w:val="1"/>
      <w:numFmt w:val="decimal"/>
      <w:lvlText w:val="%1."/>
      <w:lvlJc w:val="left"/>
      <w:pPr>
        <w:tabs>
          <w:tab w:val="num" w:pos="1800"/>
        </w:tabs>
        <w:ind w:left="1800" w:hanging="360"/>
      </w:pPr>
    </w:lvl>
  </w:abstractNum>
  <w:abstractNum w:abstractNumId="1">
    <w:nsid w:val="FFFFFF7D"/>
    <w:multiLevelType w:val="singleLevel"/>
    <w:tmpl w:val="3BCEA8B0"/>
    <w:lvl w:ilvl="0">
      <w:start w:val="1"/>
      <w:numFmt w:val="decimal"/>
      <w:lvlText w:val="%1."/>
      <w:lvlJc w:val="left"/>
      <w:pPr>
        <w:tabs>
          <w:tab w:val="num" w:pos="1440"/>
        </w:tabs>
        <w:ind w:left="1440" w:hanging="360"/>
      </w:pPr>
    </w:lvl>
  </w:abstractNum>
  <w:abstractNum w:abstractNumId="2">
    <w:nsid w:val="FFFFFF7E"/>
    <w:multiLevelType w:val="singleLevel"/>
    <w:tmpl w:val="921A520C"/>
    <w:lvl w:ilvl="0">
      <w:start w:val="1"/>
      <w:numFmt w:val="decimal"/>
      <w:lvlText w:val="%1."/>
      <w:lvlJc w:val="left"/>
      <w:pPr>
        <w:tabs>
          <w:tab w:val="num" w:pos="1080"/>
        </w:tabs>
        <w:ind w:left="1080" w:hanging="360"/>
      </w:pPr>
    </w:lvl>
  </w:abstractNum>
  <w:abstractNum w:abstractNumId="3">
    <w:nsid w:val="FFFFFF7F"/>
    <w:multiLevelType w:val="singleLevel"/>
    <w:tmpl w:val="B97C7B5A"/>
    <w:lvl w:ilvl="0">
      <w:start w:val="1"/>
      <w:numFmt w:val="decimal"/>
      <w:lvlText w:val="%1."/>
      <w:lvlJc w:val="left"/>
      <w:pPr>
        <w:tabs>
          <w:tab w:val="num" w:pos="720"/>
        </w:tabs>
        <w:ind w:left="720" w:hanging="360"/>
      </w:pPr>
    </w:lvl>
  </w:abstractNum>
  <w:abstractNum w:abstractNumId="4">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BBC2C08"/>
    <w:lvl w:ilvl="0">
      <w:start w:val="1"/>
      <w:numFmt w:val="decimal"/>
      <w:lvlText w:val="%1."/>
      <w:lvlJc w:val="left"/>
      <w:pPr>
        <w:tabs>
          <w:tab w:val="num" w:pos="360"/>
        </w:tabs>
        <w:ind w:left="360" w:hanging="360"/>
      </w:pPr>
    </w:lvl>
  </w:abstractNum>
  <w:abstractNum w:abstractNumId="9">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1">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2">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6">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9">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1">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6"/>
  </w:num>
  <w:num w:numId="2">
    <w:abstractNumId w:val="37"/>
  </w:num>
  <w:num w:numId="3">
    <w:abstractNumId w:val="16"/>
  </w:num>
  <w:num w:numId="4">
    <w:abstractNumId w:val="25"/>
  </w:num>
  <w:num w:numId="5">
    <w:abstractNumId w:val="39"/>
  </w:num>
  <w:num w:numId="6">
    <w:abstractNumId w:val="27"/>
  </w:num>
  <w:num w:numId="7">
    <w:abstractNumId w:val="28"/>
  </w:num>
  <w:num w:numId="8">
    <w:abstractNumId w:val="17"/>
  </w:num>
  <w:num w:numId="9">
    <w:abstractNumId w:val="3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3"/>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1"/>
  </w:num>
  <w:num w:numId="20">
    <w:abstractNumId w:val="40"/>
  </w:num>
  <w:num w:numId="21">
    <w:abstractNumId w:val="35"/>
  </w:num>
  <w:num w:numId="22">
    <w:abstractNumId w:val="42"/>
  </w:num>
  <w:num w:numId="23">
    <w:abstractNumId w:val="20"/>
  </w:num>
  <w:num w:numId="24">
    <w:abstractNumId w:val="21"/>
  </w:num>
  <w:num w:numId="25">
    <w:abstractNumId w:val="34"/>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8"/>
  </w:num>
  <w:num w:numId="39">
    <w:abstractNumId w:val="29"/>
  </w:num>
  <w:num w:numId="40">
    <w:abstractNumId w:val="22"/>
  </w:num>
  <w:num w:numId="41">
    <w:abstractNumId w:val="26"/>
  </w:num>
  <w:num w:numId="42">
    <w:abstractNumId w:val="41"/>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615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456"/>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D24"/>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2E86"/>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3923"/>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18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1DC2"/>
    <w:rsid w:val="002823B2"/>
    <w:rsid w:val="00282C19"/>
    <w:rsid w:val="00283F10"/>
    <w:rsid w:val="00284F51"/>
    <w:rsid w:val="00286BF2"/>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66BDA"/>
    <w:rsid w:val="0077000F"/>
    <w:rsid w:val="00771385"/>
    <w:rsid w:val="007715B1"/>
    <w:rsid w:val="00773D29"/>
    <w:rsid w:val="00774EA2"/>
    <w:rsid w:val="00775321"/>
    <w:rsid w:val="007766A5"/>
    <w:rsid w:val="007773D8"/>
    <w:rsid w:val="00780423"/>
    <w:rsid w:val="007818DD"/>
    <w:rsid w:val="00781D0C"/>
    <w:rsid w:val="00784DFA"/>
    <w:rsid w:val="00785208"/>
    <w:rsid w:val="007853D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5738"/>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3F49"/>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6CFD"/>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135B"/>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0C74"/>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373E7"/>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1DD3"/>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2622"/>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79F"/>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B57"/>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E5BC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57">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Ind w:w="0" w:type="dxa"/>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CellMar>
        <w:top w:w="0" w:type="dxa"/>
        <w:left w:w="108" w:type="dxa"/>
        <w:bottom w:w="0" w:type="dxa"/>
        <w:right w:w="108" w:type="dxa"/>
      </w:tblCellMar>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blInd w:w="0" w:type="dxa"/>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CellMar>
        <w:top w:w="0" w:type="dxa"/>
        <w:left w:w="108" w:type="dxa"/>
        <w:bottom w:w="0" w:type="dxa"/>
        <w:right w:w="108" w:type="dxa"/>
      </w:tblCellMar>
    </w:tblPr>
    <w:trPr>
      <w:cantSplit/>
    </w:trPr>
    <w:tcPr>
      <w:shd w:val="clear" w:color="auto" w:fill="auto"/>
      <w:vAlign w:val="center"/>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Ind w:w="0" w:type="dxa"/>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CellMar>
        <w:top w:w="0" w:type="dxa"/>
        <w:left w:w="108" w:type="dxa"/>
        <w:bottom w:w="0" w:type="dxa"/>
        <w:right w:w="108" w:type="dxa"/>
      </w:tblCellMar>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repairs@sierrawireless.com" TargetMode="External"/><Relationship Id="rId18" Type="http://schemas.openxmlformats.org/officeDocument/2006/relationships/footer" Target="footer1.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oter" Target="footer4.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header" Target="header5.xml"/><Relationship Id="rId28" Type="http://schemas.openxmlformats.org/officeDocument/2006/relationships/header" Target="header8.xml"/><Relationship Id="rId10" Type="http://schemas.openxmlformats.org/officeDocument/2006/relationships/image" Target="media/image3.emf"/><Relationship Id="rId19" Type="http://schemas.openxmlformats.org/officeDocument/2006/relationships/footer" Target="footer2.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4.xml"/><Relationship Id="rId27" Type="http://schemas.openxmlformats.org/officeDocument/2006/relationships/header" Target="header7.xml"/><Relationship Id="rId30" Type="http://schemas.openxmlformats.org/officeDocument/2006/relationships/header" Target="header9.xml"/><Relationship Id="rId8" Type="http://schemas.openxmlformats.org/officeDocument/2006/relationships/image" Target="media/image1.emf"/></Relationships>
</file>

<file path=word/_rels/header6.xml.rels><?xml version="1.0" encoding="UTF-8" standalone="yes"?>
<Relationships xmlns="http://schemas.openxmlformats.org/package/2006/relationships"><Relationship Id="rId2" Type="http://schemas.openxmlformats.org/officeDocument/2006/relationships/image" Target="media/image21.emf"/><Relationship Id="rId1" Type="http://schemas.openxmlformats.org/officeDocument/2006/relationships/image" Target="media/image1.emf"/></Relationships>
</file>

<file path=word/_rels/header9.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208E3C-6B36-40BC-A5D3-47E21E8C1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27</TotalTime>
  <Pages>14</Pages>
  <Words>1495</Words>
  <Characters>10336</Characters>
  <Application>Microsoft Office Word</Application>
  <DocSecurity>0</DocSecurity>
  <Lines>397</Lines>
  <Paragraphs>241</Paragraphs>
  <ScaleCrop>false</ScaleCrop>
  <HeadingPairs>
    <vt:vector size="2" baseType="variant">
      <vt:variant>
        <vt:lpstr>Title</vt:lpstr>
      </vt:variant>
      <vt:variant>
        <vt:i4>1</vt:i4>
      </vt:variant>
    </vt:vector>
  </HeadingPairs>
  <TitlesOfParts>
    <vt:vector size="1" baseType="lpstr">
      <vt:lpstr>Identification AT Commands</vt:lpstr>
    </vt:vector>
  </TitlesOfParts>
  <Company>Sierra Wireless</Company>
  <LinksUpToDate>false</LinksUpToDate>
  <CharactersWithSpaces>11590</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Identification AT Commands</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Elwis Ducroux</cp:lastModifiedBy>
  <cp:revision>21</cp:revision>
  <cp:lastPrinted>2007-06-07T23:45:00Z</cp:lastPrinted>
  <dcterms:created xsi:type="dcterms:W3CDTF">2016-12-13T12:25:00Z</dcterms:created>
  <dcterms:modified xsi:type="dcterms:W3CDTF">2016-12-13T12:54:00Z</dcterms:modified>
</cp:coreProperties>
</file>