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1BBEEF" w14:textId="77777777" w:rsidR="00187A24" w:rsidRPr="00844859" w:rsidRDefault="00CB7BD0" w:rsidP="0094718A">
      <w:r>
        <w:rPr>
          <w:noProof/>
          <w:lang w:val="fr-FR" w:eastAsia="fr-FR"/>
        </w:rPr>
        <mc:AlternateContent>
          <mc:Choice Requires="wpg">
            <w:drawing>
              <wp:anchor distT="0" distB="0" distL="114300" distR="114300" simplePos="0" relativeHeight="251672576" behindDoc="0" locked="0" layoutInCell="1" allowOverlap="1" wp14:anchorId="6ACB8865" wp14:editId="1D3C84AD">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14F018A0" w14:textId="77777777" w:rsidR="00866604" w:rsidRPr="00782843" w:rsidRDefault="00866604"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59ED7303" w14:textId="77777777" w:rsidR="00866604" w:rsidRDefault="00866604" w:rsidP="00213991">
                              <w:pPr>
                                <w:pStyle w:val="REFREVDATE"/>
                              </w:pPr>
                              <w:r w:rsidRPr="00782843">
                                <w:fldChar w:fldCharType="begin"/>
                              </w:r>
                              <w:r>
                                <w:instrText xml:space="preserve"> DOCPROPERTY  Revision  \* MERGEFORMAT </w:instrText>
                              </w:r>
                              <w:r w:rsidRPr="00782843">
                                <w:fldChar w:fldCharType="separate"/>
                              </w:r>
                              <w:r>
                                <w:t>[R01.</w:t>
                              </w:r>
                              <w:r w:rsidR="00CB66D7">
                                <w:t>0</w:t>
                              </w:r>
                              <w:r w:rsidR="00803026">
                                <w:t>0</w:t>
                              </w:r>
                              <w:r>
                                <w:t>]</w:t>
                              </w:r>
                              <w:r w:rsidRPr="00782843">
                                <w:fldChar w:fldCharType="end"/>
                              </w:r>
                              <w:bookmarkEnd w:id="1"/>
                            </w:p>
                            <w:bookmarkStart w:id="2" w:name="Date"/>
                            <w:p w14:paraId="05621F79" w14:textId="77777777" w:rsidR="00866604" w:rsidRDefault="00866604" w:rsidP="00213991">
                              <w:pPr>
                                <w:pStyle w:val="REFREVDATE"/>
                              </w:pPr>
                              <w:r w:rsidRPr="00782843">
                                <w:fldChar w:fldCharType="begin"/>
                              </w:r>
                              <w:r>
                                <w:instrText xml:space="preserve"> DOCPROPERTY  Date  \* MERGEFORMAT </w:instrText>
                              </w:r>
                              <w:r w:rsidRPr="00782843">
                                <w:fldChar w:fldCharType="separate"/>
                              </w:r>
                              <w:r>
                                <w:t>[December 7</w:t>
                              </w:r>
                              <w:r w:rsidRPr="00747FE0">
                                <w:rPr>
                                  <w:vertAlign w:val="superscript"/>
                                </w:rPr>
                                <w:t>th</w:t>
                              </w:r>
                              <w:r w:rsidR="00803026">
                                <w:t>, 2016</w:t>
                              </w:r>
                              <w:r>
                                <w:t>]</w:t>
                              </w:r>
                              <w:r w:rsidRPr="00782843">
                                <w:fldChar w:fldCharType="end"/>
                              </w:r>
                              <w:bookmarkEnd w:id="2"/>
                            </w:p>
                            <w:p w14:paraId="205E0F38" w14:textId="77777777" w:rsidR="00866604" w:rsidRPr="00C41FB8" w:rsidRDefault="00866604"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BBCE7A" w14:textId="77777777" w:rsidR="00866604" w:rsidRPr="00CB66D7" w:rsidRDefault="00CB66D7" w:rsidP="004B2498">
                              <w:pPr>
                                <w:pStyle w:val="Title2"/>
                                <w:rPr>
                                  <w:lang w:val="fr-FR"/>
                                </w:rPr>
                              </w:pPr>
                              <w:r>
                                <w:rPr>
                                  <w:lang w:val="fr-FR"/>
                                </w:rPr>
                                <w:t>Dummy Commands</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136FEE" w14:textId="77777777" w:rsidR="00866604" w:rsidRPr="004B2498" w:rsidRDefault="00866604"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rsidR="00866604" w:rsidRPr="00782843" w:rsidRDefault="00866604"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rsidR="00866604" w:rsidRDefault="00866604" w:rsidP="00213991">
                        <w:pPr>
                          <w:pStyle w:val="REFREVDATE"/>
                        </w:pPr>
                        <w:r w:rsidRPr="00782843">
                          <w:fldChar w:fldCharType="begin"/>
                        </w:r>
                        <w:r>
                          <w:instrText xml:space="preserve"> DOCPROPERTY  Revision  \* MERGEFORMAT </w:instrText>
                        </w:r>
                        <w:r w:rsidRPr="00782843">
                          <w:fldChar w:fldCharType="separate"/>
                        </w:r>
                        <w:r>
                          <w:t>[R01.</w:t>
                        </w:r>
                        <w:r w:rsidR="00CB66D7">
                          <w:t>0</w:t>
                        </w:r>
                        <w:r w:rsidR="00803026">
                          <w:t>0</w:t>
                        </w:r>
                        <w:r>
                          <w:t>]</w:t>
                        </w:r>
                        <w:r w:rsidRPr="00782843">
                          <w:fldChar w:fldCharType="end"/>
                        </w:r>
                        <w:bookmarkEnd w:id="4"/>
                      </w:p>
                      <w:bookmarkStart w:id="5" w:name="Date"/>
                      <w:p w:rsidR="00866604" w:rsidRDefault="00866604" w:rsidP="00213991">
                        <w:pPr>
                          <w:pStyle w:val="REFREVDATE"/>
                        </w:pPr>
                        <w:r w:rsidRPr="00782843">
                          <w:fldChar w:fldCharType="begin"/>
                        </w:r>
                        <w:r>
                          <w:instrText xml:space="preserve"> DOCPROPERTY  Date  \* MERGEFORMAT </w:instrText>
                        </w:r>
                        <w:r w:rsidRPr="00782843">
                          <w:fldChar w:fldCharType="separate"/>
                        </w:r>
                        <w:r>
                          <w:t>[December 7</w:t>
                        </w:r>
                        <w:r w:rsidRPr="00747FE0">
                          <w:rPr>
                            <w:vertAlign w:val="superscript"/>
                          </w:rPr>
                          <w:t>th</w:t>
                        </w:r>
                        <w:r w:rsidR="00803026">
                          <w:t>, 2016</w:t>
                        </w:r>
                        <w:r>
                          <w:t>]</w:t>
                        </w:r>
                        <w:r w:rsidRPr="00782843">
                          <w:fldChar w:fldCharType="end"/>
                        </w:r>
                        <w:bookmarkEnd w:id="5"/>
                      </w:p>
                      <w:p w:rsidR="00866604" w:rsidRPr="00C41FB8" w:rsidRDefault="00866604"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rsidR="00866604" w:rsidRPr="00CB66D7" w:rsidRDefault="00CB66D7" w:rsidP="004B2498">
                        <w:pPr>
                          <w:pStyle w:val="Title2"/>
                          <w:rPr>
                            <w:lang w:val="fr-FR"/>
                          </w:rPr>
                        </w:pPr>
                        <w:r>
                          <w:rPr>
                            <w:lang w:val="fr-FR"/>
                          </w:rPr>
                          <w:t>Dummy Commands</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rsidR="00866604" w:rsidRPr="004B2498" w:rsidRDefault="00866604"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5E78C7F7" w14:textId="77777777" w:rsidR="00DD0095" w:rsidRPr="00844859" w:rsidRDefault="000F1B15" w:rsidP="00DD0095">
      <w:pPr>
        <w:pStyle w:val="BoilerplateTitles"/>
      </w:pPr>
      <w:r w:rsidRPr="00844859">
        <w:rPr>
          <w:noProof/>
          <w:lang w:val="fr-FR" w:eastAsia="fr-FR"/>
        </w:rPr>
        <w:drawing>
          <wp:anchor distT="0" distB="0" distL="114300" distR="114300" simplePos="0" relativeHeight="251673600" behindDoc="0" locked="0" layoutInCell="1" allowOverlap="1" wp14:anchorId="35BAAF99" wp14:editId="55EF56C0">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5A9C333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35656859" w14:textId="77777777" w:rsidR="00DD0095" w:rsidRPr="00844859" w:rsidRDefault="00DD0095" w:rsidP="00DD0095">
      <w:pPr>
        <w:pStyle w:val="BoilerplateTitles"/>
      </w:pPr>
      <w:r w:rsidRPr="00844859">
        <w:t>Safety and Hazards</w:t>
      </w:r>
    </w:p>
    <w:p w14:paraId="0E60EDFC"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3796933F"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269BA24B"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3BADD8E2" w14:textId="77777777" w:rsidR="00DD0095" w:rsidRPr="00844859" w:rsidRDefault="00DD0095" w:rsidP="00DD0095">
      <w:pPr>
        <w:pStyle w:val="BoilerplateTitles"/>
      </w:pPr>
      <w:r w:rsidRPr="00844859">
        <w:t>Limitations of Liability</w:t>
      </w:r>
    </w:p>
    <w:p w14:paraId="17663470"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46F67A7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78C4EF88"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36263F79" w14:textId="77777777" w:rsidR="00213991" w:rsidRDefault="00213991" w:rsidP="00213991">
      <w:pPr>
        <w:rPr>
          <w:u w:val="single"/>
        </w:rPr>
      </w:pPr>
      <w:r>
        <w:lastRenderedPageBreak/>
        <w:t>Customer understands that Sierra Wireless is not providing cellular or GPS (including A-GPS) services. These services are provided by a third party and should be purchased directly by the Customer.</w:t>
      </w:r>
      <w:r>
        <w:rPr>
          <w:u w:val="single"/>
        </w:rPr>
        <w:br w:type="page"/>
      </w:r>
    </w:p>
    <w:p w14:paraId="745DE397"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50F10181" w14:textId="77777777" w:rsidR="004B2498" w:rsidRPr="00844859" w:rsidRDefault="004B2498" w:rsidP="00DD0095">
      <w:pPr>
        <w:pStyle w:val="BoilerplateTitles"/>
      </w:pPr>
      <w:r w:rsidRPr="00844859">
        <w:t>Patents</w:t>
      </w:r>
    </w:p>
    <w:p w14:paraId="48D39033" w14:textId="77777777" w:rsidR="00213991" w:rsidRPr="00C05A90" w:rsidRDefault="00213991" w:rsidP="00213991">
      <w:pPr>
        <w:rPr>
          <w:rFonts w:cs="Helvetica"/>
        </w:rPr>
      </w:pPr>
      <w:r w:rsidRPr="00C05A90">
        <w:rPr>
          <w:rFonts w:cs="Helvetica"/>
        </w:rPr>
        <w:t>This product may contain technology developed by or for Sierra Wireless Inc.</w:t>
      </w:r>
    </w:p>
    <w:p w14:paraId="774FC24D"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49DDF2A4"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62B2625B" w14:textId="77777777" w:rsidR="00DD0095" w:rsidRPr="00844859" w:rsidRDefault="00DD0095" w:rsidP="00DD0095">
      <w:pPr>
        <w:pStyle w:val="BoilerplateTitles"/>
      </w:pPr>
      <w:r w:rsidRPr="00844859">
        <w:t>Copyright</w:t>
      </w:r>
    </w:p>
    <w:p w14:paraId="707422A9" w14:textId="77777777" w:rsidR="00DD0095" w:rsidRPr="00844859" w:rsidRDefault="00213991" w:rsidP="003E6A71">
      <w:r w:rsidRPr="00C05A90">
        <w:t>© 2013 Sierra Wireless. All rights reserved.</w:t>
      </w:r>
    </w:p>
    <w:p w14:paraId="326292EC" w14:textId="77777777" w:rsidR="00DD0095" w:rsidRPr="00844859" w:rsidRDefault="00DD0095" w:rsidP="00DD0095">
      <w:pPr>
        <w:pStyle w:val="BoilerplateTitles"/>
      </w:pPr>
      <w:r w:rsidRPr="00844859">
        <w:t>Trademarks</w:t>
      </w:r>
    </w:p>
    <w:p w14:paraId="0AAB465F"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67B76DCC"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2FC094C"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19FD6873"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99CD454"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008A6F1D" w14:textId="77777777" w:rsidR="00DD0095" w:rsidRPr="00844859" w:rsidRDefault="00213991" w:rsidP="00213991">
      <w:r w:rsidRPr="00C05A90">
        <w:t>Other trademarks are the property of their respective owners.</w:t>
      </w:r>
    </w:p>
    <w:p w14:paraId="59D561C8"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57F57F12"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6A1522FA"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47EBB6A6"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38CAD260" w14:textId="77777777" w:rsidR="00213991" w:rsidRPr="00844859" w:rsidRDefault="00213991" w:rsidP="00B44287">
            <w:pPr>
              <w:pStyle w:val="TableBody"/>
              <w:keepNext/>
              <w:rPr>
                <w:bCs/>
              </w:rPr>
            </w:pPr>
            <w:r w:rsidRPr="00844859">
              <w:rPr>
                <w:bCs/>
              </w:rPr>
              <w:t>1-604-232-1488</w:t>
            </w:r>
          </w:p>
        </w:tc>
      </w:tr>
      <w:tr w:rsidR="00213991" w:rsidRPr="00844859" w14:paraId="6F452919" w14:textId="77777777" w:rsidTr="00B44287">
        <w:trPr>
          <w:cantSplit/>
        </w:trPr>
        <w:tc>
          <w:tcPr>
            <w:tcW w:w="1666" w:type="pct"/>
            <w:vMerge/>
            <w:shd w:val="clear" w:color="auto" w:fill="auto"/>
            <w:vAlign w:val="center"/>
          </w:tcPr>
          <w:p w14:paraId="0018B959" w14:textId="77777777" w:rsidR="00213991" w:rsidRPr="00844859" w:rsidRDefault="00213991" w:rsidP="00B44287">
            <w:pPr>
              <w:pStyle w:val="TableBody"/>
              <w:jc w:val="right"/>
            </w:pPr>
          </w:p>
        </w:tc>
        <w:tc>
          <w:tcPr>
            <w:tcW w:w="1667" w:type="pct"/>
            <w:shd w:val="clear" w:color="auto" w:fill="auto"/>
            <w:vAlign w:val="center"/>
          </w:tcPr>
          <w:p w14:paraId="4F8B3CB6" w14:textId="77777777" w:rsidR="00213991" w:rsidRPr="00844859" w:rsidRDefault="00213991" w:rsidP="00B44287">
            <w:pPr>
              <w:pStyle w:val="TableBody"/>
            </w:pPr>
            <w:r w:rsidRPr="00844859">
              <w:t>Hours:</w:t>
            </w:r>
          </w:p>
        </w:tc>
        <w:tc>
          <w:tcPr>
            <w:tcW w:w="1667" w:type="pct"/>
            <w:shd w:val="clear" w:color="auto" w:fill="auto"/>
            <w:vAlign w:val="center"/>
          </w:tcPr>
          <w:p w14:paraId="2BA4E07F" w14:textId="77777777" w:rsidR="00213991" w:rsidRPr="00844859" w:rsidRDefault="00213991" w:rsidP="00B44287">
            <w:pPr>
              <w:pStyle w:val="TableBody"/>
            </w:pPr>
            <w:r w:rsidRPr="00844859">
              <w:t>8:00 AM to 5:00 PM Pacific Time</w:t>
            </w:r>
          </w:p>
        </w:tc>
      </w:tr>
      <w:tr w:rsidR="00213991" w:rsidRPr="00844859" w14:paraId="45A04739" w14:textId="77777777" w:rsidTr="00B44287">
        <w:trPr>
          <w:cantSplit/>
        </w:trPr>
        <w:tc>
          <w:tcPr>
            <w:tcW w:w="1666" w:type="pct"/>
            <w:vMerge/>
            <w:shd w:val="clear" w:color="auto" w:fill="auto"/>
            <w:vAlign w:val="center"/>
          </w:tcPr>
          <w:p w14:paraId="4B46906E" w14:textId="77777777" w:rsidR="00213991" w:rsidRPr="00844859" w:rsidRDefault="00213991" w:rsidP="00B44287">
            <w:pPr>
              <w:pStyle w:val="TableBody"/>
              <w:jc w:val="right"/>
            </w:pPr>
          </w:p>
        </w:tc>
        <w:tc>
          <w:tcPr>
            <w:tcW w:w="1667" w:type="pct"/>
            <w:shd w:val="clear" w:color="auto" w:fill="auto"/>
            <w:vAlign w:val="center"/>
          </w:tcPr>
          <w:p w14:paraId="6D1F989C" w14:textId="77777777" w:rsidR="00213991" w:rsidRPr="00844859" w:rsidRDefault="00213991" w:rsidP="00B44287">
            <w:pPr>
              <w:pStyle w:val="TableBody"/>
            </w:pPr>
            <w:r w:rsidRPr="00844859">
              <w:t>E-mail:</w:t>
            </w:r>
          </w:p>
        </w:tc>
        <w:tc>
          <w:tcPr>
            <w:tcW w:w="1667" w:type="pct"/>
            <w:shd w:val="clear" w:color="auto" w:fill="auto"/>
            <w:vAlign w:val="center"/>
          </w:tcPr>
          <w:p w14:paraId="702E91E7" w14:textId="77777777" w:rsidR="00213991" w:rsidRPr="00844859" w:rsidRDefault="004B467B" w:rsidP="00B44287">
            <w:pPr>
              <w:pStyle w:val="TableBody"/>
            </w:pPr>
            <w:hyperlink r:id="rId11" w:history="1">
              <w:r w:rsidR="00213991" w:rsidRPr="00844859">
                <w:rPr>
                  <w:rStyle w:val="Hyperlink"/>
                </w:rPr>
                <w:t>sales@sierrawireless.com</w:t>
              </w:r>
            </w:hyperlink>
          </w:p>
        </w:tc>
      </w:tr>
      <w:tr w:rsidR="00213991" w:rsidRPr="00844859" w14:paraId="38CDC939" w14:textId="77777777" w:rsidTr="00B44287">
        <w:trPr>
          <w:cantSplit/>
        </w:trPr>
        <w:tc>
          <w:tcPr>
            <w:tcW w:w="1666" w:type="pct"/>
            <w:shd w:val="clear" w:color="auto" w:fill="auto"/>
            <w:vAlign w:val="center"/>
          </w:tcPr>
          <w:p w14:paraId="30D93CBC"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18FBC8C6" w14:textId="77777777" w:rsidR="00213991" w:rsidRPr="00844859" w:rsidRDefault="00213991" w:rsidP="00B44287">
            <w:pPr>
              <w:pStyle w:val="TableBody"/>
            </w:pPr>
            <w:r w:rsidRPr="00844859">
              <w:t>Sierra Wireless</w:t>
            </w:r>
          </w:p>
          <w:p w14:paraId="0E520A8E" w14:textId="77777777" w:rsidR="00213991" w:rsidRPr="00844859" w:rsidRDefault="00213991" w:rsidP="00B44287">
            <w:pPr>
              <w:pStyle w:val="TableBody"/>
            </w:pPr>
            <w:r w:rsidRPr="00844859">
              <w:t>13811 Wireless Way</w:t>
            </w:r>
          </w:p>
          <w:p w14:paraId="7C6BAD05" w14:textId="77777777" w:rsidR="00213991" w:rsidRPr="00844859" w:rsidRDefault="00213991" w:rsidP="00B44287">
            <w:pPr>
              <w:pStyle w:val="TableBody"/>
            </w:pPr>
            <w:r w:rsidRPr="00844859">
              <w:t>Richmond, BC</w:t>
            </w:r>
          </w:p>
          <w:p w14:paraId="49D984F0" w14:textId="77777777" w:rsidR="00213991" w:rsidRPr="00844859" w:rsidRDefault="00213991" w:rsidP="00B44287">
            <w:pPr>
              <w:pStyle w:val="TableBody"/>
            </w:pPr>
            <w:r w:rsidRPr="00844859">
              <w:t>Canada                      V6V 3A4</w:t>
            </w:r>
          </w:p>
        </w:tc>
      </w:tr>
      <w:tr w:rsidR="00213991" w:rsidRPr="00F41759" w14:paraId="25961818" w14:textId="77777777" w:rsidTr="00B44287">
        <w:trPr>
          <w:cantSplit/>
          <w:trHeight w:val="300"/>
        </w:trPr>
        <w:tc>
          <w:tcPr>
            <w:tcW w:w="1666" w:type="pct"/>
            <w:shd w:val="clear" w:color="auto" w:fill="auto"/>
            <w:vAlign w:val="center"/>
          </w:tcPr>
          <w:p w14:paraId="49AD67F9"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1C7A9440" w14:textId="77777777" w:rsidR="00213991" w:rsidRPr="00F41759" w:rsidRDefault="004B467B" w:rsidP="00B44287">
            <w:pPr>
              <w:pStyle w:val="TableBody"/>
            </w:pPr>
            <w:hyperlink r:id="rId12" w:history="1">
              <w:r w:rsidR="00213991">
                <w:rPr>
                  <w:rStyle w:val="Hyperlink"/>
                  <w:rFonts w:eastAsia="SimSun"/>
                </w:rPr>
                <w:t>support@sierrawireless.com</w:t>
              </w:r>
            </w:hyperlink>
          </w:p>
        </w:tc>
      </w:tr>
      <w:tr w:rsidR="00213991" w:rsidRPr="00F41759" w14:paraId="452DFE94" w14:textId="77777777" w:rsidTr="00B44287">
        <w:trPr>
          <w:cantSplit/>
        </w:trPr>
        <w:tc>
          <w:tcPr>
            <w:tcW w:w="1666" w:type="pct"/>
            <w:shd w:val="clear" w:color="auto" w:fill="auto"/>
            <w:vAlign w:val="center"/>
          </w:tcPr>
          <w:p w14:paraId="0A271714"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18AD2340" w14:textId="77777777" w:rsidR="00213991" w:rsidRPr="00F41759" w:rsidRDefault="004B467B" w:rsidP="00B44287">
            <w:pPr>
              <w:pStyle w:val="TableBody"/>
            </w:pPr>
            <w:hyperlink r:id="rId13" w:history="1">
              <w:r w:rsidR="00213991">
                <w:rPr>
                  <w:rStyle w:val="Hyperlink"/>
                  <w:rFonts w:eastAsia="SimSun"/>
                </w:rPr>
                <w:t>repairs@sierrawireless.com</w:t>
              </w:r>
            </w:hyperlink>
          </w:p>
        </w:tc>
      </w:tr>
      <w:tr w:rsidR="00213991" w:rsidRPr="00844859" w14:paraId="3B356BB8" w14:textId="77777777" w:rsidTr="00B44287">
        <w:trPr>
          <w:cantSplit/>
        </w:trPr>
        <w:tc>
          <w:tcPr>
            <w:tcW w:w="1666" w:type="pct"/>
            <w:shd w:val="clear" w:color="auto" w:fill="auto"/>
            <w:vAlign w:val="center"/>
          </w:tcPr>
          <w:p w14:paraId="108C53AD"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7272DA81" w14:textId="77777777" w:rsidR="00213991" w:rsidRPr="00844859" w:rsidRDefault="00213991" w:rsidP="00B44287">
            <w:pPr>
              <w:pStyle w:val="TableBody"/>
            </w:pPr>
            <w:r w:rsidRPr="00844859">
              <w:t>1-604-231-1109</w:t>
            </w:r>
          </w:p>
        </w:tc>
      </w:tr>
      <w:tr w:rsidR="00213991" w:rsidRPr="00844859" w14:paraId="177FA0B5" w14:textId="77777777" w:rsidTr="00B44287">
        <w:trPr>
          <w:cantSplit/>
        </w:trPr>
        <w:tc>
          <w:tcPr>
            <w:tcW w:w="1666" w:type="pct"/>
            <w:tcBorders>
              <w:top w:val="nil"/>
              <w:bottom w:val="single" w:sz="18" w:space="0" w:color="000000"/>
            </w:tcBorders>
            <w:shd w:val="clear" w:color="auto" w:fill="auto"/>
            <w:vAlign w:val="center"/>
          </w:tcPr>
          <w:p w14:paraId="0B723834"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37E2EBDF" w14:textId="77777777" w:rsidR="00213991" w:rsidRPr="00844859" w:rsidRDefault="004B467B" w:rsidP="00B44287">
            <w:pPr>
              <w:pStyle w:val="TableBody"/>
            </w:pPr>
            <w:hyperlink r:id="rId14" w:history="1">
              <w:r w:rsidR="00213991" w:rsidRPr="00844859">
                <w:rPr>
                  <w:rStyle w:val="Hyperlink"/>
                </w:rPr>
                <w:t>www.sierrawireless.com</w:t>
              </w:r>
            </w:hyperlink>
          </w:p>
        </w:tc>
      </w:tr>
    </w:tbl>
    <w:p w14:paraId="1644F94D"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F1CC5A1" w14:textId="77777777" w:rsidR="00430E5F" w:rsidRDefault="00430E5F">
      <w:pPr>
        <w:rPr>
          <w:rFonts w:ascii="Arial" w:eastAsia="SimSun" w:hAnsi="Arial" w:cs="Lucida Sans Unicode"/>
          <w:b/>
          <w:sz w:val="44"/>
          <w:szCs w:val="48"/>
          <w:lang w:eastAsia="zh-CN"/>
        </w:rPr>
      </w:pPr>
      <w:r>
        <w:lastRenderedPageBreak/>
        <w:br w:type="page"/>
      </w:r>
    </w:p>
    <w:p w14:paraId="3DD69658"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3804E5AA"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6C527453" w14:textId="77777777" w:rsidR="00F63A9C" w:rsidRPr="00E4164C" w:rsidRDefault="00F63A9C" w:rsidP="00AE4F6B">
            <w:pPr>
              <w:pStyle w:val="TableColumnHead"/>
              <w:spacing w:before="144" w:after="144"/>
            </w:pPr>
            <w:r w:rsidRPr="00E4164C">
              <w:t>Version</w:t>
            </w:r>
          </w:p>
        </w:tc>
        <w:tc>
          <w:tcPr>
            <w:tcW w:w="973" w:type="pct"/>
          </w:tcPr>
          <w:p w14:paraId="3245837F" w14:textId="77777777" w:rsidR="00F63A9C" w:rsidRPr="00E4164C" w:rsidRDefault="00F63A9C" w:rsidP="00AE4F6B">
            <w:pPr>
              <w:pStyle w:val="TableColumnHead"/>
              <w:spacing w:before="144" w:after="144"/>
            </w:pPr>
            <w:r w:rsidRPr="00E4164C">
              <w:t>Date</w:t>
            </w:r>
          </w:p>
        </w:tc>
        <w:tc>
          <w:tcPr>
            <w:tcW w:w="3514" w:type="pct"/>
          </w:tcPr>
          <w:p w14:paraId="2FD275FB" w14:textId="77777777" w:rsidR="00F63A9C" w:rsidRPr="00E4164C" w:rsidRDefault="00F63A9C" w:rsidP="00AE4F6B">
            <w:pPr>
              <w:pStyle w:val="TableColumnHead"/>
              <w:spacing w:before="144" w:after="144"/>
            </w:pPr>
            <w:r w:rsidRPr="00E4164C">
              <w:t>Updates</w:t>
            </w:r>
          </w:p>
        </w:tc>
      </w:tr>
      <w:tr w:rsidR="00F63A9C" w:rsidRPr="00844859" w14:paraId="17FF1832" w14:textId="77777777" w:rsidTr="00413DD8">
        <w:tc>
          <w:tcPr>
            <w:tcW w:w="513" w:type="pct"/>
          </w:tcPr>
          <w:p w14:paraId="2EEB8F8A" w14:textId="77777777" w:rsidR="00F63A9C" w:rsidRPr="00844859" w:rsidRDefault="00910FE9" w:rsidP="00C9250A">
            <w:pPr>
              <w:pStyle w:val="TableBody"/>
            </w:pPr>
            <w:r>
              <w:t>R01.00</w:t>
            </w:r>
          </w:p>
        </w:tc>
        <w:tc>
          <w:tcPr>
            <w:tcW w:w="973" w:type="pct"/>
          </w:tcPr>
          <w:p w14:paraId="1DEE6060" w14:textId="77777777" w:rsidR="00F63A9C" w:rsidRPr="00844859" w:rsidRDefault="00747FE0" w:rsidP="00C9250A">
            <w:pPr>
              <w:pStyle w:val="TableBody"/>
            </w:pPr>
            <w:r>
              <w:t>December 7</w:t>
            </w:r>
            <w:r w:rsidRPr="00747FE0">
              <w:rPr>
                <w:vertAlign w:val="superscript"/>
              </w:rPr>
              <w:t>th</w:t>
            </w:r>
            <w:r w:rsidR="005D6EE8">
              <w:t>,</w:t>
            </w:r>
            <w:r w:rsidR="00F63A9C" w:rsidRPr="00844859">
              <w:t xml:space="preserve"> 20</w:t>
            </w:r>
            <w:r w:rsidR="00F31881">
              <w:t>1</w:t>
            </w:r>
            <w:r>
              <w:t>6</w:t>
            </w:r>
          </w:p>
        </w:tc>
        <w:tc>
          <w:tcPr>
            <w:tcW w:w="3514" w:type="pct"/>
          </w:tcPr>
          <w:p w14:paraId="5CF4020A" w14:textId="77777777" w:rsidR="00F63A9C" w:rsidRPr="00844859" w:rsidRDefault="00F63A9C" w:rsidP="005C3A0B">
            <w:pPr>
              <w:pStyle w:val="TableBody"/>
            </w:pPr>
            <w:r w:rsidRPr="00844859">
              <w:t>Creation</w:t>
            </w:r>
            <w:r w:rsidR="004250D5">
              <w:t xml:space="preserve"> (pcarre)</w:t>
            </w:r>
          </w:p>
        </w:tc>
      </w:tr>
      <w:tr w:rsidR="00F63A9C" w:rsidRPr="00844859" w14:paraId="7D9DE3BA" w14:textId="77777777" w:rsidTr="00413DD8">
        <w:tc>
          <w:tcPr>
            <w:tcW w:w="513" w:type="pct"/>
          </w:tcPr>
          <w:p w14:paraId="304FF27C" w14:textId="77777777" w:rsidR="00F63A9C" w:rsidRPr="00844859" w:rsidRDefault="00F63A9C" w:rsidP="005C3A0B">
            <w:pPr>
              <w:pStyle w:val="TableBody"/>
            </w:pPr>
          </w:p>
        </w:tc>
        <w:tc>
          <w:tcPr>
            <w:tcW w:w="973" w:type="pct"/>
          </w:tcPr>
          <w:p w14:paraId="06163AFE" w14:textId="77777777" w:rsidR="00F63A9C" w:rsidRPr="00844859" w:rsidRDefault="00F63A9C" w:rsidP="005C3A0B">
            <w:pPr>
              <w:pStyle w:val="TableBody"/>
            </w:pPr>
          </w:p>
        </w:tc>
        <w:tc>
          <w:tcPr>
            <w:tcW w:w="3514" w:type="pct"/>
          </w:tcPr>
          <w:p w14:paraId="1DE1E1BD" w14:textId="77777777" w:rsidR="00F63A9C" w:rsidRPr="00844859" w:rsidRDefault="00F63A9C" w:rsidP="003B6BF6">
            <w:pPr>
              <w:pStyle w:val="TableBody"/>
            </w:pPr>
          </w:p>
        </w:tc>
      </w:tr>
      <w:tr w:rsidR="00E633AD" w:rsidRPr="00844859" w14:paraId="171812AE" w14:textId="77777777" w:rsidTr="00413DD8">
        <w:tc>
          <w:tcPr>
            <w:tcW w:w="513" w:type="pct"/>
          </w:tcPr>
          <w:p w14:paraId="2D364F22" w14:textId="77777777" w:rsidR="00E633AD" w:rsidRPr="00844859" w:rsidRDefault="00E633AD" w:rsidP="005C3A0B">
            <w:pPr>
              <w:pStyle w:val="TableBody"/>
            </w:pPr>
          </w:p>
        </w:tc>
        <w:tc>
          <w:tcPr>
            <w:tcW w:w="973" w:type="pct"/>
          </w:tcPr>
          <w:p w14:paraId="178688DF" w14:textId="77777777" w:rsidR="00E633AD" w:rsidRPr="00844859" w:rsidRDefault="00E633AD" w:rsidP="005C3A0B">
            <w:pPr>
              <w:pStyle w:val="TableBody"/>
            </w:pPr>
          </w:p>
        </w:tc>
        <w:tc>
          <w:tcPr>
            <w:tcW w:w="3514" w:type="pct"/>
          </w:tcPr>
          <w:p w14:paraId="1F3D8B5C" w14:textId="77777777" w:rsidR="00E633AD" w:rsidRPr="00844859" w:rsidRDefault="00E633AD" w:rsidP="001F6AB3">
            <w:pPr>
              <w:pStyle w:val="TableBody"/>
            </w:pPr>
          </w:p>
        </w:tc>
      </w:tr>
      <w:tr w:rsidR="00E633AD" w:rsidRPr="00844859" w14:paraId="00023FA6" w14:textId="77777777" w:rsidTr="00413DD8">
        <w:tc>
          <w:tcPr>
            <w:tcW w:w="513" w:type="pct"/>
          </w:tcPr>
          <w:p w14:paraId="119150EA" w14:textId="77777777" w:rsidR="00E633AD" w:rsidRPr="00844859" w:rsidRDefault="00E633AD" w:rsidP="005C3A0B">
            <w:pPr>
              <w:pStyle w:val="TableBody"/>
            </w:pPr>
          </w:p>
        </w:tc>
        <w:tc>
          <w:tcPr>
            <w:tcW w:w="973" w:type="pct"/>
          </w:tcPr>
          <w:p w14:paraId="0ED9E13A" w14:textId="77777777" w:rsidR="00E633AD" w:rsidRPr="00844859" w:rsidRDefault="00E633AD" w:rsidP="005C3A0B">
            <w:pPr>
              <w:pStyle w:val="TableBody"/>
            </w:pPr>
          </w:p>
        </w:tc>
        <w:tc>
          <w:tcPr>
            <w:tcW w:w="3514" w:type="pct"/>
          </w:tcPr>
          <w:p w14:paraId="57A214BB" w14:textId="77777777" w:rsidR="00E633AD" w:rsidRPr="00844859" w:rsidRDefault="00E633AD" w:rsidP="00BE3748">
            <w:pPr>
              <w:pStyle w:val="TableBody"/>
            </w:pPr>
          </w:p>
        </w:tc>
      </w:tr>
      <w:tr w:rsidR="00E633AD" w:rsidRPr="00844859" w14:paraId="0E04EAB1" w14:textId="77777777" w:rsidTr="00413DD8">
        <w:tc>
          <w:tcPr>
            <w:tcW w:w="513" w:type="pct"/>
          </w:tcPr>
          <w:p w14:paraId="7150847D" w14:textId="77777777" w:rsidR="00E633AD" w:rsidRPr="00844859" w:rsidRDefault="00E633AD" w:rsidP="005C3A0B">
            <w:pPr>
              <w:pStyle w:val="TableBody"/>
            </w:pPr>
          </w:p>
        </w:tc>
        <w:tc>
          <w:tcPr>
            <w:tcW w:w="973" w:type="pct"/>
          </w:tcPr>
          <w:p w14:paraId="38F7B0AA" w14:textId="77777777" w:rsidR="00E633AD" w:rsidRPr="00844859" w:rsidRDefault="00E633AD" w:rsidP="0004604B">
            <w:pPr>
              <w:pStyle w:val="TableBody"/>
            </w:pPr>
          </w:p>
        </w:tc>
        <w:tc>
          <w:tcPr>
            <w:tcW w:w="3514" w:type="pct"/>
          </w:tcPr>
          <w:p w14:paraId="114137C3" w14:textId="77777777" w:rsidR="00BF7627" w:rsidRPr="00844859" w:rsidRDefault="00BF7627" w:rsidP="00AD2DE1">
            <w:pPr>
              <w:pStyle w:val="TableBody"/>
            </w:pPr>
          </w:p>
        </w:tc>
      </w:tr>
      <w:tr w:rsidR="00117B7A" w:rsidRPr="00844859" w14:paraId="60525A2C" w14:textId="77777777" w:rsidTr="00413DD8">
        <w:tc>
          <w:tcPr>
            <w:tcW w:w="513" w:type="pct"/>
          </w:tcPr>
          <w:p w14:paraId="6DAC3A47" w14:textId="77777777" w:rsidR="00117B7A" w:rsidRDefault="00117B7A" w:rsidP="005C3A0B">
            <w:pPr>
              <w:pStyle w:val="TableBody"/>
            </w:pPr>
          </w:p>
        </w:tc>
        <w:tc>
          <w:tcPr>
            <w:tcW w:w="973" w:type="pct"/>
          </w:tcPr>
          <w:p w14:paraId="0344958E" w14:textId="77777777" w:rsidR="00117B7A" w:rsidRDefault="00117B7A" w:rsidP="005C3A0B">
            <w:pPr>
              <w:pStyle w:val="TableBody"/>
            </w:pPr>
          </w:p>
        </w:tc>
        <w:tc>
          <w:tcPr>
            <w:tcW w:w="3514" w:type="pct"/>
          </w:tcPr>
          <w:p w14:paraId="792A2174" w14:textId="77777777" w:rsidR="00886F41" w:rsidRDefault="00886F41" w:rsidP="00886F41">
            <w:pPr>
              <w:pStyle w:val="TableBody"/>
            </w:pPr>
          </w:p>
        </w:tc>
      </w:tr>
      <w:tr w:rsidR="00886F41" w:rsidRPr="00844859" w14:paraId="6D66FF9B" w14:textId="77777777" w:rsidTr="00413DD8">
        <w:tc>
          <w:tcPr>
            <w:tcW w:w="513" w:type="pct"/>
          </w:tcPr>
          <w:p w14:paraId="525A44A4" w14:textId="77777777" w:rsidR="00886F41" w:rsidRDefault="00886F41" w:rsidP="005C3A0B">
            <w:pPr>
              <w:pStyle w:val="TableBody"/>
            </w:pPr>
          </w:p>
        </w:tc>
        <w:tc>
          <w:tcPr>
            <w:tcW w:w="973" w:type="pct"/>
          </w:tcPr>
          <w:p w14:paraId="6C082EAD" w14:textId="77777777" w:rsidR="00886F41" w:rsidRDefault="00886F41" w:rsidP="005C3A0B">
            <w:pPr>
              <w:pStyle w:val="TableBody"/>
            </w:pPr>
          </w:p>
        </w:tc>
        <w:tc>
          <w:tcPr>
            <w:tcW w:w="3514" w:type="pct"/>
          </w:tcPr>
          <w:p w14:paraId="10F3A0A8" w14:textId="77777777" w:rsidR="00957377" w:rsidRDefault="00957377" w:rsidP="004A1885">
            <w:pPr>
              <w:pStyle w:val="TableBody"/>
            </w:pPr>
          </w:p>
        </w:tc>
      </w:tr>
      <w:tr w:rsidR="002172C4" w:rsidRPr="00844859" w14:paraId="70E2C22E" w14:textId="77777777" w:rsidTr="00413DD8">
        <w:tc>
          <w:tcPr>
            <w:tcW w:w="513" w:type="pct"/>
          </w:tcPr>
          <w:p w14:paraId="2368CE74" w14:textId="77777777" w:rsidR="002172C4" w:rsidRDefault="002172C4" w:rsidP="005C3A0B">
            <w:pPr>
              <w:pStyle w:val="TableBody"/>
            </w:pPr>
          </w:p>
        </w:tc>
        <w:tc>
          <w:tcPr>
            <w:tcW w:w="973" w:type="pct"/>
          </w:tcPr>
          <w:p w14:paraId="06C4F669" w14:textId="77777777" w:rsidR="002172C4" w:rsidRDefault="002172C4" w:rsidP="005C3A0B">
            <w:pPr>
              <w:pStyle w:val="TableBody"/>
            </w:pPr>
          </w:p>
        </w:tc>
        <w:tc>
          <w:tcPr>
            <w:tcW w:w="3514" w:type="pct"/>
          </w:tcPr>
          <w:p w14:paraId="4D2DCB72" w14:textId="77777777" w:rsidR="002172C4" w:rsidRDefault="002172C4" w:rsidP="00886F41">
            <w:pPr>
              <w:pStyle w:val="TableBody"/>
            </w:pPr>
          </w:p>
        </w:tc>
      </w:tr>
      <w:tr w:rsidR="00C8412B" w:rsidRPr="00844859" w14:paraId="614080E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4062E2" w14:textId="77777777" w:rsidR="00C8412B" w:rsidRDefault="00C8412B" w:rsidP="005C3A0B">
            <w:pPr>
              <w:pStyle w:val="TableBody"/>
            </w:pPr>
          </w:p>
        </w:tc>
        <w:tc>
          <w:tcPr>
            <w:tcW w:w="973" w:type="pct"/>
          </w:tcPr>
          <w:p w14:paraId="2F1E61D4"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B9BC0CE"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029E884C" w14:textId="77777777" w:rsidR="004F42B8" w:rsidRDefault="004F42B8" w:rsidP="004F42B8">
      <w:pPr>
        <w:rPr>
          <w:lang w:eastAsia="zh-CN"/>
        </w:rPr>
      </w:pPr>
    </w:p>
    <w:p w14:paraId="16DF85AF"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1818354A" w14:textId="77777777" w:rsidR="004F42B8" w:rsidRDefault="004F42B8">
          <w:pPr>
            <w:pStyle w:val="TOCHeading"/>
          </w:pPr>
          <w:r>
            <w:t>Contents</w:t>
          </w:r>
        </w:p>
        <w:p w14:paraId="73C11087" w14:textId="77777777" w:rsidR="0011098B"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68959743" w:history="1">
            <w:r w:rsidR="0011098B" w:rsidRPr="00F864AD">
              <w:rPr>
                <w:rStyle w:val="Hyperlink"/>
              </w:rPr>
              <w:t>1.</w:t>
            </w:r>
            <w:r w:rsidR="0011098B">
              <w:rPr>
                <w:rFonts w:asciiTheme="minorHAnsi" w:eastAsiaTheme="minorEastAsia" w:hAnsiTheme="minorHAnsi" w:cstheme="minorBidi"/>
                <w:b w:val="0"/>
                <w:bCs w:val="0"/>
                <w:caps w:val="0"/>
                <w:color w:val="auto"/>
                <w:sz w:val="22"/>
                <w:szCs w:val="22"/>
                <w:lang w:val="fr-FR"/>
              </w:rPr>
              <w:tab/>
            </w:r>
            <w:r w:rsidR="0011098B" w:rsidRPr="00F864AD">
              <w:rPr>
                <w:rStyle w:val="Hyperlink"/>
              </w:rPr>
              <w:t>Group of AT Commands</w:t>
            </w:r>
            <w:r w:rsidR="0011098B">
              <w:rPr>
                <w:webHidden/>
              </w:rPr>
              <w:tab/>
            </w:r>
            <w:r w:rsidR="0011098B">
              <w:rPr>
                <w:webHidden/>
              </w:rPr>
              <w:fldChar w:fldCharType="begin"/>
            </w:r>
            <w:r w:rsidR="0011098B">
              <w:rPr>
                <w:webHidden/>
              </w:rPr>
              <w:instrText xml:space="preserve"> PAGEREF _Toc468959743 \h </w:instrText>
            </w:r>
            <w:r w:rsidR="0011098B">
              <w:rPr>
                <w:webHidden/>
              </w:rPr>
            </w:r>
            <w:r w:rsidR="0011098B">
              <w:rPr>
                <w:webHidden/>
              </w:rPr>
              <w:fldChar w:fldCharType="separate"/>
            </w:r>
            <w:r w:rsidR="0011098B">
              <w:rPr>
                <w:webHidden/>
              </w:rPr>
              <w:t>6</w:t>
            </w:r>
            <w:r w:rsidR="0011098B">
              <w:rPr>
                <w:webHidden/>
              </w:rPr>
              <w:fldChar w:fldCharType="end"/>
            </w:r>
          </w:hyperlink>
        </w:p>
        <w:p w14:paraId="50A3F12B"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44" w:history="1">
            <w:r w:rsidR="0011098B" w:rsidRPr="00F864AD">
              <w:rPr>
                <w:rStyle w:val="Hyperlink"/>
              </w:rPr>
              <w:t>1.1.</w:t>
            </w:r>
            <w:r w:rsidR="0011098B">
              <w:rPr>
                <w:rFonts w:asciiTheme="minorHAnsi" w:eastAsiaTheme="minorEastAsia" w:hAnsiTheme="minorHAnsi" w:cstheme="minorBidi"/>
                <w:color w:val="auto"/>
                <w:sz w:val="22"/>
                <w:szCs w:val="22"/>
                <w:lang w:val="fr-FR"/>
              </w:rPr>
              <w:tab/>
            </w:r>
            <w:r w:rsidR="0011098B" w:rsidRPr="00F864AD">
              <w:rPr>
                <w:rStyle w:val="Hyperlink"/>
              </w:rPr>
              <w:t>S0 Command: Set Number of Rings before Automatic Call Answering</w:t>
            </w:r>
            <w:r w:rsidR="0011098B">
              <w:rPr>
                <w:webHidden/>
              </w:rPr>
              <w:tab/>
            </w:r>
            <w:r w:rsidR="0011098B">
              <w:rPr>
                <w:webHidden/>
              </w:rPr>
              <w:fldChar w:fldCharType="begin"/>
            </w:r>
            <w:r w:rsidR="0011098B">
              <w:rPr>
                <w:webHidden/>
              </w:rPr>
              <w:instrText xml:space="preserve"> PAGEREF _Toc468959744 \h </w:instrText>
            </w:r>
            <w:r w:rsidR="0011098B">
              <w:rPr>
                <w:webHidden/>
              </w:rPr>
            </w:r>
            <w:r w:rsidR="0011098B">
              <w:rPr>
                <w:webHidden/>
              </w:rPr>
              <w:fldChar w:fldCharType="separate"/>
            </w:r>
            <w:r w:rsidR="0011098B">
              <w:rPr>
                <w:webHidden/>
              </w:rPr>
              <w:t>6</w:t>
            </w:r>
            <w:r w:rsidR="0011098B">
              <w:rPr>
                <w:webHidden/>
              </w:rPr>
              <w:fldChar w:fldCharType="end"/>
            </w:r>
          </w:hyperlink>
        </w:p>
        <w:p w14:paraId="3C67EEA4"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45" w:history="1">
            <w:r w:rsidR="0011098B" w:rsidRPr="00F864AD">
              <w:rPr>
                <w:rStyle w:val="Hyperlink"/>
              </w:rPr>
              <w:t>1.2.</w:t>
            </w:r>
            <w:r w:rsidR="0011098B">
              <w:rPr>
                <w:rFonts w:asciiTheme="minorHAnsi" w:eastAsiaTheme="minorEastAsia" w:hAnsiTheme="minorHAnsi" w:cstheme="minorBidi"/>
                <w:color w:val="auto"/>
                <w:sz w:val="22"/>
                <w:szCs w:val="22"/>
                <w:lang w:val="fr-FR"/>
              </w:rPr>
              <w:tab/>
            </w:r>
            <w:r w:rsidR="0011098B" w:rsidRPr="00F864AD">
              <w:rPr>
                <w:rStyle w:val="Hyperlink"/>
              </w:rPr>
              <w:t>S1 Command: Ring Count</w:t>
            </w:r>
            <w:r w:rsidR="0011098B">
              <w:rPr>
                <w:webHidden/>
              </w:rPr>
              <w:tab/>
            </w:r>
            <w:r w:rsidR="0011098B">
              <w:rPr>
                <w:webHidden/>
              </w:rPr>
              <w:fldChar w:fldCharType="begin"/>
            </w:r>
            <w:r w:rsidR="0011098B">
              <w:rPr>
                <w:webHidden/>
              </w:rPr>
              <w:instrText xml:space="preserve"> PAGEREF _Toc468959745 \h </w:instrText>
            </w:r>
            <w:r w:rsidR="0011098B">
              <w:rPr>
                <w:webHidden/>
              </w:rPr>
            </w:r>
            <w:r w:rsidR="0011098B">
              <w:rPr>
                <w:webHidden/>
              </w:rPr>
              <w:fldChar w:fldCharType="separate"/>
            </w:r>
            <w:r w:rsidR="0011098B">
              <w:rPr>
                <w:webHidden/>
              </w:rPr>
              <w:t>6</w:t>
            </w:r>
            <w:r w:rsidR="0011098B">
              <w:rPr>
                <w:webHidden/>
              </w:rPr>
              <w:fldChar w:fldCharType="end"/>
            </w:r>
          </w:hyperlink>
        </w:p>
        <w:p w14:paraId="7A3AD241"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46" w:history="1">
            <w:r w:rsidR="0011098B" w:rsidRPr="00F864AD">
              <w:rPr>
                <w:rStyle w:val="Hyperlink"/>
              </w:rPr>
              <w:t>1.3.</w:t>
            </w:r>
            <w:r w:rsidR="0011098B">
              <w:rPr>
                <w:rFonts w:asciiTheme="minorHAnsi" w:eastAsiaTheme="minorEastAsia" w:hAnsiTheme="minorHAnsi" w:cstheme="minorBidi"/>
                <w:color w:val="auto"/>
                <w:sz w:val="22"/>
                <w:szCs w:val="22"/>
                <w:lang w:val="fr-FR"/>
              </w:rPr>
              <w:tab/>
            </w:r>
            <w:r w:rsidR="0011098B" w:rsidRPr="00F864AD">
              <w:rPr>
                <w:rStyle w:val="Hyperlink"/>
              </w:rPr>
              <w:t>S3 Command: Command Line Termination Character</w:t>
            </w:r>
            <w:r w:rsidR="0011098B">
              <w:rPr>
                <w:webHidden/>
              </w:rPr>
              <w:tab/>
            </w:r>
            <w:r w:rsidR="0011098B">
              <w:rPr>
                <w:webHidden/>
              </w:rPr>
              <w:fldChar w:fldCharType="begin"/>
            </w:r>
            <w:r w:rsidR="0011098B">
              <w:rPr>
                <w:webHidden/>
              </w:rPr>
              <w:instrText xml:space="preserve"> PAGEREF _Toc468959746 \h </w:instrText>
            </w:r>
            <w:r w:rsidR="0011098B">
              <w:rPr>
                <w:webHidden/>
              </w:rPr>
            </w:r>
            <w:r w:rsidR="0011098B">
              <w:rPr>
                <w:webHidden/>
              </w:rPr>
              <w:fldChar w:fldCharType="separate"/>
            </w:r>
            <w:r w:rsidR="0011098B">
              <w:rPr>
                <w:webHidden/>
              </w:rPr>
              <w:t>7</w:t>
            </w:r>
            <w:r w:rsidR="0011098B">
              <w:rPr>
                <w:webHidden/>
              </w:rPr>
              <w:fldChar w:fldCharType="end"/>
            </w:r>
          </w:hyperlink>
        </w:p>
        <w:p w14:paraId="3DA10F29"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47" w:history="1">
            <w:r w:rsidR="0011098B" w:rsidRPr="00F864AD">
              <w:rPr>
                <w:rStyle w:val="Hyperlink"/>
              </w:rPr>
              <w:t>1.4.</w:t>
            </w:r>
            <w:r w:rsidR="0011098B">
              <w:rPr>
                <w:rFonts w:asciiTheme="minorHAnsi" w:eastAsiaTheme="minorEastAsia" w:hAnsiTheme="minorHAnsi" w:cstheme="minorBidi"/>
                <w:color w:val="auto"/>
                <w:sz w:val="22"/>
                <w:szCs w:val="22"/>
                <w:lang w:val="fr-FR"/>
              </w:rPr>
              <w:tab/>
            </w:r>
            <w:r w:rsidR="0011098B" w:rsidRPr="00F864AD">
              <w:rPr>
                <w:rStyle w:val="Hyperlink"/>
              </w:rPr>
              <w:t>S4 Command: Set Response Formatting Character</w:t>
            </w:r>
            <w:r w:rsidR="0011098B">
              <w:rPr>
                <w:webHidden/>
              </w:rPr>
              <w:tab/>
            </w:r>
            <w:r w:rsidR="0011098B">
              <w:rPr>
                <w:webHidden/>
              </w:rPr>
              <w:fldChar w:fldCharType="begin"/>
            </w:r>
            <w:r w:rsidR="0011098B">
              <w:rPr>
                <w:webHidden/>
              </w:rPr>
              <w:instrText xml:space="preserve"> PAGEREF _Toc468959747 \h </w:instrText>
            </w:r>
            <w:r w:rsidR="0011098B">
              <w:rPr>
                <w:webHidden/>
              </w:rPr>
            </w:r>
            <w:r w:rsidR="0011098B">
              <w:rPr>
                <w:webHidden/>
              </w:rPr>
              <w:fldChar w:fldCharType="separate"/>
            </w:r>
            <w:r w:rsidR="0011098B">
              <w:rPr>
                <w:webHidden/>
              </w:rPr>
              <w:t>7</w:t>
            </w:r>
            <w:r w:rsidR="0011098B">
              <w:rPr>
                <w:webHidden/>
              </w:rPr>
              <w:fldChar w:fldCharType="end"/>
            </w:r>
          </w:hyperlink>
        </w:p>
        <w:p w14:paraId="66CF61FF"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48" w:history="1">
            <w:r w:rsidR="0011098B" w:rsidRPr="00F864AD">
              <w:rPr>
                <w:rStyle w:val="Hyperlink"/>
              </w:rPr>
              <w:t>1.5.</w:t>
            </w:r>
            <w:r w:rsidR="0011098B">
              <w:rPr>
                <w:rFonts w:asciiTheme="minorHAnsi" w:eastAsiaTheme="minorEastAsia" w:hAnsiTheme="minorHAnsi" w:cstheme="minorBidi"/>
                <w:color w:val="auto"/>
                <w:sz w:val="22"/>
                <w:szCs w:val="22"/>
                <w:lang w:val="fr-FR"/>
              </w:rPr>
              <w:tab/>
            </w:r>
            <w:r w:rsidR="0011098B" w:rsidRPr="00F864AD">
              <w:rPr>
                <w:rStyle w:val="Hyperlink"/>
              </w:rPr>
              <w:t>S5 Command: Write Command Line Editing Character</w:t>
            </w:r>
            <w:r w:rsidR="0011098B">
              <w:rPr>
                <w:webHidden/>
              </w:rPr>
              <w:tab/>
            </w:r>
            <w:r w:rsidR="0011098B">
              <w:rPr>
                <w:webHidden/>
              </w:rPr>
              <w:fldChar w:fldCharType="begin"/>
            </w:r>
            <w:r w:rsidR="0011098B">
              <w:rPr>
                <w:webHidden/>
              </w:rPr>
              <w:instrText xml:space="preserve"> PAGEREF _Toc468959748 \h </w:instrText>
            </w:r>
            <w:r w:rsidR="0011098B">
              <w:rPr>
                <w:webHidden/>
              </w:rPr>
            </w:r>
            <w:r w:rsidR="0011098B">
              <w:rPr>
                <w:webHidden/>
              </w:rPr>
              <w:fldChar w:fldCharType="separate"/>
            </w:r>
            <w:r w:rsidR="0011098B">
              <w:rPr>
                <w:webHidden/>
              </w:rPr>
              <w:t>8</w:t>
            </w:r>
            <w:r w:rsidR="0011098B">
              <w:rPr>
                <w:webHidden/>
              </w:rPr>
              <w:fldChar w:fldCharType="end"/>
            </w:r>
          </w:hyperlink>
        </w:p>
        <w:p w14:paraId="3CEF6621"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49" w:history="1">
            <w:r w:rsidR="0011098B" w:rsidRPr="00F864AD">
              <w:rPr>
                <w:rStyle w:val="Hyperlink"/>
              </w:rPr>
              <w:t>1.6.</w:t>
            </w:r>
            <w:r w:rsidR="0011098B">
              <w:rPr>
                <w:rFonts w:asciiTheme="minorHAnsi" w:eastAsiaTheme="minorEastAsia" w:hAnsiTheme="minorHAnsi" w:cstheme="minorBidi"/>
                <w:color w:val="auto"/>
                <w:sz w:val="22"/>
                <w:szCs w:val="22"/>
                <w:lang w:val="fr-FR"/>
              </w:rPr>
              <w:tab/>
            </w:r>
            <w:r w:rsidR="0011098B" w:rsidRPr="00F864AD">
              <w:rPr>
                <w:rStyle w:val="Hyperlink"/>
              </w:rPr>
              <w:t>S6 Command: Pause before Blind Dialing</w:t>
            </w:r>
            <w:r w:rsidR="0011098B">
              <w:rPr>
                <w:webHidden/>
              </w:rPr>
              <w:tab/>
            </w:r>
            <w:r w:rsidR="0011098B">
              <w:rPr>
                <w:webHidden/>
              </w:rPr>
              <w:fldChar w:fldCharType="begin"/>
            </w:r>
            <w:r w:rsidR="0011098B">
              <w:rPr>
                <w:webHidden/>
              </w:rPr>
              <w:instrText xml:space="preserve"> PAGEREF _Toc468959749 \h </w:instrText>
            </w:r>
            <w:r w:rsidR="0011098B">
              <w:rPr>
                <w:webHidden/>
              </w:rPr>
            </w:r>
            <w:r w:rsidR="0011098B">
              <w:rPr>
                <w:webHidden/>
              </w:rPr>
              <w:fldChar w:fldCharType="separate"/>
            </w:r>
            <w:r w:rsidR="0011098B">
              <w:rPr>
                <w:webHidden/>
              </w:rPr>
              <w:t>8</w:t>
            </w:r>
            <w:r w:rsidR="0011098B">
              <w:rPr>
                <w:webHidden/>
              </w:rPr>
              <w:fldChar w:fldCharType="end"/>
            </w:r>
          </w:hyperlink>
        </w:p>
        <w:p w14:paraId="472DC872"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50" w:history="1">
            <w:r w:rsidR="0011098B" w:rsidRPr="00F864AD">
              <w:rPr>
                <w:rStyle w:val="Hyperlink"/>
              </w:rPr>
              <w:t>1.7.</w:t>
            </w:r>
            <w:r w:rsidR="0011098B">
              <w:rPr>
                <w:rFonts w:asciiTheme="minorHAnsi" w:eastAsiaTheme="minorEastAsia" w:hAnsiTheme="minorHAnsi" w:cstheme="minorBidi"/>
                <w:color w:val="auto"/>
                <w:sz w:val="22"/>
                <w:szCs w:val="22"/>
                <w:lang w:val="fr-FR"/>
              </w:rPr>
              <w:tab/>
            </w:r>
            <w:r w:rsidR="0011098B" w:rsidRPr="00F864AD">
              <w:rPr>
                <w:rStyle w:val="Hyperlink"/>
              </w:rPr>
              <w:t>S8 Command: Comma Dial Modifier Time</w:t>
            </w:r>
            <w:r w:rsidR="0011098B">
              <w:rPr>
                <w:webHidden/>
              </w:rPr>
              <w:tab/>
            </w:r>
            <w:r w:rsidR="0011098B">
              <w:rPr>
                <w:webHidden/>
              </w:rPr>
              <w:fldChar w:fldCharType="begin"/>
            </w:r>
            <w:r w:rsidR="0011098B">
              <w:rPr>
                <w:webHidden/>
              </w:rPr>
              <w:instrText xml:space="preserve"> PAGEREF _Toc468959750 \h </w:instrText>
            </w:r>
            <w:r w:rsidR="0011098B">
              <w:rPr>
                <w:webHidden/>
              </w:rPr>
            </w:r>
            <w:r w:rsidR="0011098B">
              <w:rPr>
                <w:webHidden/>
              </w:rPr>
              <w:fldChar w:fldCharType="separate"/>
            </w:r>
            <w:r w:rsidR="0011098B">
              <w:rPr>
                <w:webHidden/>
              </w:rPr>
              <w:t>8</w:t>
            </w:r>
            <w:r w:rsidR="0011098B">
              <w:rPr>
                <w:webHidden/>
              </w:rPr>
              <w:fldChar w:fldCharType="end"/>
            </w:r>
          </w:hyperlink>
        </w:p>
        <w:p w14:paraId="426F89B1"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51" w:history="1">
            <w:r w:rsidR="0011098B" w:rsidRPr="00F864AD">
              <w:rPr>
                <w:rStyle w:val="Hyperlink"/>
              </w:rPr>
              <w:t>1.8.</w:t>
            </w:r>
            <w:r w:rsidR="0011098B">
              <w:rPr>
                <w:rFonts w:asciiTheme="minorHAnsi" w:eastAsiaTheme="minorEastAsia" w:hAnsiTheme="minorHAnsi" w:cstheme="minorBidi"/>
                <w:color w:val="auto"/>
                <w:sz w:val="22"/>
                <w:szCs w:val="22"/>
                <w:lang w:val="fr-FR"/>
              </w:rPr>
              <w:tab/>
            </w:r>
            <w:r w:rsidR="0011098B" w:rsidRPr="00F864AD">
              <w:rPr>
                <w:rStyle w:val="Hyperlink"/>
              </w:rPr>
              <w:t>S10 Command: Automatic Disconnect Delay</w:t>
            </w:r>
            <w:r w:rsidR="0011098B">
              <w:rPr>
                <w:webHidden/>
              </w:rPr>
              <w:tab/>
            </w:r>
            <w:r w:rsidR="0011098B">
              <w:rPr>
                <w:webHidden/>
              </w:rPr>
              <w:fldChar w:fldCharType="begin"/>
            </w:r>
            <w:r w:rsidR="0011098B">
              <w:rPr>
                <w:webHidden/>
              </w:rPr>
              <w:instrText xml:space="preserve"> PAGEREF _Toc468959751 \h </w:instrText>
            </w:r>
            <w:r w:rsidR="0011098B">
              <w:rPr>
                <w:webHidden/>
              </w:rPr>
            </w:r>
            <w:r w:rsidR="0011098B">
              <w:rPr>
                <w:webHidden/>
              </w:rPr>
              <w:fldChar w:fldCharType="separate"/>
            </w:r>
            <w:r w:rsidR="0011098B">
              <w:rPr>
                <w:webHidden/>
              </w:rPr>
              <w:t>9</w:t>
            </w:r>
            <w:r w:rsidR="0011098B">
              <w:rPr>
                <w:webHidden/>
              </w:rPr>
              <w:fldChar w:fldCharType="end"/>
            </w:r>
          </w:hyperlink>
        </w:p>
        <w:p w14:paraId="4C0221B1"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52" w:history="1">
            <w:r w:rsidR="0011098B" w:rsidRPr="00F864AD">
              <w:rPr>
                <w:rStyle w:val="Hyperlink"/>
              </w:rPr>
              <w:t>1.9.</w:t>
            </w:r>
            <w:r w:rsidR="0011098B">
              <w:rPr>
                <w:rFonts w:asciiTheme="minorHAnsi" w:eastAsiaTheme="minorEastAsia" w:hAnsiTheme="minorHAnsi" w:cstheme="minorBidi"/>
                <w:color w:val="auto"/>
                <w:sz w:val="22"/>
                <w:szCs w:val="22"/>
                <w:lang w:val="fr-FR"/>
              </w:rPr>
              <w:tab/>
            </w:r>
            <w:r w:rsidR="0011098B" w:rsidRPr="00F864AD">
              <w:rPr>
                <w:rStyle w:val="Hyperlink"/>
              </w:rPr>
              <w:t>S11 Command: DTMF Dialing Speed</w:t>
            </w:r>
            <w:r w:rsidR="0011098B">
              <w:rPr>
                <w:webHidden/>
              </w:rPr>
              <w:tab/>
            </w:r>
            <w:r w:rsidR="0011098B">
              <w:rPr>
                <w:webHidden/>
              </w:rPr>
              <w:fldChar w:fldCharType="begin"/>
            </w:r>
            <w:r w:rsidR="0011098B">
              <w:rPr>
                <w:webHidden/>
              </w:rPr>
              <w:instrText xml:space="preserve"> PAGEREF _Toc468959752 \h </w:instrText>
            </w:r>
            <w:r w:rsidR="0011098B">
              <w:rPr>
                <w:webHidden/>
              </w:rPr>
            </w:r>
            <w:r w:rsidR="0011098B">
              <w:rPr>
                <w:webHidden/>
              </w:rPr>
              <w:fldChar w:fldCharType="separate"/>
            </w:r>
            <w:r w:rsidR="0011098B">
              <w:rPr>
                <w:webHidden/>
              </w:rPr>
              <w:t>9</w:t>
            </w:r>
            <w:r w:rsidR="0011098B">
              <w:rPr>
                <w:webHidden/>
              </w:rPr>
              <w:fldChar w:fldCharType="end"/>
            </w:r>
          </w:hyperlink>
        </w:p>
        <w:p w14:paraId="08D36DB4"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53" w:history="1">
            <w:r w:rsidR="0011098B" w:rsidRPr="00F864AD">
              <w:rPr>
                <w:rStyle w:val="Hyperlink"/>
              </w:rPr>
              <w:t>1.10.</w:t>
            </w:r>
            <w:r w:rsidR="0011098B">
              <w:rPr>
                <w:rFonts w:asciiTheme="minorHAnsi" w:eastAsiaTheme="minorEastAsia" w:hAnsiTheme="minorHAnsi" w:cstheme="minorBidi"/>
                <w:color w:val="auto"/>
                <w:sz w:val="22"/>
                <w:szCs w:val="22"/>
                <w:lang w:val="fr-FR"/>
              </w:rPr>
              <w:tab/>
            </w:r>
            <w:r w:rsidR="0011098B" w:rsidRPr="00F864AD">
              <w:rPr>
                <w:rStyle w:val="Hyperlink"/>
              </w:rPr>
              <w:t>B Command: Data Rate Selection</w:t>
            </w:r>
            <w:r w:rsidR="0011098B">
              <w:rPr>
                <w:webHidden/>
              </w:rPr>
              <w:tab/>
            </w:r>
            <w:r w:rsidR="0011098B">
              <w:rPr>
                <w:webHidden/>
              </w:rPr>
              <w:fldChar w:fldCharType="begin"/>
            </w:r>
            <w:r w:rsidR="0011098B">
              <w:rPr>
                <w:webHidden/>
              </w:rPr>
              <w:instrText xml:space="preserve"> PAGEREF _Toc468959753 \h </w:instrText>
            </w:r>
            <w:r w:rsidR="0011098B">
              <w:rPr>
                <w:webHidden/>
              </w:rPr>
            </w:r>
            <w:r w:rsidR="0011098B">
              <w:rPr>
                <w:webHidden/>
              </w:rPr>
              <w:fldChar w:fldCharType="separate"/>
            </w:r>
            <w:r w:rsidR="0011098B">
              <w:rPr>
                <w:webHidden/>
              </w:rPr>
              <w:t>10</w:t>
            </w:r>
            <w:r w:rsidR="0011098B">
              <w:rPr>
                <w:webHidden/>
              </w:rPr>
              <w:fldChar w:fldCharType="end"/>
            </w:r>
          </w:hyperlink>
        </w:p>
        <w:p w14:paraId="3224432C"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54" w:history="1">
            <w:r w:rsidR="0011098B" w:rsidRPr="00F864AD">
              <w:rPr>
                <w:rStyle w:val="Hyperlink"/>
              </w:rPr>
              <w:t>1.11.</w:t>
            </w:r>
            <w:r w:rsidR="0011098B">
              <w:rPr>
                <w:rFonts w:asciiTheme="minorHAnsi" w:eastAsiaTheme="minorEastAsia" w:hAnsiTheme="minorHAnsi" w:cstheme="minorBidi"/>
                <w:color w:val="auto"/>
                <w:sz w:val="22"/>
                <w:szCs w:val="22"/>
                <w:lang w:val="fr-FR"/>
              </w:rPr>
              <w:tab/>
            </w:r>
            <w:r w:rsidR="0011098B" w:rsidRPr="00F864AD">
              <w:rPr>
                <w:rStyle w:val="Hyperlink"/>
              </w:rPr>
              <w:t>\N Command: Data Transmission Mode</w:t>
            </w:r>
            <w:r w:rsidR="0011098B">
              <w:rPr>
                <w:webHidden/>
              </w:rPr>
              <w:tab/>
            </w:r>
            <w:r w:rsidR="0011098B">
              <w:rPr>
                <w:webHidden/>
              </w:rPr>
              <w:fldChar w:fldCharType="begin"/>
            </w:r>
            <w:r w:rsidR="0011098B">
              <w:rPr>
                <w:webHidden/>
              </w:rPr>
              <w:instrText xml:space="preserve"> PAGEREF _Toc468959754 \h </w:instrText>
            </w:r>
            <w:r w:rsidR="0011098B">
              <w:rPr>
                <w:webHidden/>
              </w:rPr>
            </w:r>
            <w:r w:rsidR="0011098B">
              <w:rPr>
                <w:webHidden/>
              </w:rPr>
              <w:fldChar w:fldCharType="separate"/>
            </w:r>
            <w:r w:rsidR="0011098B">
              <w:rPr>
                <w:webHidden/>
              </w:rPr>
              <w:t>10</w:t>
            </w:r>
            <w:r w:rsidR="0011098B">
              <w:rPr>
                <w:webHidden/>
              </w:rPr>
              <w:fldChar w:fldCharType="end"/>
            </w:r>
          </w:hyperlink>
        </w:p>
        <w:p w14:paraId="3431ABFA"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55" w:history="1">
            <w:r w:rsidR="0011098B" w:rsidRPr="00F864AD">
              <w:rPr>
                <w:rStyle w:val="Hyperlink"/>
              </w:rPr>
              <w:t>1.12.</w:t>
            </w:r>
            <w:r w:rsidR="0011098B">
              <w:rPr>
                <w:rFonts w:asciiTheme="minorHAnsi" w:eastAsiaTheme="minorEastAsia" w:hAnsiTheme="minorHAnsi" w:cstheme="minorBidi"/>
                <w:color w:val="auto"/>
                <w:sz w:val="22"/>
                <w:szCs w:val="22"/>
                <w:lang w:val="fr-FR"/>
              </w:rPr>
              <w:tab/>
            </w:r>
            <w:r w:rsidR="0011098B" w:rsidRPr="00F864AD">
              <w:rPr>
                <w:rStyle w:val="Hyperlink"/>
              </w:rPr>
              <w:t>L Command: Monitor Speaker Loudness</w:t>
            </w:r>
            <w:r w:rsidR="0011098B">
              <w:rPr>
                <w:webHidden/>
              </w:rPr>
              <w:tab/>
            </w:r>
            <w:r w:rsidR="0011098B">
              <w:rPr>
                <w:webHidden/>
              </w:rPr>
              <w:fldChar w:fldCharType="begin"/>
            </w:r>
            <w:r w:rsidR="0011098B">
              <w:rPr>
                <w:webHidden/>
              </w:rPr>
              <w:instrText xml:space="preserve"> PAGEREF _Toc468959755 \h </w:instrText>
            </w:r>
            <w:r w:rsidR="0011098B">
              <w:rPr>
                <w:webHidden/>
              </w:rPr>
            </w:r>
            <w:r w:rsidR="0011098B">
              <w:rPr>
                <w:webHidden/>
              </w:rPr>
              <w:fldChar w:fldCharType="separate"/>
            </w:r>
            <w:r w:rsidR="0011098B">
              <w:rPr>
                <w:webHidden/>
              </w:rPr>
              <w:t>10</w:t>
            </w:r>
            <w:r w:rsidR="0011098B">
              <w:rPr>
                <w:webHidden/>
              </w:rPr>
              <w:fldChar w:fldCharType="end"/>
            </w:r>
          </w:hyperlink>
        </w:p>
        <w:p w14:paraId="709F6A1D"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56" w:history="1">
            <w:r w:rsidR="0011098B" w:rsidRPr="00F864AD">
              <w:rPr>
                <w:rStyle w:val="Hyperlink"/>
              </w:rPr>
              <w:t>1.13.</w:t>
            </w:r>
            <w:r w:rsidR="0011098B">
              <w:rPr>
                <w:rFonts w:asciiTheme="minorHAnsi" w:eastAsiaTheme="minorEastAsia" w:hAnsiTheme="minorHAnsi" w:cstheme="minorBidi"/>
                <w:color w:val="auto"/>
                <w:sz w:val="22"/>
                <w:szCs w:val="22"/>
                <w:lang w:val="fr-FR"/>
              </w:rPr>
              <w:tab/>
            </w:r>
            <w:r w:rsidR="0011098B" w:rsidRPr="00F864AD">
              <w:rPr>
                <w:rStyle w:val="Hyperlink"/>
              </w:rPr>
              <w:t>M Command: Monitor Speaker Mode</w:t>
            </w:r>
            <w:r w:rsidR="0011098B">
              <w:rPr>
                <w:webHidden/>
              </w:rPr>
              <w:tab/>
            </w:r>
            <w:r w:rsidR="0011098B">
              <w:rPr>
                <w:webHidden/>
              </w:rPr>
              <w:fldChar w:fldCharType="begin"/>
            </w:r>
            <w:r w:rsidR="0011098B">
              <w:rPr>
                <w:webHidden/>
              </w:rPr>
              <w:instrText xml:space="preserve"> PAGEREF _Toc468959756 \h </w:instrText>
            </w:r>
            <w:r w:rsidR="0011098B">
              <w:rPr>
                <w:webHidden/>
              </w:rPr>
            </w:r>
            <w:r w:rsidR="0011098B">
              <w:rPr>
                <w:webHidden/>
              </w:rPr>
              <w:fldChar w:fldCharType="separate"/>
            </w:r>
            <w:r w:rsidR="0011098B">
              <w:rPr>
                <w:webHidden/>
              </w:rPr>
              <w:t>11</w:t>
            </w:r>
            <w:r w:rsidR="0011098B">
              <w:rPr>
                <w:webHidden/>
              </w:rPr>
              <w:fldChar w:fldCharType="end"/>
            </w:r>
          </w:hyperlink>
        </w:p>
        <w:p w14:paraId="2EB6C1A3"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57" w:history="1">
            <w:r w:rsidR="0011098B" w:rsidRPr="00F864AD">
              <w:rPr>
                <w:rStyle w:val="Hyperlink"/>
              </w:rPr>
              <w:t>1.14.</w:t>
            </w:r>
            <w:r w:rsidR="0011098B">
              <w:rPr>
                <w:rFonts w:asciiTheme="minorHAnsi" w:eastAsiaTheme="minorEastAsia" w:hAnsiTheme="minorHAnsi" w:cstheme="minorBidi"/>
                <w:color w:val="auto"/>
                <w:sz w:val="22"/>
                <w:szCs w:val="22"/>
                <w:lang w:val="fr-FR"/>
              </w:rPr>
              <w:tab/>
            </w:r>
            <w:r w:rsidR="0011098B" w:rsidRPr="00F864AD">
              <w:rPr>
                <w:rStyle w:val="Hyperlink"/>
              </w:rPr>
              <w:t>N Command: Negotiate Handshake Option</w:t>
            </w:r>
            <w:r w:rsidR="0011098B">
              <w:rPr>
                <w:webHidden/>
              </w:rPr>
              <w:tab/>
            </w:r>
            <w:r w:rsidR="0011098B">
              <w:rPr>
                <w:webHidden/>
              </w:rPr>
              <w:fldChar w:fldCharType="begin"/>
            </w:r>
            <w:r w:rsidR="0011098B">
              <w:rPr>
                <w:webHidden/>
              </w:rPr>
              <w:instrText xml:space="preserve"> PAGEREF _Toc468959757 \h </w:instrText>
            </w:r>
            <w:r w:rsidR="0011098B">
              <w:rPr>
                <w:webHidden/>
              </w:rPr>
            </w:r>
            <w:r w:rsidR="0011098B">
              <w:rPr>
                <w:webHidden/>
              </w:rPr>
              <w:fldChar w:fldCharType="separate"/>
            </w:r>
            <w:r w:rsidR="0011098B">
              <w:rPr>
                <w:webHidden/>
              </w:rPr>
              <w:t>11</w:t>
            </w:r>
            <w:r w:rsidR="0011098B">
              <w:rPr>
                <w:webHidden/>
              </w:rPr>
              <w:fldChar w:fldCharType="end"/>
            </w:r>
          </w:hyperlink>
        </w:p>
        <w:p w14:paraId="342F61A8" w14:textId="77777777" w:rsidR="0011098B" w:rsidRDefault="004B467B">
          <w:pPr>
            <w:pStyle w:val="TOC1"/>
            <w:rPr>
              <w:rFonts w:asciiTheme="minorHAnsi" w:eastAsiaTheme="minorEastAsia" w:hAnsiTheme="minorHAnsi" w:cstheme="minorBidi"/>
              <w:b w:val="0"/>
              <w:bCs w:val="0"/>
              <w:caps w:val="0"/>
              <w:color w:val="auto"/>
              <w:sz w:val="22"/>
              <w:szCs w:val="22"/>
              <w:lang w:val="fr-FR"/>
            </w:rPr>
          </w:pPr>
          <w:hyperlink w:anchor="_Toc468959758" w:history="1">
            <w:r w:rsidR="0011098B" w:rsidRPr="00F864AD">
              <w:rPr>
                <w:rStyle w:val="Hyperlink"/>
              </w:rPr>
              <w:t>2.</w:t>
            </w:r>
            <w:r w:rsidR="0011098B">
              <w:rPr>
                <w:rFonts w:asciiTheme="minorHAnsi" w:eastAsiaTheme="minorEastAsia" w:hAnsiTheme="minorHAnsi" w:cstheme="minorBidi"/>
                <w:b w:val="0"/>
                <w:bCs w:val="0"/>
                <w:caps w:val="0"/>
                <w:color w:val="auto"/>
                <w:sz w:val="22"/>
                <w:szCs w:val="22"/>
                <w:lang w:val="fr-FR"/>
              </w:rPr>
              <w:tab/>
            </w:r>
            <w:r w:rsidR="0011098B" w:rsidRPr="00F864AD">
              <w:rPr>
                <w:rStyle w:val="Hyperlink"/>
              </w:rPr>
              <w:t>Development notes</w:t>
            </w:r>
            <w:r w:rsidR="0011098B">
              <w:rPr>
                <w:webHidden/>
              </w:rPr>
              <w:tab/>
            </w:r>
            <w:r w:rsidR="0011098B">
              <w:rPr>
                <w:webHidden/>
              </w:rPr>
              <w:fldChar w:fldCharType="begin"/>
            </w:r>
            <w:r w:rsidR="0011098B">
              <w:rPr>
                <w:webHidden/>
              </w:rPr>
              <w:instrText xml:space="preserve"> PAGEREF _Toc468959758 \h </w:instrText>
            </w:r>
            <w:r w:rsidR="0011098B">
              <w:rPr>
                <w:webHidden/>
              </w:rPr>
            </w:r>
            <w:r w:rsidR="0011098B">
              <w:rPr>
                <w:webHidden/>
              </w:rPr>
              <w:fldChar w:fldCharType="separate"/>
            </w:r>
            <w:r w:rsidR="0011098B">
              <w:rPr>
                <w:webHidden/>
              </w:rPr>
              <w:t>12</w:t>
            </w:r>
            <w:r w:rsidR="0011098B">
              <w:rPr>
                <w:webHidden/>
              </w:rPr>
              <w:fldChar w:fldCharType="end"/>
            </w:r>
          </w:hyperlink>
        </w:p>
        <w:p w14:paraId="18C242E6"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59" w:history="1">
            <w:r w:rsidR="0011098B" w:rsidRPr="00F864AD">
              <w:rPr>
                <w:rStyle w:val="Hyperlink"/>
              </w:rPr>
              <w:t>2.1.</w:t>
            </w:r>
            <w:r w:rsidR="0011098B">
              <w:rPr>
                <w:rFonts w:asciiTheme="minorHAnsi" w:eastAsiaTheme="minorEastAsia" w:hAnsiTheme="minorHAnsi" w:cstheme="minorBidi"/>
                <w:color w:val="auto"/>
                <w:sz w:val="22"/>
                <w:szCs w:val="22"/>
                <w:lang w:val="fr-FR"/>
              </w:rPr>
              <w:tab/>
            </w:r>
            <w:r w:rsidR="0011098B" w:rsidRPr="00F864AD">
              <w:rPr>
                <w:rStyle w:val="Hyperlink"/>
              </w:rPr>
              <w:t>References</w:t>
            </w:r>
            <w:r w:rsidR="0011098B">
              <w:rPr>
                <w:webHidden/>
              </w:rPr>
              <w:tab/>
            </w:r>
            <w:r w:rsidR="0011098B">
              <w:rPr>
                <w:webHidden/>
              </w:rPr>
              <w:fldChar w:fldCharType="begin"/>
            </w:r>
            <w:r w:rsidR="0011098B">
              <w:rPr>
                <w:webHidden/>
              </w:rPr>
              <w:instrText xml:space="preserve"> PAGEREF _Toc468959759 \h </w:instrText>
            </w:r>
            <w:r w:rsidR="0011098B">
              <w:rPr>
                <w:webHidden/>
              </w:rPr>
            </w:r>
            <w:r w:rsidR="0011098B">
              <w:rPr>
                <w:webHidden/>
              </w:rPr>
              <w:fldChar w:fldCharType="separate"/>
            </w:r>
            <w:r w:rsidR="0011098B">
              <w:rPr>
                <w:webHidden/>
              </w:rPr>
              <w:t>12</w:t>
            </w:r>
            <w:r w:rsidR="0011098B">
              <w:rPr>
                <w:webHidden/>
              </w:rPr>
              <w:fldChar w:fldCharType="end"/>
            </w:r>
          </w:hyperlink>
        </w:p>
        <w:p w14:paraId="6F8D355D" w14:textId="77777777" w:rsidR="0011098B" w:rsidRDefault="004B467B">
          <w:pPr>
            <w:pStyle w:val="TOC2"/>
            <w:tabs>
              <w:tab w:val="left" w:pos="1195"/>
            </w:tabs>
            <w:rPr>
              <w:rFonts w:asciiTheme="minorHAnsi" w:eastAsiaTheme="minorEastAsia" w:hAnsiTheme="minorHAnsi" w:cstheme="minorBidi"/>
              <w:color w:val="auto"/>
              <w:sz w:val="22"/>
              <w:szCs w:val="22"/>
              <w:lang w:val="fr-FR"/>
            </w:rPr>
          </w:pPr>
          <w:hyperlink w:anchor="_Toc468959760" w:history="1">
            <w:r w:rsidR="0011098B" w:rsidRPr="00F864AD">
              <w:rPr>
                <w:rStyle w:val="Hyperlink"/>
              </w:rPr>
              <w:t>2.2.</w:t>
            </w:r>
            <w:r w:rsidR="0011098B">
              <w:rPr>
                <w:rFonts w:asciiTheme="minorHAnsi" w:eastAsiaTheme="minorEastAsia" w:hAnsiTheme="minorHAnsi" w:cstheme="minorBidi"/>
                <w:color w:val="auto"/>
                <w:sz w:val="22"/>
                <w:szCs w:val="22"/>
                <w:lang w:val="fr-FR"/>
              </w:rPr>
              <w:tab/>
            </w:r>
            <w:r w:rsidR="0011098B" w:rsidRPr="00F864AD">
              <w:rPr>
                <w:rStyle w:val="Hyperlink"/>
              </w:rPr>
              <w:t>Applicability</w:t>
            </w:r>
            <w:r w:rsidR="0011098B">
              <w:rPr>
                <w:webHidden/>
              </w:rPr>
              <w:tab/>
            </w:r>
            <w:r w:rsidR="0011098B">
              <w:rPr>
                <w:webHidden/>
              </w:rPr>
              <w:fldChar w:fldCharType="begin"/>
            </w:r>
            <w:r w:rsidR="0011098B">
              <w:rPr>
                <w:webHidden/>
              </w:rPr>
              <w:instrText xml:space="preserve"> PAGEREF _Toc468959760 \h </w:instrText>
            </w:r>
            <w:r w:rsidR="0011098B">
              <w:rPr>
                <w:webHidden/>
              </w:rPr>
            </w:r>
            <w:r w:rsidR="0011098B">
              <w:rPr>
                <w:webHidden/>
              </w:rPr>
              <w:fldChar w:fldCharType="separate"/>
            </w:r>
            <w:r w:rsidR="0011098B">
              <w:rPr>
                <w:webHidden/>
              </w:rPr>
              <w:t>12</w:t>
            </w:r>
            <w:r w:rsidR="0011098B">
              <w:rPr>
                <w:webHidden/>
              </w:rPr>
              <w:fldChar w:fldCharType="end"/>
            </w:r>
          </w:hyperlink>
        </w:p>
        <w:p w14:paraId="17451963" w14:textId="77777777" w:rsidR="004F42B8" w:rsidRDefault="004F42B8">
          <w:r>
            <w:rPr>
              <w:b/>
              <w:bCs/>
              <w:noProof/>
            </w:rPr>
            <w:fldChar w:fldCharType="end"/>
          </w:r>
        </w:p>
      </w:sdtContent>
    </w:sdt>
    <w:p w14:paraId="50EBB452" w14:textId="77777777" w:rsidR="00472E39" w:rsidRDefault="00472E39" w:rsidP="004F42B8">
      <w:pPr>
        <w:rPr>
          <w:lang w:eastAsia="zh-CN"/>
        </w:rPr>
      </w:pPr>
    </w:p>
    <w:p w14:paraId="7D7180F5" w14:textId="77777777" w:rsidR="00472E39" w:rsidRDefault="00472E39">
      <w:pPr>
        <w:rPr>
          <w:lang w:eastAsia="zh-CN"/>
        </w:rPr>
      </w:pPr>
      <w:r>
        <w:rPr>
          <w:lang w:eastAsia="zh-CN"/>
        </w:rPr>
        <w:br w:type="page"/>
      </w:r>
    </w:p>
    <w:p w14:paraId="066D28AD" w14:textId="77777777"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24BE1718" w14:textId="77777777" w:rsidR="00803026" w:rsidRDefault="00803026" w:rsidP="00803026">
      <w:pPr>
        <w:pStyle w:val="Heading1"/>
      </w:pPr>
      <w:bookmarkStart w:id="9" w:name="_Toc78179731"/>
      <w:bookmarkStart w:id="10" w:name="_Toc170125768"/>
      <w:bookmarkStart w:id="11" w:name="_Toc345081198"/>
      <w:bookmarkStart w:id="12" w:name="_Toc349753834"/>
      <w:bookmarkStart w:id="13" w:name="_Toc368585903"/>
      <w:bookmarkStart w:id="14" w:name="_Toc464721431"/>
      <w:bookmarkStart w:id="15" w:name="_Toc345081237"/>
      <w:r w:rsidRPr="00AE67EA">
        <w:lastRenderedPageBreak/>
        <w:t>V25ter AT Commands</w:t>
      </w:r>
      <w:bookmarkEnd w:id="9"/>
      <w:bookmarkEnd w:id="10"/>
      <w:bookmarkEnd w:id="11"/>
      <w:bookmarkEnd w:id="12"/>
      <w:bookmarkEnd w:id="13"/>
      <w:bookmarkEnd w:id="14"/>
    </w:p>
    <w:p w14:paraId="2B88A792" w14:textId="77777777" w:rsidR="00C43D50" w:rsidRPr="00AE67EA" w:rsidRDefault="00C43D50" w:rsidP="00C43D50"/>
    <w:p w14:paraId="34915A31" w14:textId="77777777" w:rsidR="00915C20" w:rsidRPr="00AE67EA" w:rsidRDefault="00915C20" w:rsidP="00915C20">
      <w:pPr>
        <w:pStyle w:val="Heading2"/>
      </w:pPr>
      <w:bookmarkStart w:id="16" w:name="_Toc468959744"/>
      <w:r>
        <w:t>S</w:t>
      </w:r>
      <w:r w:rsidRPr="00AE67EA">
        <w:t>0 Command: Set Number of Rings before Automatic Call Answering</w:t>
      </w:r>
      <w:bookmarkEnd w:id="16"/>
      <w:r w:rsidRPr="00AE67EA">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915C20" w:rsidRPr="00C41274" w14:paraId="292B2098" w14:textId="77777777" w:rsidTr="00915C20">
        <w:trPr>
          <w:cantSplit/>
        </w:trPr>
        <w:tc>
          <w:tcPr>
            <w:tcW w:w="9142" w:type="dxa"/>
            <w:gridSpan w:val="2"/>
            <w:tcBorders>
              <w:top w:val="single" w:sz="18" w:space="0" w:color="auto"/>
              <w:bottom w:val="single" w:sz="18" w:space="0" w:color="auto"/>
            </w:tcBorders>
            <w:shd w:val="pct30" w:color="auto" w:fill="FFFFFF"/>
          </w:tcPr>
          <w:p w14:paraId="473DCE96" w14:textId="77777777" w:rsidR="00915C20" w:rsidRPr="00C41274" w:rsidRDefault="00915C20" w:rsidP="00866604">
            <w:pPr>
              <w:pStyle w:val="TableRowHead"/>
            </w:pPr>
            <w:r>
              <w:t>HL7718, HL7748, HL7749</w:t>
            </w:r>
          </w:p>
        </w:tc>
      </w:tr>
      <w:tr w:rsidR="00915C20" w:rsidRPr="00C41274" w14:paraId="65F97632" w14:textId="77777777" w:rsidTr="00915C20">
        <w:trPr>
          <w:cantSplit/>
          <w:trHeight w:val="1008"/>
        </w:trPr>
        <w:tc>
          <w:tcPr>
            <w:tcW w:w="2338" w:type="dxa"/>
            <w:tcBorders>
              <w:top w:val="single" w:sz="18" w:space="0" w:color="auto"/>
            </w:tcBorders>
            <w:shd w:val="clear" w:color="auto" w:fill="FFFFFF"/>
          </w:tcPr>
          <w:p w14:paraId="768E215C" w14:textId="77777777" w:rsidR="00915C20" w:rsidRPr="00C41274" w:rsidRDefault="00915C20" w:rsidP="00915C20">
            <w:pPr>
              <w:pStyle w:val="TableBody"/>
              <w:rPr>
                <w:i/>
              </w:rPr>
            </w:pPr>
            <w:r w:rsidRPr="00C41274">
              <w:rPr>
                <w:i/>
              </w:rPr>
              <w:t>Read command</w:t>
            </w:r>
          </w:p>
          <w:p w14:paraId="45A2C4D3" w14:textId="77777777" w:rsidR="00915C20" w:rsidRPr="00C41274" w:rsidRDefault="00915C20" w:rsidP="00915C20">
            <w:pPr>
              <w:pStyle w:val="TableBody"/>
            </w:pPr>
          </w:p>
          <w:p w14:paraId="1065BCFB" w14:textId="77777777" w:rsidR="00915C20" w:rsidRPr="00C41274" w:rsidRDefault="00915C20" w:rsidP="00915C20">
            <w:pPr>
              <w:pStyle w:val="TableBody"/>
              <w:rPr>
                <w:u w:val="single"/>
              </w:rPr>
            </w:pPr>
            <w:r w:rsidRPr="00C41274">
              <w:rPr>
                <w:u w:val="single"/>
              </w:rPr>
              <w:t>Syntax</w:t>
            </w:r>
          </w:p>
          <w:p w14:paraId="2A0F92FF" w14:textId="77777777" w:rsidR="00915C20" w:rsidRPr="00C41274" w:rsidRDefault="00915C20" w:rsidP="00915C20">
            <w:pPr>
              <w:pStyle w:val="TableBody"/>
              <w:rPr>
                <w:b/>
              </w:rPr>
            </w:pPr>
            <w:r w:rsidRPr="00C41274">
              <w:rPr>
                <w:b/>
              </w:rPr>
              <w:t>ATS0?</w:t>
            </w:r>
          </w:p>
          <w:p w14:paraId="328701C0" w14:textId="77777777" w:rsidR="00915C20" w:rsidRPr="00C41274" w:rsidRDefault="00915C20" w:rsidP="00915C20">
            <w:pPr>
              <w:pStyle w:val="TableBody"/>
              <w:rPr>
                <w:b/>
              </w:rPr>
            </w:pPr>
          </w:p>
        </w:tc>
        <w:tc>
          <w:tcPr>
            <w:tcW w:w="6804" w:type="dxa"/>
            <w:tcBorders>
              <w:top w:val="single" w:sz="18" w:space="0" w:color="auto"/>
              <w:bottom w:val="single" w:sz="4" w:space="0" w:color="auto"/>
            </w:tcBorders>
            <w:shd w:val="clear" w:color="auto" w:fill="FFFFFF"/>
          </w:tcPr>
          <w:p w14:paraId="005AF6AD" w14:textId="77777777" w:rsidR="00915C20" w:rsidRPr="00C41274" w:rsidRDefault="00915C20" w:rsidP="00915C20">
            <w:pPr>
              <w:pStyle w:val="TableBody"/>
              <w:rPr>
                <w:u w:val="single"/>
              </w:rPr>
            </w:pPr>
          </w:p>
          <w:p w14:paraId="3CB5E8BF" w14:textId="77777777" w:rsidR="00915C20" w:rsidRPr="00C41274" w:rsidRDefault="00915C20" w:rsidP="00915C20">
            <w:pPr>
              <w:pStyle w:val="TableBody"/>
              <w:rPr>
                <w:u w:val="single"/>
              </w:rPr>
            </w:pPr>
          </w:p>
          <w:p w14:paraId="29AEAD13" w14:textId="77777777" w:rsidR="00915C20" w:rsidRPr="00866604" w:rsidRDefault="00915C20" w:rsidP="00915C20">
            <w:pPr>
              <w:pStyle w:val="TableBody"/>
              <w:rPr>
                <w:u w:val="single"/>
              </w:rPr>
            </w:pPr>
            <w:r w:rsidRPr="00C41274">
              <w:rPr>
                <w:u w:val="single"/>
              </w:rPr>
              <w:t>Response</w:t>
            </w:r>
          </w:p>
          <w:p w14:paraId="2D3270EB" w14:textId="3343BCFC" w:rsidR="008F5685" w:rsidRDefault="00405C71" w:rsidP="00915C20">
            <w:pPr>
              <w:pStyle w:val="TableBody"/>
              <w:rPr>
                <w:b/>
              </w:rPr>
            </w:pPr>
            <w:r w:rsidRPr="00C41274">
              <w:rPr>
                <w:b/>
              </w:rPr>
              <w:t>&lt;n&gt;</w:t>
            </w:r>
          </w:p>
          <w:p w14:paraId="0322B7FF" w14:textId="77777777" w:rsidR="00915C20" w:rsidRPr="00C41274" w:rsidRDefault="00915C20" w:rsidP="00915C20">
            <w:pPr>
              <w:pStyle w:val="TableBody"/>
              <w:rPr>
                <w:b/>
              </w:rPr>
            </w:pPr>
            <w:r w:rsidRPr="00C41274">
              <w:rPr>
                <w:b/>
              </w:rPr>
              <w:t>OK</w:t>
            </w:r>
          </w:p>
        </w:tc>
      </w:tr>
      <w:tr w:rsidR="00915C20" w:rsidRPr="00C41274" w14:paraId="193DD8F2" w14:textId="77777777" w:rsidTr="00915C20">
        <w:trPr>
          <w:cantSplit/>
          <w:trHeight w:val="781"/>
        </w:trPr>
        <w:tc>
          <w:tcPr>
            <w:tcW w:w="2338" w:type="dxa"/>
            <w:shd w:val="clear" w:color="auto" w:fill="FFFFFF"/>
          </w:tcPr>
          <w:p w14:paraId="2E383DB9" w14:textId="77777777" w:rsidR="00915C20" w:rsidRPr="00C41274" w:rsidRDefault="00915C20" w:rsidP="00915C20">
            <w:pPr>
              <w:pStyle w:val="TableBody"/>
              <w:rPr>
                <w:i/>
              </w:rPr>
            </w:pPr>
            <w:r w:rsidRPr="00C41274">
              <w:rPr>
                <w:i/>
              </w:rPr>
              <w:t>Write command</w:t>
            </w:r>
          </w:p>
          <w:p w14:paraId="3EA4BFB8" w14:textId="77777777" w:rsidR="00915C20" w:rsidRPr="00C41274" w:rsidRDefault="00915C20" w:rsidP="00915C20">
            <w:pPr>
              <w:pStyle w:val="TableBody"/>
            </w:pPr>
          </w:p>
          <w:p w14:paraId="515BC3B2" w14:textId="77777777" w:rsidR="00915C20" w:rsidRPr="00C41274" w:rsidRDefault="00915C20" w:rsidP="00915C20">
            <w:pPr>
              <w:pStyle w:val="TableBody"/>
              <w:rPr>
                <w:u w:val="single"/>
              </w:rPr>
            </w:pPr>
            <w:r w:rsidRPr="00C41274">
              <w:rPr>
                <w:u w:val="single"/>
              </w:rPr>
              <w:t>Syntax</w:t>
            </w:r>
          </w:p>
          <w:p w14:paraId="486F52F0" w14:textId="77777777" w:rsidR="00915C20" w:rsidRPr="00C41274" w:rsidRDefault="00915C20" w:rsidP="00915C20">
            <w:pPr>
              <w:pStyle w:val="TableBody"/>
              <w:rPr>
                <w:b/>
              </w:rPr>
            </w:pPr>
            <w:r w:rsidRPr="00C41274">
              <w:rPr>
                <w:b/>
              </w:rPr>
              <w:t>ATS0=&lt;n&gt;</w:t>
            </w:r>
          </w:p>
          <w:p w14:paraId="71CDA1C4" w14:textId="77777777" w:rsidR="00915C20" w:rsidRPr="00C41274" w:rsidRDefault="00915C20" w:rsidP="00915C20">
            <w:pPr>
              <w:pStyle w:val="TableBody"/>
            </w:pPr>
          </w:p>
        </w:tc>
        <w:tc>
          <w:tcPr>
            <w:tcW w:w="6804" w:type="dxa"/>
            <w:tcBorders>
              <w:bottom w:val="single" w:sz="4" w:space="0" w:color="auto"/>
            </w:tcBorders>
            <w:shd w:val="clear" w:color="auto" w:fill="FFFFFF"/>
          </w:tcPr>
          <w:p w14:paraId="78C3E193" w14:textId="77777777" w:rsidR="00915C20" w:rsidRPr="00C41274" w:rsidRDefault="00915C20" w:rsidP="00915C20">
            <w:pPr>
              <w:pStyle w:val="TableBody"/>
              <w:rPr>
                <w:u w:val="single"/>
              </w:rPr>
            </w:pPr>
          </w:p>
          <w:p w14:paraId="0DB1AA88" w14:textId="77777777" w:rsidR="00915C20" w:rsidRPr="00C41274" w:rsidRDefault="00915C20" w:rsidP="00915C20">
            <w:pPr>
              <w:pStyle w:val="TableBody"/>
              <w:rPr>
                <w:u w:val="single"/>
              </w:rPr>
            </w:pPr>
          </w:p>
          <w:p w14:paraId="73E7ED0F" w14:textId="77777777" w:rsidR="00915C20" w:rsidRPr="00C41274" w:rsidRDefault="00915C20" w:rsidP="00915C20">
            <w:pPr>
              <w:pStyle w:val="TableBody"/>
              <w:rPr>
                <w:u w:val="single"/>
              </w:rPr>
            </w:pPr>
            <w:r w:rsidRPr="00C41274">
              <w:rPr>
                <w:u w:val="single"/>
              </w:rPr>
              <w:t>Response</w:t>
            </w:r>
          </w:p>
          <w:p w14:paraId="237E477F" w14:textId="77777777" w:rsidR="00915C20" w:rsidRPr="00C41274" w:rsidRDefault="00915C20" w:rsidP="00915C20">
            <w:pPr>
              <w:pStyle w:val="TableBody"/>
              <w:rPr>
                <w:b/>
              </w:rPr>
            </w:pPr>
            <w:r w:rsidRPr="00C41274">
              <w:rPr>
                <w:b/>
              </w:rPr>
              <w:t>OK</w:t>
            </w:r>
          </w:p>
          <w:p w14:paraId="3E898E1B" w14:textId="77777777" w:rsidR="00915C20" w:rsidRPr="00C41274" w:rsidRDefault="00915C20" w:rsidP="00915C20">
            <w:pPr>
              <w:pStyle w:val="TableBody"/>
            </w:pPr>
          </w:p>
          <w:p w14:paraId="3E1D79C6" w14:textId="77777777" w:rsidR="00915C20" w:rsidRPr="00C41274" w:rsidRDefault="00915C20" w:rsidP="00915C20">
            <w:pPr>
              <w:pStyle w:val="TableBody"/>
              <w:rPr>
                <w:u w:val="single"/>
              </w:rPr>
            </w:pPr>
            <w:r w:rsidRPr="00C41274">
              <w:rPr>
                <w:u w:val="single"/>
              </w:rPr>
              <w:t>Parameters</w:t>
            </w:r>
          </w:p>
          <w:p w14:paraId="0BD58437" w14:textId="77777777" w:rsidR="00915C20" w:rsidRPr="00C41274" w:rsidRDefault="00915C20" w:rsidP="00A6026F">
            <w:pPr>
              <w:pStyle w:val="TableBody"/>
            </w:pPr>
            <w:r w:rsidRPr="00C41274">
              <w:rPr>
                <w:b/>
              </w:rPr>
              <w:t>&lt;n&gt;</w:t>
            </w:r>
            <w:r>
              <w:tab/>
            </w:r>
            <w:r w:rsidR="00A6026F">
              <w:t>0</w:t>
            </w:r>
            <w:r>
              <w:t xml:space="preserve"> – </w:t>
            </w:r>
            <w:r w:rsidRPr="00C41274">
              <w:t>255</w:t>
            </w:r>
            <w:r>
              <w:tab/>
              <w:t>N</w:t>
            </w:r>
            <w:r w:rsidRPr="00C41274">
              <w:t xml:space="preserve">umber of rings </w:t>
            </w:r>
          </w:p>
        </w:tc>
      </w:tr>
      <w:tr w:rsidR="00915C20" w:rsidRPr="00C41274" w14:paraId="7C887CB9" w14:textId="77777777" w:rsidTr="00915C20">
        <w:trPr>
          <w:cantSplit/>
          <w:trHeight w:val="527"/>
        </w:trPr>
        <w:tc>
          <w:tcPr>
            <w:tcW w:w="2338" w:type="dxa"/>
            <w:tcBorders>
              <w:bottom w:val="single" w:sz="18" w:space="0" w:color="auto"/>
            </w:tcBorders>
            <w:shd w:val="clear" w:color="auto" w:fill="FFFFFF"/>
          </w:tcPr>
          <w:p w14:paraId="74B880C5" w14:textId="77777777" w:rsidR="00915C20" w:rsidRPr="00C41274" w:rsidRDefault="00915C20" w:rsidP="00915C20">
            <w:pPr>
              <w:pStyle w:val="TableBody"/>
              <w:rPr>
                <w:u w:val="single"/>
              </w:rPr>
            </w:pPr>
            <w:r w:rsidRPr="00C41274">
              <w:rPr>
                <w:u w:val="single"/>
              </w:rPr>
              <w:t>Reference</w:t>
            </w:r>
          </w:p>
          <w:p w14:paraId="653102FF" w14:textId="77777777" w:rsidR="00915C20" w:rsidRPr="00C41274" w:rsidRDefault="00915C20" w:rsidP="00915C20">
            <w:pPr>
              <w:pStyle w:val="TableBody"/>
            </w:pPr>
            <w:r w:rsidRPr="00C41274">
              <w:t>V.25ter</w:t>
            </w:r>
          </w:p>
        </w:tc>
        <w:tc>
          <w:tcPr>
            <w:tcW w:w="6804" w:type="dxa"/>
            <w:tcBorders>
              <w:bottom w:val="single" w:sz="18" w:space="0" w:color="auto"/>
            </w:tcBorders>
            <w:shd w:val="clear" w:color="auto" w:fill="FFFFFF"/>
          </w:tcPr>
          <w:p w14:paraId="244CCD2D" w14:textId="77777777" w:rsidR="00915C20" w:rsidRPr="00C41274" w:rsidRDefault="00915C20" w:rsidP="00915C20">
            <w:pPr>
              <w:pStyle w:val="TableBody"/>
              <w:rPr>
                <w:u w:val="single"/>
              </w:rPr>
            </w:pPr>
            <w:r w:rsidRPr="00C41274">
              <w:rPr>
                <w:u w:val="single"/>
              </w:rPr>
              <w:t>Notes</w:t>
            </w:r>
          </w:p>
          <w:p w14:paraId="3167F756" w14:textId="77777777" w:rsidR="00915C20" w:rsidRPr="00C41274" w:rsidRDefault="00A6026F" w:rsidP="00B71844">
            <w:pPr>
              <w:pStyle w:val="TableBody"/>
            </w:pPr>
            <w:r w:rsidRPr="00AE67EA">
              <w:t>The responses of this command are compliant with the recommendation but this command has no effect</w:t>
            </w:r>
          </w:p>
        </w:tc>
      </w:tr>
    </w:tbl>
    <w:p w14:paraId="1B25C749" w14:textId="77777777" w:rsidR="00915C20" w:rsidRPr="00AE67EA" w:rsidRDefault="00915C20" w:rsidP="00915C20"/>
    <w:p w14:paraId="135AFB96" w14:textId="77777777" w:rsidR="00CD363D" w:rsidRPr="00AE67EA" w:rsidRDefault="00CD363D" w:rsidP="00CD363D">
      <w:pPr>
        <w:pStyle w:val="Heading2"/>
      </w:pPr>
      <w:bookmarkStart w:id="17" w:name="_Toc345081227"/>
      <w:bookmarkStart w:id="18" w:name="_Toc349752975"/>
      <w:bookmarkStart w:id="19" w:name="_Toc349753863"/>
      <w:bookmarkStart w:id="20" w:name="_Ref366743723"/>
      <w:bookmarkStart w:id="21" w:name="_Ref369078662"/>
      <w:bookmarkStart w:id="22" w:name="_Toc368585932"/>
      <w:bookmarkStart w:id="23" w:name="_Toc464721460"/>
      <w:bookmarkStart w:id="24" w:name="_Toc468959745"/>
      <w:r w:rsidRPr="00AE67EA">
        <w:t xml:space="preserve">S1 Command: Ring </w:t>
      </w:r>
      <w:bookmarkEnd w:id="17"/>
      <w:r w:rsidRPr="00AE67EA">
        <w:t>Count</w:t>
      </w:r>
      <w:bookmarkEnd w:id="18"/>
      <w:bookmarkEnd w:id="19"/>
      <w:bookmarkEnd w:id="20"/>
      <w:bookmarkEnd w:id="21"/>
      <w:bookmarkEnd w:id="22"/>
      <w:bookmarkEnd w:id="23"/>
      <w:bookmarkEnd w:id="24"/>
      <w:r w:rsidRPr="00AE67EA">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915C20" w:rsidRPr="00C41274" w14:paraId="5422F3B8" w14:textId="77777777" w:rsidTr="00915C20">
        <w:trPr>
          <w:cantSplit/>
        </w:trPr>
        <w:tc>
          <w:tcPr>
            <w:tcW w:w="9142" w:type="dxa"/>
            <w:gridSpan w:val="2"/>
            <w:tcBorders>
              <w:top w:val="single" w:sz="18" w:space="0" w:color="auto"/>
              <w:bottom w:val="single" w:sz="18" w:space="0" w:color="auto"/>
            </w:tcBorders>
            <w:shd w:val="pct30" w:color="auto" w:fill="FFFFFF"/>
          </w:tcPr>
          <w:p w14:paraId="24726895" w14:textId="77777777" w:rsidR="00915C20" w:rsidRPr="00C41274" w:rsidRDefault="00915C20" w:rsidP="00866604">
            <w:pPr>
              <w:pStyle w:val="TableRowHead"/>
            </w:pPr>
            <w:r>
              <w:t>HL7718, HL7748, HL7749</w:t>
            </w:r>
          </w:p>
        </w:tc>
      </w:tr>
      <w:tr w:rsidR="00CD363D" w:rsidRPr="00C41274" w14:paraId="7429AA90" w14:textId="77777777" w:rsidTr="00915C20">
        <w:trPr>
          <w:cantSplit/>
          <w:trHeight w:val="1008"/>
        </w:trPr>
        <w:tc>
          <w:tcPr>
            <w:tcW w:w="2338" w:type="dxa"/>
            <w:tcBorders>
              <w:top w:val="single" w:sz="18" w:space="0" w:color="auto"/>
            </w:tcBorders>
            <w:shd w:val="clear" w:color="auto" w:fill="FFFFFF"/>
          </w:tcPr>
          <w:p w14:paraId="5BECC0A5" w14:textId="77777777" w:rsidR="00CD363D" w:rsidRPr="00C41274" w:rsidRDefault="00CD363D" w:rsidP="00CD363D">
            <w:pPr>
              <w:pStyle w:val="TableBody"/>
              <w:rPr>
                <w:i/>
              </w:rPr>
            </w:pPr>
            <w:r w:rsidRPr="00C41274">
              <w:rPr>
                <w:i/>
              </w:rPr>
              <w:t>Read command</w:t>
            </w:r>
          </w:p>
          <w:p w14:paraId="24A75BE0" w14:textId="77777777" w:rsidR="00CD363D" w:rsidRPr="00C41274" w:rsidRDefault="00CD363D" w:rsidP="00CD363D">
            <w:pPr>
              <w:pStyle w:val="TableBody"/>
            </w:pPr>
          </w:p>
          <w:p w14:paraId="437C635C" w14:textId="77777777" w:rsidR="00CD363D" w:rsidRPr="00C41274" w:rsidRDefault="00CD363D" w:rsidP="00CD363D">
            <w:pPr>
              <w:pStyle w:val="TableBody"/>
              <w:rPr>
                <w:u w:val="single"/>
              </w:rPr>
            </w:pPr>
            <w:r w:rsidRPr="00C41274">
              <w:rPr>
                <w:u w:val="single"/>
              </w:rPr>
              <w:t>Syntax</w:t>
            </w:r>
          </w:p>
          <w:p w14:paraId="15FCA919" w14:textId="77777777" w:rsidR="00CD363D" w:rsidRPr="00C41274" w:rsidRDefault="00CD363D" w:rsidP="00CD363D">
            <w:pPr>
              <w:pStyle w:val="TableBody"/>
              <w:rPr>
                <w:b/>
              </w:rPr>
            </w:pPr>
            <w:r w:rsidRPr="00C41274">
              <w:rPr>
                <w:b/>
              </w:rPr>
              <w:t>ATS1?</w:t>
            </w:r>
          </w:p>
        </w:tc>
        <w:tc>
          <w:tcPr>
            <w:tcW w:w="6804" w:type="dxa"/>
            <w:tcBorders>
              <w:top w:val="single" w:sz="18" w:space="0" w:color="auto"/>
              <w:bottom w:val="single" w:sz="4" w:space="0" w:color="auto"/>
            </w:tcBorders>
            <w:shd w:val="clear" w:color="auto" w:fill="FFFFFF"/>
          </w:tcPr>
          <w:p w14:paraId="18EFF468" w14:textId="77777777" w:rsidR="00CD363D" w:rsidRPr="00C41274" w:rsidRDefault="00CD363D" w:rsidP="00CD363D">
            <w:pPr>
              <w:pStyle w:val="TableBody"/>
            </w:pPr>
          </w:p>
          <w:p w14:paraId="488008D5" w14:textId="77777777" w:rsidR="00CD363D" w:rsidRPr="00C41274" w:rsidRDefault="00CD363D" w:rsidP="00CD363D">
            <w:pPr>
              <w:pStyle w:val="TableBody"/>
            </w:pPr>
          </w:p>
          <w:p w14:paraId="72DF9F0E" w14:textId="77777777" w:rsidR="00CD363D" w:rsidRPr="00C41274" w:rsidRDefault="00CD363D" w:rsidP="00CD363D">
            <w:pPr>
              <w:pStyle w:val="TableBody"/>
              <w:rPr>
                <w:u w:val="single"/>
              </w:rPr>
            </w:pPr>
            <w:r w:rsidRPr="00C41274">
              <w:rPr>
                <w:u w:val="single"/>
              </w:rPr>
              <w:t>Response</w:t>
            </w:r>
          </w:p>
          <w:p w14:paraId="07E5C776" w14:textId="77777777" w:rsidR="00CF125F" w:rsidRDefault="00CF125F" w:rsidP="00CD363D">
            <w:pPr>
              <w:pStyle w:val="TableBody"/>
              <w:rPr>
                <w:b/>
              </w:rPr>
            </w:pPr>
            <w:r>
              <w:rPr>
                <w:b/>
              </w:rPr>
              <w:t>0</w:t>
            </w:r>
          </w:p>
          <w:p w14:paraId="1521B896" w14:textId="77777777" w:rsidR="00CD363D" w:rsidRDefault="00CD363D" w:rsidP="00CD363D">
            <w:pPr>
              <w:pStyle w:val="TableBody"/>
              <w:rPr>
                <w:b/>
              </w:rPr>
            </w:pPr>
            <w:r w:rsidRPr="00C41274">
              <w:rPr>
                <w:b/>
              </w:rPr>
              <w:t>OK</w:t>
            </w:r>
          </w:p>
          <w:p w14:paraId="49B3073E" w14:textId="77777777" w:rsidR="00740194" w:rsidRPr="00C41274" w:rsidRDefault="00740194" w:rsidP="00CD363D">
            <w:pPr>
              <w:pStyle w:val="TableBody"/>
              <w:rPr>
                <w:b/>
              </w:rPr>
            </w:pPr>
          </w:p>
        </w:tc>
      </w:tr>
      <w:tr w:rsidR="00CD363D" w:rsidRPr="00C41274" w14:paraId="4264C0A9" w14:textId="77777777" w:rsidTr="00915C20">
        <w:trPr>
          <w:cantSplit/>
          <w:trHeight w:val="781"/>
        </w:trPr>
        <w:tc>
          <w:tcPr>
            <w:tcW w:w="2338" w:type="dxa"/>
            <w:shd w:val="clear" w:color="auto" w:fill="FFFFFF"/>
          </w:tcPr>
          <w:p w14:paraId="7D815CBB" w14:textId="77777777" w:rsidR="00CD363D" w:rsidRPr="002E625E" w:rsidRDefault="00CD363D" w:rsidP="00CD363D">
            <w:pPr>
              <w:pStyle w:val="TableBody"/>
              <w:rPr>
                <w:u w:val="single"/>
              </w:rPr>
            </w:pPr>
            <w:r w:rsidRPr="00C41274">
              <w:rPr>
                <w:u w:val="single"/>
              </w:rPr>
              <w:t>Reference</w:t>
            </w:r>
          </w:p>
        </w:tc>
        <w:tc>
          <w:tcPr>
            <w:tcW w:w="6804" w:type="dxa"/>
            <w:tcBorders>
              <w:bottom w:val="single" w:sz="4" w:space="0" w:color="auto"/>
            </w:tcBorders>
            <w:shd w:val="clear" w:color="auto" w:fill="FFFFFF"/>
          </w:tcPr>
          <w:p w14:paraId="66CF6D0A" w14:textId="77777777" w:rsidR="00CD363D" w:rsidRPr="00C41274" w:rsidRDefault="00CD363D" w:rsidP="00CD363D">
            <w:pPr>
              <w:pStyle w:val="TableBody"/>
              <w:rPr>
                <w:u w:val="single"/>
              </w:rPr>
            </w:pPr>
            <w:r w:rsidRPr="00C41274">
              <w:rPr>
                <w:u w:val="single"/>
              </w:rPr>
              <w:t>Notes</w:t>
            </w:r>
          </w:p>
          <w:p w14:paraId="3E970342" w14:textId="00FA0B50" w:rsidR="00CD363D" w:rsidRPr="00C41274" w:rsidRDefault="00710639" w:rsidP="00CD363D">
            <w:pPr>
              <w:pStyle w:val="TableBody"/>
            </w:pPr>
            <w:r>
              <w:t>The default value “</w:t>
            </w:r>
            <w:bookmarkStart w:id="25" w:name="_GoBack"/>
            <w:bookmarkEnd w:id="25"/>
            <w:r>
              <w:t>0” is returned, but it has no meaning</w:t>
            </w:r>
            <w:r w:rsidR="002E625E">
              <w:t>.</w:t>
            </w:r>
          </w:p>
        </w:tc>
      </w:tr>
    </w:tbl>
    <w:p w14:paraId="2E3FEA63" w14:textId="77777777" w:rsidR="00F82A82" w:rsidRPr="00AE67EA" w:rsidRDefault="00F82A82" w:rsidP="00F82A82">
      <w:pPr>
        <w:pStyle w:val="Heading2"/>
      </w:pPr>
      <w:bookmarkStart w:id="26" w:name="_Toc345081206"/>
      <w:bookmarkStart w:id="27" w:name="_Toc349752954"/>
      <w:bookmarkStart w:id="28" w:name="_Toc349753842"/>
      <w:bookmarkStart w:id="29" w:name="_Ref366743584"/>
      <w:bookmarkStart w:id="30" w:name="_Ref369078551"/>
      <w:bookmarkStart w:id="31" w:name="_Toc368585911"/>
      <w:bookmarkStart w:id="32" w:name="_Toc464721439"/>
      <w:bookmarkStart w:id="33" w:name="_Toc468959746"/>
      <w:bookmarkStart w:id="34" w:name="_Toc345081223"/>
      <w:bookmarkStart w:id="35" w:name="_Toc349752971"/>
      <w:bookmarkStart w:id="36" w:name="_Toc349753859"/>
      <w:bookmarkStart w:id="37" w:name="_Ref366743687"/>
      <w:bookmarkStart w:id="38" w:name="_Ref369078639"/>
      <w:bookmarkStart w:id="39" w:name="_Toc368585928"/>
      <w:bookmarkStart w:id="40" w:name="_Toc464721456"/>
      <w:bookmarkStart w:id="41" w:name="_Toc345081228"/>
      <w:bookmarkStart w:id="42" w:name="_Toc349752976"/>
      <w:bookmarkStart w:id="43" w:name="_Toc349753864"/>
      <w:bookmarkStart w:id="44" w:name="_Ref366743728"/>
      <w:bookmarkStart w:id="45" w:name="_Ref369078668"/>
      <w:bookmarkStart w:id="46" w:name="_Toc368585933"/>
      <w:bookmarkStart w:id="47" w:name="_Toc464721461"/>
      <w:r w:rsidRPr="00AE67EA">
        <w:t xml:space="preserve">S3 Command: Command Line Termination </w:t>
      </w:r>
      <w:bookmarkEnd w:id="26"/>
      <w:r w:rsidRPr="00AE67EA">
        <w:t>Character</w:t>
      </w:r>
      <w:bookmarkEnd w:id="27"/>
      <w:bookmarkEnd w:id="28"/>
      <w:bookmarkEnd w:id="29"/>
      <w:bookmarkEnd w:id="30"/>
      <w:bookmarkEnd w:id="31"/>
      <w:bookmarkEnd w:id="32"/>
      <w:bookmarkEnd w:id="33"/>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F82A82" w:rsidRPr="00C41274" w14:paraId="257B6524" w14:textId="77777777" w:rsidTr="00410AD8">
        <w:trPr>
          <w:cantSplit/>
        </w:trPr>
        <w:tc>
          <w:tcPr>
            <w:tcW w:w="9142" w:type="dxa"/>
            <w:gridSpan w:val="2"/>
            <w:tcBorders>
              <w:top w:val="single" w:sz="18" w:space="0" w:color="auto"/>
              <w:bottom w:val="single" w:sz="18" w:space="0" w:color="auto"/>
            </w:tcBorders>
            <w:shd w:val="pct30" w:color="auto" w:fill="FFFFFF"/>
          </w:tcPr>
          <w:p w14:paraId="650FAD62" w14:textId="77777777" w:rsidR="00F82A82" w:rsidRPr="00C41274" w:rsidRDefault="00F82A82" w:rsidP="00410AD8">
            <w:pPr>
              <w:pStyle w:val="TableRowHead"/>
            </w:pPr>
            <w:r>
              <w:t>HL7718, HL7748, HL7749</w:t>
            </w:r>
          </w:p>
        </w:tc>
      </w:tr>
      <w:tr w:rsidR="00F82A82" w:rsidRPr="00C41274" w14:paraId="288E7159" w14:textId="77777777" w:rsidTr="00410AD8">
        <w:trPr>
          <w:cantSplit/>
          <w:trHeight w:val="1008"/>
        </w:trPr>
        <w:tc>
          <w:tcPr>
            <w:tcW w:w="2338" w:type="dxa"/>
            <w:tcBorders>
              <w:top w:val="single" w:sz="18" w:space="0" w:color="auto"/>
            </w:tcBorders>
            <w:shd w:val="clear" w:color="auto" w:fill="FFFFFF"/>
          </w:tcPr>
          <w:p w14:paraId="09E3D612" w14:textId="77777777" w:rsidR="00F82A82" w:rsidRPr="00C41274" w:rsidRDefault="00F82A82" w:rsidP="00410AD8">
            <w:pPr>
              <w:pStyle w:val="TableBody"/>
              <w:rPr>
                <w:i/>
              </w:rPr>
            </w:pPr>
            <w:r w:rsidRPr="00C41274">
              <w:rPr>
                <w:i/>
              </w:rPr>
              <w:lastRenderedPageBreak/>
              <w:t>Read command</w:t>
            </w:r>
          </w:p>
          <w:p w14:paraId="049828AA" w14:textId="77777777" w:rsidR="00F82A82" w:rsidRPr="00C41274" w:rsidRDefault="00F82A82" w:rsidP="00410AD8">
            <w:pPr>
              <w:pStyle w:val="TableBody"/>
            </w:pPr>
          </w:p>
          <w:p w14:paraId="5C5CB71B" w14:textId="77777777" w:rsidR="00F82A82" w:rsidRPr="00C41274" w:rsidRDefault="00F82A82" w:rsidP="00410AD8">
            <w:pPr>
              <w:pStyle w:val="TableBody"/>
              <w:rPr>
                <w:u w:val="single"/>
              </w:rPr>
            </w:pPr>
            <w:r w:rsidRPr="00C41274">
              <w:rPr>
                <w:u w:val="single"/>
              </w:rPr>
              <w:t>Syntax</w:t>
            </w:r>
          </w:p>
          <w:p w14:paraId="6BE96D3C" w14:textId="77777777" w:rsidR="00F82A82" w:rsidRPr="00C41274" w:rsidRDefault="00F82A82" w:rsidP="00410AD8">
            <w:pPr>
              <w:pStyle w:val="TableBody"/>
              <w:rPr>
                <w:b/>
              </w:rPr>
            </w:pPr>
            <w:r w:rsidRPr="00C41274">
              <w:rPr>
                <w:b/>
              </w:rPr>
              <w:t>ATS3?</w:t>
            </w:r>
          </w:p>
        </w:tc>
        <w:tc>
          <w:tcPr>
            <w:tcW w:w="6804" w:type="dxa"/>
            <w:tcBorders>
              <w:top w:val="single" w:sz="18" w:space="0" w:color="auto"/>
              <w:bottom w:val="single" w:sz="4" w:space="0" w:color="auto"/>
            </w:tcBorders>
            <w:shd w:val="clear" w:color="auto" w:fill="FFFFFF"/>
          </w:tcPr>
          <w:p w14:paraId="75107C3F" w14:textId="77777777" w:rsidR="00F82A82" w:rsidRPr="00C41274" w:rsidRDefault="00F82A82" w:rsidP="00410AD8">
            <w:pPr>
              <w:pStyle w:val="TableBody"/>
              <w:rPr>
                <w:u w:val="single"/>
              </w:rPr>
            </w:pPr>
          </w:p>
          <w:p w14:paraId="147B7AFE" w14:textId="77777777" w:rsidR="00F82A82" w:rsidRPr="00C41274" w:rsidRDefault="00F82A82" w:rsidP="00410AD8">
            <w:pPr>
              <w:pStyle w:val="TableBody"/>
              <w:rPr>
                <w:u w:val="single"/>
              </w:rPr>
            </w:pPr>
          </w:p>
          <w:p w14:paraId="602A30B9" w14:textId="77777777" w:rsidR="00F82A82" w:rsidRPr="00C41274" w:rsidRDefault="00F82A82" w:rsidP="00410AD8">
            <w:pPr>
              <w:pStyle w:val="TableBody"/>
              <w:rPr>
                <w:u w:val="single"/>
              </w:rPr>
            </w:pPr>
            <w:r w:rsidRPr="00C41274">
              <w:rPr>
                <w:u w:val="single"/>
              </w:rPr>
              <w:t>Response</w:t>
            </w:r>
          </w:p>
          <w:p w14:paraId="4D9C09DD" w14:textId="77777777" w:rsidR="00F82A82" w:rsidRPr="00C41274" w:rsidRDefault="00F82A82" w:rsidP="00410AD8">
            <w:pPr>
              <w:pStyle w:val="TableBody"/>
              <w:rPr>
                <w:b/>
              </w:rPr>
            </w:pPr>
            <w:r w:rsidRPr="00C41274">
              <w:rPr>
                <w:b/>
              </w:rPr>
              <w:t>&lt;n&gt;</w:t>
            </w:r>
          </w:p>
          <w:p w14:paraId="76334942" w14:textId="77777777" w:rsidR="00F82A82" w:rsidRPr="00C41274" w:rsidRDefault="00F82A82" w:rsidP="00410AD8">
            <w:pPr>
              <w:pStyle w:val="TableBody"/>
              <w:rPr>
                <w:b/>
              </w:rPr>
            </w:pPr>
            <w:r w:rsidRPr="00C41274">
              <w:rPr>
                <w:b/>
              </w:rPr>
              <w:t>OK</w:t>
            </w:r>
          </w:p>
        </w:tc>
      </w:tr>
      <w:tr w:rsidR="00F82A82" w:rsidRPr="00C41274" w14:paraId="0129E209" w14:textId="77777777" w:rsidTr="00410AD8">
        <w:trPr>
          <w:cantSplit/>
          <w:trHeight w:val="781"/>
        </w:trPr>
        <w:tc>
          <w:tcPr>
            <w:tcW w:w="2338" w:type="dxa"/>
            <w:shd w:val="clear" w:color="auto" w:fill="FFFFFF"/>
          </w:tcPr>
          <w:p w14:paraId="7B9F2D48" w14:textId="77777777" w:rsidR="00F82A82" w:rsidRPr="00C41274" w:rsidRDefault="00F82A82" w:rsidP="00410AD8">
            <w:pPr>
              <w:pStyle w:val="TableBody"/>
              <w:rPr>
                <w:i/>
              </w:rPr>
            </w:pPr>
            <w:r w:rsidRPr="00C41274">
              <w:rPr>
                <w:i/>
              </w:rPr>
              <w:t>Write command</w:t>
            </w:r>
          </w:p>
          <w:p w14:paraId="24992E13" w14:textId="77777777" w:rsidR="00F82A82" w:rsidRPr="00C41274" w:rsidRDefault="00F82A82" w:rsidP="00410AD8">
            <w:pPr>
              <w:pStyle w:val="TableBody"/>
            </w:pPr>
          </w:p>
          <w:p w14:paraId="23895FC1" w14:textId="77777777" w:rsidR="00F82A82" w:rsidRPr="00C41274" w:rsidRDefault="00F82A82" w:rsidP="00410AD8">
            <w:pPr>
              <w:pStyle w:val="TableBody"/>
              <w:rPr>
                <w:u w:val="single"/>
              </w:rPr>
            </w:pPr>
            <w:r w:rsidRPr="00C41274">
              <w:rPr>
                <w:u w:val="single"/>
              </w:rPr>
              <w:t>Syntax</w:t>
            </w:r>
          </w:p>
          <w:p w14:paraId="682B2236" w14:textId="77777777" w:rsidR="00F82A82" w:rsidRPr="00C41274" w:rsidRDefault="00F82A82" w:rsidP="00410AD8">
            <w:pPr>
              <w:pStyle w:val="TableBody"/>
              <w:rPr>
                <w:b/>
              </w:rPr>
            </w:pPr>
            <w:r w:rsidRPr="00C41274">
              <w:rPr>
                <w:b/>
              </w:rPr>
              <w:t>ATS3=&lt;n&gt;</w:t>
            </w:r>
          </w:p>
          <w:p w14:paraId="59CC6D2C" w14:textId="77777777" w:rsidR="00F82A82" w:rsidRPr="00C41274" w:rsidRDefault="00F82A82" w:rsidP="00410AD8">
            <w:pPr>
              <w:pStyle w:val="TableBody"/>
            </w:pPr>
          </w:p>
        </w:tc>
        <w:tc>
          <w:tcPr>
            <w:tcW w:w="6804" w:type="dxa"/>
            <w:tcBorders>
              <w:bottom w:val="single" w:sz="4" w:space="0" w:color="auto"/>
            </w:tcBorders>
            <w:shd w:val="clear" w:color="auto" w:fill="FFFFFF"/>
          </w:tcPr>
          <w:p w14:paraId="12851EFB" w14:textId="77777777" w:rsidR="00F82A82" w:rsidRPr="00C41274" w:rsidRDefault="00F82A82" w:rsidP="00410AD8">
            <w:pPr>
              <w:pStyle w:val="TableBody"/>
              <w:rPr>
                <w:u w:val="single"/>
              </w:rPr>
            </w:pPr>
          </w:p>
          <w:p w14:paraId="18024F8A" w14:textId="77777777" w:rsidR="00F82A82" w:rsidRPr="00C41274" w:rsidRDefault="00F82A82" w:rsidP="00410AD8">
            <w:pPr>
              <w:pStyle w:val="TableBody"/>
              <w:rPr>
                <w:u w:val="single"/>
              </w:rPr>
            </w:pPr>
          </w:p>
          <w:p w14:paraId="2BB21822" w14:textId="77777777" w:rsidR="00F82A82" w:rsidRPr="00C41274" w:rsidRDefault="00F82A82" w:rsidP="00410AD8">
            <w:pPr>
              <w:pStyle w:val="TableBody"/>
              <w:rPr>
                <w:u w:val="single"/>
              </w:rPr>
            </w:pPr>
            <w:r w:rsidRPr="00C41274">
              <w:rPr>
                <w:u w:val="single"/>
              </w:rPr>
              <w:t>Response</w:t>
            </w:r>
          </w:p>
          <w:p w14:paraId="6A549043" w14:textId="77777777" w:rsidR="00F82A82" w:rsidRPr="00C41274" w:rsidRDefault="00F82A82" w:rsidP="00410AD8">
            <w:pPr>
              <w:pStyle w:val="TableBody"/>
              <w:rPr>
                <w:b/>
              </w:rPr>
            </w:pPr>
            <w:r w:rsidRPr="00C41274">
              <w:rPr>
                <w:b/>
              </w:rPr>
              <w:t>OK</w:t>
            </w:r>
          </w:p>
          <w:p w14:paraId="492F5838" w14:textId="77777777" w:rsidR="00F82A82" w:rsidRPr="00C41274" w:rsidRDefault="00F82A82" w:rsidP="00410AD8">
            <w:pPr>
              <w:pStyle w:val="TableBody"/>
            </w:pPr>
          </w:p>
          <w:p w14:paraId="38583C2E" w14:textId="77777777" w:rsidR="00F82A82" w:rsidRPr="00C41274" w:rsidRDefault="00F82A82" w:rsidP="00410AD8">
            <w:pPr>
              <w:pStyle w:val="TableBody"/>
              <w:rPr>
                <w:u w:val="single"/>
              </w:rPr>
            </w:pPr>
            <w:r w:rsidRPr="00C41274">
              <w:rPr>
                <w:u w:val="single"/>
              </w:rPr>
              <w:t>Parameters</w:t>
            </w:r>
          </w:p>
          <w:p w14:paraId="2C097067" w14:textId="77777777" w:rsidR="00F82A82" w:rsidRPr="00C41274" w:rsidRDefault="00F82A82" w:rsidP="00410AD8">
            <w:pPr>
              <w:pStyle w:val="TableBody"/>
            </w:pPr>
            <w:r w:rsidRPr="00C41274">
              <w:rPr>
                <w:b/>
              </w:rPr>
              <w:t>&lt;n&gt;</w:t>
            </w:r>
            <w:r>
              <w:rPr>
                <w:b/>
              </w:rPr>
              <w:tab/>
            </w:r>
            <w:r w:rsidRPr="00C41274">
              <w:rPr>
                <w:snapToGrid w:val="0"/>
                <w:lang w:eastAsia="zh-CN"/>
              </w:rPr>
              <w:t>1</w:t>
            </w:r>
            <w:r w:rsidRPr="00C41274">
              <w:t>3</w:t>
            </w:r>
            <w:r>
              <w:tab/>
            </w:r>
            <w:r w:rsidRPr="00C41274">
              <w:t>command line termination character&lt;CR&gt;: carriage return</w:t>
            </w:r>
          </w:p>
        </w:tc>
      </w:tr>
      <w:tr w:rsidR="00F82A82" w:rsidRPr="00C41274" w14:paraId="567DA8DF" w14:textId="77777777" w:rsidTr="00410AD8">
        <w:trPr>
          <w:cantSplit/>
          <w:trHeight w:val="527"/>
        </w:trPr>
        <w:tc>
          <w:tcPr>
            <w:tcW w:w="2338" w:type="dxa"/>
            <w:tcBorders>
              <w:bottom w:val="single" w:sz="18" w:space="0" w:color="auto"/>
            </w:tcBorders>
            <w:shd w:val="clear" w:color="auto" w:fill="FFFFFF"/>
          </w:tcPr>
          <w:p w14:paraId="3ED112BD" w14:textId="77777777" w:rsidR="00F82A82" w:rsidRPr="00C41274" w:rsidRDefault="00F82A82" w:rsidP="00410AD8">
            <w:pPr>
              <w:pStyle w:val="TableBody"/>
              <w:rPr>
                <w:u w:val="single"/>
              </w:rPr>
            </w:pPr>
            <w:r w:rsidRPr="00C41274">
              <w:rPr>
                <w:u w:val="single"/>
              </w:rPr>
              <w:t>Reference</w:t>
            </w:r>
          </w:p>
          <w:p w14:paraId="75C8C196" w14:textId="77777777" w:rsidR="00F82A82" w:rsidRPr="00C41274" w:rsidRDefault="00F82A82" w:rsidP="00410AD8">
            <w:pPr>
              <w:pStyle w:val="TableBody"/>
            </w:pPr>
            <w:r w:rsidRPr="00C41274">
              <w:t>V.25Ter</w:t>
            </w:r>
          </w:p>
        </w:tc>
        <w:tc>
          <w:tcPr>
            <w:tcW w:w="6804" w:type="dxa"/>
            <w:tcBorders>
              <w:bottom w:val="single" w:sz="18" w:space="0" w:color="auto"/>
            </w:tcBorders>
            <w:shd w:val="clear" w:color="auto" w:fill="FFFFFF"/>
          </w:tcPr>
          <w:p w14:paraId="31B7967F" w14:textId="77777777" w:rsidR="00F82A82" w:rsidRPr="00C41274" w:rsidRDefault="00F82A82" w:rsidP="00410AD8">
            <w:pPr>
              <w:pStyle w:val="TableBody"/>
              <w:rPr>
                <w:u w:val="single"/>
              </w:rPr>
            </w:pPr>
            <w:r w:rsidRPr="00C41274">
              <w:rPr>
                <w:u w:val="single"/>
              </w:rPr>
              <w:t>Notes</w:t>
            </w:r>
          </w:p>
          <w:p w14:paraId="6B155B7A" w14:textId="77777777" w:rsidR="00F82A82" w:rsidRPr="0085411C" w:rsidRDefault="00F82A82" w:rsidP="00410AD8">
            <w:pPr>
              <w:pStyle w:val="TableBody"/>
            </w:pPr>
            <w:r w:rsidRPr="0085411C">
              <w:t>This parameter determines the character recognized by TA to terminate an incoming command line (13 = &lt;CR&gt; by default); it cannot be changed</w:t>
            </w:r>
            <w:r>
              <w:t>.</w:t>
            </w:r>
          </w:p>
          <w:p w14:paraId="2D635341" w14:textId="77777777" w:rsidR="00F82A82" w:rsidRPr="00C41274" w:rsidRDefault="00F82A82" w:rsidP="00410AD8">
            <w:pPr>
              <w:pStyle w:val="TableBody"/>
              <w:ind w:left="360"/>
            </w:pPr>
          </w:p>
        </w:tc>
      </w:tr>
    </w:tbl>
    <w:p w14:paraId="2DC45F0F" w14:textId="77777777" w:rsidR="00F82A82" w:rsidRPr="00AE67EA" w:rsidRDefault="00F82A82" w:rsidP="00F82A82">
      <w:pPr>
        <w:pStyle w:val="Heading2"/>
      </w:pPr>
      <w:bookmarkStart w:id="48" w:name="_Toc345081207"/>
      <w:bookmarkStart w:id="49" w:name="_Toc349752955"/>
      <w:bookmarkStart w:id="50" w:name="_Toc349753843"/>
      <w:bookmarkStart w:id="51" w:name="_Ref366743589"/>
      <w:bookmarkStart w:id="52" w:name="_Ref369078556"/>
      <w:bookmarkStart w:id="53" w:name="_Toc368585912"/>
      <w:bookmarkStart w:id="54" w:name="_Toc464721440"/>
      <w:bookmarkStart w:id="55" w:name="_Toc468959747"/>
      <w:r w:rsidRPr="00AE67EA">
        <w:t xml:space="preserve">S4 Command: Set Response Formatting </w:t>
      </w:r>
      <w:bookmarkEnd w:id="48"/>
      <w:r w:rsidRPr="00AE67EA">
        <w:t>Character</w:t>
      </w:r>
      <w:bookmarkEnd w:id="49"/>
      <w:bookmarkEnd w:id="50"/>
      <w:bookmarkEnd w:id="51"/>
      <w:bookmarkEnd w:id="52"/>
      <w:bookmarkEnd w:id="53"/>
      <w:bookmarkEnd w:id="54"/>
      <w:bookmarkEnd w:id="55"/>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F82A82" w:rsidRPr="00C41274" w14:paraId="772E5977" w14:textId="77777777" w:rsidTr="00410AD8">
        <w:trPr>
          <w:cantSplit/>
        </w:trPr>
        <w:tc>
          <w:tcPr>
            <w:tcW w:w="9142" w:type="dxa"/>
            <w:gridSpan w:val="2"/>
            <w:tcBorders>
              <w:top w:val="single" w:sz="18" w:space="0" w:color="auto"/>
              <w:bottom w:val="single" w:sz="18" w:space="0" w:color="auto"/>
            </w:tcBorders>
            <w:shd w:val="pct30" w:color="auto" w:fill="FFFFFF"/>
          </w:tcPr>
          <w:p w14:paraId="617F9970" w14:textId="77777777" w:rsidR="00F82A82" w:rsidRPr="00C41274" w:rsidRDefault="00F82A82" w:rsidP="00410AD8">
            <w:pPr>
              <w:pStyle w:val="TableRowHead"/>
            </w:pPr>
            <w:r>
              <w:t>HL7718, HL7748, HL7749</w:t>
            </w:r>
          </w:p>
        </w:tc>
      </w:tr>
      <w:tr w:rsidR="00F82A82" w:rsidRPr="00C41274" w14:paraId="0CAE9BCB" w14:textId="77777777" w:rsidTr="00410AD8">
        <w:trPr>
          <w:cantSplit/>
          <w:trHeight w:val="1008"/>
        </w:trPr>
        <w:tc>
          <w:tcPr>
            <w:tcW w:w="2338" w:type="dxa"/>
            <w:tcBorders>
              <w:top w:val="single" w:sz="18" w:space="0" w:color="auto"/>
            </w:tcBorders>
            <w:shd w:val="clear" w:color="auto" w:fill="FFFFFF"/>
          </w:tcPr>
          <w:p w14:paraId="482B2D21" w14:textId="77777777" w:rsidR="00F82A82" w:rsidRPr="00C41274" w:rsidRDefault="00F82A82" w:rsidP="00410AD8">
            <w:pPr>
              <w:pStyle w:val="TableBody"/>
              <w:rPr>
                <w:i/>
              </w:rPr>
            </w:pPr>
            <w:r w:rsidRPr="00C41274">
              <w:rPr>
                <w:i/>
              </w:rPr>
              <w:t>Read command</w:t>
            </w:r>
          </w:p>
          <w:p w14:paraId="3B6F316A" w14:textId="77777777" w:rsidR="00F82A82" w:rsidRPr="00C41274" w:rsidRDefault="00F82A82" w:rsidP="00410AD8">
            <w:pPr>
              <w:pStyle w:val="TableBody"/>
            </w:pPr>
          </w:p>
          <w:p w14:paraId="33C794F6" w14:textId="77777777" w:rsidR="00F82A82" w:rsidRPr="00C41274" w:rsidRDefault="00F82A82" w:rsidP="00410AD8">
            <w:pPr>
              <w:pStyle w:val="TableBody"/>
              <w:rPr>
                <w:u w:val="single"/>
              </w:rPr>
            </w:pPr>
            <w:r w:rsidRPr="00C41274">
              <w:rPr>
                <w:u w:val="single"/>
              </w:rPr>
              <w:t>Syntax</w:t>
            </w:r>
          </w:p>
          <w:p w14:paraId="0AAA78F6" w14:textId="77777777" w:rsidR="00F82A82" w:rsidRPr="00C41274" w:rsidRDefault="00F82A82" w:rsidP="00410AD8">
            <w:pPr>
              <w:pStyle w:val="TableBody"/>
              <w:rPr>
                <w:b/>
              </w:rPr>
            </w:pPr>
            <w:r w:rsidRPr="00C41274">
              <w:rPr>
                <w:b/>
              </w:rPr>
              <w:t>ATS4?</w:t>
            </w:r>
          </w:p>
        </w:tc>
        <w:tc>
          <w:tcPr>
            <w:tcW w:w="6804" w:type="dxa"/>
            <w:tcBorders>
              <w:top w:val="single" w:sz="18" w:space="0" w:color="auto"/>
              <w:bottom w:val="single" w:sz="4" w:space="0" w:color="auto"/>
            </w:tcBorders>
            <w:shd w:val="clear" w:color="auto" w:fill="FFFFFF"/>
          </w:tcPr>
          <w:p w14:paraId="48EF35CE" w14:textId="77777777" w:rsidR="00F82A82" w:rsidRPr="00C41274" w:rsidRDefault="00F82A82" w:rsidP="00410AD8">
            <w:pPr>
              <w:pStyle w:val="TableBody"/>
              <w:rPr>
                <w:u w:val="single"/>
              </w:rPr>
            </w:pPr>
          </w:p>
          <w:p w14:paraId="1BF001C5" w14:textId="77777777" w:rsidR="00F82A82" w:rsidRPr="00C41274" w:rsidRDefault="00F82A82" w:rsidP="00410AD8">
            <w:pPr>
              <w:pStyle w:val="TableBody"/>
              <w:rPr>
                <w:u w:val="single"/>
              </w:rPr>
            </w:pPr>
          </w:p>
          <w:p w14:paraId="6180A58D" w14:textId="77777777" w:rsidR="00F82A82" w:rsidRPr="00C41274" w:rsidRDefault="00F82A82" w:rsidP="00410AD8">
            <w:pPr>
              <w:pStyle w:val="TableBody"/>
              <w:rPr>
                <w:u w:val="single"/>
              </w:rPr>
            </w:pPr>
            <w:r w:rsidRPr="00C41274">
              <w:rPr>
                <w:u w:val="single"/>
              </w:rPr>
              <w:t>Response</w:t>
            </w:r>
          </w:p>
          <w:p w14:paraId="1F5BFAE6" w14:textId="77777777" w:rsidR="00F82A82" w:rsidRPr="00C41274" w:rsidRDefault="00F82A82" w:rsidP="00410AD8">
            <w:pPr>
              <w:pStyle w:val="TableBody"/>
              <w:rPr>
                <w:b/>
              </w:rPr>
            </w:pPr>
            <w:r w:rsidRPr="00C41274">
              <w:rPr>
                <w:b/>
              </w:rPr>
              <w:t>&lt;n&gt;</w:t>
            </w:r>
          </w:p>
          <w:p w14:paraId="26B519E1" w14:textId="77777777" w:rsidR="00F82A82" w:rsidRPr="00C41274" w:rsidRDefault="00F82A82" w:rsidP="00410AD8">
            <w:pPr>
              <w:pStyle w:val="TableBody"/>
              <w:rPr>
                <w:b/>
              </w:rPr>
            </w:pPr>
            <w:r w:rsidRPr="00C41274">
              <w:rPr>
                <w:b/>
              </w:rPr>
              <w:t>OK</w:t>
            </w:r>
          </w:p>
        </w:tc>
      </w:tr>
      <w:tr w:rsidR="00F82A82" w:rsidRPr="00C41274" w14:paraId="0C2ADC94" w14:textId="77777777" w:rsidTr="00410AD8">
        <w:trPr>
          <w:cantSplit/>
          <w:trHeight w:val="781"/>
        </w:trPr>
        <w:tc>
          <w:tcPr>
            <w:tcW w:w="2338" w:type="dxa"/>
            <w:shd w:val="clear" w:color="auto" w:fill="FFFFFF"/>
          </w:tcPr>
          <w:p w14:paraId="219B6010" w14:textId="77777777" w:rsidR="00F82A82" w:rsidRPr="00C41274" w:rsidRDefault="00F82A82" w:rsidP="00410AD8">
            <w:pPr>
              <w:pStyle w:val="TableBody"/>
              <w:rPr>
                <w:i/>
              </w:rPr>
            </w:pPr>
            <w:r w:rsidRPr="00C41274">
              <w:rPr>
                <w:i/>
              </w:rPr>
              <w:t>Write command</w:t>
            </w:r>
          </w:p>
          <w:p w14:paraId="60C10AD2" w14:textId="77777777" w:rsidR="00F82A82" w:rsidRPr="00C41274" w:rsidRDefault="00F82A82" w:rsidP="00410AD8">
            <w:pPr>
              <w:pStyle w:val="TableBody"/>
            </w:pPr>
          </w:p>
          <w:p w14:paraId="68C8FF4A" w14:textId="77777777" w:rsidR="00F82A82" w:rsidRPr="00C41274" w:rsidRDefault="00F82A82" w:rsidP="00410AD8">
            <w:pPr>
              <w:pStyle w:val="TableBody"/>
              <w:rPr>
                <w:u w:val="single"/>
              </w:rPr>
            </w:pPr>
            <w:r w:rsidRPr="00C41274">
              <w:rPr>
                <w:u w:val="single"/>
              </w:rPr>
              <w:t>Syntax</w:t>
            </w:r>
          </w:p>
          <w:p w14:paraId="01F6B465" w14:textId="77777777" w:rsidR="00F82A82" w:rsidRPr="00C41274" w:rsidRDefault="00F82A82" w:rsidP="00410AD8">
            <w:pPr>
              <w:pStyle w:val="TableBody"/>
              <w:rPr>
                <w:b/>
                <w:lang w:eastAsia="zh-CN"/>
              </w:rPr>
            </w:pPr>
            <w:r w:rsidRPr="00C41274">
              <w:rPr>
                <w:b/>
              </w:rPr>
              <w:t>ATS4=&lt;n&gt;</w:t>
            </w:r>
          </w:p>
          <w:p w14:paraId="7073397D" w14:textId="77777777" w:rsidR="00F82A82" w:rsidRPr="00C41274" w:rsidRDefault="00F82A82" w:rsidP="00410AD8">
            <w:pPr>
              <w:pStyle w:val="TableBody"/>
            </w:pPr>
          </w:p>
        </w:tc>
        <w:tc>
          <w:tcPr>
            <w:tcW w:w="6804" w:type="dxa"/>
            <w:tcBorders>
              <w:bottom w:val="single" w:sz="4" w:space="0" w:color="auto"/>
            </w:tcBorders>
            <w:shd w:val="clear" w:color="auto" w:fill="FFFFFF"/>
          </w:tcPr>
          <w:p w14:paraId="0F717676" w14:textId="77777777" w:rsidR="00F82A82" w:rsidRPr="00C41274" w:rsidRDefault="00F82A82" w:rsidP="00410AD8">
            <w:pPr>
              <w:pStyle w:val="TableBody"/>
              <w:rPr>
                <w:u w:val="single"/>
              </w:rPr>
            </w:pPr>
          </w:p>
          <w:p w14:paraId="0EDA55A0" w14:textId="77777777" w:rsidR="00F82A82" w:rsidRPr="00C41274" w:rsidRDefault="00F82A82" w:rsidP="00410AD8">
            <w:pPr>
              <w:pStyle w:val="TableBody"/>
              <w:rPr>
                <w:u w:val="single"/>
              </w:rPr>
            </w:pPr>
          </w:p>
          <w:p w14:paraId="69139CE9" w14:textId="77777777" w:rsidR="00F82A82" w:rsidRPr="00C41274" w:rsidRDefault="00F82A82" w:rsidP="00410AD8">
            <w:pPr>
              <w:pStyle w:val="TableBody"/>
              <w:rPr>
                <w:u w:val="single"/>
              </w:rPr>
            </w:pPr>
            <w:r w:rsidRPr="00C41274">
              <w:rPr>
                <w:u w:val="single"/>
              </w:rPr>
              <w:t>Response</w:t>
            </w:r>
          </w:p>
          <w:p w14:paraId="307782EB" w14:textId="77777777" w:rsidR="00F82A82" w:rsidRPr="00C41274" w:rsidRDefault="00F82A82" w:rsidP="00410AD8">
            <w:pPr>
              <w:pStyle w:val="TableBody"/>
              <w:rPr>
                <w:b/>
              </w:rPr>
            </w:pPr>
            <w:r w:rsidRPr="00C41274">
              <w:rPr>
                <w:b/>
              </w:rPr>
              <w:t>OK</w:t>
            </w:r>
          </w:p>
          <w:p w14:paraId="73E636E7" w14:textId="77777777" w:rsidR="00F82A82" w:rsidRPr="00C41274" w:rsidRDefault="00F82A82" w:rsidP="00410AD8">
            <w:pPr>
              <w:pStyle w:val="TableBody"/>
            </w:pPr>
          </w:p>
          <w:p w14:paraId="61D52B56" w14:textId="77777777" w:rsidR="00F82A82" w:rsidRPr="00C41274" w:rsidRDefault="00F82A82" w:rsidP="00410AD8">
            <w:pPr>
              <w:pStyle w:val="TableBody"/>
              <w:rPr>
                <w:u w:val="single"/>
              </w:rPr>
            </w:pPr>
            <w:r w:rsidRPr="00C41274">
              <w:rPr>
                <w:u w:val="single"/>
              </w:rPr>
              <w:t>Parameters</w:t>
            </w:r>
          </w:p>
          <w:p w14:paraId="49EC5FFA" w14:textId="77777777" w:rsidR="00F82A82" w:rsidRPr="00C41274" w:rsidRDefault="00F82A82" w:rsidP="00410AD8">
            <w:pPr>
              <w:pStyle w:val="TableBody"/>
            </w:pPr>
            <w:r w:rsidRPr="00C41274">
              <w:rPr>
                <w:b/>
              </w:rPr>
              <w:t>&lt;n&gt;</w:t>
            </w:r>
            <w:r>
              <w:rPr>
                <w:b/>
              </w:rPr>
              <w:tab/>
            </w:r>
            <w:r w:rsidRPr="00C41274">
              <w:t>10</w:t>
            </w:r>
            <w:r>
              <w:tab/>
              <w:t>R</w:t>
            </w:r>
            <w:r w:rsidRPr="00C41274">
              <w:t xml:space="preserve">esponse formatting character &lt;LF&gt;:  line </w:t>
            </w:r>
            <w:r w:rsidRPr="00C41274">
              <w:rPr>
                <w:snapToGrid w:val="0"/>
              </w:rPr>
              <w:t>feed</w:t>
            </w:r>
          </w:p>
        </w:tc>
      </w:tr>
      <w:tr w:rsidR="00F82A82" w:rsidRPr="00C41274" w14:paraId="6FB69FE4" w14:textId="77777777" w:rsidTr="00410AD8">
        <w:trPr>
          <w:cantSplit/>
          <w:trHeight w:val="527"/>
        </w:trPr>
        <w:tc>
          <w:tcPr>
            <w:tcW w:w="2338" w:type="dxa"/>
            <w:tcBorders>
              <w:bottom w:val="single" w:sz="18" w:space="0" w:color="auto"/>
            </w:tcBorders>
            <w:shd w:val="clear" w:color="auto" w:fill="FFFFFF"/>
          </w:tcPr>
          <w:p w14:paraId="635CDCAD" w14:textId="77777777" w:rsidR="00F82A82" w:rsidRPr="00C41274" w:rsidRDefault="00F82A82" w:rsidP="00410AD8">
            <w:pPr>
              <w:pStyle w:val="TableBody"/>
              <w:rPr>
                <w:u w:val="single"/>
              </w:rPr>
            </w:pPr>
            <w:r w:rsidRPr="00C41274">
              <w:rPr>
                <w:u w:val="single"/>
              </w:rPr>
              <w:t>Reference</w:t>
            </w:r>
          </w:p>
          <w:p w14:paraId="7C8ABA8D" w14:textId="77777777" w:rsidR="00F82A82" w:rsidRPr="00C41274" w:rsidRDefault="00F82A82" w:rsidP="00410AD8">
            <w:pPr>
              <w:pStyle w:val="TableBody"/>
            </w:pPr>
            <w:r w:rsidRPr="00C41274">
              <w:t>V.25Ter</w:t>
            </w:r>
          </w:p>
        </w:tc>
        <w:tc>
          <w:tcPr>
            <w:tcW w:w="6804" w:type="dxa"/>
            <w:tcBorders>
              <w:bottom w:val="single" w:sz="18" w:space="0" w:color="auto"/>
            </w:tcBorders>
            <w:shd w:val="clear" w:color="auto" w:fill="FFFFFF"/>
          </w:tcPr>
          <w:p w14:paraId="7123AE07" w14:textId="77777777" w:rsidR="00F82A82" w:rsidRPr="00C41274" w:rsidRDefault="00F82A82" w:rsidP="00410AD8">
            <w:pPr>
              <w:pStyle w:val="TableBody"/>
              <w:rPr>
                <w:u w:val="single"/>
              </w:rPr>
            </w:pPr>
            <w:r w:rsidRPr="00C41274">
              <w:rPr>
                <w:u w:val="single"/>
              </w:rPr>
              <w:t>Notes</w:t>
            </w:r>
          </w:p>
          <w:p w14:paraId="00D837A9" w14:textId="77777777" w:rsidR="00F82A82" w:rsidRPr="0085411C" w:rsidRDefault="00F82A82" w:rsidP="00410AD8">
            <w:pPr>
              <w:pStyle w:val="TableBody"/>
            </w:pPr>
            <w:r w:rsidRPr="0085411C">
              <w:t>This parameter determines the character recognized by TA to terminate answer line (10 = &lt;LF&gt; by default); it cannot be changed</w:t>
            </w:r>
            <w:r>
              <w:t>.</w:t>
            </w:r>
          </w:p>
          <w:p w14:paraId="01DBFE47" w14:textId="77777777" w:rsidR="00F82A82" w:rsidRPr="00C41274" w:rsidRDefault="00F82A82" w:rsidP="00410AD8">
            <w:pPr>
              <w:pStyle w:val="TableBody"/>
              <w:ind w:left="360"/>
            </w:pPr>
          </w:p>
        </w:tc>
      </w:tr>
    </w:tbl>
    <w:p w14:paraId="4C20D8B6" w14:textId="77777777" w:rsidR="00F82A82" w:rsidRPr="00AE67EA" w:rsidRDefault="00F82A82" w:rsidP="00F82A82">
      <w:pPr>
        <w:pStyle w:val="Heading2"/>
      </w:pPr>
      <w:bookmarkStart w:id="56" w:name="_Toc345081208"/>
      <w:bookmarkStart w:id="57" w:name="_Toc349752956"/>
      <w:bookmarkStart w:id="58" w:name="_Toc349753844"/>
      <w:bookmarkStart w:id="59" w:name="_Ref366743595"/>
      <w:bookmarkStart w:id="60" w:name="_Ref369078561"/>
      <w:bookmarkStart w:id="61" w:name="_Toc368585913"/>
      <w:bookmarkStart w:id="62" w:name="_Ref457204564"/>
      <w:bookmarkStart w:id="63" w:name="_Ref457204567"/>
      <w:bookmarkStart w:id="64" w:name="_Toc464721441"/>
      <w:bookmarkStart w:id="65" w:name="_Toc468959748"/>
      <w:r w:rsidRPr="00AE67EA">
        <w:t xml:space="preserve">S5 Command: Write Command Line Editing </w:t>
      </w:r>
      <w:bookmarkEnd w:id="56"/>
      <w:r w:rsidRPr="00AE67EA">
        <w:t>Character</w:t>
      </w:r>
      <w:bookmarkEnd w:id="57"/>
      <w:bookmarkEnd w:id="58"/>
      <w:bookmarkEnd w:id="59"/>
      <w:bookmarkEnd w:id="60"/>
      <w:bookmarkEnd w:id="61"/>
      <w:bookmarkEnd w:id="62"/>
      <w:bookmarkEnd w:id="63"/>
      <w:bookmarkEnd w:id="64"/>
      <w:bookmarkEnd w:id="65"/>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F82A82" w:rsidRPr="00C41274" w14:paraId="1AB1A2E7" w14:textId="77777777" w:rsidTr="00410AD8">
        <w:trPr>
          <w:cantSplit/>
        </w:trPr>
        <w:tc>
          <w:tcPr>
            <w:tcW w:w="9142" w:type="dxa"/>
            <w:gridSpan w:val="2"/>
            <w:tcBorders>
              <w:top w:val="single" w:sz="18" w:space="0" w:color="auto"/>
              <w:bottom w:val="single" w:sz="18" w:space="0" w:color="auto"/>
            </w:tcBorders>
            <w:shd w:val="pct30" w:color="auto" w:fill="FFFFFF"/>
          </w:tcPr>
          <w:p w14:paraId="23269868" w14:textId="77777777" w:rsidR="00F82A82" w:rsidRPr="00C41274" w:rsidRDefault="00F82A82" w:rsidP="00410AD8">
            <w:pPr>
              <w:pStyle w:val="TableRowHead"/>
            </w:pPr>
            <w:r>
              <w:t>HL7718, HL7748, HL7749</w:t>
            </w:r>
          </w:p>
        </w:tc>
      </w:tr>
      <w:tr w:rsidR="00F82A82" w:rsidRPr="00C41274" w14:paraId="457DEB18" w14:textId="77777777" w:rsidTr="00410AD8">
        <w:trPr>
          <w:cantSplit/>
          <w:trHeight w:val="1008"/>
        </w:trPr>
        <w:tc>
          <w:tcPr>
            <w:tcW w:w="2338" w:type="dxa"/>
            <w:tcBorders>
              <w:top w:val="single" w:sz="18" w:space="0" w:color="auto"/>
            </w:tcBorders>
            <w:shd w:val="clear" w:color="auto" w:fill="FFFFFF"/>
          </w:tcPr>
          <w:p w14:paraId="2BC33895" w14:textId="77777777" w:rsidR="00F82A82" w:rsidRPr="00C41274" w:rsidRDefault="00F82A82" w:rsidP="00410AD8">
            <w:pPr>
              <w:pStyle w:val="TableBody"/>
              <w:rPr>
                <w:i/>
              </w:rPr>
            </w:pPr>
            <w:r w:rsidRPr="00C41274">
              <w:rPr>
                <w:i/>
              </w:rPr>
              <w:t>Read command</w:t>
            </w:r>
          </w:p>
          <w:p w14:paraId="7B5E7C99" w14:textId="77777777" w:rsidR="00F82A82" w:rsidRPr="00C41274" w:rsidRDefault="00F82A82" w:rsidP="00410AD8">
            <w:pPr>
              <w:pStyle w:val="TableBody"/>
            </w:pPr>
          </w:p>
          <w:p w14:paraId="72DEFCEE" w14:textId="77777777" w:rsidR="00F82A82" w:rsidRPr="00C41274" w:rsidRDefault="00F82A82" w:rsidP="00410AD8">
            <w:pPr>
              <w:pStyle w:val="TableBody"/>
              <w:rPr>
                <w:u w:val="single"/>
              </w:rPr>
            </w:pPr>
            <w:r w:rsidRPr="00C41274">
              <w:rPr>
                <w:u w:val="single"/>
              </w:rPr>
              <w:t>Syntax</w:t>
            </w:r>
          </w:p>
          <w:p w14:paraId="6F9A2055" w14:textId="77777777" w:rsidR="00F82A82" w:rsidRPr="00C41274" w:rsidRDefault="00F82A82" w:rsidP="00410AD8">
            <w:pPr>
              <w:pStyle w:val="TableBody"/>
              <w:rPr>
                <w:b/>
              </w:rPr>
            </w:pPr>
            <w:r w:rsidRPr="00C41274">
              <w:rPr>
                <w:b/>
              </w:rPr>
              <w:t>ATS5?</w:t>
            </w:r>
          </w:p>
        </w:tc>
        <w:tc>
          <w:tcPr>
            <w:tcW w:w="6804" w:type="dxa"/>
            <w:tcBorders>
              <w:top w:val="single" w:sz="18" w:space="0" w:color="auto"/>
              <w:bottom w:val="single" w:sz="4" w:space="0" w:color="auto"/>
            </w:tcBorders>
            <w:shd w:val="clear" w:color="auto" w:fill="FFFFFF"/>
          </w:tcPr>
          <w:p w14:paraId="06D7500C" w14:textId="77777777" w:rsidR="00F82A82" w:rsidRPr="00C41274" w:rsidRDefault="00F82A82" w:rsidP="00410AD8">
            <w:pPr>
              <w:pStyle w:val="TableBody"/>
              <w:rPr>
                <w:u w:val="single"/>
              </w:rPr>
            </w:pPr>
          </w:p>
          <w:p w14:paraId="0D2696E2" w14:textId="77777777" w:rsidR="00F82A82" w:rsidRPr="00C41274" w:rsidRDefault="00F82A82" w:rsidP="00410AD8">
            <w:pPr>
              <w:pStyle w:val="TableBody"/>
              <w:rPr>
                <w:u w:val="single"/>
              </w:rPr>
            </w:pPr>
          </w:p>
          <w:p w14:paraId="1C770A43" w14:textId="77777777" w:rsidR="00F82A82" w:rsidRPr="00C41274" w:rsidRDefault="00F82A82" w:rsidP="00410AD8">
            <w:pPr>
              <w:pStyle w:val="TableBody"/>
              <w:rPr>
                <w:u w:val="single"/>
              </w:rPr>
            </w:pPr>
            <w:r w:rsidRPr="00C41274">
              <w:rPr>
                <w:u w:val="single"/>
              </w:rPr>
              <w:t>Response</w:t>
            </w:r>
          </w:p>
          <w:p w14:paraId="1DD15B9F" w14:textId="77777777" w:rsidR="00F82A82" w:rsidRPr="00C41274" w:rsidRDefault="00F82A82" w:rsidP="00410AD8">
            <w:pPr>
              <w:pStyle w:val="TableBody"/>
              <w:rPr>
                <w:b/>
                <w:snapToGrid w:val="0"/>
              </w:rPr>
            </w:pPr>
            <w:r w:rsidRPr="00C41274">
              <w:rPr>
                <w:b/>
                <w:snapToGrid w:val="0"/>
              </w:rPr>
              <w:t>&lt;n&gt;</w:t>
            </w:r>
          </w:p>
          <w:p w14:paraId="03B4ADD8" w14:textId="77777777" w:rsidR="00F82A82" w:rsidRPr="00C41274" w:rsidRDefault="00F82A82" w:rsidP="00410AD8">
            <w:pPr>
              <w:pStyle w:val="TableBody"/>
              <w:rPr>
                <w:b/>
              </w:rPr>
            </w:pPr>
            <w:r w:rsidRPr="00C41274">
              <w:rPr>
                <w:b/>
              </w:rPr>
              <w:t>OK</w:t>
            </w:r>
          </w:p>
        </w:tc>
      </w:tr>
      <w:tr w:rsidR="00F82A82" w:rsidRPr="00C41274" w14:paraId="31762FB3" w14:textId="77777777" w:rsidTr="00410AD8">
        <w:trPr>
          <w:cantSplit/>
          <w:trHeight w:val="781"/>
        </w:trPr>
        <w:tc>
          <w:tcPr>
            <w:tcW w:w="2338" w:type="dxa"/>
            <w:shd w:val="clear" w:color="auto" w:fill="FFFFFF"/>
          </w:tcPr>
          <w:p w14:paraId="0AB0D755" w14:textId="77777777" w:rsidR="00F82A82" w:rsidRPr="00C41274" w:rsidRDefault="00F82A82" w:rsidP="00410AD8">
            <w:pPr>
              <w:pStyle w:val="TableBody"/>
              <w:rPr>
                <w:i/>
              </w:rPr>
            </w:pPr>
            <w:r w:rsidRPr="00C41274">
              <w:rPr>
                <w:i/>
              </w:rPr>
              <w:t>Write command</w:t>
            </w:r>
          </w:p>
          <w:p w14:paraId="3D4182AA" w14:textId="77777777" w:rsidR="00F82A82" w:rsidRPr="00C41274" w:rsidRDefault="00F82A82" w:rsidP="00410AD8">
            <w:pPr>
              <w:pStyle w:val="TableBody"/>
            </w:pPr>
          </w:p>
          <w:p w14:paraId="153E82BC" w14:textId="77777777" w:rsidR="00F82A82" w:rsidRPr="00C41274" w:rsidRDefault="00F82A82" w:rsidP="00410AD8">
            <w:pPr>
              <w:pStyle w:val="TableBody"/>
              <w:rPr>
                <w:u w:val="single"/>
              </w:rPr>
            </w:pPr>
            <w:r w:rsidRPr="00C41274">
              <w:rPr>
                <w:u w:val="single"/>
              </w:rPr>
              <w:t>Syntax</w:t>
            </w:r>
          </w:p>
          <w:p w14:paraId="1A2A2B02" w14:textId="77777777" w:rsidR="00F82A82" w:rsidRPr="00C41274" w:rsidRDefault="00F82A82" w:rsidP="00410AD8">
            <w:pPr>
              <w:pStyle w:val="TableBody"/>
              <w:rPr>
                <w:b/>
                <w:lang w:eastAsia="zh-CN"/>
              </w:rPr>
            </w:pPr>
            <w:r w:rsidRPr="00C41274">
              <w:rPr>
                <w:b/>
              </w:rPr>
              <w:lastRenderedPageBreak/>
              <w:t>ATS5=&lt;n&gt;</w:t>
            </w:r>
          </w:p>
          <w:p w14:paraId="5EC0B4DB" w14:textId="77777777" w:rsidR="00F82A82" w:rsidRPr="00C41274" w:rsidRDefault="00F82A82" w:rsidP="00410AD8">
            <w:pPr>
              <w:pStyle w:val="TableBody"/>
            </w:pPr>
          </w:p>
        </w:tc>
        <w:tc>
          <w:tcPr>
            <w:tcW w:w="6804" w:type="dxa"/>
            <w:tcBorders>
              <w:bottom w:val="single" w:sz="4" w:space="0" w:color="auto"/>
            </w:tcBorders>
            <w:shd w:val="clear" w:color="auto" w:fill="FFFFFF"/>
          </w:tcPr>
          <w:p w14:paraId="21E71A30" w14:textId="77777777" w:rsidR="00F82A82" w:rsidRPr="00C41274" w:rsidRDefault="00F82A82" w:rsidP="00410AD8">
            <w:pPr>
              <w:pStyle w:val="TableBody"/>
              <w:rPr>
                <w:u w:val="single"/>
              </w:rPr>
            </w:pPr>
          </w:p>
          <w:p w14:paraId="39E47B1B" w14:textId="77777777" w:rsidR="00F82A82" w:rsidRPr="00C41274" w:rsidRDefault="00F82A82" w:rsidP="00410AD8">
            <w:pPr>
              <w:pStyle w:val="TableBody"/>
              <w:rPr>
                <w:u w:val="single"/>
              </w:rPr>
            </w:pPr>
          </w:p>
          <w:p w14:paraId="0D538238" w14:textId="77777777" w:rsidR="00F82A82" w:rsidRPr="00C41274" w:rsidRDefault="00F82A82" w:rsidP="00410AD8">
            <w:pPr>
              <w:pStyle w:val="TableBody"/>
              <w:rPr>
                <w:u w:val="single"/>
              </w:rPr>
            </w:pPr>
            <w:r w:rsidRPr="00C41274">
              <w:rPr>
                <w:u w:val="single"/>
              </w:rPr>
              <w:t>Response</w:t>
            </w:r>
          </w:p>
          <w:p w14:paraId="57B755CA" w14:textId="77777777" w:rsidR="00F82A82" w:rsidRPr="00C41274" w:rsidRDefault="00F82A82" w:rsidP="00410AD8">
            <w:pPr>
              <w:pStyle w:val="TableBody"/>
              <w:rPr>
                <w:b/>
              </w:rPr>
            </w:pPr>
            <w:r w:rsidRPr="00C41274">
              <w:rPr>
                <w:b/>
              </w:rPr>
              <w:lastRenderedPageBreak/>
              <w:t>OK</w:t>
            </w:r>
          </w:p>
          <w:p w14:paraId="2F63101C" w14:textId="77777777" w:rsidR="00F82A82" w:rsidRPr="00C41274" w:rsidRDefault="00F82A82" w:rsidP="00410AD8">
            <w:pPr>
              <w:pStyle w:val="TableBody"/>
            </w:pPr>
          </w:p>
          <w:p w14:paraId="066DC0F7" w14:textId="77777777" w:rsidR="00F82A82" w:rsidRPr="00C41274" w:rsidRDefault="00F82A82" w:rsidP="00410AD8">
            <w:pPr>
              <w:pStyle w:val="TableBody"/>
              <w:rPr>
                <w:u w:val="single"/>
              </w:rPr>
            </w:pPr>
            <w:r w:rsidRPr="00C41274">
              <w:rPr>
                <w:u w:val="single"/>
              </w:rPr>
              <w:t>Parameters</w:t>
            </w:r>
          </w:p>
          <w:p w14:paraId="3B907F73" w14:textId="1390B935" w:rsidR="00F82A82" w:rsidRPr="00C41274" w:rsidRDefault="00F82A82" w:rsidP="00410AD8">
            <w:pPr>
              <w:pStyle w:val="TableBody"/>
            </w:pPr>
            <w:r w:rsidRPr="00C41274">
              <w:rPr>
                <w:b/>
              </w:rPr>
              <w:t>&lt;n&gt;</w:t>
            </w:r>
            <w:r>
              <w:rPr>
                <w:b/>
              </w:rPr>
              <w:tab/>
            </w:r>
            <w:r>
              <w:t>8</w:t>
            </w:r>
            <w:r>
              <w:tab/>
            </w:r>
            <w:r>
              <w:tab/>
              <w:t>Deletion character (backspace)</w:t>
            </w:r>
          </w:p>
        </w:tc>
      </w:tr>
      <w:tr w:rsidR="00F82A82" w:rsidRPr="00C41274" w14:paraId="6B3D4D69" w14:textId="77777777" w:rsidTr="00410AD8">
        <w:trPr>
          <w:cantSplit/>
          <w:trHeight w:val="527"/>
        </w:trPr>
        <w:tc>
          <w:tcPr>
            <w:tcW w:w="2338" w:type="dxa"/>
            <w:tcBorders>
              <w:bottom w:val="single" w:sz="18" w:space="0" w:color="auto"/>
            </w:tcBorders>
            <w:shd w:val="clear" w:color="auto" w:fill="FFFFFF"/>
          </w:tcPr>
          <w:p w14:paraId="1E10C676" w14:textId="77777777" w:rsidR="00F82A82" w:rsidRPr="00C41274" w:rsidRDefault="00F82A82" w:rsidP="00410AD8">
            <w:pPr>
              <w:pStyle w:val="TableBody"/>
              <w:rPr>
                <w:u w:val="single"/>
              </w:rPr>
            </w:pPr>
            <w:r w:rsidRPr="00C41274">
              <w:rPr>
                <w:u w:val="single"/>
              </w:rPr>
              <w:lastRenderedPageBreak/>
              <w:t>Reference</w:t>
            </w:r>
          </w:p>
          <w:p w14:paraId="049A6DF2" w14:textId="77777777" w:rsidR="00F82A82" w:rsidRPr="00C41274" w:rsidRDefault="00F82A82" w:rsidP="00410AD8">
            <w:pPr>
              <w:pStyle w:val="TableBody"/>
            </w:pPr>
            <w:r w:rsidRPr="00C41274">
              <w:t>V.25Ter</w:t>
            </w:r>
          </w:p>
        </w:tc>
        <w:tc>
          <w:tcPr>
            <w:tcW w:w="6804" w:type="dxa"/>
            <w:tcBorders>
              <w:bottom w:val="single" w:sz="18" w:space="0" w:color="auto"/>
            </w:tcBorders>
            <w:shd w:val="clear" w:color="auto" w:fill="FFFFFF"/>
          </w:tcPr>
          <w:p w14:paraId="33787E8F" w14:textId="77777777" w:rsidR="00F82A82" w:rsidRPr="00C41274" w:rsidRDefault="00F82A82" w:rsidP="00410AD8">
            <w:pPr>
              <w:pStyle w:val="TableBody"/>
              <w:rPr>
                <w:u w:val="single"/>
              </w:rPr>
            </w:pPr>
            <w:r w:rsidRPr="00C41274">
              <w:rPr>
                <w:u w:val="single"/>
              </w:rPr>
              <w:t>Notes</w:t>
            </w:r>
          </w:p>
          <w:p w14:paraId="309BFCC8" w14:textId="321DE220" w:rsidR="00F82A82" w:rsidRPr="00C41274" w:rsidRDefault="00F82A82">
            <w:pPr>
              <w:pStyle w:val="TableBody"/>
            </w:pPr>
            <w:r w:rsidRPr="00AE67EA">
              <w:t xml:space="preserve">This </w:t>
            </w:r>
            <w:r w:rsidRPr="0030386E">
              <w:t>parameter</w:t>
            </w:r>
            <w:r w:rsidRPr="00AE67EA">
              <w:t xml:space="preserve"> determines the character recognized by TA to </w:t>
            </w:r>
            <w:r>
              <w:t>delete the previous character</w:t>
            </w:r>
            <w:r w:rsidR="00BF620B">
              <w:t>;</w:t>
            </w:r>
            <w:r w:rsidR="00BF620B" w:rsidRPr="0085411C">
              <w:t xml:space="preserve"> it cannot be changed</w:t>
            </w:r>
            <w:r w:rsidR="00BF620B">
              <w:t>;</w:t>
            </w:r>
          </w:p>
        </w:tc>
      </w:tr>
    </w:tbl>
    <w:p w14:paraId="29CF9D4C" w14:textId="77777777" w:rsidR="00AA5F45" w:rsidRPr="00AE67EA" w:rsidRDefault="00AA5F45" w:rsidP="00AA5F45">
      <w:pPr>
        <w:pStyle w:val="Heading2"/>
      </w:pPr>
      <w:bookmarkStart w:id="66" w:name="_Toc468959749"/>
      <w:r w:rsidRPr="00AE67EA">
        <w:t xml:space="preserve">S6 Command: Pause before Blind </w:t>
      </w:r>
      <w:bookmarkEnd w:id="34"/>
      <w:r w:rsidRPr="00AE67EA">
        <w:t>Dialing</w:t>
      </w:r>
      <w:bookmarkEnd w:id="35"/>
      <w:bookmarkEnd w:id="36"/>
      <w:bookmarkEnd w:id="37"/>
      <w:bookmarkEnd w:id="38"/>
      <w:bookmarkEnd w:id="39"/>
      <w:bookmarkEnd w:id="40"/>
      <w:bookmarkEnd w:id="66"/>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AA5F45" w:rsidRPr="00C41274" w14:paraId="46EE9D97" w14:textId="77777777" w:rsidTr="00866604">
        <w:trPr>
          <w:cantSplit/>
        </w:trPr>
        <w:tc>
          <w:tcPr>
            <w:tcW w:w="9142" w:type="dxa"/>
            <w:gridSpan w:val="2"/>
            <w:tcBorders>
              <w:top w:val="single" w:sz="18" w:space="0" w:color="auto"/>
              <w:bottom w:val="single" w:sz="18" w:space="0" w:color="auto"/>
            </w:tcBorders>
            <w:shd w:val="pct30" w:color="auto" w:fill="FFFFFF"/>
          </w:tcPr>
          <w:p w14:paraId="1CD232AB" w14:textId="77777777" w:rsidR="00AA5F45" w:rsidRPr="00C41274" w:rsidRDefault="00AA5F45" w:rsidP="00866604">
            <w:pPr>
              <w:pStyle w:val="TableRowHead"/>
            </w:pPr>
            <w:r>
              <w:t>HL7718, HL7748, HL7749</w:t>
            </w:r>
          </w:p>
        </w:tc>
      </w:tr>
      <w:tr w:rsidR="00AA5F45" w:rsidRPr="00C41274" w14:paraId="56A9D128" w14:textId="77777777" w:rsidTr="00866604">
        <w:trPr>
          <w:cantSplit/>
          <w:trHeight w:val="1008"/>
        </w:trPr>
        <w:tc>
          <w:tcPr>
            <w:tcW w:w="2338" w:type="dxa"/>
            <w:tcBorders>
              <w:top w:val="single" w:sz="18" w:space="0" w:color="auto"/>
            </w:tcBorders>
            <w:shd w:val="clear" w:color="auto" w:fill="FFFFFF"/>
          </w:tcPr>
          <w:p w14:paraId="4B209108" w14:textId="77777777" w:rsidR="00AA5F45" w:rsidRPr="00C41274" w:rsidRDefault="00AA5F45" w:rsidP="00AA5F45">
            <w:pPr>
              <w:pStyle w:val="TableBody"/>
              <w:rPr>
                <w:i/>
              </w:rPr>
            </w:pPr>
            <w:r w:rsidRPr="00C41274">
              <w:rPr>
                <w:i/>
              </w:rPr>
              <w:t>Write command</w:t>
            </w:r>
          </w:p>
          <w:p w14:paraId="3B68BE51" w14:textId="77777777" w:rsidR="00AA5F45" w:rsidRPr="00C41274" w:rsidRDefault="00AA5F45" w:rsidP="00AA5F45">
            <w:pPr>
              <w:pStyle w:val="TableBody"/>
            </w:pPr>
          </w:p>
          <w:p w14:paraId="3C59FE2C" w14:textId="77777777" w:rsidR="00AA5F45" w:rsidRPr="00C41274" w:rsidRDefault="00AA5F45" w:rsidP="00AA5F45">
            <w:pPr>
              <w:pStyle w:val="TableBody"/>
              <w:rPr>
                <w:u w:val="single"/>
              </w:rPr>
            </w:pPr>
            <w:r w:rsidRPr="00C41274">
              <w:rPr>
                <w:u w:val="single"/>
              </w:rPr>
              <w:t>Syntax</w:t>
            </w:r>
          </w:p>
          <w:p w14:paraId="6378A22B" w14:textId="77777777" w:rsidR="00AA5F45" w:rsidRPr="00C41274" w:rsidRDefault="00AA5F45" w:rsidP="00AA5F45">
            <w:pPr>
              <w:pStyle w:val="TableBody"/>
              <w:rPr>
                <w:b/>
              </w:rPr>
            </w:pPr>
            <w:r w:rsidRPr="00C41274">
              <w:rPr>
                <w:b/>
              </w:rPr>
              <w:t xml:space="preserve">ATS6=&lt;time&gt; </w:t>
            </w:r>
          </w:p>
          <w:p w14:paraId="25F230B4" w14:textId="77777777" w:rsidR="00AA5F45" w:rsidRPr="00C41274" w:rsidRDefault="00AA5F45" w:rsidP="00AA5F45">
            <w:pPr>
              <w:pStyle w:val="TableBody"/>
            </w:pPr>
          </w:p>
          <w:p w14:paraId="57431E24" w14:textId="77777777" w:rsidR="00AA5F45" w:rsidRPr="00C41274" w:rsidRDefault="00AA5F45" w:rsidP="00AA5F45">
            <w:pPr>
              <w:pStyle w:val="TableBody"/>
            </w:pPr>
          </w:p>
          <w:p w14:paraId="44E8201F" w14:textId="77777777" w:rsidR="00AA5F45" w:rsidRPr="00C41274" w:rsidRDefault="00AA5F45" w:rsidP="00AA5F45">
            <w:pPr>
              <w:pStyle w:val="TableBody"/>
              <w:rPr>
                <w:b/>
              </w:rPr>
            </w:pPr>
          </w:p>
        </w:tc>
        <w:tc>
          <w:tcPr>
            <w:tcW w:w="6804" w:type="dxa"/>
            <w:tcBorders>
              <w:top w:val="single" w:sz="18" w:space="0" w:color="auto"/>
              <w:bottom w:val="single" w:sz="4" w:space="0" w:color="auto"/>
            </w:tcBorders>
            <w:shd w:val="clear" w:color="auto" w:fill="FFFFFF"/>
          </w:tcPr>
          <w:p w14:paraId="18252553" w14:textId="77777777" w:rsidR="00AA5F45" w:rsidRPr="00C41274" w:rsidRDefault="00AA5F45" w:rsidP="00AA5F45">
            <w:pPr>
              <w:pStyle w:val="TableBody"/>
            </w:pPr>
          </w:p>
          <w:p w14:paraId="64158F62" w14:textId="77777777" w:rsidR="00AA5F45" w:rsidRPr="00C41274" w:rsidRDefault="00AA5F45" w:rsidP="00AA5F45">
            <w:pPr>
              <w:pStyle w:val="TableBody"/>
            </w:pPr>
          </w:p>
          <w:p w14:paraId="2A2A7F37" w14:textId="77777777" w:rsidR="00AA5F45" w:rsidRPr="00C41274" w:rsidRDefault="00AA5F45" w:rsidP="00AA5F45">
            <w:pPr>
              <w:pStyle w:val="TableBody"/>
              <w:rPr>
                <w:u w:val="single"/>
                <w:lang w:eastAsia="zh-CN"/>
              </w:rPr>
            </w:pPr>
            <w:r w:rsidRPr="00C41274">
              <w:rPr>
                <w:u w:val="single"/>
              </w:rPr>
              <w:t>Response</w:t>
            </w:r>
          </w:p>
          <w:p w14:paraId="3B5F27F0" w14:textId="77777777" w:rsidR="00AA5F45" w:rsidRPr="00C41274" w:rsidRDefault="00AA5F45" w:rsidP="00AA5F45">
            <w:pPr>
              <w:pStyle w:val="TableBody"/>
              <w:rPr>
                <w:b/>
              </w:rPr>
            </w:pPr>
            <w:r w:rsidRPr="00C41274">
              <w:rPr>
                <w:b/>
              </w:rPr>
              <w:t>OK</w:t>
            </w:r>
          </w:p>
          <w:p w14:paraId="4C8BFC8D" w14:textId="77777777" w:rsidR="00AA5F45" w:rsidRPr="00C41274" w:rsidRDefault="00AA5F45" w:rsidP="00AA5F45">
            <w:pPr>
              <w:pStyle w:val="TableBody"/>
            </w:pPr>
          </w:p>
          <w:p w14:paraId="31648950" w14:textId="77777777" w:rsidR="00AA5F45" w:rsidRPr="00C41274" w:rsidRDefault="00AA5F45" w:rsidP="00AA5F45">
            <w:pPr>
              <w:pStyle w:val="TableBody"/>
              <w:rPr>
                <w:snapToGrid w:val="0"/>
                <w:u w:val="single"/>
              </w:rPr>
            </w:pPr>
            <w:r w:rsidRPr="00C41274">
              <w:rPr>
                <w:snapToGrid w:val="0"/>
                <w:u w:val="single"/>
              </w:rPr>
              <w:t>Parameter</w:t>
            </w:r>
          </w:p>
          <w:p w14:paraId="78F47E9A" w14:textId="77777777" w:rsidR="00AA5F45" w:rsidRPr="00C41274" w:rsidRDefault="00AA5F45" w:rsidP="00AA5F45">
            <w:pPr>
              <w:pStyle w:val="TableBody"/>
              <w:rPr>
                <w:b/>
              </w:rPr>
            </w:pPr>
            <w:r w:rsidRPr="00C41274">
              <w:rPr>
                <w:b/>
              </w:rPr>
              <w:t>&lt;time&gt;</w:t>
            </w:r>
            <w:r>
              <w:rPr>
                <w:b/>
              </w:rPr>
              <w:tab/>
            </w:r>
            <w:r w:rsidRPr="00C41274">
              <w:t>0</w:t>
            </w:r>
            <w:r>
              <w:t xml:space="preserve"> – </w:t>
            </w:r>
            <w:r w:rsidRPr="00C41274">
              <w:t>999</w:t>
            </w:r>
          </w:p>
        </w:tc>
      </w:tr>
      <w:tr w:rsidR="00AA5F45" w:rsidRPr="00C41274" w14:paraId="57544CC8" w14:textId="77777777" w:rsidTr="00866604">
        <w:trPr>
          <w:cantSplit/>
          <w:trHeight w:val="781"/>
        </w:trPr>
        <w:tc>
          <w:tcPr>
            <w:tcW w:w="2338" w:type="dxa"/>
            <w:shd w:val="clear" w:color="auto" w:fill="FFFFFF"/>
          </w:tcPr>
          <w:p w14:paraId="4BC9C512" w14:textId="77777777" w:rsidR="00AA5F45" w:rsidRPr="00C41274" w:rsidRDefault="00AA5F45" w:rsidP="00AA5F45">
            <w:pPr>
              <w:pStyle w:val="TableBody"/>
              <w:rPr>
                <w:u w:val="single"/>
              </w:rPr>
            </w:pPr>
            <w:r w:rsidRPr="00C41274">
              <w:rPr>
                <w:u w:val="single"/>
              </w:rPr>
              <w:t>Reference</w:t>
            </w:r>
          </w:p>
          <w:p w14:paraId="169A1FB4" w14:textId="77777777" w:rsidR="00AA5F45" w:rsidRPr="00C41274" w:rsidRDefault="00AA5F45" w:rsidP="00AA5F45">
            <w:pPr>
              <w:pStyle w:val="TableBody"/>
            </w:pPr>
            <w:r w:rsidRPr="00C41274">
              <w:t>ITU-T V.250 § 6.3.9</w:t>
            </w:r>
          </w:p>
        </w:tc>
        <w:tc>
          <w:tcPr>
            <w:tcW w:w="6804" w:type="dxa"/>
            <w:tcBorders>
              <w:bottom w:val="single" w:sz="4" w:space="0" w:color="auto"/>
            </w:tcBorders>
            <w:shd w:val="clear" w:color="auto" w:fill="FFFFFF"/>
          </w:tcPr>
          <w:p w14:paraId="31BEFFE7" w14:textId="77777777" w:rsidR="00AA5F45" w:rsidRPr="00C41274" w:rsidRDefault="00AA5F45" w:rsidP="00AA5F45">
            <w:pPr>
              <w:pStyle w:val="TableBody"/>
              <w:rPr>
                <w:u w:val="single"/>
              </w:rPr>
            </w:pPr>
            <w:r w:rsidRPr="00C41274">
              <w:rPr>
                <w:u w:val="single"/>
              </w:rPr>
              <w:t>Notes</w:t>
            </w:r>
          </w:p>
          <w:p w14:paraId="076C0DA6" w14:textId="77777777" w:rsidR="00AA5F45" w:rsidRPr="00C41274" w:rsidRDefault="00AA5F45" w:rsidP="00AA5F45">
            <w:pPr>
              <w:pStyle w:val="TableBody"/>
            </w:pPr>
            <w:r w:rsidRPr="00AE67EA">
              <w:t>The responses of this command are compliant with the recommendation but this command has no effect</w:t>
            </w:r>
          </w:p>
        </w:tc>
      </w:tr>
    </w:tbl>
    <w:p w14:paraId="58126654" w14:textId="77777777" w:rsidR="00DB2ED1" w:rsidRPr="00AE67EA" w:rsidRDefault="00DB2ED1" w:rsidP="00DB2ED1">
      <w:pPr>
        <w:pStyle w:val="Heading2"/>
      </w:pPr>
      <w:bookmarkStart w:id="67" w:name="_Toc468959750"/>
      <w:bookmarkStart w:id="68" w:name="_Toc345081224"/>
      <w:bookmarkStart w:id="69" w:name="_Toc349752972"/>
      <w:bookmarkStart w:id="70" w:name="_Toc349753860"/>
      <w:bookmarkStart w:id="71" w:name="_Ref366743693"/>
      <w:bookmarkStart w:id="72" w:name="_Ref369078644"/>
      <w:bookmarkStart w:id="73" w:name="_Toc368585929"/>
      <w:bookmarkStart w:id="74" w:name="_Toc464721457"/>
      <w:r w:rsidRPr="00AE67EA">
        <w:t>S8 Command: Comma Dial Modifier Time</w:t>
      </w:r>
      <w:bookmarkEnd w:id="67"/>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DB2ED1" w:rsidRPr="00C41274" w14:paraId="0FA6FB82" w14:textId="77777777" w:rsidTr="00410AD8">
        <w:trPr>
          <w:cantSplit/>
        </w:trPr>
        <w:tc>
          <w:tcPr>
            <w:tcW w:w="9142" w:type="dxa"/>
            <w:gridSpan w:val="2"/>
            <w:tcBorders>
              <w:top w:val="single" w:sz="18" w:space="0" w:color="auto"/>
              <w:bottom w:val="single" w:sz="18" w:space="0" w:color="auto"/>
            </w:tcBorders>
            <w:shd w:val="pct30" w:color="auto" w:fill="FFFFFF"/>
          </w:tcPr>
          <w:p w14:paraId="54EC7DE7" w14:textId="77777777" w:rsidR="00DB2ED1" w:rsidRPr="00C41274" w:rsidRDefault="00DB2ED1" w:rsidP="00410AD8">
            <w:pPr>
              <w:pStyle w:val="TableRowHead"/>
            </w:pPr>
            <w:r>
              <w:t>HL7718, HL7748, HL7749</w:t>
            </w:r>
          </w:p>
        </w:tc>
      </w:tr>
      <w:tr w:rsidR="0065774C" w:rsidRPr="00C41274" w14:paraId="01D996F9" w14:textId="77777777" w:rsidTr="00410AD8">
        <w:trPr>
          <w:cantSplit/>
          <w:trHeight w:val="1008"/>
        </w:trPr>
        <w:tc>
          <w:tcPr>
            <w:tcW w:w="2338" w:type="dxa"/>
            <w:tcBorders>
              <w:top w:val="single" w:sz="18" w:space="0" w:color="auto"/>
            </w:tcBorders>
            <w:shd w:val="clear" w:color="auto" w:fill="FFFFFF"/>
          </w:tcPr>
          <w:p w14:paraId="140B75FB" w14:textId="77777777" w:rsidR="0065774C" w:rsidRPr="00C41274" w:rsidRDefault="0065774C" w:rsidP="0065774C">
            <w:pPr>
              <w:pStyle w:val="TableBody"/>
              <w:rPr>
                <w:i/>
              </w:rPr>
            </w:pPr>
            <w:r w:rsidRPr="00C41274">
              <w:rPr>
                <w:i/>
              </w:rPr>
              <w:t>Read command</w:t>
            </w:r>
          </w:p>
          <w:p w14:paraId="16B9EA2A" w14:textId="77777777" w:rsidR="0065774C" w:rsidRPr="00C41274" w:rsidRDefault="0065774C" w:rsidP="0065774C">
            <w:pPr>
              <w:pStyle w:val="TableBody"/>
            </w:pPr>
          </w:p>
          <w:p w14:paraId="755907C6" w14:textId="77777777" w:rsidR="0065774C" w:rsidRPr="00C41274" w:rsidRDefault="0065774C" w:rsidP="0065774C">
            <w:pPr>
              <w:pStyle w:val="TableBody"/>
              <w:rPr>
                <w:u w:val="single"/>
              </w:rPr>
            </w:pPr>
            <w:r w:rsidRPr="00C41274">
              <w:rPr>
                <w:u w:val="single"/>
              </w:rPr>
              <w:t>Syntax</w:t>
            </w:r>
          </w:p>
          <w:p w14:paraId="738C31CF" w14:textId="77777777" w:rsidR="0065774C" w:rsidRPr="00C41274" w:rsidRDefault="0065774C" w:rsidP="0065774C">
            <w:pPr>
              <w:pStyle w:val="TableBody"/>
              <w:rPr>
                <w:b/>
              </w:rPr>
            </w:pPr>
            <w:r w:rsidRPr="00C41274">
              <w:rPr>
                <w:b/>
              </w:rPr>
              <w:t>ATS8?</w:t>
            </w:r>
          </w:p>
        </w:tc>
        <w:tc>
          <w:tcPr>
            <w:tcW w:w="6804" w:type="dxa"/>
            <w:tcBorders>
              <w:top w:val="single" w:sz="18" w:space="0" w:color="auto"/>
              <w:bottom w:val="single" w:sz="4" w:space="0" w:color="auto"/>
            </w:tcBorders>
            <w:shd w:val="clear" w:color="auto" w:fill="FFFFFF"/>
          </w:tcPr>
          <w:p w14:paraId="645FCE34" w14:textId="77777777" w:rsidR="0065774C" w:rsidRPr="00C41274" w:rsidRDefault="0065774C" w:rsidP="0065774C">
            <w:pPr>
              <w:pStyle w:val="TableBody"/>
            </w:pPr>
          </w:p>
          <w:p w14:paraId="4A769268" w14:textId="77777777" w:rsidR="0065774C" w:rsidRPr="00C41274" w:rsidRDefault="0065774C" w:rsidP="0065774C">
            <w:pPr>
              <w:pStyle w:val="TableBody"/>
            </w:pPr>
          </w:p>
          <w:p w14:paraId="41DB80BD" w14:textId="77777777" w:rsidR="0065774C" w:rsidRPr="005C45E1" w:rsidRDefault="0065774C" w:rsidP="0065774C">
            <w:pPr>
              <w:pStyle w:val="TableBody"/>
              <w:rPr>
                <w:u w:val="single"/>
              </w:rPr>
            </w:pPr>
            <w:r w:rsidRPr="00C41274">
              <w:rPr>
                <w:u w:val="single"/>
              </w:rPr>
              <w:t>Response</w:t>
            </w:r>
          </w:p>
          <w:p w14:paraId="1CE6AE26" w14:textId="4A62211C" w:rsidR="00BF620B" w:rsidRDefault="003D337F" w:rsidP="0065774C">
            <w:pPr>
              <w:pStyle w:val="TableBody"/>
              <w:rPr>
                <w:b/>
              </w:rPr>
            </w:pPr>
            <w:r w:rsidRPr="00C41274">
              <w:rPr>
                <w:b/>
              </w:rPr>
              <w:t>&lt;time&gt;</w:t>
            </w:r>
          </w:p>
          <w:p w14:paraId="58B3B953" w14:textId="77777777" w:rsidR="0065774C" w:rsidRPr="00C41274" w:rsidRDefault="0065774C" w:rsidP="0065774C">
            <w:pPr>
              <w:pStyle w:val="TableBody"/>
              <w:rPr>
                <w:b/>
              </w:rPr>
            </w:pPr>
            <w:r w:rsidRPr="00C41274">
              <w:rPr>
                <w:b/>
              </w:rPr>
              <w:t>OK</w:t>
            </w:r>
          </w:p>
        </w:tc>
      </w:tr>
      <w:tr w:rsidR="0065774C" w:rsidRPr="00C41274" w14:paraId="2F656511" w14:textId="77777777" w:rsidTr="00410AD8">
        <w:trPr>
          <w:cantSplit/>
          <w:trHeight w:val="781"/>
        </w:trPr>
        <w:tc>
          <w:tcPr>
            <w:tcW w:w="2338" w:type="dxa"/>
            <w:shd w:val="clear" w:color="auto" w:fill="FFFFFF"/>
          </w:tcPr>
          <w:p w14:paraId="13817E90" w14:textId="77777777" w:rsidR="0065774C" w:rsidRPr="00C41274" w:rsidRDefault="0065774C" w:rsidP="0065774C">
            <w:pPr>
              <w:pStyle w:val="TableBody"/>
              <w:rPr>
                <w:i/>
              </w:rPr>
            </w:pPr>
            <w:r w:rsidRPr="00C41274">
              <w:rPr>
                <w:i/>
              </w:rPr>
              <w:t>Write command</w:t>
            </w:r>
          </w:p>
          <w:p w14:paraId="69E12551" w14:textId="77777777" w:rsidR="0065774C" w:rsidRPr="00C41274" w:rsidRDefault="0065774C" w:rsidP="0065774C">
            <w:pPr>
              <w:pStyle w:val="TableBody"/>
            </w:pPr>
          </w:p>
          <w:p w14:paraId="7D617E72" w14:textId="77777777" w:rsidR="0065774C" w:rsidRPr="00C41274" w:rsidRDefault="0065774C" w:rsidP="0065774C">
            <w:pPr>
              <w:pStyle w:val="TableBody"/>
              <w:rPr>
                <w:u w:val="single"/>
              </w:rPr>
            </w:pPr>
            <w:r w:rsidRPr="00C41274">
              <w:rPr>
                <w:u w:val="single"/>
              </w:rPr>
              <w:t>Syntax</w:t>
            </w:r>
          </w:p>
          <w:p w14:paraId="203CDC71" w14:textId="77777777" w:rsidR="0065774C" w:rsidRPr="00C41274" w:rsidRDefault="0065774C" w:rsidP="0065774C">
            <w:pPr>
              <w:pStyle w:val="TableBody"/>
              <w:rPr>
                <w:b/>
              </w:rPr>
            </w:pPr>
            <w:r w:rsidRPr="00C41274">
              <w:rPr>
                <w:b/>
              </w:rPr>
              <w:t xml:space="preserve">ATS8=&lt;time&gt; </w:t>
            </w:r>
          </w:p>
          <w:p w14:paraId="59E1ACCC" w14:textId="77777777" w:rsidR="0065774C" w:rsidRPr="00C41274" w:rsidRDefault="0065774C" w:rsidP="0065774C">
            <w:pPr>
              <w:pStyle w:val="TableBody"/>
            </w:pPr>
          </w:p>
          <w:p w14:paraId="41AEEE78" w14:textId="77777777" w:rsidR="0065774C" w:rsidRPr="00C41274" w:rsidRDefault="0065774C" w:rsidP="0065774C">
            <w:pPr>
              <w:pStyle w:val="TableBody"/>
            </w:pPr>
          </w:p>
        </w:tc>
        <w:tc>
          <w:tcPr>
            <w:tcW w:w="6804" w:type="dxa"/>
            <w:tcBorders>
              <w:bottom w:val="single" w:sz="4" w:space="0" w:color="auto"/>
            </w:tcBorders>
            <w:shd w:val="clear" w:color="auto" w:fill="FFFFFF"/>
          </w:tcPr>
          <w:p w14:paraId="6EFF3BB2" w14:textId="77777777" w:rsidR="0065774C" w:rsidRPr="00C41274" w:rsidRDefault="0065774C" w:rsidP="0065774C">
            <w:pPr>
              <w:pStyle w:val="TableBody"/>
            </w:pPr>
          </w:p>
          <w:p w14:paraId="50A20E27" w14:textId="77777777" w:rsidR="0065774C" w:rsidRPr="00C41274" w:rsidRDefault="0065774C" w:rsidP="0065774C">
            <w:pPr>
              <w:pStyle w:val="TableBody"/>
            </w:pPr>
          </w:p>
          <w:p w14:paraId="7405DCFC" w14:textId="77777777" w:rsidR="0065774C" w:rsidRPr="00C41274" w:rsidRDefault="0065774C" w:rsidP="0065774C">
            <w:pPr>
              <w:pStyle w:val="TableBody"/>
              <w:rPr>
                <w:u w:val="single"/>
                <w:lang w:eastAsia="zh-CN"/>
              </w:rPr>
            </w:pPr>
            <w:r w:rsidRPr="00C41274">
              <w:rPr>
                <w:u w:val="single"/>
              </w:rPr>
              <w:t>Response</w:t>
            </w:r>
          </w:p>
          <w:p w14:paraId="1FFBA231" w14:textId="77777777" w:rsidR="0065774C" w:rsidRPr="00C41274" w:rsidRDefault="0065774C" w:rsidP="0065774C">
            <w:pPr>
              <w:pStyle w:val="TableBody"/>
              <w:rPr>
                <w:b/>
              </w:rPr>
            </w:pPr>
            <w:r w:rsidRPr="00C41274">
              <w:rPr>
                <w:b/>
              </w:rPr>
              <w:t>OK</w:t>
            </w:r>
          </w:p>
          <w:p w14:paraId="1389E1FC" w14:textId="77777777" w:rsidR="0065774C" w:rsidRPr="00C41274" w:rsidRDefault="0065774C" w:rsidP="0065774C">
            <w:pPr>
              <w:pStyle w:val="TableBody"/>
            </w:pPr>
          </w:p>
          <w:p w14:paraId="2BAF2C28" w14:textId="77777777" w:rsidR="0065774C" w:rsidRPr="00C41274" w:rsidRDefault="0065774C" w:rsidP="0065774C">
            <w:pPr>
              <w:pStyle w:val="TableBody"/>
              <w:rPr>
                <w:snapToGrid w:val="0"/>
                <w:u w:val="single"/>
              </w:rPr>
            </w:pPr>
            <w:r w:rsidRPr="00C41274">
              <w:rPr>
                <w:snapToGrid w:val="0"/>
                <w:u w:val="single"/>
              </w:rPr>
              <w:t>Parameter</w:t>
            </w:r>
          </w:p>
          <w:p w14:paraId="7A3DC96D" w14:textId="3F78A99F" w:rsidR="0065774C" w:rsidRPr="00C41274" w:rsidRDefault="0065774C">
            <w:pPr>
              <w:pStyle w:val="TableBody"/>
            </w:pPr>
            <w:r w:rsidRPr="00C41274">
              <w:rPr>
                <w:b/>
              </w:rPr>
              <w:t>&lt;time&gt;</w:t>
            </w:r>
            <w:r>
              <w:tab/>
            </w:r>
            <w:r w:rsidRPr="00C41274">
              <w:t>0</w:t>
            </w:r>
            <w:r>
              <w:t xml:space="preserve"> – </w:t>
            </w:r>
            <w:r w:rsidRPr="00C41274">
              <w:t>255</w:t>
            </w:r>
            <w:r>
              <w:tab/>
            </w:r>
          </w:p>
        </w:tc>
      </w:tr>
      <w:tr w:rsidR="0065774C" w:rsidRPr="00C41274" w14:paraId="2FEF5EF9" w14:textId="77777777" w:rsidTr="00410AD8">
        <w:trPr>
          <w:cantSplit/>
          <w:trHeight w:val="527"/>
        </w:trPr>
        <w:tc>
          <w:tcPr>
            <w:tcW w:w="2338" w:type="dxa"/>
            <w:tcBorders>
              <w:bottom w:val="single" w:sz="18" w:space="0" w:color="auto"/>
            </w:tcBorders>
            <w:shd w:val="clear" w:color="auto" w:fill="FFFFFF"/>
          </w:tcPr>
          <w:p w14:paraId="5FE30A6D" w14:textId="77777777" w:rsidR="0065774C" w:rsidRPr="00C41274" w:rsidRDefault="0065774C" w:rsidP="0065774C">
            <w:pPr>
              <w:pStyle w:val="TableBody"/>
              <w:rPr>
                <w:u w:val="single"/>
              </w:rPr>
            </w:pPr>
            <w:r w:rsidRPr="00C41274">
              <w:rPr>
                <w:u w:val="single"/>
              </w:rPr>
              <w:t>Reference</w:t>
            </w:r>
          </w:p>
          <w:p w14:paraId="2413DBDB" w14:textId="77777777" w:rsidR="0065774C" w:rsidRPr="00C41274" w:rsidRDefault="0065774C" w:rsidP="0065774C">
            <w:pPr>
              <w:pStyle w:val="TableBody"/>
            </w:pPr>
            <w:r w:rsidRPr="00C41274">
              <w:t>ITU-T V.250 §6.3.11</w:t>
            </w:r>
          </w:p>
        </w:tc>
        <w:tc>
          <w:tcPr>
            <w:tcW w:w="6804" w:type="dxa"/>
            <w:tcBorders>
              <w:bottom w:val="single" w:sz="18" w:space="0" w:color="auto"/>
            </w:tcBorders>
            <w:shd w:val="clear" w:color="auto" w:fill="FFFFFF"/>
          </w:tcPr>
          <w:p w14:paraId="28E61563" w14:textId="77777777" w:rsidR="0065774C" w:rsidRPr="00C41274" w:rsidRDefault="0065774C" w:rsidP="0065774C">
            <w:pPr>
              <w:pStyle w:val="TableBody"/>
              <w:rPr>
                <w:u w:val="single"/>
              </w:rPr>
            </w:pPr>
            <w:r w:rsidRPr="00C41274">
              <w:rPr>
                <w:u w:val="single"/>
              </w:rPr>
              <w:t>Notes</w:t>
            </w:r>
          </w:p>
          <w:p w14:paraId="1DCF2C9E" w14:textId="77777777" w:rsidR="0065774C" w:rsidRPr="00C41274" w:rsidRDefault="00783604" w:rsidP="00783604">
            <w:pPr>
              <w:pStyle w:val="TableBody"/>
            </w:pPr>
            <w:r w:rsidRPr="00AE67EA">
              <w:t>The responses of this command are compliant with the recommendation but this command has no effect</w:t>
            </w:r>
          </w:p>
        </w:tc>
      </w:tr>
    </w:tbl>
    <w:p w14:paraId="0D1B4B6E" w14:textId="77777777" w:rsidR="00AA5F45" w:rsidRPr="00AE67EA" w:rsidRDefault="00AA5F45" w:rsidP="00AA5F45">
      <w:pPr>
        <w:pStyle w:val="Heading2"/>
      </w:pPr>
      <w:bookmarkStart w:id="75" w:name="_Toc345081225"/>
      <w:bookmarkStart w:id="76" w:name="_Toc349752973"/>
      <w:bookmarkStart w:id="77" w:name="_Toc349753861"/>
      <w:bookmarkStart w:id="78" w:name="_Ref366743702"/>
      <w:bookmarkStart w:id="79" w:name="_Ref369078650"/>
      <w:bookmarkStart w:id="80" w:name="_Toc368585930"/>
      <w:bookmarkStart w:id="81" w:name="_Toc464721458"/>
      <w:bookmarkStart w:id="82" w:name="_Toc468959751"/>
      <w:bookmarkEnd w:id="68"/>
      <w:bookmarkEnd w:id="69"/>
      <w:bookmarkEnd w:id="70"/>
      <w:bookmarkEnd w:id="71"/>
      <w:bookmarkEnd w:id="72"/>
      <w:bookmarkEnd w:id="73"/>
      <w:bookmarkEnd w:id="74"/>
      <w:r w:rsidRPr="00AE67EA">
        <w:t xml:space="preserve">S10 Command: Automatic Disconnect </w:t>
      </w:r>
      <w:bookmarkEnd w:id="75"/>
      <w:r w:rsidRPr="00AE67EA">
        <w:t>Delay</w:t>
      </w:r>
      <w:bookmarkEnd w:id="76"/>
      <w:bookmarkEnd w:id="77"/>
      <w:bookmarkEnd w:id="78"/>
      <w:bookmarkEnd w:id="79"/>
      <w:bookmarkEnd w:id="80"/>
      <w:bookmarkEnd w:id="81"/>
      <w:bookmarkEnd w:id="82"/>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AA5F45" w:rsidRPr="00C41274" w14:paraId="2F61D1A7" w14:textId="77777777" w:rsidTr="00866604">
        <w:trPr>
          <w:cantSplit/>
        </w:trPr>
        <w:tc>
          <w:tcPr>
            <w:tcW w:w="9142" w:type="dxa"/>
            <w:gridSpan w:val="2"/>
            <w:tcBorders>
              <w:top w:val="single" w:sz="18" w:space="0" w:color="auto"/>
              <w:bottom w:val="single" w:sz="18" w:space="0" w:color="auto"/>
            </w:tcBorders>
            <w:shd w:val="pct30" w:color="auto" w:fill="FFFFFF"/>
          </w:tcPr>
          <w:p w14:paraId="6B296DAF" w14:textId="77777777" w:rsidR="00AA5F45" w:rsidRPr="00C41274" w:rsidRDefault="00AA5F45" w:rsidP="00866604">
            <w:pPr>
              <w:pStyle w:val="TableRowHead"/>
            </w:pPr>
            <w:r>
              <w:t>HL7718, HL7748, HL7749</w:t>
            </w:r>
          </w:p>
        </w:tc>
      </w:tr>
      <w:tr w:rsidR="00AA5F45" w:rsidRPr="00C41274" w14:paraId="3D102C85" w14:textId="77777777" w:rsidTr="00866604">
        <w:trPr>
          <w:cantSplit/>
          <w:trHeight w:val="1008"/>
        </w:trPr>
        <w:tc>
          <w:tcPr>
            <w:tcW w:w="2338" w:type="dxa"/>
            <w:tcBorders>
              <w:top w:val="single" w:sz="18" w:space="0" w:color="auto"/>
            </w:tcBorders>
            <w:shd w:val="clear" w:color="auto" w:fill="FFFFFF"/>
          </w:tcPr>
          <w:p w14:paraId="56B4CFE7" w14:textId="77777777" w:rsidR="00AA5F45" w:rsidRPr="00C41274" w:rsidRDefault="00AA5F45" w:rsidP="00AA5F45">
            <w:pPr>
              <w:pStyle w:val="TableBody"/>
              <w:rPr>
                <w:i/>
              </w:rPr>
            </w:pPr>
            <w:r w:rsidRPr="00C41274">
              <w:rPr>
                <w:i/>
              </w:rPr>
              <w:lastRenderedPageBreak/>
              <w:t>Read command</w:t>
            </w:r>
          </w:p>
          <w:p w14:paraId="7198C1C2" w14:textId="77777777" w:rsidR="00AA5F45" w:rsidRPr="00C41274" w:rsidRDefault="00AA5F45" w:rsidP="00AA5F45">
            <w:pPr>
              <w:pStyle w:val="TableBody"/>
            </w:pPr>
          </w:p>
          <w:p w14:paraId="0C4E1E73" w14:textId="77777777" w:rsidR="00AA5F45" w:rsidRPr="00C41274" w:rsidRDefault="00AA5F45" w:rsidP="00AA5F45">
            <w:pPr>
              <w:pStyle w:val="TableBody"/>
              <w:rPr>
                <w:u w:val="single"/>
              </w:rPr>
            </w:pPr>
            <w:r w:rsidRPr="00C41274">
              <w:rPr>
                <w:u w:val="single"/>
              </w:rPr>
              <w:t>Syntax</w:t>
            </w:r>
          </w:p>
          <w:p w14:paraId="2BF2D5B4" w14:textId="77777777" w:rsidR="00AA5F45" w:rsidRPr="00C41274" w:rsidRDefault="00AA5F45" w:rsidP="00AA5F45">
            <w:pPr>
              <w:pStyle w:val="TableBody"/>
              <w:rPr>
                <w:b/>
              </w:rPr>
            </w:pPr>
            <w:r w:rsidRPr="00C41274">
              <w:rPr>
                <w:b/>
              </w:rPr>
              <w:t>ATS10?</w:t>
            </w:r>
          </w:p>
        </w:tc>
        <w:tc>
          <w:tcPr>
            <w:tcW w:w="6804" w:type="dxa"/>
            <w:tcBorders>
              <w:top w:val="single" w:sz="18" w:space="0" w:color="auto"/>
              <w:bottom w:val="single" w:sz="4" w:space="0" w:color="auto"/>
            </w:tcBorders>
            <w:shd w:val="clear" w:color="auto" w:fill="FFFFFF"/>
          </w:tcPr>
          <w:p w14:paraId="1DFD2F83" w14:textId="77777777" w:rsidR="00AA5F45" w:rsidRPr="00C41274" w:rsidRDefault="00AA5F45" w:rsidP="00AA5F45">
            <w:pPr>
              <w:pStyle w:val="TableBody"/>
            </w:pPr>
          </w:p>
          <w:p w14:paraId="15147542" w14:textId="77777777" w:rsidR="00AA5F45" w:rsidRPr="00C41274" w:rsidRDefault="00AA5F45" w:rsidP="00AA5F45">
            <w:pPr>
              <w:pStyle w:val="TableBody"/>
            </w:pPr>
          </w:p>
          <w:p w14:paraId="4CE30F16" w14:textId="77777777" w:rsidR="00AA5F45" w:rsidRPr="007A45EA" w:rsidRDefault="00AA5F45" w:rsidP="00AA5F45">
            <w:pPr>
              <w:pStyle w:val="TableBody"/>
              <w:rPr>
                <w:u w:val="single"/>
              </w:rPr>
            </w:pPr>
            <w:r w:rsidRPr="00C41274">
              <w:rPr>
                <w:u w:val="single"/>
              </w:rPr>
              <w:t>Response</w:t>
            </w:r>
          </w:p>
          <w:p w14:paraId="3DC69BFB" w14:textId="4CECEE72" w:rsidR="000D2545" w:rsidRDefault="00BC16A9" w:rsidP="00AA5F45">
            <w:pPr>
              <w:pStyle w:val="TableBody"/>
              <w:rPr>
                <w:b/>
              </w:rPr>
            </w:pPr>
            <w:r w:rsidRPr="00C41274">
              <w:rPr>
                <w:b/>
              </w:rPr>
              <w:t>&lt;time&gt;</w:t>
            </w:r>
          </w:p>
          <w:p w14:paraId="075AAF9F" w14:textId="77777777" w:rsidR="00AA5F45" w:rsidRPr="00C41274" w:rsidRDefault="00AA5F45" w:rsidP="00AA5F45">
            <w:pPr>
              <w:pStyle w:val="TableBody"/>
              <w:rPr>
                <w:b/>
              </w:rPr>
            </w:pPr>
            <w:r w:rsidRPr="00C41274">
              <w:rPr>
                <w:b/>
              </w:rPr>
              <w:t>OK</w:t>
            </w:r>
          </w:p>
        </w:tc>
      </w:tr>
      <w:tr w:rsidR="00AA5F45" w:rsidRPr="00C41274" w14:paraId="5B597F95" w14:textId="77777777" w:rsidTr="00866604">
        <w:trPr>
          <w:cantSplit/>
          <w:trHeight w:val="781"/>
        </w:trPr>
        <w:tc>
          <w:tcPr>
            <w:tcW w:w="2338" w:type="dxa"/>
            <w:shd w:val="clear" w:color="auto" w:fill="FFFFFF"/>
          </w:tcPr>
          <w:p w14:paraId="3088C847" w14:textId="77777777" w:rsidR="00AA5F45" w:rsidRPr="00C41274" w:rsidRDefault="00AA5F45" w:rsidP="00AA5F45">
            <w:pPr>
              <w:pStyle w:val="TableBody"/>
              <w:rPr>
                <w:i/>
              </w:rPr>
            </w:pPr>
            <w:r w:rsidRPr="00C41274">
              <w:rPr>
                <w:i/>
              </w:rPr>
              <w:t>Write command</w:t>
            </w:r>
          </w:p>
          <w:p w14:paraId="0A781D18" w14:textId="77777777" w:rsidR="00AA5F45" w:rsidRPr="00C41274" w:rsidRDefault="00AA5F45" w:rsidP="00AA5F45">
            <w:pPr>
              <w:pStyle w:val="TableBody"/>
            </w:pPr>
          </w:p>
          <w:p w14:paraId="3D00D844" w14:textId="77777777" w:rsidR="00AA5F45" w:rsidRPr="00C41274" w:rsidRDefault="00AA5F45" w:rsidP="00AA5F45">
            <w:pPr>
              <w:pStyle w:val="TableBody"/>
              <w:rPr>
                <w:u w:val="single"/>
              </w:rPr>
            </w:pPr>
            <w:r w:rsidRPr="00C41274">
              <w:rPr>
                <w:u w:val="single"/>
              </w:rPr>
              <w:t>Syntax</w:t>
            </w:r>
          </w:p>
          <w:p w14:paraId="64758B88" w14:textId="77777777" w:rsidR="00AA5F45" w:rsidRPr="00C41274" w:rsidRDefault="00AA5F45" w:rsidP="00AA5F45">
            <w:pPr>
              <w:pStyle w:val="TableBody"/>
              <w:rPr>
                <w:b/>
              </w:rPr>
            </w:pPr>
            <w:r w:rsidRPr="00C41274">
              <w:rPr>
                <w:b/>
              </w:rPr>
              <w:t xml:space="preserve">ATS10=&lt;time&gt; </w:t>
            </w:r>
          </w:p>
          <w:p w14:paraId="0C76D0A7" w14:textId="77777777" w:rsidR="00AA5F45" w:rsidRPr="00C41274" w:rsidRDefault="00AA5F45" w:rsidP="00AA5F45">
            <w:pPr>
              <w:pStyle w:val="TableBody"/>
            </w:pPr>
          </w:p>
          <w:p w14:paraId="452F4DE4" w14:textId="77777777" w:rsidR="00AA5F45" w:rsidRPr="00C41274" w:rsidRDefault="00AA5F45" w:rsidP="00AA5F45">
            <w:pPr>
              <w:pStyle w:val="TableBody"/>
            </w:pPr>
          </w:p>
        </w:tc>
        <w:tc>
          <w:tcPr>
            <w:tcW w:w="6804" w:type="dxa"/>
            <w:tcBorders>
              <w:bottom w:val="single" w:sz="4" w:space="0" w:color="auto"/>
            </w:tcBorders>
            <w:shd w:val="clear" w:color="auto" w:fill="FFFFFF"/>
          </w:tcPr>
          <w:p w14:paraId="42CBF8A6" w14:textId="77777777" w:rsidR="00AA5F45" w:rsidRPr="00C41274" w:rsidRDefault="00AA5F45" w:rsidP="00AA5F45">
            <w:pPr>
              <w:pStyle w:val="TableBody"/>
            </w:pPr>
          </w:p>
          <w:p w14:paraId="260EC376" w14:textId="77777777" w:rsidR="00AA5F45" w:rsidRPr="00C41274" w:rsidRDefault="00AA5F45" w:rsidP="00AA5F45">
            <w:pPr>
              <w:pStyle w:val="TableBody"/>
            </w:pPr>
          </w:p>
          <w:p w14:paraId="1F6D4077" w14:textId="77777777" w:rsidR="00AA5F45" w:rsidRPr="00C41274" w:rsidRDefault="00AA5F45" w:rsidP="00AA5F45">
            <w:pPr>
              <w:pStyle w:val="TableBody"/>
              <w:rPr>
                <w:u w:val="single"/>
                <w:lang w:eastAsia="zh-CN"/>
              </w:rPr>
            </w:pPr>
            <w:r w:rsidRPr="00C41274">
              <w:rPr>
                <w:u w:val="single"/>
              </w:rPr>
              <w:t>Response</w:t>
            </w:r>
          </w:p>
          <w:p w14:paraId="3D4ECA5B" w14:textId="77777777" w:rsidR="00AA5F45" w:rsidRPr="00C41274" w:rsidRDefault="00AA5F45" w:rsidP="00AA5F45">
            <w:pPr>
              <w:pStyle w:val="TableBody"/>
              <w:rPr>
                <w:b/>
              </w:rPr>
            </w:pPr>
            <w:r w:rsidRPr="00C41274">
              <w:rPr>
                <w:b/>
              </w:rPr>
              <w:t>OK</w:t>
            </w:r>
          </w:p>
          <w:p w14:paraId="12B5D695" w14:textId="77777777" w:rsidR="00AA5F45" w:rsidRPr="00C41274" w:rsidRDefault="00AA5F45" w:rsidP="00AA5F45">
            <w:pPr>
              <w:pStyle w:val="TableBody"/>
            </w:pPr>
          </w:p>
          <w:p w14:paraId="64F5DD94" w14:textId="77777777" w:rsidR="00AA5F45" w:rsidRPr="00C41274" w:rsidRDefault="00AA5F45" w:rsidP="00AA5F45">
            <w:pPr>
              <w:pStyle w:val="TableBody"/>
              <w:rPr>
                <w:snapToGrid w:val="0"/>
                <w:u w:val="single"/>
              </w:rPr>
            </w:pPr>
            <w:r w:rsidRPr="00C41274">
              <w:rPr>
                <w:snapToGrid w:val="0"/>
                <w:u w:val="single"/>
              </w:rPr>
              <w:t>Parameter</w:t>
            </w:r>
          </w:p>
          <w:p w14:paraId="47427399" w14:textId="6C992937" w:rsidR="00AA5F45" w:rsidRPr="00C41274" w:rsidRDefault="00AA5F45">
            <w:pPr>
              <w:pStyle w:val="TableBody"/>
            </w:pPr>
            <w:r w:rsidRPr="00C41274">
              <w:rPr>
                <w:b/>
              </w:rPr>
              <w:t>&lt;time&gt;</w:t>
            </w:r>
            <w:r>
              <w:tab/>
            </w:r>
            <w:r w:rsidRPr="00C41274">
              <w:t>1</w:t>
            </w:r>
            <w:r>
              <w:t xml:space="preserve"> – </w:t>
            </w:r>
            <w:r w:rsidRPr="00C41274">
              <w:t>254</w:t>
            </w:r>
            <w:r>
              <w:tab/>
            </w:r>
          </w:p>
        </w:tc>
      </w:tr>
      <w:tr w:rsidR="00AA5F45" w:rsidRPr="00C41274" w14:paraId="6E2C5F96" w14:textId="77777777" w:rsidTr="00866604">
        <w:trPr>
          <w:cantSplit/>
          <w:trHeight w:val="527"/>
        </w:trPr>
        <w:tc>
          <w:tcPr>
            <w:tcW w:w="2338" w:type="dxa"/>
            <w:tcBorders>
              <w:bottom w:val="single" w:sz="18" w:space="0" w:color="auto"/>
            </w:tcBorders>
            <w:shd w:val="clear" w:color="auto" w:fill="FFFFFF"/>
          </w:tcPr>
          <w:p w14:paraId="13807084" w14:textId="77777777" w:rsidR="00AA5F45" w:rsidRPr="00C41274" w:rsidRDefault="00AA5F45" w:rsidP="00AA5F45">
            <w:pPr>
              <w:pStyle w:val="TableBody"/>
              <w:rPr>
                <w:u w:val="single"/>
              </w:rPr>
            </w:pPr>
            <w:r w:rsidRPr="00C41274">
              <w:rPr>
                <w:u w:val="single"/>
              </w:rPr>
              <w:t>Reference</w:t>
            </w:r>
          </w:p>
          <w:p w14:paraId="41693552" w14:textId="77777777" w:rsidR="00AA5F45" w:rsidRPr="00C41274" w:rsidRDefault="00AA5F45" w:rsidP="00AA5F45">
            <w:pPr>
              <w:pStyle w:val="TableBody"/>
            </w:pPr>
            <w:r w:rsidRPr="00C41274">
              <w:t>ITU-T V.250 §6.3.12</w:t>
            </w:r>
          </w:p>
        </w:tc>
        <w:tc>
          <w:tcPr>
            <w:tcW w:w="6804" w:type="dxa"/>
            <w:tcBorders>
              <w:bottom w:val="single" w:sz="18" w:space="0" w:color="auto"/>
            </w:tcBorders>
            <w:shd w:val="clear" w:color="auto" w:fill="FFFFFF"/>
          </w:tcPr>
          <w:p w14:paraId="7C2F5B8F" w14:textId="77777777" w:rsidR="00AA5F45" w:rsidRPr="00C41274" w:rsidRDefault="00AA5F45" w:rsidP="00AA5F45">
            <w:pPr>
              <w:pStyle w:val="TableBody"/>
              <w:rPr>
                <w:u w:val="single"/>
              </w:rPr>
            </w:pPr>
            <w:r w:rsidRPr="00C41274">
              <w:rPr>
                <w:u w:val="single"/>
              </w:rPr>
              <w:t>Notes</w:t>
            </w:r>
          </w:p>
          <w:p w14:paraId="3FD875CF" w14:textId="77777777" w:rsidR="00AA5F45" w:rsidRPr="00C41274" w:rsidRDefault="00AA5F45" w:rsidP="00E62EE1">
            <w:pPr>
              <w:pStyle w:val="TableBody"/>
            </w:pPr>
            <w:r w:rsidRPr="00AE67EA">
              <w:t>The responses for this command are compliant with the recommendation but this command has no effect</w:t>
            </w:r>
          </w:p>
        </w:tc>
      </w:tr>
    </w:tbl>
    <w:p w14:paraId="375BF215" w14:textId="77777777" w:rsidR="00CD363D" w:rsidRPr="00AE67EA" w:rsidRDefault="00CD363D" w:rsidP="00CD363D">
      <w:pPr>
        <w:pStyle w:val="Heading2"/>
      </w:pPr>
      <w:bookmarkStart w:id="83" w:name="_Toc468959752"/>
      <w:r w:rsidRPr="00AE67EA">
        <w:t xml:space="preserve">S11 Command: DTMF Dialing </w:t>
      </w:r>
      <w:bookmarkEnd w:id="41"/>
      <w:r w:rsidRPr="00AE67EA">
        <w:t>Speed</w:t>
      </w:r>
      <w:bookmarkEnd w:id="42"/>
      <w:bookmarkEnd w:id="43"/>
      <w:bookmarkEnd w:id="44"/>
      <w:bookmarkEnd w:id="45"/>
      <w:bookmarkEnd w:id="46"/>
      <w:bookmarkEnd w:id="47"/>
      <w:bookmarkEnd w:id="83"/>
      <w:r w:rsidRPr="00AE67EA">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915C20" w:rsidRPr="00C41274" w14:paraId="34870A94" w14:textId="77777777" w:rsidTr="00915C20">
        <w:trPr>
          <w:cantSplit/>
        </w:trPr>
        <w:tc>
          <w:tcPr>
            <w:tcW w:w="9142" w:type="dxa"/>
            <w:gridSpan w:val="2"/>
            <w:tcBorders>
              <w:top w:val="single" w:sz="18" w:space="0" w:color="auto"/>
              <w:bottom w:val="single" w:sz="18" w:space="0" w:color="auto"/>
            </w:tcBorders>
            <w:shd w:val="pct30" w:color="auto" w:fill="FFFFFF"/>
          </w:tcPr>
          <w:p w14:paraId="5D62DB61" w14:textId="77777777" w:rsidR="00915C20" w:rsidRPr="00C41274" w:rsidRDefault="00915C20" w:rsidP="00866604">
            <w:pPr>
              <w:pStyle w:val="TableRowHead"/>
            </w:pPr>
            <w:r>
              <w:t>HL7718, HL7748, HL7749</w:t>
            </w:r>
          </w:p>
        </w:tc>
      </w:tr>
      <w:tr w:rsidR="00CD363D" w:rsidRPr="00C41274" w14:paraId="5418D08B" w14:textId="77777777" w:rsidTr="00915C20">
        <w:trPr>
          <w:cantSplit/>
          <w:trHeight w:val="1008"/>
        </w:trPr>
        <w:tc>
          <w:tcPr>
            <w:tcW w:w="2338" w:type="dxa"/>
            <w:tcBorders>
              <w:top w:val="single" w:sz="18" w:space="0" w:color="auto"/>
            </w:tcBorders>
            <w:shd w:val="clear" w:color="auto" w:fill="FFFFFF"/>
          </w:tcPr>
          <w:p w14:paraId="3BADB0A6" w14:textId="77777777" w:rsidR="00CD363D" w:rsidRPr="00C41274" w:rsidRDefault="00CD363D" w:rsidP="00CD363D">
            <w:pPr>
              <w:pStyle w:val="TableBody"/>
              <w:rPr>
                <w:i/>
              </w:rPr>
            </w:pPr>
            <w:r w:rsidRPr="00C41274">
              <w:rPr>
                <w:i/>
              </w:rPr>
              <w:t>Write command</w:t>
            </w:r>
          </w:p>
          <w:p w14:paraId="115EA4D4" w14:textId="77777777" w:rsidR="00CD363D" w:rsidRPr="00C41274" w:rsidRDefault="00CD363D" w:rsidP="00CD363D">
            <w:pPr>
              <w:pStyle w:val="TableBody"/>
            </w:pPr>
          </w:p>
          <w:p w14:paraId="76E6084B" w14:textId="77777777" w:rsidR="00CD363D" w:rsidRPr="00C41274" w:rsidRDefault="00CD363D" w:rsidP="00CD363D">
            <w:pPr>
              <w:pStyle w:val="TableBody"/>
              <w:rPr>
                <w:u w:val="single"/>
              </w:rPr>
            </w:pPr>
            <w:r w:rsidRPr="00C41274">
              <w:rPr>
                <w:u w:val="single"/>
              </w:rPr>
              <w:t>Syntax</w:t>
            </w:r>
          </w:p>
          <w:p w14:paraId="71D916AF" w14:textId="77777777" w:rsidR="00CD363D" w:rsidRPr="00C41274" w:rsidRDefault="00CD363D" w:rsidP="00CD363D">
            <w:pPr>
              <w:pStyle w:val="TableBody"/>
              <w:rPr>
                <w:b/>
              </w:rPr>
            </w:pPr>
            <w:r w:rsidRPr="00C41274">
              <w:rPr>
                <w:b/>
              </w:rPr>
              <w:t xml:space="preserve">ATS11=&lt;time&gt; </w:t>
            </w:r>
          </w:p>
          <w:p w14:paraId="30483814" w14:textId="77777777" w:rsidR="00CD363D" w:rsidRPr="00C41274" w:rsidRDefault="00CD363D" w:rsidP="00CD363D">
            <w:pPr>
              <w:pStyle w:val="TableBody"/>
            </w:pPr>
            <w:r w:rsidRPr="00C41274">
              <w:t xml:space="preserve"> </w:t>
            </w:r>
          </w:p>
          <w:p w14:paraId="5D9C1E85" w14:textId="77777777" w:rsidR="00CD363D" w:rsidRPr="00C41274" w:rsidRDefault="00CD363D" w:rsidP="00CD363D">
            <w:pPr>
              <w:pStyle w:val="TableBody"/>
              <w:rPr>
                <w:b/>
              </w:rPr>
            </w:pPr>
          </w:p>
        </w:tc>
        <w:tc>
          <w:tcPr>
            <w:tcW w:w="6804" w:type="dxa"/>
            <w:tcBorders>
              <w:top w:val="single" w:sz="18" w:space="0" w:color="auto"/>
              <w:bottom w:val="single" w:sz="4" w:space="0" w:color="auto"/>
            </w:tcBorders>
            <w:shd w:val="clear" w:color="auto" w:fill="FFFFFF"/>
          </w:tcPr>
          <w:p w14:paraId="494BCA8E" w14:textId="77777777" w:rsidR="00CD363D" w:rsidRPr="00C41274" w:rsidRDefault="00CD363D" w:rsidP="00CD363D">
            <w:pPr>
              <w:pStyle w:val="TableBody"/>
            </w:pPr>
          </w:p>
          <w:p w14:paraId="7BA6752F" w14:textId="77777777" w:rsidR="00CD363D" w:rsidRPr="00C41274" w:rsidRDefault="00CD363D" w:rsidP="00CD363D">
            <w:pPr>
              <w:pStyle w:val="TableBody"/>
            </w:pPr>
          </w:p>
          <w:p w14:paraId="3BEA96D8" w14:textId="77777777" w:rsidR="00CD363D" w:rsidRPr="00C41274" w:rsidRDefault="00CD363D" w:rsidP="00CD363D">
            <w:pPr>
              <w:pStyle w:val="TableBody"/>
              <w:rPr>
                <w:u w:val="single"/>
                <w:lang w:eastAsia="zh-CN"/>
              </w:rPr>
            </w:pPr>
            <w:r w:rsidRPr="00C41274">
              <w:rPr>
                <w:u w:val="single"/>
              </w:rPr>
              <w:t>Response</w:t>
            </w:r>
          </w:p>
          <w:p w14:paraId="31A99F3B" w14:textId="77777777" w:rsidR="00CD363D" w:rsidRPr="00C41274" w:rsidRDefault="00CD363D" w:rsidP="00CD363D">
            <w:pPr>
              <w:pStyle w:val="TableBody"/>
              <w:rPr>
                <w:b/>
              </w:rPr>
            </w:pPr>
            <w:r w:rsidRPr="00C41274">
              <w:rPr>
                <w:b/>
              </w:rPr>
              <w:t>OK</w:t>
            </w:r>
          </w:p>
          <w:p w14:paraId="534E6E34" w14:textId="77777777" w:rsidR="00CD363D" w:rsidRPr="00C41274" w:rsidRDefault="00CD363D" w:rsidP="00CD363D">
            <w:pPr>
              <w:pStyle w:val="TableBody"/>
            </w:pPr>
          </w:p>
          <w:p w14:paraId="02E69D95" w14:textId="77777777" w:rsidR="00CD363D" w:rsidRPr="00C41274" w:rsidRDefault="00CD363D" w:rsidP="00CD363D">
            <w:pPr>
              <w:pStyle w:val="TableBody"/>
              <w:rPr>
                <w:snapToGrid w:val="0"/>
                <w:u w:val="single"/>
              </w:rPr>
            </w:pPr>
            <w:r w:rsidRPr="00C41274">
              <w:rPr>
                <w:snapToGrid w:val="0"/>
                <w:u w:val="single"/>
              </w:rPr>
              <w:t>Parameter</w:t>
            </w:r>
          </w:p>
          <w:p w14:paraId="643804B0" w14:textId="77777777" w:rsidR="00CD363D" w:rsidRPr="00C41274" w:rsidRDefault="00CD363D" w:rsidP="00CD363D">
            <w:pPr>
              <w:pStyle w:val="TableBody"/>
              <w:rPr>
                <w:b/>
              </w:rPr>
            </w:pPr>
            <w:r w:rsidRPr="00C41274">
              <w:rPr>
                <w:b/>
              </w:rPr>
              <w:t>&lt;time&gt;</w:t>
            </w:r>
            <w:r>
              <w:tab/>
            </w:r>
            <w:r w:rsidRPr="00C41274">
              <w:t>0</w:t>
            </w:r>
            <w:r>
              <w:t xml:space="preserve"> – </w:t>
            </w:r>
            <w:r w:rsidRPr="00C41274">
              <w:t>999</w:t>
            </w:r>
          </w:p>
        </w:tc>
      </w:tr>
      <w:tr w:rsidR="00CD363D" w:rsidRPr="00C41274" w14:paraId="28509C1A" w14:textId="77777777" w:rsidTr="00915C20">
        <w:trPr>
          <w:cantSplit/>
          <w:trHeight w:val="781"/>
        </w:trPr>
        <w:tc>
          <w:tcPr>
            <w:tcW w:w="2338" w:type="dxa"/>
            <w:shd w:val="clear" w:color="auto" w:fill="FFFFFF"/>
          </w:tcPr>
          <w:p w14:paraId="570557F6" w14:textId="77777777" w:rsidR="00CD363D" w:rsidRPr="00C41274" w:rsidRDefault="00CD363D" w:rsidP="00CD363D">
            <w:pPr>
              <w:pStyle w:val="TableBody"/>
              <w:rPr>
                <w:u w:val="single"/>
              </w:rPr>
            </w:pPr>
            <w:r w:rsidRPr="00C41274">
              <w:rPr>
                <w:u w:val="single"/>
              </w:rPr>
              <w:t>Reference</w:t>
            </w:r>
          </w:p>
          <w:p w14:paraId="030C4EB0" w14:textId="77777777" w:rsidR="00CD363D" w:rsidRPr="00C41274" w:rsidRDefault="00CD363D" w:rsidP="00CD363D">
            <w:pPr>
              <w:pStyle w:val="TableBody"/>
            </w:pPr>
          </w:p>
        </w:tc>
        <w:tc>
          <w:tcPr>
            <w:tcW w:w="6804" w:type="dxa"/>
            <w:tcBorders>
              <w:bottom w:val="single" w:sz="4" w:space="0" w:color="auto"/>
            </w:tcBorders>
            <w:shd w:val="clear" w:color="auto" w:fill="FFFFFF"/>
          </w:tcPr>
          <w:p w14:paraId="0A337302" w14:textId="77777777" w:rsidR="00CD363D" w:rsidRPr="00C41274" w:rsidRDefault="00CD363D" w:rsidP="00CD363D">
            <w:pPr>
              <w:pStyle w:val="TableBody"/>
              <w:rPr>
                <w:u w:val="single"/>
              </w:rPr>
            </w:pPr>
            <w:r w:rsidRPr="00C41274">
              <w:rPr>
                <w:u w:val="single"/>
              </w:rPr>
              <w:t>Notes</w:t>
            </w:r>
          </w:p>
          <w:p w14:paraId="72CFC8A0" w14:textId="77777777" w:rsidR="00CD363D" w:rsidRPr="00C41274" w:rsidRDefault="00CD363D" w:rsidP="00CD363D">
            <w:pPr>
              <w:pStyle w:val="TableBody"/>
            </w:pPr>
            <w:r w:rsidRPr="00AE67EA">
              <w:t>The responses for this command are compliant with the recommendation but this command has no effect</w:t>
            </w:r>
          </w:p>
        </w:tc>
      </w:tr>
    </w:tbl>
    <w:p w14:paraId="3781510F" w14:textId="77777777" w:rsidR="00A07328" w:rsidRPr="00AE67EA" w:rsidRDefault="00A07328" w:rsidP="00A07328">
      <w:pPr>
        <w:pStyle w:val="Heading2"/>
      </w:pPr>
      <w:bookmarkStart w:id="84" w:name="_Toc345081218"/>
      <w:bookmarkStart w:id="85" w:name="_Toc349752966"/>
      <w:bookmarkStart w:id="86" w:name="_Toc349753854"/>
      <w:bookmarkStart w:id="87" w:name="_Ref366743658"/>
      <w:bookmarkStart w:id="88" w:name="_Ref369078610"/>
      <w:bookmarkStart w:id="89" w:name="_Toc368585923"/>
      <w:bookmarkStart w:id="90" w:name="_Toc464721451"/>
      <w:bookmarkStart w:id="91" w:name="_Toc468959753"/>
      <w:r w:rsidRPr="00AE67EA">
        <w:t>B</w:t>
      </w:r>
      <w:r>
        <w:t xml:space="preserve"> Command</w:t>
      </w:r>
      <w:r w:rsidRPr="00AE67EA">
        <w:t>: Data Rate Selection</w:t>
      </w:r>
      <w:bookmarkEnd w:id="84"/>
      <w:bookmarkEnd w:id="85"/>
      <w:bookmarkEnd w:id="86"/>
      <w:bookmarkEnd w:id="87"/>
      <w:bookmarkEnd w:id="88"/>
      <w:bookmarkEnd w:id="89"/>
      <w:bookmarkEnd w:id="90"/>
      <w:bookmarkEnd w:id="91"/>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915C20" w:rsidRPr="00C41274" w14:paraId="2AD8E876" w14:textId="77777777" w:rsidTr="00915C20">
        <w:trPr>
          <w:cantSplit/>
        </w:trPr>
        <w:tc>
          <w:tcPr>
            <w:tcW w:w="9142" w:type="dxa"/>
            <w:gridSpan w:val="2"/>
            <w:tcBorders>
              <w:top w:val="single" w:sz="18" w:space="0" w:color="auto"/>
              <w:bottom w:val="single" w:sz="18" w:space="0" w:color="auto"/>
            </w:tcBorders>
            <w:shd w:val="pct30" w:color="auto" w:fill="FFFFFF"/>
          </w:tcPr>
          <w:p w14:paraId="770F8E74" w14:textId="77777777" w:rsidR="00915C20" w:rsidRPr="00C41274" w:rsidRDefault="00915C20" w:rsidP="00866604">
            <w:pPr>
              <w:pStyle w:val="TableRowHead"/>
            </w:pPr>
            <w:r>
              <w:t>HL7718, HL7748, HL7749</w:t>
            </w:r>
          </w:p>
        </w:tc>
      </w:tr>
      <w:tr w:rsidR="00A07328" w:rsidRPr="00C41274" w14:paraId="706637D4" w14:textId="77777777" w:rsidTr="00915C20">
        <w:trPr>
          <w:cantSplit/>
          <w:trHeight w:val="1008"/>
        </w:trPr>
        <w:tc>
          <w:tcPr>
            <w:tcW w:w="2338" w:type="dxa"/>
            <w:tcBorders>
              <w:top w:val="single" w:sz="18" w:space="0" w:color="auto"/>
            </w:tcBorders>
            <w:shd w:val="clear" w:color="auto" w:fill="FFFFFF"/>
          </w:tcPr>
          <w:p w14:paraId="5E5AB522" w14:textId="77777777" w:rsidR="00A07328" w:rsidRPr="00C41274" w:rsidRDefault="00A07328" w:rsidP="00A07328">
            <w:pPr>
              <w:pStyle w:val="TableBody"/>
              <w:rPr>
                <w:i/>
                <w:iCs/>
                <w:szCs w:val="18"/>
              </w:rPr>
            </w:pPr>
            <w:r w:rsidRPr="00C41274">
              <w:rPr>
                <w:i/>
                <w:iCs/>
                <w:szCs w:val="18"/>
              </w:rPr>
              <w:t xml:space="preserve">Execute </w:t>
            </w:r>
            <w:r>
              <w:rPr>
                <w:i/>
                <w:iCs/>
                <w:szCs w:val="18"/>
              </w:rPr>
              <w:t>c</w:t>
            </w:r>
            <w:r w:rsidRPr="00C41274">
              <w:rPr>
                <w:i/>
                <w:iCs/>
                <w:szCs w:val="18"/>
              </w:rPr>
              <w:t>ommand</w:t>
            </w:r>
          </w:p>
          <w:p w14:paraId="58E3B104" w14:textId="77777777" w:rsidR="00A07328" w:rsidRPr="00C41274" w:rsidRDefault="00A07328" w:rsidP="00A07328">
            <w:pPr>
              <w:pStyle w:val="TableBody"/>
              <w:rPr>
                <w:szCs w:val="18"/>
              </w:rPr>
            </w:pPr>
          </w:p>
          <w:p w14:paraId="320AD439" w14:textId="77777777" w:rsidR="00A07328" w:rsidRPr="00C41274" w:rsidRDefault="00A07328" w:rsidP="00A07328">
            <w:pPr>
              <w:pStyle w:val="TableBody"/>
              <w:rPr>
                <w:szCs w:val="18"/>
                <w:u w:val="single"/>
              </w:rPr>
            </w:pPr>
            <w:r w:rsidRPr="00C41274">
              <w:rPr>
                <w:szCs w:val="18"/>
                <w:u w:val="single"/>
              </w:rPr>
              <w:t>Syntax</w:t>
            </w:r>
          </w:p>
          <w:p w14:paraId="647C6C84" w14:textId="77777777" w:rsidR="00A07328" w:rsidRPr="00C41274" w:rsidRDefault="00A07328" w:rsidP="00A07328">
            <w:pPr>
              <w:pStyle w:val="TableBody"/>
              <w:rPr>
                <w:b/>
              </w:rPr>
            </w:pPr>
            <w:r w:rsidRPr="00C41274">
              <w:rPr>
                <w:b/>
                <w:szCs w:val="18"/>
              </w:rPr>
              <w:t>ATB&lt;rate&gt;</w:t>
            </w:r>
          </w:p>
        </w:tc>
        <w:tc>
          <w:tcPr>
            <w:tcW w:w="6804" w:type="dxa"/>
            <w:tcBorders>
              <w:top w:val="single" w:sz="18" w:space="0" w:color="auto"/>
              <w:bottom w:val="single" w:sz="4" w:space="0" w:color="auto"/>
            </w:tcBorders>
            <w:shd w:val="clear" w:color="auto" w:fill="FFFFFF"/>
          </w:tcPr>
          <w:p w14:paraId="145BEDAE" w14:textId="77777777" w:rsidR="00A07328" w:rsidRPr="00C41274" w:rsidRDefault="00A07328" w:rsidP="00A07328">
            <w:pPr>
              <w:pStyle w:val="TableBody"/>
            </w:pPr>
          </w:p>
          <w:p w14:paraId="25B9EB01" w14:textId="77777777" w:rsidR="00A07328" w:rsidRPr="00C41274" w:rsidRDefault="00A07328" w:rsidP="00A07328">
            <w:pPr>
              <w:pStyle w:val="TableBody"/>
            </w:pPr>
          </w:p>
          <w:p w14:paraId="68794114" w14:textId="77777777" w:rsidR="00A07328" w:rsidRPr="00C41274" w:rsidRDefault="00A07328" w:rsidP="00A07328">
            <w:pPr>
              <w:pStyle w:val="TableBody"/>
              <w:rPr>
                <w:u w:val="single"/>
              </w:rPr>
            </w:pPr>
            <w:r w:rsidRPr="00C41274">
              <w:rPr>
                <w:u w:val="single"/>
              </w:rPr>
              <w:t>Response</w:t>
            </w:r>
          </w:p>
          <w:p w14:paraId="0EC2938E" w14:textId="77777777" w:rsidR="00A07328" w:rsidRPr="00C41274" w:rsidRDefault="00A07328" w:rsidP="00A07328">
            <w:pPr>
              <w:pStyle w:val="TableBody"/>
              <w:rPr>
                <w:b/>
              </w:rPr>
            </w:pPr>
            <w:r w:rsidRPr="00C41274">
              <w:rPr>
                <w:b/>
              </w:rPr>
              <w:t>OK</w:t>
            </w:r>
          </w:p>
          <w:p w14:paraId="59A368A7" w14:textId="77777777" w:rsidR="00A07328" w:rsidRPr="00C41274" w:rsidRDefault="00A07328" w:rsidP="00A07328">
            <w:pPr>
              <w:pStyle w:val="TableBody"/>
              <w:rPr>
                <w:b/>
              </w:rPr>
            </w:pPr>
          </w:p>
          <w:p w14:paraId="6CF2C61A" w14:textId="77777777" w:rsidR="00A07328" w:rsidRPr="00293E66" w:rsidRDefault="00A07328" w:rsidP="00A07328">
            <w:pPr>
              <w:pStyle w:val="TableBody"/>
              <w:rPr>
                <w:rFonts w:ascii="Helvetica" w:hAnsi="Helvetica"/>
                <w:sz w:val="20"/>
                <w:u w:val="single"/>
              </w:rPr>
            </w:pPr>
            <w:r w:rsidRPr="007A096E">
              <w:rPr>
                <w:u w:val="single"/>
              </w:rPr>
              <w:t>Parameters</w:t>
            </w:r>
          </w:p>
          <w:p w14:paraId="38A6C1D1" w14:textId="77777777" w:rsidR="00A07328" w:rsidRPr="00C41274" w:rsidRDefault="00A07328" w:rsidP="00A07328">
            <w:pPr>
              <w:pStyle w:val="TableBody"/>
              <w:rPr>
                <w:b/>
              </w:rPr>
            </w:pPr>
            <w:r w:rsidRPr="00C41274">
              <w:rPr>
                <w:b/>
                <w:bCs/>
              </w:rPr>
              <w:t>&lt;rate&gt;</w:t>
            </w:r>
            <w:r>
              <w:tab/>
              <w:t xml:space="preserve"> </w:t>
            </w:r>
            <w:r w:rsidRPr="00C41274">
              <w:t>number from 0</w:t>
            </w:r>
            <w:r>
              <w:t>-</w:t>
            </w:r>
            <w:r w:rsidRPr="00C41274">
              <w:t>99, but meaningless</w:t>
            </w:r>
          </w:p>
        </w:tc>
      </w:tr>
      <w:tr w:rsidR="00A07328" w:rsidRPr="00C41274" w14:paraId="586E319A" w14:textId="77777777" w:rsidTr="00915C20">
        <w:trPr>
          <w:cantSplit/>
          <w:trHeight w:val="781"/>
        </w:trPr>
        <w:tc>
          <w:tcPr>
            <w:tcW w:w="2338" w:type="dxa"/>
            <w:shd w:val="clear" w:color="auto" w:fill="FFFFFF"/>
          </w:tcPr>
          <w:p w14:paraId="1C78B61B" w14:textId="77777777" w:rsidR="00A07328" w:rsidRPr="00C41274" w:rsidRDefault="00A07328" w:rsidP="00A07328">
            <w:pPr>
              <w:pStyle w:val="TableBody"/>
              <w:rPr>
                <w:szCs w:val="18"/>
                <w:u w:val="single"/>
              </w:rPr>
            </w:pPr>
            <w:r w:rsidRPr="00C41274">
              <w:rPr>
                <w:szCs w:val="18"/>
                <w:u w:val="single"/>
              </w:rPr>
              <w:t>Reference</w:t>
            </w:r>
          </w:p>
          <w:p w14:paraId="5DEEE779" w14:textId="77777777" w:rsidR="00A07328" w:rsidRPr="00C41274" w:rsidRDefault="00A07328" w:rsidP="00A07328">
            <w:pPr>
              <w:pStyle w:val="TableBody"/>
            </w:pPr>
            <w:r w:rsidRPr="00C41274">
              <w:rPr>
                <w:szCs w:val="18"/>
              </w:rPr>
              <w:t>V.25ter</w:t>
            </w:r>
          </w:p>
        </w:tc>
        <w:tc>
          <w:tcPr>
            <w:tcW w:w="6804" w:type="dxa"/>
            <w:tcBorders>
              <w:bottom w:val="single" w:sz="4" w:space="0" w:color="auto"/>
            </w:tcBorders>
            <w:shd w:val="clear" w:color="auto" w:fill="FFFFFF"/>
          </w:tcPr>
          <w:p w14:paraId="3132F99B" w14:textId="77777777" w:rsidR="00A07328" w:rsidRPr="00C41274" w:rsidRDefault="00A07328" w:rsidP="00A07328">
            <w:pPr>
              <w:pStyle w:val="TableBody"/>
              <w:rPr>
                <w:szCs w:val="18"/>
                <w:u w:val="single"/>
              </w:rPr>
            </w:pPr>
            <w:r w:rsidRPr="00C41274">
              <w:rPr>
                <w:szCs w:val="18"/>
                <w:u w:val="single"/>
              </w:rPr>
              <w:t>Notes</w:t>
            </w:r>
          </w:p>
          <w:p w14:paraId="0B9E7153" w14:textId="77777777" w:rsidR="00A07328" w:rsidRPr="00C41274" w:rsidRDefault="00A07328" w:rsidP="00612150">
            <w:pPr>
              <w:pStyle w:val="TableBody"/>
            </w:pPr>
            <w:r w:rsidRPr="00AE67EA">
              <w:t>The responses of this command are compliant with the recommendation but this command has no effect</w:t>
            </w:r>
            <w:r>
              <w:t>.</w:t>
            </w:r>
          </w:p>
        </w:tc>
      </w:tr>
    </w:tbl>
    <w:p w14:paraId="1671C07B" w14:textId="77777777" w:rsidR="00A07328" w:rsidRPr="00AE67EA" w:rsidRDefault="00A07328" w:rsidP="00A07328">
      <w:pPr>
        <w:pStyle w:val="Heading2"/>
      </w:pPr>
      <w:bookmarkStart w:id="92" w:name="_Toc345081219"/>
      <w:bookmarkStart w:id="93" w:name="_Toc349752967"/>
      <w:bookmarkStart w:id="94" w:name="_Toc349753855"/>
      <w:bookmarkStart w:id="95" w:name="_Ref366743664"/>
      <w:bookmarkStart w:id="96" w:name="_Ref369078619"/>
      <w:bookmarkStart w:id="97" w:name="_Toc368585924"/>
      <w:bookmarkStart w:id="98" w:name="_Toc464721452"/>
      <w:bookmarkStart w:id="99" w:name="_Toc468959754"/>
      <w:r w:rsidRPr="00AE67EA">
        <w:t>\N</w:t>
      </w:r>
      <w:r>
        <w:t xml:space="preserve"> Command</w:t>
      </w:r>
      <w:r w:rsidRPr="00AE67EA">
        <w:t xml:space="preserve">: Data Transmission </w:t>
      </w:r>
      <w:bookmarkEnd w:id="92"/>
      <w:r w:rsidRPr="00AE67EA">
        <w:t>Mode</w:t>
      </w:r>
      <w:bookmarkEnd w:id="93"/>
      <w:bookmarkEnd w:id="94"/>
      <w:bookmarkEnd w:id="95"/>
      <w:bookmarkEnd w:id="96"/>
      <w:bookmarkEnd w:id="97"/>
      <w:bookmarkEnd w:id="98"/>
      <w:bookmarkEnd w:id="99"/>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915C20" w:rsidRPr="00C41274" w14:paraId="71E50961" w14:textId="77777777" w:rsidTr="00915C20">
        <w:trPr>
          <w:cantSplit/>
        </w:trPr>
        <w:tc>
          <w:tcPr>
            <w:tcW w:w="9142" w:type="dxa"/>
            <w:gridSpan w:val="2"/>
            <w:tcBorders>
              <w:top w:val="single" w:sz="18" w:space="0" w:color="auto"/>
              <w:bottom w:val="single" w:sz="18" w:space="0" w:color="auto"/>
            </w:tcBorders>
            <w:shd w:val="pct30" w:color="auto" w:fill="FFFFFF"/>
          </w:tcPr>
          <w:p w14:paraId="24F1F8DD" w14:textId="77777777" w:rsidR="00915C20" w:rsidRPr="00C41274" w:rsidRDefault="00915C20" w:rsidP="00866604">
            <w:pPr>
              <w:pStyle w:val="TableRowHead"/>
            </w:pPr>
            <w:r>
              <w:t>HL7718, HL7748, HL7749</w:t>
            </w:r>
          </w:p>
        </w:tc>
      </w:tr>
      <w:tr w:rsidR="00A07328" w:rsidRPr="00C41274" w14:paraId="3AECDD08" w14:textId="77777777" w:rsidTr="00915C20">
        <w:trPr>
          <w:cantSplit/>
          <w:trHeight w:val="1008"/>
        </w:trPr>
        <w:tc>
          <w:tcPr>
            <w:tcW w:w="2338" w:type="dxa"/>
            <w:tcBorders>
              <w:top w:val="single" w:sz="18" w:space="0" w:color="auto"/>
            </w:tcBorders>
            <w:shd w:val="clear" w:color="auto" w:fill="FFFFFF"/>
          </w:tcPr>
          <w:p w14:paraId="7AA5B8EF" w14:textId="77777777" w:rsidR="00A07328" w:rsidRPr="00C41274" w:rsidRDefault="00A07328" w:rsidP="00A07328">
            <w:pPr>
              <w:pStyle w:val="TableBody"/>
              <w:rPr>
                <w:i/>
                <w:iCs/>
              </w:rPr>
            </w:pPr>
            <w:r w:rsidRPr="00C41274">
              <w:rPr>
                <w:i/>
                <w:iCs/>
              </w:rPr>
              <w:lastRenderedPageBreak/>
              <w:t xml:space="preserve">Execute </w:t>
            </w:r>
            <w:r>
              <w:rPr>
                <w:i/>
                <w:iCs/>
              </w:rPr>
              <w:t>c</w:t>
            </w:r>
            <w:r w:rsidRPr="00C41274">
              <w:rPr>
                <w:i/>
                <w:iCs/>
              </w:rPr>
              <w:t>ommand</w:t>
            </w:r>
          </w:p>
          <w:p w14:paraId="42B49BD7" w14:textId="77777777" w:rsidR="00A07328" w:rsidRPr="00C41274" w:rsidRDefault="00A07328" w:rsidP="00A07328">
            <w:pPr>
              <w:pStyle w:val="TableBody"/>
            </w:pPr>
          </w:p>
          <w:p w14:paraId="25CB5A0E" w14:textId="77777777" w:rsidR="00A07328" w:rsidRPr="00C41274" w:rsidRDefault="00A07328" w:rsidP="00A07328">
            <w:pPr>
              <w:pStyle w:val="TableBody"/>
              <w:rPr>
                <w:u w:val="single"/>
              </w:rPr>
            </w:pPr>
            <w:r w:rsidRPr="00C41274">
              <w:rPr>
                <w:u w:val="single"/>
              </w:rPr>
              <w:t>Syntax</w:t>
            </w:r>
          </w:p>
          <w:p w14:paraId="054A817D" w14:textId="77777777" w:rsidR="00A07328" w:rsidRPr="00C41274" w:rsidRDefault="00A07328" w:rsidP="00A07328">
            <w:pPr>
              <w:pStyle w:val="TableBody"/>
              <w:rPr>
                <w:b/>
              </w:rPr>
            </w:pPr>
            <w:r w:rsidRPr="00C41274">
              <w:rPr>
                <w:b/>
              </w:rPr>
              <w:t>AT\N&lt;x&gt;</w:t>
            </w:r>
          </w:p>
          <w:p w14:paraId="165646F2" w14:textId="77777777" w:rsidR="00A07328" w:rsidRPr="00C41274" w:rsidRDefault="00A07328" w:rsidP="00A07328">
            <w:pPr>
              <w:pStyle w:val="TableBody"/>
              <w:rPr>
                <w:b/>
              </w:rPr>
            </w:pPr>
          </w:p>
        </w:tc>
        <w:tc>
          <w:tcPr>
            <w:tcW w:w="6804" w:type="dxa"/>
            <w:tcBorders>
              <w:top w:val="single" w:sz="18" w:space="0" w:color="auto"/>
              <w:bottom w:val="single" w:sz="4" w:space="0" w:color="auto"/>
            </w:tcBorders>
            <w:shd w:val="clear" w:color="auto" w:fill="FFFFFF"/>
          </w:tcPr>
          <w:p w14:paraId="06EC5DAD" w14:textId="77777777" w:rsidR="00A07328" w:rsidRPr="00C41274" w:rsidRDefault="00A07328" w:rsidP="00A07328">
            <w:pPr>
              <w:pStyle w:val="TableBody"/>
            </w:pPr>
          </w:p>
          <w:p w14:paraId="34D26C52" w14:textId="77777777" w:rsidR="00A07328" w:rsidRPr="00C41274" w:rsidRDefault="00A07328" w:rsidP="00A07328">
            <w:pPr>
              <w:pStyle w:val="TableBody"/>
            </w:pPr>
          </w:p>
          <w:p w14:paraId="079261A8" w14:textId="77777777" w:rsidR="00A07328" w:rsidRPr="007D726F" w:rsidRDefault="00A07328" w:rsidP="00A07328">
            <w:pPr>
              <w:pStyle w:val="TableBody"/>
              <w:rPr>
                <w:u w:val="single"/>
                <w:lang w:val="fr-FR"/>
              </w:rPr>
            </w:pPr>
            <w:r w:rsidRPr="007D726F">
              <w:rPr>
                <w:u w:val="single"/>
                <w:lang w:val="fr-FR"/>
              </w:rPr>
              <w:t>Response</w:t>
            </w:r>
          </w:p>
          <w:p w14:paraId="15B911AC" w14:textId="77777777" w:rsidR="00A07328" w:rsidRPr="007D726F" w:rsidRDefault="00A07328" w:rsidP="00A07328">
            <w:pPr>
              <w:pStyle w:val="TableBody"/>
              <w:rPr>
                <w:b/>
                <w:lang w:val="fr-FR"/>
              </w:rPr>
            </w:pPr>
            <w:r w:rsidRPr="007D726F">
              <w:rPr>
                <w:b/>
                <w:lang w:val="fr-FR"/>
              </w:rPr>
              <w:t>OK</w:t>
            </w:r>
          </w:p>
          <w:p w14:paraId="77E7AA54" w14:textId="77777777" w:rsidR="00A07328" w:rsidRPr="007D726F" w:rsidRDefault="00A07328" w:rsidP="00A07328">
            <w:pPr>
              <w:pStyle w:val="TableBody"/>
              <w:rPr>
                <w:lang w:val="fr-FR"/>
              </w:rPr>
            </w:pPr>
          </w:p>
          <w:p w14:paraId="0D7E5739" w14:textId="77777777" w:rsidR="00A07328" w:rsidRPr="007D726F" w:rsidRDefault="00A07328" w:rsidP="00A07328">
            <w:pPr>
              <w:pStyle w:val="TableBody"/>
              <w:rPr>
                <w:u w:val="single"/>
                <w:lang w:val="fr-FR"/>
              </w:rPr>
            </w:pPr>
            <w:r w:rsidRPr="007D726F">
              <w:rPr>
                <w:u w:val="single"/>
                <w:lang w:val="fr-FR"/>
              </w:rPr>
              <w:t>Parameters</w:t>
            </w:r>
          </w:p>
          <w:p w14:paraId="42E4DF2D" w14:textId="77777777" w:rsidR="00A07328" w:rsidRPr="007D726F" w:rsidRDefault="00A07328" w:rsidP="00A07328">
            <w:pPr>
              <w:pStyle w:val="TableBody"/>
              <w:rPr>
                <w:lang w:val="fr-FR"/>
              </w:rPr>
            </w:pPr>
            <w:r w:rsidRPr="007D726F">
              <w:rPr>
                <w:b/>
                <w:lang w:val="fr-FR"/>
              </w:rPr>
              <w:t>&lt;x&gt;</w:t>
            </w:r>
            <w:r>
              <w:rPr>
                <w:b/>
                <w:lang w:val="fr-FR"/>
              </w:rPr>
              <w:tab/>
            </w:r>
            <w:r w:rsidRPr="007D726F">
              <w:rPr>
                <w:lang w:val="fr-FR"/>
              </w:rPr>
              <w:t>0</w:t>
            </w:r>
            <w:r>
              <w:rPr>
                <w:lang w:val="fr-FR"/>
              </w:rPr>
              <w:tab/>
            </w:r>
            <w:r w:rsidRPr="007D726F">
              <w:rPr>
                <w:lang w:val="fr-FR"/>
              </w:rPr>
              <w:t>transparent mode</w:t>
            </w:r>
          </w:p>
          <w:p w14:paraId="6152A766" w14:textId="77777777" w:rsidR="00A07328" w:rsidRPr="00C41274" w:rsidRDefault="00A07328" w:rsidP="00A07328">
            <w:pPr>
              <w:pStyle w:val="TableBody"/>
              <w:rPr>
                <w:b/>
              </w:rPr>
            </w:pPr>
            <w:r w:rsidRPr="007D726F">
              <w:rPr>
                <w:lang w:val="fr-FR"/>
              </w:rPr>
              <w:tab/>
              <w:t>4, 6</w:t>
            </w:r>
            <w:r>
              <w:rPr>
                <w:lang w:val="fr-FR"/>
              </w:rPr>
              <w:tab/>
            </w:r>
            <w:r w:rsidRPr="007D726F">
              <w:rPr>
                <w:lang w:val="fr-FR"/>
              </w:rPr>
              <w:t>RLP mode (nontransparent)</w:t>
            </w:r>
          </w:p>
        </w:tc>
      </w:tr>
      <w:tr w:rsidR="00A07328" w:rsidRPr="00C41274" w14:paraId="0921891D" w14:textId="77777777" w:rsidTr="00915C20">
        <w:trPr>
          <w:cantSplit/>
          <w:trHeight w:val="781"/>
        </w:trPr>
        <w:tc>
          <w:tcPr>
            <w:tcW w:w="2338" w:type="dxa"/>
            <w:shd w:val="clear" w:color="auto" w:fill="FFFFFF"/>
          </w:tcPr>
          <w:p w14:paraId="2BE841BE" w14:textId="77777777" w:rsidR="00A07328" w:rsidRPr="00C41274" w:rsidRDefault="00A07328" w:rsidP="00A07328">
            <w:pPr>
              <w:pStyle w:val="TableBody"/>
              <w:rPr>
                <w:u w:val="single"/>
              </w:rPr>
            </w:pPr>
            <w:r w:rsidRPr="00C41274">
              <w:rPr>
                <w:u w:val="single"/>
              </w:rPr>
              <w:t>Reference</w:t>
            </w:r>
          </w:p>
          <w:p w14:paraId="082ED498" w14:textId="77777777" w:rsidR="00A07328" w:rsidRPr="00C41274" w:rsidRDefault="00A07328" w:rsidP="00A07328">
            <w:pPr>
              <w:pStyle w:val="TableBody"/>
            </w:pPr>
            <w:r w:rsidRPr="00C41274">
              <w:t>V.25ter</w:t>
            </w:r>
          </w:p>
        </w:tc>
        <w:tc>
          <w:tcPr>
            <w:tcW w:w="6804" w:type="dxa"/>
            <w:tcBorders>
              <w:bottom w:val="single" w:sz="4" w:space="0" w:color="auto"/>
            </w:tcBorders>
            <w:shd w:val="clear" w:color="auto" w:fill="FFFFFF"/>
          </w:tcPr>
          <w:p w14:paraId="079E7209" w14:textId="77777777" w:rsidR="00A07328" w:rsidRPr="00C41274" w:rsidRDefault="00A07328" w:rsidP="00A07328">
            <w:pPr>
              <w:pStyle w:val="TableBody"/>
              <w:rPr>
                <w:u w:val="single"/>
              </w:rPr>
            </w:pPr>
            <w:r w:rsidRPr="00C41274">
              <w:rPr>
                <w:u w:val="single"/>
              </w:rPr>
              <w:t>Notes</w:t>
            </w:r>
          </w:p>
          <w:p w14:paraId="64897A31" w14:textId="77777777" w:rsidR="00A07328" w:rsidRPr="00C41274" w:rsidRDefault="00612150" w:rsidP="00A07328">
            <w:pPr>
              <w:pStyle w:val="TableBody"/>
            </w:pPr>
            <w:r w:rsidRPr="00AE67EA">
              <w:t>The responses of this command are compliant with the recommendation but this command has no effect</w:t>
            </w:r>
            <w:r>
              <w:t>.</w:t>
            </w:r>
          </w:p>
        </w:tc>
      </w:tr>
    </w:tbl>
    <w:p w14:paraId="6695D2CF" w14:textId="77777777" w:rsidR="00A07328" w:rsidRPr="00AE67EA" w:rsidRDefault="00A07328" w:rsidP="00A07328">
      <w:pPr>
        <w:pStyle w:val="Heading2"/>
      </w:pPr>
      <w:bookmarkStart w:id="100" w:name="_Toc345081221"/>
      <w:bookmarkStart w:id="101" w:name="_Toc349752969"/>
      <w:bookmarkStart w:id="102" w:name="_Toc349753857"/>
      <w:bookmarkStart w:id="103" w:name="_Ref366743677"/>
      <w:bookmarkStart w:id="104" w:name="_Ref369078629"/>
      <w:bookmarkStart w:id="105" w:name="_Toc368585926"/>
      <w:bookmarkStart w:id="106" w:name="_Toc464721454"/>
      <w:bookmarkStart w:id="107" w:name="_Toc468959755"/>
      <w:r w:rsidRPr="00AE67EA">
        <w:t xml:space="preserve">L Command: Monitor Speaker </w:t>
      </w:r>
      <w:bookmarkEnd w:id="100"/>
      <w:r w:rsidRPr="00AE67EA">
        <w:t>Loudness</w:t>
      </w:r>
      <w:bookmarkEnd w:id="101"/>
      <w:bookmarkEnd w:id="102"/>
      <w:bookmarkEnd w:id="103"/>
      <w:bookmarkEnd w:id="104"/>
      <w:bookmarkEnd w:id="105"/>
      <w:bookmarkEnd w:id="106"/>
      <w:bookmarkEnd w:id="107"/>
      <w:r w:rsidRPr="00AE67EA">
        <w:t xml:space="preserve"> </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915C20" w:rsidRPr="00C41274" w14:paraId="539BCC9B" w14:textId="77777777" w:rsidTr="00915C20">
        <w:trPr>
          <w:cantSplit/>
        </w:trPr>
        <w:tc>
          <w:tcPr>
            <w:tcW w:w="9142" w:type="dxa"/>
            <w:gridSpan w:val="2"/>
            <w:tcBorders>
              <w:top w:val="single" w:sz="18" w:space="0" w:color="auto"/>
              <w:bottom w:val="single" w:sz="18" w:space="0" w:color="auto"/>
            </w:tcBorders>
            <w:shd w:val="pct30" w:color="auto" w:fill="FFFFFF"/>
          </w:tcPr>
          <w:p w14:paraId="1CC52EA9" w14:textId="77777777" w:rsidR="00915C20" w:rsidRPr="00C41274" w:rsidRDefault="00915C20" w:rsidP="00866604">
            <w:pPr>
              <w:pStyle w:val="TableRowHead"/>
            </w:pPr>
            <w:r>
              <w:t>HL7718, HL7748, HL7749</w:t>
            </w:r>
          </w:p>
        </w:tc>
      </w:tr>
      <w:tr w:rsidR="00A07328" w:rsidRPr="00C41274" w14:paraId="60B2FF68" w14:textId="77777777" w:rsidTr="00915C20">
        <w:trPr>
          <w:cantSplit/>
          <w:trHeight w:val="1008"/>
        </w:trPr>
        <w:tc>
          <w:tcPr>
            <w:tcW w:w="2338" w:type="dxa"/>
            <w:tcBorders>
              <w:top w:val="single" w:sz="18" w:space="0" w:color="auto"/>
            </w:tcBorders>
            <w:shd w:val="clear" w:color="auto" w:fill="FFFFFF"/>
          </w:tcPr>
          <w:p w14:paraId="1B052D87" w14:textId="77777777" w:rsidR="00A07328" w:rsidRPr="00C41274" w:rsidRDefault="00A07328" w:rsidP="00A07328">
            <w:pPr>
              <w:pStyle w:val="TableBody"/>
              <w:rPr>
                <w:i/>
              </w:rPr>
            </w:pPr>
            <w:r w:rsidRPr="00C41274">
              <w:rPr>
                <w:i/>
              </w:rPr>
              <w:t>Write command</w:t>
            </w:r>
          </w:p>
          <w:p w14:paraId="30B05801" w14:textId="77777777" w:rsidR="00A07328" w:rsidRPr="00C41274" w:rsidRDefault="00A07328" w:rsidP="00A07328">
            <w:pPr>
              <w:pStyle w:val="TableBody"/>
            </w:pPr>
          </w:p>
          <w:p w14:paraId="782CEE89" w14:textId="77777777" w:rsidR="00A07328" w:rsidRPr="00C41274" w:rsidRDefault="00A07328" w:rsidP="00A07328">
            <w:pPr>
              <w:pStyle w:val="TableBody"/>
              <w:rPr>
                <w:u w:val="single"/>
              </w:rPr>
            </w:pPr>
            <w:r w:rsidRPr="00C41274">
              <w:rPr>
                <w:u w:val="single"/>
              </w:rPr>
              <w:t>Syntax</w:t>
            </w:r>
          </w:p>
          <w:p w14:paraId="6EC7E53E" w14:textId="77777777" w:rsidR="00A07328" w:rsidRPr="00C41274" w:rsidRDefault="00A07328" w:rsidP="00A07328">
            <w:pPr>
              <w:pStyle w:val="TableBody"/>
              <w:rPr>
                <w:b/>
              </w:rPr>
            </w:pPr>
            <w:r w:rsidRPr="00C41274">
              <w:rPr>
                <w:b/>
              </w:rPr>
              <w:t>ATL [&lt;volume&gt;]</w:t>
            </w:r>
          </w:p>
          <w:p w14:paraId="05B275E3" w14:textId="77777777" w:rsidR="00A07328" w:rsidRPr="00C41274" w:rsidRDefault="00A07328" w:rsidP="00A07328">
            <w:pPr>
              <w:pStyle w:val="TableBody"/>
            </w:pPr>
          </w:p>
          <w:p w14:paraId="2A612A68" w14:textId="77777777" w:rsidR="00A07328" w:rsidRPr="00C41274" w:rsidRDefault="00A07328" w:rsidP="00A07328">
            <w:pPr>
              <w:pStyle w:val="TableBody"/>
              <w:rPr>
                <w:b/>
              </w:rPr>
            </w:pPr>
            <w:r w:rsidRPr="00C41274">
              <w:t xml:space="preserve"> </w:t>
            </w:r>
          </w:p>
        </w:tc>
        <w:tc>
          <w:tcPr>
            <w:tcW w:w="6804" w:type="dxa"/>
            <w:tcBorders>
              <w:top w:val="single" w:sz="18" w:space="0" w:color="auto"/>
              <w:bottom w:val="single" w:sz="4" w:space="0" w:color="auto"/>
            </w:tcBorders>
            <w:shd w:val="clear" w:color="auto" w:fill="FFFFFF"/>
          </w:tcPr>
          <w:p w14:paraId="6CA4A04F" w14:textId="77777777" w:rsidR="00A07328" w:rsidRPr="00C41274" w:rsidRDefault="00A07328" w:rsidP="00A07328">
            <w:pPr>
              <w:pStyle w:val="TableBody"/>
            </w:pPr>
          </w:p>
          <w:p w14:paraId="02A6F050" w14:textId="77777777" w:rsidR="00A07328" w:rsidRPr="00C41274" w:rsidRDefault="00A07328" w:rsidP="00A07328">
            <w:pPr>
              <w:pStyle w:val="TableBody"/>
            </w:pPr>
          </w:p>
          <w:p w14:paraId="595DD90B" w14:textId="77777777" w:rsidR="00A07328" w:rsidRPr="00C41274" w:rsidRDefault="00A07328" w:rsidP="00A07328">
            <w:pPr>
              <w:pStyle w:val="TableBody"/>
              <w:rPr>
                <w:u w:val="single"/>
                <w:lang w:eastAsia="zh-CN"/>
              </w:rPr>
            </w:pPr>
            <w:r w:rsidRPr="00C41274">
              <w:rPr>
                <w:u w:val="single"/>
              </w:rPr>
              <w:t>Response</w:t>
            </w:r>
          </w:p>
          <w:p w14:paraId="005C6CBE" w14:textId="77777777" w:rsidR="00A07328" w:rsidRPr="00C41274" w:rsidRDefault="00A07328" w:rsidP="00A07328">
            <w:pPr>
              <w:pStyle w:val="TableBody"/>
              <w:rPr>
                <w:b/>
              </w:rPr>
            </w:pPr>
            <w:r w:rsidRPr="00C41274">
              <w:rPr>
                <w:b/>
              </w:rPr>
              <w:t>OK</w:t>
            </w:r>
          </w:p>
          <w:p w14:paraId="74C47529" w14:textId="77777777" w:rsidR="00A07328" w:rsidRPr="00C41274" w:rsidRDefault="00A07328" w:rsidP="00A07328">
            <w:pPr>
              <w:pStyle w:val="TableBody"/>
            </w:pPr>
          </w:p>
          <w:p w14:paraId="2FCF9252" w14:textId="77777777" w:rsidR="00A07328" w:rsidRPr="00C41274" w:rsidRDefault="00A07328" w:rsidP="00A07328">
            <w:pPr>
              <w:pStyle w:val="TableBody"/>
              <w:rPr>
                <w:snapToGrid w:val="0"/>
                <w:u w:val="single"/>
              </w:rPr>
            </w:pPr>
            <w:r w:rsidRPr="00C41274">
              <w:rPr>
                <w:snapToGrid w:val="0"/>
                <w:u w:val="single"/>
              </w:rPr>
              <w:t>Parameter</w:t>
            </w:r>
          </w:p>
          <w:p w14:paraId="492D0F5B" w14:textId="77777777" w:rsidR="00A07328" w:rsidRPr="00C41274" w:rsidRDefault="00A07328" w:rsidP="00A07328">
            <w:pPr>
              <w:pStyle w:val="TableBody"/>
              <w:rPr>
                <w:b/>
              </w:rPr>
            </w:pPr>
            <w:r w:rsidRPr="00C41274">
              <w:rPr>
                <w:b/>
              </w:rPr>
              <w:t>&lt;volume&gt;</w:t>
            </w:r>
            <w:r>
              <w:tab/>
            </w:r>
            <w:r w:rsidRPr="00C41274">
              <w:t>0</w:t>
            </w:r>
            <w:r>
              <w:t xml:space="preserve"> – </w:t>
            </w:r>
            <w:r w:rsidRPr="00C41274">
              <w:t>9</w:t>
            </w:r>
          </w:p>
        </w:tc>
      </w:tr>
      <w:tr w:rsidR="00A07328" w:rsidRPr="00C41274" w14:paraId="4A352592" w14:textId="77777777" w:rsidTr="00915C20">
        <w:trPr>
          <w:cantSplit/>
          <w:trHeight w:val="781"/>
        </w:trPr>
        <w:tc>
          <w:tcPr>
            <w:tcW w:w="2338" w:type="dxa"/>
            <w:shd w:val="clear" w:color="auto" w:fill="FFFFFF"/>
          </w:tcPr>
          <w:p w14:paraId="4DFD2175" w14:textId="77777777" w:rsidR="00A07328" w:rsidRPr="00C41274" w:rsidRDefault="00A07328" w:rsidP="00A07328">
            <w:pPr>
              <w:pStyle w:val="TableBody"/>
              <w:rPr>
                <w:u w:val="single"/>
              </w:rPr>
            </w:pPr>
            <w:r w:rsidRPr="00C41274">
              <w:rPr>
                <w:u w:val="single"/>
              </w:rPr>
              <w:t>Reference</w:t>
            </w:r>
          </w:p>
          <w:p w14:paraId="02F955D5" w14:textId="77777777" w:rsidR="00A07328" w:rsidRPr="00C41274" w:rsidRDefault="00A07328" w:rsidP="00A07328">
            <w:pPr>
              <w:pStyle w:val="TableBody"/>
            </w:pPr>
            <w:r w:rsidRPr="00C41274">
              <w:t>ITU-T V.250 § 6.3.13</w:t>
            </w:r>
          </w:p>
        </w:tc>
        <w:tc>
          <w:tcPr>
            <w:tcW w:w="6804" w:type="dxa"/>
            <w:tcBorders>
              <w:bottom w:val="single" w:sz="4" w:space="0" w:color="auto"/>
            </w:tcBorders>
            <w:shd w:val="clear" w:color="auto" w:fill="FFFFFF"/>
          </w:tcPr>
          <w:p w14:paraId="325E7511" w14:textId="77777777" w:rsidR="00A07328" w:rsidRPr="00C41274" w:rsidRDefault="00A07328" w:rsidP="00A07328">
            <w:pPr>
              <w:pStyle w:val="TableBody"/>
              <w:rPr>
                <w:u w:val="single"/>
              </w:rPr>
            </w:pPr>
            <w:r w:rsidRPr="00C41274">
              <w:rPr>
                <w:u w:val="single"/>
              </w:rPr>
              <w:t>Notes</w:t>
            </w:r>
          </w:p>
          <w:p w14:paraId="6CBDD8DA" w14:textId="77777777" w:rsidR="00A07328" w:rsidRPr="00C41274" w:rsidRDefault="00A07328" w:rsidP="00A07328">
            <w:pPr>
              <w:pStyle w:val="TableBody"/>
            </w:pPr>
            <w:r w:rsidRPr="00AE67EA">
              <w:t>The responses of this command are compliant with the recommendation but this command has no effect</w:t>
            </w:r>
          </w:p>
        </w:tc>
      </w:tr>
    </w:tbl>
    <w:p w14:paraId="73EF2DF9" w14:textId="77777777" w:rsidR="00C54CF9" w:rsidRPr="00AE67EA" w:rsidRDefault="00C54CF9" w:rsidP="00C54CF9">
      <w:pPr>
        <w:pStyle w:val="Heading2"/>
      </w:pPr>
      <w:bookmarkStart w:id="108" w:name="_Toc345081222"/>
      <w:bookmarkStart w:id="109" w:name="_Toc349752970"/>
      <w:bookmarkStart w:id="110" w:name="_Toc349753858"/>
      <w:bookmarkStart w:id="111" w:name="_Ref366743683"/>
      <w:bookmarkStart w:id="112" w:name="_Ref369078634"/>
      <w:bookmarkStart w:id="113" w:name="_Toc368585927"/>
      <w:bookmarkStart w:id="114" w:name="_Toc464721455"/>
      <w:bookmarkStart w:id="115" w:name="_Toc468959756"/>
      <w:r w:rsidRPr="00AE67EA">
        <w:t xml:space="preserve">M Command: Monitor Speaker </w:t>
      </w:r>
      <w:bookmarkEnd w:id="108"/>
      <w:r w:rsidRPr="00AE67EA">
        <w:t>Mode</w:t>
      </w:r>
      <w:bookmarkEnd w:id="109"/>
      <w:bookmarkEnd w:id="110"/>
      <w:bookmarkEnd w:id="111"/>
      <w:bookmarkEnd w:id="112"/>
      <w:bookmarkEnd w:id="113"/>
      <w:bookmarkEnd w:id="114"/>
      <w:bookmarkEnd w:id="115"/>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915C20" w:rsidRPr="00C41274" w14:paraId="2195B2A0" w14:textId="77777777" w:rsidTr="00915C20">
        <w:trPr>
          <w:cantSplit/>
        </w:trPr>
        <w:tc>
          <w:tcPr>
            <w:tcW w:w="9142" w:type="dxa"/>
            <w:gridSpan w:val="2"/>
            <w:tcBorders>
              <w:top w:val="single" w:sz="18" w:space="0" w:color="auto"/>
              <w:bottom w:val="single" w:sz="18" w:space="0" w:color="auto"/>
            </w:tcBorders>
            <w:shd w:val="pct30" w:color="auto" w:fill="FFFFFF"/>
          </w:tcPr>
          <w:p w14:paraId="39C3A4CA" w14:textId="77777777" w:rsidR="00915C20" w:rsidRPr="00C41274" w:rsidRDefault="00915C20" w:rsidP="00866604">
            <w:pPr>
              <w:pStyle w:val="TableRowHead"/>
            </w:pPr>
            <w:r>
              <w:t>HL7718, HL7748, HL7749</w:t>
            </w:r>
          </w:p>
        </w:tc>
      </w:tr>
      <w:tr w:rsidR="00C54CF9" w:rsidRPr="00C41274" w14:paraId="5984E104" w14:textId="77777777" w:rsidTr="00915C20">
        <w:trPr>
          <w:cantSplit/>
          <w:trHeight w:val="1008"/>
        </w:trPr>
        <w:tc>
          <w:tcPr>
            <w:tcW w:w="2338" w:type="dxa"/>
            <w:tcBorders>
              <w:top w:val="single" w:sz="18" w:space="0" w:color="auto"/>
            </w:tcBorders>
            <w:shd w:val="clear" w:color="auto" w:fill="FFFFFF"/>
          </w:tcPr>
          <w:p w14:paraId="06F2646B" w14:textId="77777777" w:rsidR="00C54CF9" w:rsidRPr="00C41274" w:rsidRDefault="00C54CF9" w:rsidP="00C54CF9">
            <w:pPr>
              <w:pStyle w:val="TableBody"/>
              <w:rPr>
                <w:i/>
              </w:rPr>
            </w:pPr>
            <w:r w:rsidRPr="00C41274">
              <w:rPr>
                <w:i/>
              </w:rPr>
              <w:t>Write command</w:t>
            </w:r>
          </w:p>
          <w:p w14:paraId="1C030A81" w14:textId="77777777" w:rsidR="00C54CF9" w:rsidRPr="00C41274" w:rsidRDefault="00C54CF9" w:rsidP="00C54CF9">
            <w:pPr>
              <w:pStyle w:val="TableBody"/>
            </w:pPr>
          </w:p>
          <w:p w14:paraId="3BB6C218" w14:textId="77777777" w:rsidR="00C54CF9" w:rsidRPr="00C41274" w:rsidRDefault="00C54CF9" w:rsidP="00C54CF9">
            <w:pPr>
              <w:pStyle w:val="TableBody"/>
              <w:rPr>
                <w:u w:val="single"/>
              </w:rPr>
            </w:pPr>
            <w:r w:rsidRPr="00C41274">
              <w:rPr>
                <w:u w:val="single"/>
              </w:rPr>
              <w:t>Syntax</w:t>
            </w:r>
          </w:p>
          <w:p w14:paraId="6D40D447" w14:textId="77777777" w:rsidR="00C54CF9" w:rsidRPr="00C41274" w:rsidRDefault="00C54CF9" w:rsidP="00C54CF9">
            <w:pPr>
              <w:pStyle w:val="TableBody"/>
              <w:rPr>
                <w:b/>
              </w:rPr>
            </w:pPr>
            <w:r w:rsidRPr="00C41274">
              <w:rPr>
                <w:b/>
              </w:rPr>
              <w:t>ATM[&lt;mode&gt;]</w:t>
            </w:r>
          </w:p>
          <w:p w14:paraId="6B1CA585" w14:textId="77777777" w:rsidR="00C54CF9" w:rsidRPr="00C41274" w:rsidRDefault="00C54CF9" w:rsidP="00C54CF9">
            <w:pPr>
              <w:pStyle w:val="TableBody"/>
            </w:pPr>
          </w:p>
          <w:p w14:paraId="4506D7BA" w14:textId="77777777" w:rsidR="00C54CF9" w:rsidRPr="00C41274" w:rsidRDefault="00C54CF9" w:rsidP="00C54CF9">
            <w:pPr>
              <w:pStyle w:val="TableBody"/>
              <w:rPr>
                <w:b/>
              </w:rPr>
            </w:pPr>
          </w:p>
        </w:tc>
        <w:tc>
          <w:tcPr>
            <w:tcW w:w="6804" w:type="dxa"/>
            <w:tcBorders>
              <w:top w:val="single" w:sz="18" w:space="0" w:color="auto"/>
              <w:bottom w:val="single" w:sz="4" w:space="0" w:color="auto"/>
            </w:tcBorders>
            <w:shd w:val="clear" w:color="auto" w:fill="FFFFFF"/>
          </w:tcPr>
          <w:p w14:paraId="328ED084" w14:textId="77777777" w:rsidR="00C54CF9" w:rsidRPr="00C41274" w:rsidRDefault="00C54CF9" w:rsidP="00C54CF9">
            <w:pPr>
              <w:pStyle w:val="TableBody"/>
            </w:pPr>
          </w:p>
          <w:p w14:paraId="2BE2188B" w14:textId="77777777" w:rsidR="00C54CF9" w:rsidRPr="00C41274" w:rsidRDefault="00C54CF9" w:rsidP="00C54CF9">
            <w:pPr>
              <w:pStyle w:val="TableBody"/>
            </w:pPr>
          </w:p>
          <w:p w14:paraId="1BD45601" w14:textId="77777777" w:rsidR="00C54CF9" w:rsidRPr="00C41274" w:rsidRDefault="00C54CF9" w:rsidP="00C54CF9">
            <w:pPr>
              <w:pStyle w:val="TableBody"/>
              <w:rPr>
                <w:u w:val="single"/>
                <w:lang w:eastAsia="zh-CN"/>
              </w:rPr>
            </w:pPr>
            <w:r w:rsidRPr="00C41274">
              <w:rPr>
                <w:u w:val="single"/>
              </w:rPr>
              <w:t>Response</w:t>
            </w:r>
          </w:p>
          <w:p w14:paraId="3BF41F1C" w14:textId="77777777" w:rsidR="00C54CF9" w:rsidRPr="00C41274" w:rsidRDefault="00C54CF9" w:rsidP="00C54CF9">
            <w:pPr>
              <w:pStyle w:val="TableBody"/>
              <w:rPr>
                <w:b/>
              </w:rPr>
            </w:pPr>
            <w:r w:rsidRPr="00C41274">
              <w:rPr>
                <w:b/>
              </w:rPr>
              <w:t>OK</w:t>
            </w:r>
          </w:p>
          <w:p w14:paraId="1F5A383C" w14:textId="77777777" w:rsidR="00C54CF9" w:rsidRPr="00C41274" w:rsidRDefault="00C54CF9" w:rsidP="00C54CF9">
            <w:pPr>
              <w:pStyle w:val="TableBody"/>
            </w:pPr>
          </w:p>
          <w:p w14:paraId="632C1F13" w14:textId="77777777" w:rsidR="00C54CF9" w:rsidRPr="00C41274" w:rsidRDefault="00C54CF9" w:rsidP="00C54CF9">
            <w:pPr>
              <w:pStyle w:val="TableBody"/>
              <w:rPr>
                <w:snapToGrid w:val="0"/>
                <w:u w:val="single"/>
              </w:rPr>
            </w:pPr>
            <w:r w:rsidRPr="00C41274">
              <w:rPr>
                <w:snapToGrid w:val="0"/>
                <w:u w:val="single"/>
              </w:rPr>
              <w:t>Parameter</w:t>
            </w:r>
          </w:p>
          <w:p w14:paraId="2EB10E78" w14:textId="77777777" w:rsidR="00C54CF9" w:rsidRPr="00C41274" w:rsidRDefault="00C54CF9" w:rsidP="00C54CF9">
            <w:pPr>
              <w:pStyle w:val="TableBody"/>
              <w:rPr>
                <w:b/>
              </w:rPr>
            </w:pPr>
            <w:r w:rsidRPr="00C41274">
              <w:rPr>
                <w:b/>
              </w:rPr>
              <w:t>&lt;mode&gt;</w:t>
            </w:r>
            <w:r>
              <w:tab/>
            </w:r>
            <w:r w:rsidRPr="00C41274">
              <w:t>0</w:t>
            </w:r>
            <w:r>
              <w:t xml:space="preserve"> – </w:t>
            </w:r>
            <w:r w:rsidRPr="00C41274">
              <w:t>9</w:t>
            </w:r>
          </w:p>
        </w:tc>
      </w:tr>
      <w:tr w:rsidR="00C54CF9" w:rsidRPr="00C41274" w14:paraId="3F3B1AC5" w14:textId="77777777" w:rsidTr="00915C20">
        <w:trPr>
          <w:cantSplit/>
          <w:trHeight w:val="781"/>
        </w:trPr>
        <w:tc>
          <w:tcPr>
            <w:tcW w:w="2338" w:type="dxa"/>
            <w:shd w:val="clear" w:color="auto" w:fill="FFFFFF"/>
          </w:tcPr>
          <w:p w14:paraId="59B944F9" w14:textId="77777777" w:rsidR="00C54CF9" w:rsidRPr="00C41274" w:rsidRDefault="00C54CF9" w:rsidP="00C54CF9">
            <w:pPr>
              <w:pStyle w:val="TableBody"/>
              <w:rPr>
                <w:u w:val="single"/>
              </w:rPr>
            </w:pPr>
            <w:r w:rsidRPr="00C41274">
              <w:rPr>
                <w:u w:val="single"/>
              </w:rPr>
              <w:t>Reference</w:t>
            </w:r>
          </w:p>
          <w:p w14:paraId="3397DB3A" w14:textId="77777777" w:rsidR="00C54CF9" w:rsidRPr="00C41274" w:rsidRDefault="00C54CF9" w:rsidP="00C54CF9">
            <w:pPr>
              <w:pStyle w:val="TableBody"/>
            </w:pPr>
            <w:r w:rsidRPr="00C41274">
              <w:t>ITU-T V.250 § 6.3.14</w:t>
            </w:r>
          </w:p>
        </w:tc>
        <w:tc>
          <w:tcPr>
            <w:tcW w:w="6804" w:type="dxa"/>
            <w:tcBorders>
              <w:bottom w:val="single" w:sz="4" w:space="0" w:color="auto"/>
            </w:tcBorders>
            <w:shd w:val="clear" w:color="auto" w:fill="FFFFFF"/>
          </w:tcPr>
          <w:p w14:paraId="63C20095" w14:textId="77777777" w:rsidR="00C54CF9" w:rsidRPr="00C41274" w:rsidRDefault="00C54CF9" w:rsidP="00C54CF9">
            <w:pPr>
              <w:pStyle w:val="TableBody"/>
              <w:rPr>
                <w:u w:val="single"/>
              </w:rPr>
            </w:pPr>
            <w:r w:rsidRPr="00C41274">
              <w:rPr>
                <w:u w:val="single"/>
              </w:rPr>
              <w:t>Notes</w:t>
            </w:r>
          </w:p>
          <w:p w14:paraId="249D3D08" w14:textId="77777777" w:rsidR="00C54CF9" w:rsidRPr="00C41274" w:rsidRDefault="00C54CF9" w:rsidP="00C54CF9">
            <w:pPr>
              <w:pStyle w:val="TableBody"/>
            </w:pPr>
            <w:r w:rsidRPr="00AE67EA">
              <w:t>The responses of this command are compliant with the recommendation but this command has no effect</w:t>
            </w:r>
          </w:p>
        </w:tc>
      </w:tr>
    </w:tbl>
    <w:p w14:paraId="597EE09D" w14:textId="77777777" w:rsidR="00C54CF9" w:rsidRPr="00AE67EA" w:rsidRDefault="00C54CF9" w:rsidP="00C54CF9">
      <w:pPr>
        <w:pStyle w:val="Heading2"/>
      </w:pPr>
      <w:bookmarkStart w:id="116" w:name="_Toc345081226"/>
      <w:bookmarkStart w:id="117" w:name="_Toc349752974"/>
      <w:bookmarkStart w:id="118" w:name="_Toc349753862"/>
      <w:bookmarkStart w:id="119" w:name="_Ref366743712"/>
      <w:bookmarkStart w:id="120" w:name="_Ref369078654"/>
      <w:bookmarkStart w:id="121" w:name="_Toc368585931"/>
      <w:bookmarkStart w:id="122" w:name="_Toc464721459"/>
      <w:bookmarkStart w:id="123" w:name="_Toc468959757"/>
      <w:r w:rsidRPr="00AE67EA">
        <w:t xml:space="preserve">N Command: Negotiate Handshake </w:t>
      </w:r>
      <w:bookmarkEnd w:id="116"/>
      <w:r w:rsidRPr="00AE67EA">
        <w:t>Option</w:t>
      </w:r>
      <w:bookmarkEnd w:id="117"/>
      <w:bookmarkEnd w:id="118"/>
      <w:bookmarkEnd w:id="119"/>
      <w:bookmarkEnd w:id="120"/>
      <w:bookmarkEnd w:id="121"/>
      <w:bookmarkEnd w:id="122"/>
      <w:bookmarkEnd w:id="123"/>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8"/>
        <w:gridCol w:w="6804"/>
      </w:tblGrid>
      <w:tr w:rsidR="00915C20" w:rsidRPr="00C41274" w14:paraId="716EB755" w14:textId="77777777" w:rsidTr="00915C20">
        <w:trPr>
          <w:cantSplit/>
        </w:trPr>
        <w:tc>
          <w:tcPr>
            <w:tcW w:w="9142" w:type="dxa"/>
            <w:gridSpan w:val="2"/>
            <w:tcBorders>
              <w:top w:val="single" w:sz="18" w:space="0" w:color="auto"/>
              <w:bottom w:val="single" w:sz="18" w:space="0" w:color="auto"/>
            </w:tcBorders>
            <w:shd w:val="pct30" w:color="auto" w:fill="FFFFFF"/>
          </w:tcPr>
          <w:p w14:paraId="737BDA32" w14:textId="77777777" w:rsidR="00915C20" w:rsidRPr="00C41274" w:rsidRDefault="00915C20" w:rsidP="00866604">
            <w:pPr>
              <w:pStyle w:val="TableRowHead"/>
            </w:pPr>
            <w:r>
              <w:t>HL7718, HL7748, HL7749</w:t>
            </w:r>
          </w:p>
        </w:tc>
      </w:tr>
      <w:tr w:rsidR="00C54CF9" w:rsidRPr="00C41274" w14:paraId="58AE0DC7" w14:textId="77777777" w:rsidTr="00915C20">
        <w:trPr>
          <w:cantSplit/>
          <w:trHeight w:val="1008"/>
        </w:trPr>
        <w:tc>
          <w:tcPr>
            <w:tcW w:w="2338" w:type="dxa"/>
            <w:tcBorders>
              <w:top w:val="single" w:sz="18" w:space="0" w:color="auto"/>
            </w:tcBorders>
            <w:shd w:val="clear" w:color="auto" w:fill="FFFFFF"/>
          </w:tcPr>
          <w:p w14:paraId="3F7C2BCB" w14:textId="77777777" w:rsidR="00C54CF9" w:rsidRPr="00C41274" w:rsidRDefault="00C54CF9" w:rsidP="00C54CF9">
            <w:pPr>
              <w:pStyle w:val="TableBody"/>
              <w:rPr>
                <w:i/>
              </w:rPr>
            </w:pPr>
            <w:r w:rsidRPr="00C41274">
              <w:rPr>
                <w:i/>
              </w:rPr>
              <w:lastRenderedPageBreak/>
              <w:t>Write command</w:t>
            </w:r>
          </w:p>
          <w:p w14:paraId="19A8E496" w14:textId="77777777" w:rsidR="00C54CF9" w:rsidRPr="00C41274" w:rsidRDefault="00C54CF9" w:rsidP="00C54CF9">
            <w:pPr>
              <w:pStyle w:val="TableBody"/>
            </w:pPr>
          </w:p>
          <w:p w14:paraId="7F562029" w14:textId="77777777" w:rsidR="00C54CF9" w:rsidRPr="00C41274" w:rsidRDefault="00C54CF9" w:rsidP="00C54CF9">
            <w:pPr>
              <w:pStyle w:val="TableBody"/>
              <w:rPr>
                <w:u w:val="single"/>
              </w:rPr>
            </w:pPr>
            <w:r w:rsidRPr="00C41274">
              <w:rPr>
                <w:u w:val="single"/>
              </w:rPr>
              <w:t>Syntax</w:t>
            </w:r>
          </w:p>
          <w:p w14:paraId="261CC4A6" w14:textId="77777777" w:rsidR="00C54CF9" w:rsidRPr="00C41274" w:rsidRDefault="00C54CF9" w:rsidP="00C54CF9">
            <w:pPr>
              <w:pStyle w:val="TableBody"/>
              <w:rPr>
                <w:b/>
              </w:rPr>
            </w:pPr>
            <w:r w:rsidRPr="00C41274">
              <w:rPr>
                <w:b/>
              </w:rPr>
              <w:t>ATN[&lt;option&gt;]</w:t>
            </w:r>
          </w:p>
          <w:p w14:paraId="38B0E29B" w14:textId="77777777" w:rsidR="00C54CF9" w:rsidRPr="00C41274" w:rsidRDefault="00C54CF9" w:rsidP="00C54CF9">
            <w:pPr>
              <w:pStyle w:val="TableBody"/>
            </w:pPr>
          </w:p>
          <w:p w14:paraId="74F22707" w14:textId="77777777" w:rsidR="00C54CF9" w:rsidRPr="00C41274" w:rsidRDefault="00C54CF9" w:rsidP="00C54CF9">
            <w:pPr>
              <w:pStyle w:val="TableBody"/>
              <w:rPr>
                <w:b/>
              </w:rPr>
            </w:pPr>
          </w:p>
        </w:tc>
        <w:tc>
          <w:tcPr>
            <w:tcW w:w="6804" w:type="dxa"/>
            <w:tcBorders>
              <w:top w:val="single" w:sz="18" w:space="0" w:color="auto"/>
              <w:bottom w:val="single" w:sz="4" w:space="0" w:color="auto"/>
            </w:tcBorders>
            <w:shd w:val="clear" w:color="auto" w:fill="FFFFFF"/>
          </w:tcPr>
          <w:p w14:paraId="08D025C4" w14:textId="77777777" w:rsidR="00C54CF9" w:rsidRPr="00C41274" w:rsidRDefault="00C54CF9" w:rsidP="00C54CF9">
            <w:pPr>
              <w:pStyle w:val="TableBody"/>
            </w:pPr>
          </w:p>
          <w:p w14:paraId="34458B2C" w14:textId="77777777" w:rsidR="00C54CF9" w:rsidRPr="00C41274" w:rsidRDefault="00C54CF9" w:rsidP="00C54CF9">
            <w:pPr>
              <w:pStyle w:val="TableBody"/>
            </w:pPr>
          </w:p>
          <w:p w14:paraId="6AF8EEF3" w14:textId="77777777" w:rsidR="00C54CF9" w:rsidRPr="00C41274" w:rsidRDefault="00C54CF9" w:rsidP="00C54CF9">
            <w:pPr>
              <w:pStyle w:val="TableBody"/>
              <w:rPr>
                <w:u w:val="single"/>
                <w:lang w:eastAsia="zh-CN"/>
              </w:rPr>
            </w:pPr>
            <w:r w:rsidRPr="00C41274">
              <w:rPr>
                <w:u w:val="single"/>
              </w:rPr>
              <w:t>Response</w:t>
            </w:r>
          </w:p>
          <w:p w14:paraId="6AF3C38E" w14:textId="77777777" w:rsidR="00C54CF9" w:rsidRPr="00C41274" w:rsidRDefault="00C54CF9" w:rsidP="00C54CF9">
            <w:pPr>
              <w:pStyle w:val="TableBody"/>
              <w:rPr>
                <w:b/>
              </w:rPr>
            </w:pPr>
            <w:r w:rsidRPr="00C41274">
              <w:rPr>
                <w:b/>
              </w:rPr>
              <w:t>OK</w:t>
            </w:r>
          </w:p>
          <w:p w14:paraId="24A2125A" w14:textId="77777777" w:rsidR="00C54CF9" w:rsidRPr="00C41274" w:rsidRDefault="00C54CF9" w:rsidP="00C54CF9">
            <w:pPr>
              <w:pStyle w:val="TableBody"/>
            </w:pPr>
          </w:p>
          <w:p w14:paraId="78A6D298" w14:textId="77777777" w:rsidR="00C54CF9" w:rsidRPr="00C41274" w:rsidRDefault="00C54CF9" w:rsidP="00C54CF9">
            <w:pPr>
              <w:pStyle w:val="TableBody"/>
              <w:rPr>
                <w:snapToGrid w:val="0"/>
                <w:u w:val="single"/>
              </w:rPr>
            </w:pPr>
            <w:r w:rsidRPr="00C41274">
              <w:rPr>
                <w:snapToGrid w:val="0"/>
                <w:u w:val="single"/>
              </w:rPr>
              <w:t>Parameter</w:t>
            </w:r>
          </w:p>
          <w:p w14:paraId="32EA117F" w14:textId="77777777" w:rsidR="00C54CF9" w:rsidRPr="00C41274" w:rsidRDefault="00C54CF9" w:rsidP="00C54CF9">
            <w:pPr>
              <w:pStyle w:val="TableBody"/>
              <w:rPr>
                <w:b/>
              </w:rPr>
            </w:pPr>
            <w:r w:rsidRPr="00C41274">
              <w:rPr>
                <w:b/>
              </w:rPr>
              <w:t>&lt;option&gt;</w:t>
            </w:r>
            <w:r>
              <w:tab/>
            </w:r>
            <w:r w:rsidRPr="00C41274">
              <w:t>0</w:t>
            </w:r>
            <w:r>
              <w:t xml:space="preserve"> – </w:t>
            </w:r>
            <w:r w:rsidRPr="00C41274">
              <w:t>9</w:t>
            </w:r>
          </w:p>
        </w:tc>
      </w:tr>
      <w:tr w:rsidR="00C54CF9" w:rsidRPr="00C41274" w14:paraId="6B073BF2" w14:textId="77777777" w:rsidTr="00915C20">
        <w:trPr>
          <w:cantSplit/>
          <w:trHeight w:val="781"/>
        </w:trPr>
        <w:tc>
          <w:tcPr>
            <w:tcW w:w="2338" w:type="dxa"/>
            <w:shd w:val="clear" w:color="auto" w:fill="FFFFFF"/>
          </w:tcPr>
          <w:p w14:paraId="28536090" w14:textId="77777777" w:rsidR="00C54CF9" w:rsidRPr="00C41274" w:rsidRDefault="00C54CF9" w:rsidP="00C54CF9">
            <w:pPr>
              <w:pStyle w:val="TableBody"/>
              <w:rPr>
                <w:u w:val="single"/>
              </w:rPr>
            </w:pPr>
            <w:r w:rsidRPr="00C41274">
              <w:rPr>
                <w:u w:val="single"/>
              </w:rPr>
              <w:t>Reference</w:t>
            </w:r>
          </w:p>
          <w:p w14:paraId="21AC42EA" w14:textId="77777777" w:rsidR="00C54CF9" w:rsidRPr="00C41274" w:rsidRDefault="00C54CF9" w:rsidP="00C54CF9">
            <w:pPr>
              <w:pStyle w:val="TableBody"/>
            </w:pPr>
          </w:p>
        </w:tc>
        <w:tc>
          <w:tcPr>
            <w:tcW w:w="6804" w:type="dxa"/>
            <w:tcBorders>
              <w:bottom w:val="single" w:sz="4" w:space="0" w:color="auto"/>
            </w:tcBorders>
            <w:shd w:val="clear" w:color="auto" w:fill="FFFFFF"/>
          </w:tcPr>
          <w:p w14:paraId="688FD33D" w14:textId="77777777" w:rsidR="00C54CF9" w:rsidRPr="00C41274" w:rsidRDefault="00C54CF9" w:rsidP="00C54CF9">
            <w:pPr>
              <w:pStyle w:val="TableBody"/>
              <w:rPr>
                <w:u w:val="single"/>
              </w:rPr>
            </w:pPr>
            <w:r w:rsidRPr="00C41274">
              <w:rPr>
                <w:u w:val="single"/>
              </w:rPr>
              <w:t>Notes</w:t>
            </w:r>
          </w:p>
          <w:p w14:paraId="70A7A8E5" w14:textId="77777777" w:rsidR="00C54CF9" w:rsidRPr="00C41274" w:rsidRDefault="00C54CF9" w:rsidP="00C54CF9">
            <w:pPr>
              <w:pStyle w:val="TableBody"/>
            </w:pPr>
            <w:r w:rsidRPr="00AE67EA">
              <w:t>The responses for this command are compliant with the recommendation but this command has no effect</w:t>
            </w:r>
          </w:p>
        </w:tc>
      </w:tr>
    </w:tbl>
    <w:p w14:paraId="0F939C57" w14:textId="77777777" w:rsidR="00915C20" w:rsidRPr="00915C20" w:rsidRDefault="00915C20" w:rsidP="005E55E8">
      <w:pPr>
        <w:pStyle w:val="Heading1"/>
        <w:numPr>
          <w:ilvl w:val="0"/>
          <w:numId w:val="0"/>
        </w:numPr>
        <w:ind w:left="720"/>
        <w:sectPr w:rsidR="00915C20" w:rsidRPr="00915C20"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p>
    <w:p w14:paraId="2CE17EF6" w14:textId="77777777" w:rsidR="00220046" w:rsidRDefault="00220046" w:rsidP="00220046">
      <w:pPr>
        <w:pStyle w:val="Heading1"/>
      </w:pPr>
      <w:bookmarkStart w:id="124" w:name="_Toc468959758"/>
      <w:r>
        <w:lastRenderedPageBreak/>
        <w:t>Development notes</w:t>
      </w:r>
      <w:bookmarkEnd w:id="124"/>
    </w:p>
    <w:p w14:paraId="61D07689" w14:textId="77777777" w:rsidR="005B6470" w:rsidRDefault="00220046" w:rsidP="00220046">
      <w:pPr>
        <w:pStyle w:val="Heading2"/>
      </w:pPr>
      <w:bookmarkStart w:id="125" w:name="_Toc468959759"/>
      <w:bookmarkEnd w:id="4"/>
      <w:bookmarkEnd w:id="5"/>
      <w:bookmarkEnd w:id="6"/>
      <w:bookmarkEnd w:id="7"/>
      <w:bookmarkEnd w:id="8"/>
      <w:bookmarkEnd w:id="15"/>
      <w:r>
        <w:t>References</w:t>
      </w:r>
      <w:bookmarkEnd w:id="125"/>
    </w:p>
    <w:p w14:paraId="15605770" w14:textId="77777777" w:rsidR="00220046" w:rsidRDefault="00F54518" w:rsidP="00220046">
      <w:pPr>
        <w:jc w:val="both"/>
        <w:rPr>
          <w:lang w:eastAsia="zh-CN"/>
        </w:rPr>
      </w:pPr>
      <w:r>
        <w:rPr>
          <w:lang w:eastAsia="zh-CN"/>
        </w:rPr>
        <w:t>T</w:t>
      </w:r>
      <w:r w:rsidR="00220046">
        <w:rPr>
          <w:lang w:eastAsia="zh-CN"/>
        </w:rPr>
        <w:t xml:space="preserve">he basis for AT </w:t>
      </w:r>
      <w:r w:rsidR="00886671">
        <w:rPr>
          <w:lang w:eastAsia="zh-CN"/>
        </w:rPr>
        <w:t>command development is: HL6/HL8</w:t>
      </w:r>
      <w:r w:rsidR="00690240">
        <w:rPr>
          <w:lang w:eastAsia="zh-CN"/>
        </w:rPr>
        <w:t xml:space="preserve"> (</w:t>
      </w:r>
      <w:r w:rsidR="00690240" w:rsidRPr="00690240">
        <w:rPr>
          <w:lang w:eastAsia="zh-CN"/>
        </w:rPr>
        <w:t>AirPrime - HL6 and HL8 Series - AT Commands Interface Guide - Rev15.0.docx</w:t>
      </w:r>
      <w:r w:rsidR="00690240">
        <w:rPr>
          <w:lang w:eastAsia="zh-CN"/>
        </w:rPr>
        <w:t>)</w:t>
      </w:r>
    </w:p>
    <w:p w14:paraId="1B8286A8" w14:textId="280E0B8F" w:rsidR="0005739A" w:rsidRDefault="0005739A" w:rsidP="00220046">
      <w:pPr>
        <w:jc w:val="both"/>
        <w:rPr>
          <w:lang w:eastAsia="zh-CN"/>
        </w:rPr>
      </w:pPr>
      <w:r>
        <w:rPr>
          <w:lang w:eastAsia="zh-CN"/>
        </w:rPr>
        <w:t>The ATS1 command is based on the historical behavior of Hayes manufacturer (Hayes AT Command set).</w:t>
      </w:r>
    </w:p>
    <w:p w14:paraId="2C072C38" w14:textId="77777777" w:rsidR="00220046" w:rsidRDefault="00220046" w:rsidP="00220046">
      <w:pPr>
        <w:pStyle w:val="Heading2"/>
      </w:pPr>
      <w:bookmarkStart w:id="126" w:name="_Toc468959760"/>
      <w:r>
        <w:t>Applicability</w:t>
      </w:r>
      <w:bookmarkEnd w:id="126"/>
    </w:p>
    <w:p w14:paraId="2A383397" w14:textId="77777777" w:rsidR="00220046" w:rsidRDefault="00886671" w:rsidP="00220046">
      <w:pPr>
        <w:jc w:val="both"/>
        <w:rPr>
          <w:lang w:eastAsia="zh-CN"/>
        </w:rPr>
      </w:pPr>
      <w:r>
        <w:rPr>
          <w:lang w:eastAsia="zh-CN"/>
        </w:rPr>
        <w:t>T</w:t>
      </w:r>
      <w:r w:rsidR="00220046">
        <w:rPr>
          <w:lang w:eastAsia="zh-CN"/>
        </w:rPr>
        <w:t xml:space="preserve">he described behavior is applicable </w:t>
      </w:r>
      <w:r>
        <w:rPr>
          <w:lang w:eastAsia="zh-CN"/>
        </w:rPr>
        <w:t xml:space="preserve">on </w:t>
      </w:r>
      <w:r w:rsidR="00220046">
        <w:rPr>
          <w:lang w:eastAsia="zh-CN"/>
        </w:rPr>
        <w:t>all ports</w:t>
      </w:r>
      <w:r>
        <w:rPr>
          <w:lang w:eastAsia="zh-CN"/>
        </w:rPr>
        <w:t>.</w:t>
      </w:r>
    </w:p>
    <w:p w14:paraId="491FFA20" w14:textId="77777777" w:rsidR="00220046" w:rsidRPr="00220046" w:rsidRDefault="00220046" w:rsidP="0056113C">
      <w:pPr>
        <w:jc w:val="both"/>
        <w:rPr>
          <w:lang w:eastAsia="zh-CN"/>
        </w:rPr>
      </w:pPr>
    </w:p>
    <w:sectPr w:rsidR="00220046" w:rsidRPr="00220046"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0C9EF3" w14:textId="77777777" w:rsidR="00B650E5" w:rsidRDefault="00B650E5" w:rsidP="0094718A">
      <w:r>
        <w:separator/>
      </w:r>
    </w:p>
    <w:p w14:paraId="193AAFD0" w14:textId="77777777" w:rsidR="00B650E5" w:rsidRDefault="00B650E5" w:rsidP="0094718A"/>
  </w:endnote>
  <w:endnote w:type="continuationSeparator" w:id="0">
    <w:p w14:paraId="33C5B41F" w14:textId="77777777" w:rsidR="00B650E5" w:rsidRDefault="00B650E5" w:rsidP="0094718A">
      <w:r>
        <w:continuationSeparator/>
      </w:r>
    </w:p>
    <w:p w14:paraId="429BCDAC" w14:textId="77777777" w:rsidR="00B650E5" w:rsidRDefault="00B650E5"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49F15C" w14:textId="203D2356" w:rsidR="00866604" w:rsidRPr="00213991" w:rsidRDefault="00866604"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45952" behindDoc="0" locked="0" layoutInCell="1" allowOverlap="1" wp14:anchorId="06F8680A" wp14:editId="02BC0EE5">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3A521"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4B467B">
      <w:rPr>
        <w:noProof/>
      </w:rPr>
      <w:t>11</w:t>
    </w:r>
    <w:r>
      <w:rPr>
        <w:noProof/>
      </w:rPr>
      <w:fldChar w:fldCharType="end"/>
    </w:r>
  </w:p>
  <w:p w14:paraId="6DBD47B6" w14:textId="77777777" w:rsidR="00866604" w:rsidRDefault="008666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0166C8" w14:textId="77777777" w:rsidR="00866604" w:rsidRPr="00213991" w:rsidRDefault="00866604"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57216" behindDoc="0" locked="0" layoutInCell="1" allowOverlap="1" wp14:anchorId="6ECDCFAB" wp14:editId="68A4CA41">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8FDCA"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[No FH number]</w:t>
    </w:r>
    <w:r>
      <w:fldChar w:fldCharType="end"/>
    </w:r>
    <w:r w:rsidRPr="0015218C">
      <w:tab/>
      <w:t xml:space="preserve">Rev </w:t>
    </w:r>
    <w:r>
      <w:fldChar w:fldCharType="begin"/>
    </w:r>
    <w:r>
      <w:instrText xml:space="preserve"> REF Revision \h  \* MERGEFORMAT </w:instrText>
    </w:r>
    <w:r>
      <w:fldChar w:fldCharType="separate"/>
    </w:r>
    <w:r w:rsidR="00803026">
      <w:t>[R01.00]</w:t>
    </w:r>
    <w:r>
      <w:fldChar w:fldCharType="end"/>
    </w:r>
    <w:r w:rsidRPr="0015218C">
      <w:tab/>
    </w:r>
    <w:r>
      <w:fldChar w:fldCharType="begin"/>
    </w:r>
    <w:r>
      <w:instrText xml:space="preserve"> REF Date \h  \* MERGEFORMAT </w:instrText>
    </w:r>
    <w:r>
      <w:fldChar w:fldCharType="separate"/>
    </w:r>
    <w:r w:rsidR="00803026">
      <w:t>[December 7</w:t>
    </w:r>
    <w:r w:rsidR="00803026" w:rsidRPr="00803026">
      <w:t>th</w:t>
    </w:r>
    <w:r w:rsidR="00803026">
      <w:t>, 2016]</w:t>
    </w:r>
    <w:r>
      <w:fldChar w:fldCharType="end"/>
    </w:r>
    <w:r>
      <w:tab/>
    </w:r>
    <w:r>
      <w:fldChar w:fldCharType="begin"/>
    </w:r>
    <w:r>
      <w:instrText xml:space="preserve"> PAGE </w:instrText>
    </w:r>
    <w:r>
      <w:fldChar w:fldCharType="separate"/>
    </w:r>
    <w:r w:rsidR="004B467B">
      <w:rPr>
        <w:noProof/>
      </w:rPr>
      <w:t>12</w:t>
    </w:r>
    <w:r>
      <w:rPr>
        <w:noProof/>
      </w:rPr>
      <w:fldChar w:fldCharType="end"/>
    </w:r>
  </w:p>
  <w:p w14:paraId="3DD0F4F3" w14:textId="77777777" w:rsidR="00866604" w:rsidRDefault="008666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96F112" w14:textId="77777777" w:rsidR="00B650E5" w:rsidRDefault="00B650E5" w:rsidP="0094718A">
      <w:r>
        <w:separator/>
      </w:r>
    </w:p>
    <w:p w14:paraId="4DAB0872" w14:textId="77777777" w:rsidR="00B650E5" w:rsidRDefault="00B650E5" w:rsidP="0094718A"/>
  </w:footnote>
  <w:footnote w:type="continuationSeparator" w:id="0">
    <w:p w14:paraId="1D1D9BBF" w14:textId="77777777" w:rsidR="00B650E5" w:rsidRDefault="00B650E5" w:rsidP="0094718A">
      <w:r>
        <w:continuationSeparator/>
      </w:r>
    </w:p>
    <w:p w14:paraId="13ECB4AC" w14:textId="77777777" w:rsidR="00B650E5" w:rsidRDefault="00B650E5"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C194A" w14:textId="77777777" w:rsidR="00866604" w:rsidRDefault="0086660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6E6F6C" w14:textId="77777777" w:rsidR="00866604" w:rsidRPr="00187A24" w:rsidRDefault="00866604" w:rsidP="00D51516">
    <w:pPr>
      <w:pStyle w:val="Header"/>
      <w:tabs>
        <w:tab w:val="center" w:pos="4514"/>
        <w:tab w:val="right" w:pos="9029"/>
      </w:tabs>
      <w:jc w:val="left"/>
    </w:pPr>
    <w:r>
      <w:tab/>
    </w:r>
    <w:r>
      <w:tab/>
    </w:r>
    <w:r>
      <mc:AlternateContent>
        <mc:Choice Requires="wpg">
          <w:drawing>
            <wp:anchor distT="0" distB="0" distL="114300" distR="114300" simplePos="0" relativeHeight="251676672" behindDoc="0" locked="0" layoutInCell="1" allowOverlap="1" wp14:anchorId="3BB35D70" wp14:editId="6B145B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2A5A1E" w14:textId="77777777" w:rsidR="00866604" w:rsidRPr="00220046" w:rsidRDefault="00866604" w:rsidP="006939A4">
                            <w:pPr>
                              <w:pStyle w:val="HeaderLeft"/>
                              <w:rPr>
                                <w:lang w:val="en-US"/>
                              </w:rPr>
                            </w:pPr>
                            <w:r>
                              <w:fldChar w:fldCharType="begin"/>
                            </w:r>
                            <w:r w:rsidRPr="00220046">
                              <w:rPr>
                                <w:lang w:val="en-US"/>
                              </w:rPr>
                              <w:instrText xml:space="preserve"> TITLE   \* MERGEFORMAT </w:instrText>
                            </w:r>
                            <w:r>
                              <w:fldChar w:fldCharType="separate"/>
                            </w:r>
                            <w:r w:rsidR="00803026">
                              <w:rPr>
                                <w:lang w:val="en-US"/>
                              </w:rPr>
                              <w:t>Dummy-Commands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88C055" w14:textId="77777777" w:rsidR="00866604" w:rsidRPr="004B467B" w:rsidRDefault="00866604" w:rsidP="006939A4">
                            <w:pPr>
                              <w:pStyle w:val="HeaderRight"/>
                              <w:rPr>
                                <w:lang w:val="en-US"/>
                              </w:rPr>
                            </w:pPr>
                            <w:r>
                              <w:fldChar w:fldCharType="begin"/>
                            </w:r>
                            <w:r w:rsidRPr="004B467B">
                              <w:rPr>
                                <w:lang w:val="en-US"/>
                              </w:rPr>
                              <w:instrText xml:space="preserve"> STYLEREF  "Heading 1"  \* MERGEFORMAT </w:instrText>
                            </w:r>
                            <w:r>
                              <w:fldChar w:fldCharType="separate"/>
                            </w:r>
                            <w:r w:rsidR="004B467B">
                              <w:rPr>
                                <w:lang w:val="en-US"/>
                              </w:rPr>
                              <w:t>V25ter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B35D7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792A5A1E" w14:textId="77777777" w:rsidR="00866604" w:rsidRPr="00220046" w:rsidRDefault="00866604" w:rsidP="006939A4">
                      <w:pPr>
                        <w:pStyle w:val="HeaderLeft"/>
                        <w:rPr>
                          <w:lang w:val="en-US"/>
                        </w:rPr>
                      </w:pPr>
                      <w:r>
                        <w:fldChar w:fldCharType="begin"/>
                      </w:r>
                      <w:r w:rsidRPr="00220046">
                        <w:rPr>
                          <w:lang w:val="en-US"/>
                        </w:rPr>
                        <w:instrText xml:space="preserve"> TITLE   \* MERGEFORMAT </w:instrText>
                      </w:r>
                      <w:r>
                        <w:fldChar w:fldCharType="separate"/>
                      </w:r>
                      <w:r w:rsidR="00803026">
                        <w:rPr>
                          <w:lang w:val="en-US"/>
                        </w:rPr>
                        <w:t>Dummy-Commands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1388C055" w14:textId="77777777" w:rsidR="00866604" w:rsidRPr="004B467B" w:rsidRDefault="00866604" w:rsidP="006939A4">
                      <w:pPr>
                        <w:pStyle w:val="HeaderRight"/>
                        <w:rPr>
                          <w:lang w:val="en-US"/>
                        </w:rPr>
                      </w:pPr>
                      <w:r>
                        <w:fldChar w:fldCharType="begin"/>
                      </w:r>
                      <w:r w:rsidRPr="004B467B">
                        <w:rPr>
                          <w:lang w:val="en-US"/>
                        </w:rPr>
                        <w:instrText xml:space="preserve"> STYLEREF  "Heading 1"  \* MERGEFORMAT </w:instrText>
                      </w:r>
                      <w:r>
                        <w:fldChar w:fldCharType="separate"/>
                      </w:r>
                      <w:r w:rsidR="004B467B">
                        <w:rPr>
                          <w:lang w:val="en-US"/>
                        </w:rPr>
                        <w:t>V25ter AT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1EB56AC3" w14:textId="77777777" w:rsidR="00866604" w:rsidRPr="00E23B31" w:rsidRDefault="00866604"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156055" w14:textId="77777777" w:rsidR="00866604" w:rsidRPr="004760E1" w:rsidRDefault="00866604" w:rsidP="004760E1">
    <w:pPr>
      <w:pStyle w:val="Header"/>
    </w:pPr>
    <w:r>
      <mc:AlternateContent>
        <mc:Choice Requires="wpg">
          <w:drawing>
            <wp:anchor distT="0" distB="0" distL="114300" distR="114300" simplePos="0" relativeHeight="251666432" behindDoc="0" locked="0" layoutInCell="1" allowOverlap="1" wp14:anchorId="039410B5" wp14:editId="625194FE">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72EA486"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43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15:restartNumberingAfterBreak="0">
    <w:nsid w:val="3D5E6D3E"/>
    <w:multiLevelType w:val="hybridMultilevel"/>
    <w:tmpl w:val="C05C2C86"/>
    <w:lvl w:ilvl="0" w:tplc="7C622E9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3"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70C5DAA"/>
    <w:multiLevelType w:val="hybridMultilevel"/>
    <w:tmpl w:val="EAB6F488"/>
    <w:lvl w:ilvl="0" w:tplc="04090001">
      <w:start w:val="1"/>
      <w:numFmt w:val="bullet"/>
      <w:lvlText w:val=""/>
      <w:lvlJc w:val="left"/>
      <w:pPr>
        <w:ind w:left="720" w:hanging="360"/>
      </w:pPr>
      <w:rPr>
        <w:rFonts w:ascii="Symbol" w:hAnsi="Symbol" w:hint="default"/>
        <w:sz w:val="18"/>
        <w:szCs w:val="18"/>
      </w:rPr>
    </w:lvl>
    <w:lvl w:ilvl="1" w:tplc="04090003">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5"/>
  </w:num>
  <w:num w:numId="4">
    <w:abstractNumId w:val="14"/>
  </w:num>
  <w:num w:numId="5">
    <w:abstractNumId w:val="6"/>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1"/>
  </w:num>
  <w:num w:numId="12">
    <w:abstractNumId w:val="0"/>
  </w:num>
  <w:num w:numId="13">
    <w:abstractNumId w:val="4"/>
  </w:num>
  <w:num w:numId="14">
    <w:abstractNumId w:val="10"/>
  </w:num>
  <w:num w:numId="15">
    <w:abstractNumId w:val="15"/>
  </w:num>
  <w:num w:numId="16">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409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5739A"/>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2545"/>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98B"/>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4360"/>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3A3E"/>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38B"/>
    <w:rsid w:val="00270544"/>
    <w:rsid w:val="00270AAD"/>
    <w:rsid w:val="00271B2E"/>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37C0"/>
    <w:rsid w:val="002D6CBF"/>
    <w:rsid w:val="002D7DA4"/>
    <w:rsid w:val="002E05F0"/>
    <w:rsid w:val="002E0E6F"/>
    <w:rsid w:val="002E1A24"/>
    <w:rsid w:val="002E3190"/>
    <w:rsid w:val="002E3D14"/>
    <w:rsid w:val="002E400F"/>
    <w:rsid w:val="002E4536"/>
    <w:rsid w:val="002E549D"/>
    <w:rsid w:val="002E625E"/>
    <w:rsid w:val="002E6643"/>
    <w:rsid w:val="002F080D"/>
    <w:rsid w:val="002F0968"/>
    <w:rsid w:val="002F162E"/>
    <w:rsid w:val="002F1D60"/>
    <w:rsid w:val="002F223B"/>
    <w:rsid w:val="002F4CF0"/>
    <w:rsid w:val="002F6F5A"/>
    <w:rsid w:val="002F72AA"/>
    <w:rsid w:val="00300E51"/>
    <w:rsid w:val="00301EE1"/>
    <w:rsid w:val="003046E6"/>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87697"/>
    <w:rsid w:val="0039008C"/>
    <w:rsid w:val="00390473"/>
    <w:rsid w:val="00390523"/>
    <w:rsid w:val="00391DB2"/>
    <w:rsid w:val="00394BAC"/>
    <w:rsid w:val="00394D57"/>
    <w:rsid w:val="00394E30"/>
    <w:rsid w:val="0039644F"/>
    <w:rsid w:val="00396AEE"/>
    <w:rsid w:val="003A0AD0"/>
    <w:rsid w:val="003A12D5"/>
    <w:rsid w:val="003A2C01"/>
    <w:rsid w:val="003A2F62"/>
    <w:rsid w:val="003A3A6F"/>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337F"/>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11"/>
    <w:rsid w:val="004042FA"/>
    <w:rsid w:val="004048F3"/>
    <w:rsid w:val="0040516D"/>
    <w:rsid w:val="00405C71"/>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0D5"/>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467B"/>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C7F"/>
    <w:rsid w:val="00564D44"/>
    <w:rsid w:val="00566295"/>
    <w:rsid w:val="00566ECD"/>
    <w:rsid w:val="00566F05"/>
    <w:rsid w:val="005676AB"/>
    <w:rsid w:val="00576024"/>
    <w:rsid w:val="00577804"/>
    <w:rsid w:val="00580356"/>
    <w:rsid w:val="00581DA8"/>
    <w:rsid w:val="00582C7E"/>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5E1"/>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55E8"/>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150"/>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74C"/>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0041"/>
    <w:rsid w:val="006818BF"/>
    <w:rsid w:val="00684534"/>
    <w:rsid w:val="00684749"/>
    <w:rsid w:val="00685C4A"/>
    <w:rsid w:val="00685D58"/>
    <w:rsid w:val="006861AA"/>
    <w:rsid w:val="00686406"/>
    <w:rsid w:val="00690073"/>
    <w:rsid w:val="00690240"/>
    <w:rsid w:val="00690630"/>
    <w:rsid w:val="006939A4"/>
    <w:rsid w:val="006942D3"/>
    <w:rsid w:val="00696C9F"/>
    <w:rsid w:val="006A0068"/>
    <w:rsid w:val="006A22A8"/>
    <w:rsid w:val="006A2A01"/>
    <w:rsid w:val="006A2B98"/>
    <w:rsid w:val="006A3235"/>
    <w:rsid w:val="006A3ACD"/>
    <w:rsid w:val="006A4525"/>
    <w:rsid w:val="006A4848"/>
    <w:rsid w:val="006A6921"/>
    <w:rsid w:val="006A770C"/>
    <w:rsid w:val="006B086D"/>
    <w:rsid w:val="006B1314"/>
    <w:rsid w:val="006B33EE"/>
    <w:rsid w:val="006B37A0"/>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52A"/>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0639"/>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194"/>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3604"/>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5EA"/>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39A9"/>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026"/>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660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671"/>
    <w:rsid w:val="00886F41"/>
    <w:rsid w:val="00890EE1"/>
    <w:rsid w:val="008911E8"/>
    <w:rsid w:val="00891490"/>
    <w:rsid w:val="008928ED"/>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5685"/>
    <w:rsid w:val="008F7B3F"/>
    <w:rsid w:val="00900511"/>
    <w:rsid w:val="00900A1D"/>
    <w:rsid w:val="00902057"/>
    <w:rsid w:val="009021B6"/>
    <w:rsid w:val="00904333"/>
    <w:rsid w:val="0090555F"/>
    <w:rsid w:val="00906B1B"/>
    <w:rsid w:val="00910FE9"/>
    <w:rsid w:val="0091147A"/>
    <w:rsid w:val="009135CD"/>
    <w:rsid w:val="00913692"/>
    <w:rsid w:val="0091397B"/>
    <w:rsid w:val="0091546D"/>
    <w:rsid w:val="00915C20"/>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265E"/>
    <w:rsid w:val="00944785"/>
    <w:rsid w:val="00945476"/>
    <w:rsid w:val="00945514"/>
    <w:rsid w:val="009469DD"/>
    <w:rsid w:val="0094718A"/>
    <w:rsid w:val="00952992"/>
    <w:rsid w:val="00952F68"/>
    <w:rsid w:val="009540FC"/>
    <w:rsid w:val="0095441F"/>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20B"/>
    <w:rsid w:val="009A7616"/>
    <w:rsid w:val="009B0186"/>
    <w:rsid w:val="009B186F"/>
    <w:rsid w:val="009B18FD"/>
    <w:rsid w:val="009B1E24"/>
    <w:rsid w:val="009B34AE"/>
    <w:rsid w:val="009B37ED"/>
    <w:rsid w:val="009B3BAE"/>
    <w:rsid w:val="009B4F63"/>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328"/>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26F"/>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65CE"/>
    <w:rsid w:val="00A97036"/>
    <w:rsid w:val="00AA0E5A"/>
    <w:rsid w:val="00AA1645"/>
    <w:rsid w:val="00AA2A55"/>
    <w:rsid w:val="00AA2C86"/>
    <w:rsid w:val="00AA2D27"/>
    <w:rsid w:val="00AA4A94"/>
    <w:rsid w:val="00AA5B11"/>
    <w:rsid w:val="00AA5D87"/>
    <w:rsid w:val="00AA5F45"/>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50E5"/>
    <w:rsid w:val="00B665C5"/>
    <w:rsid w:val="00B70CD1"/>
    <w:rsid w:val="00B71844"/>
    <w:rsid w:val="00B72BF9"/>
    <w:rsid w:val="00B734D9"/>
    <w:rsid w:val="00B736B4"/>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5FBF"/>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16A9"/>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620B"/>
    <w:rsid w:val="00BF7627"/>
    <w:rsid w:val="00C00D56"/>
    <w:rsid w:val="00C01199"/>
    <w:rsid w:val="00C02839"/>
    <w:rsid w:val="00C04A77"/>
    <w:rsid w:val="00C061C8"/>
    <w:rsid w:val="00C07016"/>
    <w:rsid w:val="00C102BF"/>
    <w:rsid w:val="00C1155C"/>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54CF9"/>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66D7"/>
    <w:rsid w:val="00CB7BD0"/>
    <w:rsid w:val="00CC23E7"/>
    <w:rsid w:val="00CC3A0B"/>
    <w:rsid w:val="00CC3D27"/>
    <w:rsid w:val="00CC458C"/>
    <w:rsid w:val="00CC4F28"/>
    <w:rsid w:val="00CC5957"/>
    <w:rsid w:val="00CC6150"/>
    <w:rsid w:val="00CC65E0"/>
    <w:rsid w:val="00CC696F"/>
    <w:rsid w:val="00CC75C2"/>
    <w:rsid w:val="00CC7AF4"/>
    <w:rsid w:val="00CD19D0"/>
    <w:rsid w:val="00CD363D"/>
    <w:rsid w:val="00CD4888"/>
    <w:rsid w:val="00CD4A69"/>
    <w:rsid w:val="00CD5164"/>
    <w:rsid w:val="00CD63CB"/>
    <w:rsid w:val="00CE09E3"/>
    <w:rsid w:val="00CE180B"/>
    <w:rsid w:val="00CE1D6C"/>
    <w:rsid w:val="00CE21AA"/>
    <w:rsid w:val="00CE2B26"/>
    <w:rsid w:val="00CE4B11"/>
    <w:rsid w:val="00CF0B0A"/>
    <w:rsid w:val="00CF125F"/>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0471"/>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AB5"/>
    <w:rsid w:val="00D66E0B"/>
    <w:rsid w:val="00D66E89"/>
    <w:rsid w:val="00D67EDC"/>
    <w:rsid w:val="00D71720"/>
    <w:rsid w:val="00D72CED"/>
    <w:rsid w:val="00D7337A"/>
    <w:rsid w:val="00D7338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2E64"/>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2ED1"/>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2F87"/>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2EE1"/>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072B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518"/>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13D3"/>
    <w:rsid w:val="00F81FC0"/>
    <w:rsid w:val="00F82023"/>
    <w:rsid w:val="00F824D4"/>
    <w:rsid w:val="00F82A82"/>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2e0f0,#c40043,#d21242"/>
    </o:shapedefaults>
    <o:shapelayout v:ext="edit">
      <o:idmap v:ext="edit" data="1"/>
    </o:shapelayout>
  </w:shapeDefaults>
  <w:decimalSymbol w:val=","/>
  <w:listSeparator w:val=";"/>
  <w14:docId w14:val="05358D72"/>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252E2A-26CF-427B-A4FD-EAE74B5A2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TotalTime>
  <Pages>12</Pages>
  <Words>1599</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Dummy-Commands</vt:lpstr>
    </vt:vector>
  </TitlesOfParts>
  <Company>Sierra Wireless</Company>
  <LinksUpToDate>false</LinksUpToDate>
  <CharactersWithSpaces>12050</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Dummy-Commands</dc:title>
  <dc:creator>pcarre@sierrawireless.com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Pol Carré</cp:lastModifiedBy>
  <cp:revision>4</cp:revision>
  <cp:lastPrinted>2007-06-07T23:45:00Z</cp:lastPrinted>
  <dcterms:created xsi:type="dcterms:W3CDTF">2016-12-14T10:31:00Z</dcterms:created>
  <dcterms:modified xsi:type="dcterms:W3CDTF">2016-12-14T10:31:00Z</dcterms:modified>
</cp:coreProperties>
</file>