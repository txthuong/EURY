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BDC9C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66D435C6" wp14:editId="761FD899">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20D2DC5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545C8B10" w14:textId="77777777"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w:t>
                              </w:r>
                              <w:r w:rsidR="003426E9">
                                <w:t>1</w:t>
                              </w:r>
                              <w:r>
                                <w:t>]</w:t>
                              </w:r>
                              <w:r w:rsidRPr="00782843">
                                <w:fldChar w:fldCharType="end"/>
                              </w:r>
                              <w:bookmarkEnd w:id="1"/>
                            </w:p>
                            <w:p w14:paraId="7D4FD640" w14:textId="3A128A4F" w:rsidR="001F0630" w:rsidRDefault="001F0630" w:rsidP="00213991">
                              <w:pPr>
                                <w:pStyle w:val="REFREVDATE"/>
                              </w:pPr>
                              <w:r>
                                <w:fldChar w:fldCharType="begin"/>
                              </w:r>
                              <w:r>
                                <w:instrText xml:space="preserve"> DATE  \@ "MMMM d, yyyy"  \* MERGEFORMAT </w:instrText>
                              </w:r>
                              <w:r>
                                <w:fldChar w:fldCharType="separate"/>
                              </w:r>
                              <w:r w:rsidR="00340531">
                                <w:rPr>
                                  <w:noProof/>
                                </w:rPr>
                                <w:t>October 30, 2018</w:t>
                              </w:r>
                              <w:r>
                                <w:fldChar w:fldCharType="end"/>
                              </w:r>
                            </w:p>
                            <w:p w14:paraId="7ADB5599" w14:textId="77777777" w:rsidR="001F0630" w:rsidRPr="00C41FB8" w:rsidRDefault="001F063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3CFCAE" w14:textId="77777777" w:rsidR="001F0630" w:rsidRDefault="001F0630" w:rsidP="004B2498">
                              <w:pPr>
                                <w:pStyle w:val="Title2"/>
                              </w:pPr>
                              <w:r>
                                <w:t>+</w:t>
                              </w:r>
                              <w:r w:rsidR="002C7707">
                                <w:t>K</w:t>
                              </w:r>
                              <w:r w:rsidR="003426E9">
                                <w:t>SRAT</w:t>
                              </w:r>
                              <w:r>
                                <w:t xml:space="preserve">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1B273B" w14:textId="77777777" w:rsidR="001F0630" w:rsidRPr="004B2498" w:rsidRDefault="001F063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D435C6"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20D2DC5C" w14:textId="77777777" w:rsidR="001F0630" w:rsidRPr="00782843" w:rsidRDefault="001F063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545C8B10" w14:textId="77777777" w:rsidR="001F0630" w:rsidRDefault="001F0630" w:rsidP="00213991">
                        <w:pPr>
                          <w:pStyle w:val="REFREVDATE"/>
                        </w:pPr>
                        <w:r w:rsidRPr="00782843">
                          <w:fldChar w:fldCharType="begin"/>
                        </w:r>
                        <w:r>
                          <w:instrText xml:space="preserve"> DOCPROPERTY  Revision  \* MERGEFORMAT </w:instrText>
                        </w:r>
                        <w:r w:rsidRPr="00782843">
                          <w:fldChar w:fldCharType="separate"/>
                        </w:r>
                        <w:r>
                          <w:t>[R01.</w:t>
                        </w:r>
                        <w:r w:rsidR="000D6579">
                          <w:t>0</w:t>
                        </w:r>
                        <w:r w:rsidR="003426E9">
                          <w:t>1</w:t>
                        </w:r>
                        <w:r>
                          <w:t>]</w:t>
                        </w:r>
                        <w:r w:rsidRPr="00782843">
                          <w:fldChar w:fldCharType="end"/>
                        </w:r>
                        <w:bookmarkEnd w:id="3"/>
                      </w:p>
                      <w:p w14:paraId="7D4FD640" w14:textId="3A128A4F" w:rsidR="001F0630" w:rsidRDefault="001F0630" w:rsidP="00213991">
                        <w:pPr>
                          <w:pStyle w:val="REFREVDATE"/>
                        </w:pPr>
                        <w:r>
                          <w:fldChar w:fldCharType="begin"/>
                        </w:r>
                        <w:r>
                          <w:instrText xml:space="preserve"> DATE  \@ "MMMM d, yyyy"  \* MERGEFORMAT </w:instrText>
                        </w:r>
                        <w:r>
                          <w:fldChar w:fldCharType="separate"/>
                        </w:r>
                        <w:r w:rsidR="00340531">
                          <w:rPr>
                            <w:noProof/>
                          </w:rPr>
                          <w:t>October 30, 2018</w:t>
                        </w:r>
                        <w:r>
                          <w:fldChar w:fldCharType="end"/>
                        </w:r>
                      </w:p>
                      <w:p w14:paraId="7ADB5599" w14:textId="77777777" w:rsidR="001F0630" w:rsidRPr="00C41FB8" w:rsidRDefault="001F0630"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C3CFCAE" w14:textId="77777777" w:rsidR="001F0630" w:rsidRDefault="001F0630" w:rsidP="004B2498">
                        <w:pPr>
                          <w:pStyle w:val="Title2"/>
                        </w:pPr>
                        <w:r>
                          <w:t>+</w:t>
                        </w:r>
                        <w:r w:rsidR="002C7707">
                          <w:t>K</w:t>
                        </w:r>
                        <w:r w:rsidR="003426E9">
                          <w:t>SRAT</w:t>
                        </w:r>
                        <w:r>
                          <w:t xml:space="preserve">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741B273B" w14:textId="77777777" w:rsidR="001F0630" w:rsidRPr="004B2498" w:rsidRDefault="001F063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57F1CC60" w14:textId="77777777" w:rsidR="00D57AED"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3EC56676" wp14:editId="35F88087">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p>
    <w:p w14:paraId="723A61DA" w14:textId="77777777" w:rsidR="00D57AED" w:rsidRPr="00D57AED" w:rsidRDefault="00D57AED" w:rsidP="00D57AED">
      <w:pPr>
        <w:rPr>
          <w:lang w:eastAsia="zh-CN"/>
        </w:rPr>
      </w:pPr>
    </w:p>
    <w:p w14:paraId="44C8E660" w14:textId="77777777" w:rsidR="00D57AED" w:rsidRPr="00D57AED" w:rsidRDefault="00D57AED" w:rsidP="00D57AED">
      <w:pPr>
        <w:rPr>
          <w:lang w:eastAsia="zh-CN"/>
        </w:rPr>
      </w:pPr>
    </w:p>
    <w:p w14:paraId="6A3AC637" w14:textId="77777777" w:rsidR="00D57AED" w:rsidRPr="00D57AED" w:rsidRDefault="00D57AED" w:rsidP="00D57AED">
      <w:pPr>
        <w:rPr>
          <w:lang w:eastAsia="zh-CN"/>
        </w:rPr>
      </w:pPr>
    </w:p>
    <w:p w14:paraId="6BD327E9" w14:textId="77777777" w:rsidR="00D57AED" w:rsidRPr="00D57AED" w:rsidRDefault="00D57AED" w:rsidP="00D57AED">
      <w:pPr>
        <w:rPr>
          <w:lang w:eastAsia="zh-CN"/>
        </w:rPr>
      </w:pPr>
    </w:p>
    <w:p w14:paraId="1EAF001F" w14:textId="77777777" w:rsidR="00D57AED" w:rsidRDefault="00D57AED" w:rsidP="00D57AED">
      <w:pPr>
        <w:pStyle w:val="BoilerplateTitles"/>
        <w:jc w:val="right"/>
      </w:pPr>
    </w:p>
    <w:p w14:paraId="3AA45D15" w14:textId="77777777" w:rsidR="00DD0095" w:rsidRPr="00844859" w:rsidRDefault="00187A24" w:rsidP="00DD0095">
      <w:pPr>
        <w:pStyle w:val="BoilerplateTitles"/>
      </w:pPr>
      <w:r w:rsidRPr="00D57AED">
        <w:br w:type="page"/>
      </w:r>
      <w:bookmarkStart w:id="4" w:name="_Toc100633754"/>
      <w:r w:rsidR="00DD0095" w:rsidRPr="00844859">
        <w:lastRenderedPageBreak/>
        <w:t>Important Notice</w:t>
      </w:r>
    </w:p>
    <w:p w14:paraId="4E93D4D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1858BFEE" w14:textId="77777777" w:rsidR="00DD0095" w:rsidRPr="00844859" w:rsidRDefault="00DD0095" w:rsidP="00DD0095">
      <w:pPr>
        <w:pStyle w:val="BoilerplateTitles"/>
      </w:pPr>
      <w:r w:rsidRPr="00844859">
        <w:t>Safety and Hazards</w:t>
      </w:r>
    </w:p>
    <w:p w14:paraId="1FC7CB0E"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EC59766"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0D4E108E"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06DDCBAA" w14:textId="77777777" w:rsidR="00DD0095" w:rsidRPr="00844859" w:rsidRDefault="00DD0095" w:rsidP="00DD0095">
      <w:pPr>
        <w:pStyle w:val="BoilerplateTitles"/>
      </w:pPr>
      <w:r w:rsidRPr="00844859">
        <w:t>Limitations of Liability</w:t>
      </w:r>
    </w:p>
    <w:p w14:paraId="05DAF574"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3C071B90"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77B93488" w14:textId="77777777" w:rsidR="00213991" w:rsidRDefault="00213991" w:rsidP="00213991">
      <w:r w:rsidRPr="00844859">
        <w:t xml:space="preserve">Notwithstanding the foregoing, in no event shall Sierra Wireless and/or its affiliates aggregate liability arising under or in connection with the Sierra Wireless product, regardless of the number of events, occurrences, or claims giving rise to liability, be </w:t>
      </w:r>
      <w:proofErr w:type="gramStart"/>
      <w:r w:rsidRPr="00844859">
        <w:t>in excess of</w:t>
      </w:r>
      <w:proofErr w:type="gramEnd"/>
      <w:r w:rsidRPr="00844859">
        <w:t xml:space="preserve"> the price paid by the purchaser for the Sierra Wireless product.</w:t>
      </w:r>
    </w:p>
    <w:p w14:paraId="172141B7"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71E2CA24"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2471BDEB" w14:textId="77777777" w:rsidR="004B2498" w:rsidRPr="00844859" w:rsidRDefault="004B2498" w:rsidP="00DD0095">
      <w:pPr>
        <w:pStyle w:val="BoilerplateTitles"/>
      </w:pPr>
      <w:r w:rsidRPr="00844859">
        <w:t>Patents</w:t>
      </w:r>
    </w:p>
    <w:p w14:paraId="3A8F9725" w14:textId="77777777" w:rsidR="00213991" w:rsidRPr="00C05A90" w:rsidRDefault="00213991" w:rsidP="00213991">
      <w:pPr>
        <w:rPr>
          <w:rFonts w:cs="Helvetica"/>
        </w:rPr>
      </w:pPr>
      <w:r w:rsidRPr="00C05A90">
        <w:rPr>
          <w:rFonts w:cs="Helvetica"/>
        </w:rPr>
        <w:t>This product may contain technology developed by or for Sierra Wireless Inc.</w:t>
      </w:r>
    </w:p>
    <w:p w14:paraId="31A637D1"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50B80A71"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3F756FC3" w14:textId="77777777" w:rsidR="00DD0095" w:rsidRPr="00844859" w:rsidRDefault="00DD0095" w:rsidP="00DD0095">
      <w:pPr>
        <w:pStyle w:val="BoilerplateTitles"/>
      </w:pPr>
      <w:r w:rsidRPr="00844859">
        <w:t>Copyright</w:t>
      </w:r>
    </w:p>
    <w:p w14:paraId="174D5619" w14:textId="77777777" w:rsidR="00DD0095" w:rsidRPr="00844859" w:rsidRDefault="00213991" w:rsidP="003E6A71">
      <w:r w:rsidRPr="00C05A90">
        <w:t>© 2013 Sierra Wireless. All rights reserved.</w:t>
      </w:r>
    </w:p>
    <w:p w14:paraId="0CECB0C9" w14:textId="77777777" w:rsidR="00DD0095" w:rsidRPr="00844859" w:rsidRDefault="00DD0095" w:rsidP="00DD0095">
      <w:pPr>
        <w:pStyle w:val="BoilerplateTitles"/>
      </w:pPr>
      <w:r w:rsidRPr="00844859">
        <w:t>Trademarks</w:t>
      </w:r>
    </w:p>
    <w:p w14:paraId="6F46CF3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0A88FDD4"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447E5700"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3DDC828D"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4F89361C"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DEDB6AC" w14:textId="77777777" w:rsidR="00DD0095" w:rsidRPr="00844859" w:rsidRDefault="00213991" w:rsidP="00213991">
      <w:r w:rsidRPr="00C05A90">
        <w:t>Other trademarks are the property of their respective owners.</w:t>
      </w:r>
    </w:p>
    <w:p w14:paraId="0385D0E9"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7C8B8F8"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3FAC27C0"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4A7DD7ED"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58D17D82" w14:textId="77777777" w:rsidR="00213991" w:rsidRPr="00844859" w:rsidRDefault="00213991" w:rsidP="00B44287">
            <w:pPr>
              <w:pStyle w:val="TableBody"/>
              <w:keepNext/>
              <w:rPr>
                <w:bCs/>
              </w:rPr>
            </w:pPr>
            <w:r w:rsidRPr="00844859">
              <w:rPr>
                <w:bCs/>
              </w:rPr>
              <w:t>1-604-232-1488</w:t>
            </w:r>
          </w:p>
        </w:tc>
      </w:tr>
      <w:tr w:rsidR="00213991" w:rsidRPr="00844859" w14:paraId="2C23F06B" w14:textId="77777777" w:rsidTr="00B44287">
        <w:trPr>
          <w:cantSplit/>
        </w:trPr>
        <w:tc>
          <w:tcPr>
            <w:tcW w:w="1666" w:type="pct"/>
            <w:vMerge/>
            <w:shd w:val="clear" w:color="auto" w:fill="auto"/>
            <w:vAlign w:val="center"/>
          </w:tcPr>
          <w:p w14:paraId="6A6CECA4" w14:textId="77777777" w:rsidR="00213991" w:rsidRPr="00844859" w:rsidRDefault="00213991" w:rsidP="00B44287">
            <w:pPr>
              <w:pStyle w:val="TableBody"/>
              <w:jc w:val="right"/>
            </w:pPr>
          </w:p>
        </w:tc>
        <w:tc>
          <w:tcPr>
            <w:tcW w:w="1667" w:type="pct"/>
            <w:shd w:val="clear" w:color="auto" w:fill="auto"/>
            <w:vAlign w:val="center"/>
          </w:tcPr>
          <w:p w14:paraId="6FBF34CE" w14:textId="77777777" w:rsidR="00213991" w:rsidRPr="00844859" w:rsidRDefault="00213991" w:rsidP="00B44287">
            <w:pPr>
              <w:pStyle w:val="TableBody"/>
            </w:pPr>
            <w:r w:rsidRPr="00844859">
              <w:t>Hours:</w:t>
            </w:r>
          </w:p>
        </w:tc>
        <w:tc>
          <w:tcPr>
            <w:tcW w:w="1667" w:type="pct"/>
            <w:shd w:val="clear" w:color="auto" w:fill="auto"/>
            <w:vAlign w:val="center"/>
          </w:tcPr>
          <w:p w14:paraId="1559ABE3" w14:textId="77777777" w:rsidR="00213991" w:rsidRPr="00844859" w:rsidRDefault="00213991" w:rsidP="00B44287">
            <w:pPr>
              <w:pStyle w:val="TableBody"/>
            </w:pPr>
            <w:r w:rsidRPr="00844859">
              <w:t>8:00 AM to 5:00 PM Pacific Time</w:t>
            </w:r>
          </w:p>
        </w:tc>
      </w:tr>
      <w:tr w:rsidR="00213991" w:rsidRPr="00844859" w14:paraId="5152A9DB" w14:textId="77777777" w:rsidTr="00B44287">
        <w:trPr>
          <w:cantSplit/>
        </w:trPr>
        <w:tc>
          <w:tcPr>
            <w:tcW w:w="1666" w:type="pct"/>
            <w:vMerge/>
            <w:shd w:val="clear" w:color="auto" w:fill="auto"/>
            <w:vAlign w:val="center"/>
          </w:tcPr>
          <w:p w14:paraId="79CB0140" w14:textId="77777777" w:rsidR="00213991" w:rsidRPr="00844859" w:rsidRDefault="00213991" w:rsidP="00B44287">
            <w:pPr>
              <w:pStyle w:val="TableBody"/>
              <w:jc w:val="right"/>
            </w:pPr>
          </w:p>
        </w:tc>
        <w:tc>
          <w:tcPr>
            <w:tcW w:w="1667" w:type="pct"/>
            <w:shd w:val="clear" w:color="auto" w:fill="auto"/>
            <w:vAlign w:val="center"/>
          </w:tcPr>
          <w:p w14:paraId="7BFBDFEB" w14:textId="77777777" w:rsidR="00213991" w:rsidRPr="00844859" w:rsidRDefault="00213991" w:rsidP="00B44287">
            <w:pPr>
              <w:pStyle w:val="TableBody"/>
            </w:pPr>
            <w:r w:rsidRPr="00844859">
              <w:t>E-mail:</w:t>
            </w:r>
          </w:p>
        </w:tc>
        <w:tc>
          <w:tcPr>
            <w:tcW w:w="1667" w:type="pct"/>
            <w:shd w:val="clear" w:color="auto" w:fill="auto"/>
            <w:vAlign w:val="center"/>
          </w:tcPr>
          <w:p w14:paraId="08CA3B54" w14:textId="77777777" w:rsidR="00213991" w:rsidRPr="00844859" w:rsidRDefault="00F328E3" w:rsidP="00B44287">
            <w:pPr>
              <w:pStyle w:val="TableBody"/>
            </w:pPr>
            <w:hyperlink r:id="rId11" w:history="1">
              <w:r w:rsidR="00213991" w:rsidRPr="00844859">
                <w:rPr>
                  <w:rStyle w:val="Hyperlink"/>
                </w:rPr>
                <w:t>sales@sierrawireless.com</w:t>
              </w:r>
            </w:hyperlink>
          </w:p>
        </w:tc>
      </w:tr>
      <w:tr w:rsidR="00213991" w:rsidRPr="00844859" w14:paraId="3C182A0E" w14:textId="77777777" w:rsidTr="00B44287">
        <w:trPr>
          <w:cantSplit/>
        </w:trPr>
        <w:tc>
          <w:tcPr>
            <w:tcW w:w="1666" w:type="pct"/>
            <w:shd w:val="clear" w:color="auto" w:fill="auto"/>
            <w:vAlign w:val="center"/>
          </w:tcPr>
          <w:p w14:paraId="6B4B141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3A4DC464" w14:textId="77777777" w:rsidR="00213991" w:rsidRPr="00844859" w:rsidRDefault="00213991" w:rsidP="00B44287">
            <w:pPr>
              <w:pStyle w:val="TableBody"/>
            </w:pPr>
            <w:r w:rsidRPr="00844859">
              <w:t>Sierra Wireless</w:t>
            </w:r>
          </w:p>
          <w:p w14:paraId="5473FFAD" w14:textId="77777777" w:rsidR="00213991" w:rsidRPr="00844859" w:rsidRDefault="00213991" w:rsidP="00B44287">
            <w:pPr>
              <w:pStyle w:val="TableBody"/>
            </w:pPr>
            <w:r w:rsidRPr="00844859">
              <w:t>13811 Wireless Way</w:t>
            </w:r>
          </w:p>
          <w:p w14:paraId="01247767" w14:textId="77777777" w:rsidR="00213991" w:rsidRPr="00844859" w:rsidRDefault="00213991" w:rsidP="00B44287">
            <w:pPr>
              <w:pStyle w:val="TableBody"/>
            </w:pPr>
            <w:r w:rsidRPr="00844859">
              <w:t>Richmond, BC</w:t>
            </w:r>
          </w:p>
          <w:p w14:paraId="6F055EF1" w14:textId="77777777" w:rsidR="00213991" w:rsidRPr="00844859" w:rsidRDefault="00213991" w:rsidP="00B44287">
            <w:pPr>
              <w:pStyle w:val="TableBody"/>
            </w:pPr>
            <w:r w:rsidRPr="00844859">
              <w:t>Canada                      V6V 3A4</w:t>
            </w:r>
          </w:p>
        </w:tc>
      </w:tr>
      <w:tr w:rsidR="00213991" w:rsidRPr="00F41759" w14:paraId="46C493FC" w14:textId="77777777" w:rsidTr="00B44287">
        <w:trPr>
          <w:cantSplit/>
          <w:trHeight w:val="300"/>
        </w:trPr>
        <w:tc>
          <w:tcPr>
            <w:tcW w:w="1666" w:type="pct"/>
            <w:shd w:val="clear" w:color="auto" w:fill="auto"/>
            <w:vAlign w:val="center"/>
          </w:tcPr>
          <w:p w14:paraId="06122CB0"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02490800" w14:textId="77777777" w:rsidR="00213991" w:rsidRPr="00F41759" w:rsidRDefault="00F328E3" w:rsidP="00B44287">
            <w:pPr>
              <w:pStyle w:val="TableBody"/>
            </w:pPr>
            <w:hyperlink r:id="rId12" w:history="1">
              <w:r w:rsidR="00213991">
                <w:rPr>
                  <w:rStyle w:val="Hyperlink"/>
                  <w:rFonts w:eastAsia="SimSun"/>
                </w:rPr>
                <w:t>support@sierrawireless.com</w:t>
              </w:r>
            </w:hyperlink>
          </w:p>
        </w:tc>
      </w:tr>
      <w:tr w:rsidR="00213991" w:rsidRPr="00F41759" w14:paraId="68ACB900" w14:textId="77777777" w:rsidTr="00B44287">
        <w:trPr>
          <w:cantSplit/>
        </w:trPr>
        <w:tc>
          <w:tcPr>
            <w:tcW w:w="1666" w:type="pct"/>
            <w:shd w:val="clear" w:color="auto" w:fill="auto"/>
            <w:vAlign w:val="center"/>
          </w:tcPr>
          <w:p w14:paraId="7E6DF5EC"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5B806B99" w14:textId="77777777" w:rsidR="00213991" w:rsidRPr="00F41759" w:rsidRDefault="00F328E3" w:rsidP="00B44287">
            <w:pPr>
              <w:pStyle w:val="TableBody"/>
            </w:pPr>
            <w:hyperlink r:id="rId13" w:history="1">
              <w:r w:rsidR="00213991">
                <w:rPr>
                  <w:rStyle w:val="Hyperlink"/>
                  <w:rFonts w:eastAsia="SimSun"/>
                </w:rPr>
                <w:t>repairs@sierrawireless.com</w:t>
              </w:r>
            </w:hyperlink>
          </w:p>
        </w:tc>
      </w:tr>
      <w:tr w:rsidR="00213991" w:rsidRPr="00844859" w14:paraId="30828DFF" w14:textId="77777777" w:rsidTr="00B44287">
        <w:trPr>
          <w:cantSplit/>
        </w:trPr>
        <w:tc>
          <w:tcPr>
            <w:tcW w:w="1666" w:type="pct"/>
            <w:shd w:val="clear" w:color="auto" w:fill="auto"/>
            <w:vAlign w:val="center"/>
          </w:tcPr>
          <w:p w14:paraId="45422ED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170B888F" w14:textId="77777777" w:rsidR="00213991" w:rsidRPr="00844859" w:rsidRDefault="00213991" w:rsidP="00B44287">
            <w:pPr>
              <w:pStyle w:val="TableBody"/>
            </w:pPr>
            <w:r w:rsidRPr="00844859">
              <w:t>1-604-231-1109</w:t>
            </w:r>
          </w:p>
        </w:tc>
      </w:tr>
      <w:tr w:rsidR="00213991" w:rsidRPr="00844859" w14:paraId="6E1D2F18" w14:textId="77777777" w:rsidTr="00B44287">
        <w:trPr>
          <w:cantSplit/>
        </w:trPr>
        <w:tc>
          <w:tcPr>
            <w:tcW w:w="1666" w:type="pct"/>
            <w:tcBorders>
              <w:top w:val="nil"/>
              <w:bottom w:val="single" w:sz="18" w:space="0" w:color="000000"/>
            </w:tcBorders>
            <w:shd w:val="clear" w:color="auto" w:fill="auto"/>
            <w:vAlign w:val="center"/>
          </w:tcPr>
          <w:p w14:paraId="1B8E4462"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3BE227C9" w14:textId="77777777" w:rsidR="00213991" w:rsidRPr="00844859" w:rsidRDefault="00F328E3" w:rsidP="00B44287">
            <w:pPr>
              <w:pStyle w:val="TableBody"/>
            </w:pPr>
            <w:hyperlink r:id="rId14" w:history="1">
              <w:r w:rsidR="00213991" w:rsidRPr="00844859">
                <w:rPr>
                  <w:rStyle w:val="Hyperlink"/>
                </w:rPr>
                <w:t>www.sierrawireless.com</w:t>
              </w:r>
            </w:hyperlink>
          </w:p>
        </w:tc>
      </w:tr>
    </w:tbl>
    <w:p w14:paraId="70A4AD31"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78952C34" w14:textId="77777777" w:rsidR="00430E5F" w:rsidRDefault="00430E5F">
      <w:pPr>
        <w:rPr>
          <w:rFonts w:ascii="Arial" w:eastAsia="SimSun" w:hAnsi="Arial" w:cs="Lucida Sans Unicode"/>
          <w:b/>
          <w:sz w:val="44"/>
          <w:szCs w:val="48"/>
          <w:lang w:eastAsia="zh-CN"/>
        </w:rPr>
      </w:pPr>
      <w:r>
        <w:br w:type="page"/>
      </w:r>
    </w:p>
    <w:p w14:paraId="0DCDCD64"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0F817C7E" w14:textId="77777777" w:rsidTr="001110D7">
        <w:trPr>
          <w:cnfStyle w:val="100000000000" w:firstRow="1" w:lastRow="0" w:firstColumn="0" w:lastColumn="0" w:oddVBand="0" w:evenVBand="0" w:oddHBand="0" w:evenHBand="0" w:firstRowFirstColumn="0" w:firstRowLastColumn="0" w:lastRowFirstColumn="0" w:lastRowLastColumn="0"/>
          <w:trHeight w:val="42"/>
        </w:trPr>
        <w:tc>
          <w:tcPr>
            <w:tcW w:w="525" w:type="pct"/>
          </w:tcPr>
          <w:p w14:paraId="2B4D2A9B" w14:textId="77777777" w:rsidR="00F63A9C" w:rsidRPr="00E4164C" w:rsidRDefault="00F63A9C" w:rsidP="00AE4F6B">
            <w:pPr>
              <w:pStyle w:val="TableColumnHead"/>
              <w:spacing w:before="144" w:after="144"/>
            </w:pPr>
            <w:r w:rsidRPr="00E4164C">
              <w:t>Version</w:t>
            </w:r>
          </w:p>
        </w:tc>
        <w:tc>
          <w:tcPr>
            <w:tcW w:w="967" w:type="pct"/>
          </w:tcPr>
          <w:p w14:paraId="4A683567" w14:textId="77777777" w:rsidR="00F63A9C" w:rsidRPr="00E4164C" w:rsidRDefault="00F63A9C" w:rsidP="00AE4F6B">
            <w:pPr>
              <w:pStyle w:val="TableColumnHead"/>
              <w:spacing w:before="144" w:after="144"/>
            </w:pPr>
            <w:r w:rsidRPr="00E4164C">
              <w:t>Date</w:t>
            </w:r>
          </w:p>
        </w:tc>
        <w:tc>
          <w:tcPr>
            <w:tcW w:w="3508" w:type="pct"/>
          </w:tcPr>
          <w:p w14:paraId="1AD599FF" w14:textId="77777777" w:rsidR="00F63A9C" w:rsidRPr="00E4164C" w:rsidRDefault="00F63A9C" w:rsidP="00AE4F6B">
            <w:pPr>
              <w:pStyle w:val="TableColumnHead"/>
              <w:spacing w:before="144" w:after="144"/>
            </w:pPr>
            <w:r w:rsidRPr="00E4164C">
              <w:t>Updates</w:t>
            </w:r>
          </w:p>
        </w:tc>
      </w:tr>
      <w:tr w:rsidR="00F63A9C" w:rsidRPr="00844859" w14:paraId="255A0E47" w14:textId="77777777" w:rsidTr="001110D7">
        <w:tc>
          <w:tcPr>
            <w:tcW w:w="525" w:type="pct"/>
          </w:tcPr>
          <w:p w14:paraId="7591B1BB" w14:textId="77777777" w:rsidR="00F63A9C" w:rsidRPr="00844859" w:rsidRDefault="00910FE9" w:rsidP="00C9250A">
            <w:pPr>
              <w:pStyle w:val="TableBody"/>
            </w:pPr>
            <w:r>
              <w:t>R01.0</w:t>
            </w:r>
            <w:r w:rsidR="00517F64">
              <w:t>1</w:t>
            </w:r>
          </w:p>
        </w:tc>
        <w:tc>
          <w:tcPr>
            <w:tcW w:w="967" w:type="pct"/>
          </w:tcPr>
          <w:p w14:paraId="715C4978" w14:textId="77777777" w:rsidR="00F63A9C" w:rsidRPr="00844859" w:rsidRDefault="00EC6E5D" w:rsidP="00C9250A">
            <w:pPr>
              <w:pStyle w:val="TableBody"/>
            </w:pPr>
            <w:r>
              <w:t>October</w:t>
            </w:r>
            <w:r w:rsidR="00F577BD">
              <w:t xml:space="preserve"> </w:t>
            </w:r>
            <w:r w:rsidR="002C7707">
              <w:t>2</w:t>
            </w:r>
            <w:r>
              <w:t>2</w:t>
            </w:r>
            <w:r w:rsidRPr="00EC6E5D">
              <w:rPr>
                <w:vertAlign w:val="superscript"/>
              </w:rPr>
              <w:t>nd</w:t>
            </w:r>
            <w:r>
              <w:t xml:space="preserve"> </w:t>
            </w:r>
            <w:r w:rsidR="00F63A9C" w:rsidRPr="00844859">
              <w:t>20</w:t>
            </w:r>
            <w:r w:rsidR="00F31881">
              <w:t>1</w:t>
            </w:r>
            <w:r w:rsidR="002C7707">
              <w:t>8</w:t>
            </w:r>
          </w:p>
        </w:tc>
        <w:tc>
          <w:tcPr>
            <w:tcW w:w="3508" w:type="pct"/>
          </w:tcPr>
          <w:p w14:paraId="7C7B6837" w14:textId="77777777" w:rsidR="00F63A9C" w:rsidRPr="00844859" w:rsidRDefault="00F63A9C" w:rsidP="005C3A0B">
            <w:pPr>
              <w:pStyle w:val="TableBody"/>
            </w:pPr>
            <w:r w:rsidRPr="00844859">
              <w:t>Creation</w:t>
            </w:r>
          </w:p>
        </w:tc>
      </w:tr>
      <w:tr w:rsidR="00E633AD" w:rsidRPr="00844859" w14:paraId="6BD7701F" w14:textId="77777777" w:rsidTr="001110D7">
        <w:tc>
          <w:tcPr>
            <w:tcW w:w="525" w:type="pct"/>
          </w:tcPr>
          <w:p w14:paraId="0AE27CDB" w14:textId="77777777" w:rsidR="00E633AD" w:rsidRPr="00844859" w:rsidRDefault="00E633AD" w:rsidP="005C3A0B">
            <w:pPr>
              <w:pStyle w:val="TableBody"/>
            </w:pPr>
          </w:p>
        </w:tc>
        <w:tc>
          <w:tcPr>
            <w:tcW w:w="967" w:type="pct"/>
          </w:tcPr>
          <w:p w14:paraId="2DDCA6D7" w14:textId="77777777" w:rsidR="00E633AD" w:rsidRPr="00844859" w:rsidRDefault="00E633AD" w:rsidP="005C3A0B">
            <w:pPr>
              <w:pStyle w:val="TableBody"/>
            </w:pPr>
          </w:p>
        </w:tc>
        <w:tc>
          <w:tcPr>
            <w:tcW w:w="3508" w:type="pct"/>
          </w:tcPr>
          <w:p w14:paraId="04F95250" w14:textId="77777777" w:rsidR="00E633AD" w:rsidRPr="00844859" w:rsidRDefault="00E633AD" w:rsidP="001F6AB3">
            <w:pPr>
              <w:pStyle w:val="TableBody"/>
            </w:pPr>
          </w:p>
        </w:tc>
      </w:tr>
      <w:tr w:rsidR="00E633AD" w:rsidRPr="00844859" w14:paraId="38BE58F7" w14:textId="77777777" w:rsidTr="001110D7">
        <w:tc>
          <w:tcPr>
            <w:tcW w:w="525" w:type="pct"/>
          </w:tcPr>
          <w:p w14:paraId="42F543C8" w14:textId="77777777" w:rsidR="00E633AD" w:rsidRPr="00844859" w:rsidRDefault="00E633AD" w:rsidP="005C3A0B">
            <w:pPr>
              <w:pStyle w:val="TableBody"/>
            </w:pPr>
          </w:p>
        </w:tc>
        <w:tc>
          <w:tcPr>
            <w:tcW w:w="967" w:type="pct"/>
          </w:tcPr>
          <w:p w14:paraId="5636267F" w14:textId="77777777" w:rsidR="00E633AD" w:rsidRPr="00844859" w:rsidRDefault="00E633AD" w:rsidP="005C3A0B">
            <w:pPr>
              <w:pStyle w:val="TableBody"/>
            </w:pPr>
          </w:p>
        </w:tc>
        <w:tc>
          <w:tcPr>
            <w:tcW w:w="3508" w:type="pct"/>
          </w:tcPr>
          <w:p w14:paraId="766FC3FB" w14:textId="77777777" w:rsidR="00E633AD" w:rsidRPr="00844859" w:rsidRDefault="00E633AD" w:rsidP="00BE3748">
            <w:pPr>
              <w:pStyle w:val="TableBody"/>
            </w:pPr>
          </w:p>
        </w:tc>
      </w:tr>
      <w:tr w:rsidR="00E633AD" w:rsidRPr="00844859" w14:paraId="23DD8FAD" w14:textId="77777777" w:rsidTr="001110D7">
        <w:tc>
          <w:tcPr>
            <w:tcW w:w="525" w:type="pct"/>
          </w:tcPr>
          <w:p w14:paraId="7967BB0B" w14:textId="77777777" w:rsidR="00E633AD" w:rsidRPr="00844859" w:rsidRDefault="00E633AD" w:rsidP="005C3A0B">
            <w:pPr>
              <w:pStyle w:val="TableBody"/>
            </w:pPr>
          </w:p>
        </w:tc>
        <w:tc>
          <w:tcPr>
            <w:tcW w:w="967" w:type="pct"/>
          </w:tcPr>
          <w:p w14:paraId="1B7F817F" w14:textId="77777777" w:rsidR="00E633AD" w:rsidRPr="00844859" w:rsidRDefault="00E633AD" w:rsidP="0004604B">
            <w:pPr>
              <w:pStyle w:val="TableBody"/>
            </w:pPr>
          </w:p>
        </w:tc>
        <w:tc>
          <w:tcPr>
            <w:tcW w:w="3508" w:type="pct"/>
          </w:tcPr>
          <w:p w14:paraId="05979937" w14:textId="77777777" w:rsidR="00BF7627" w:rsidRPr="00844859" w:rsidRDefault="00BF7627" w:rsidP="00AD2DE1">
            <w:pPr>
              <w:pStyle w:val="TableBody"/>
            </w:pPr>
          </w:p>
        </w:tc>
      </w:tr>
      <w:tr w:rsidR="00117B7A" w:rsidRPr="00844859" w14:paraId="39AFA19B" w14:textId="77777777" w:rsidTr="001110D7">
        <w:tc>
          <w:tcPr>
            <w:tcW w:w="525" w:type="pct"/>
          </w:tcPr>
          <w:p w14:paraId="05DD9846" w14:textId="77777777" w:rsidR="00117B7A" w:rsidRDefault="00117B7A" w:rsidP="005C3A0B">
            <w:pPr>
              <w:pStyle w:val="TableBody"/>
            </w:pPr>
          </w:p>
        </w:tc>
        <w:tc>
          <w:tcPr>
            <w:tcW w:w="967" w:type="pct"/>
          </w:tcPr>
          <w:p w14:paraId="2127604A" w14:textId="77777777" w:rsidR="00117B7A" w:rsidRDefault="00117B7A" w:rsidP="005C3A0B">
            <w:pPr>
              <w:pStyle w:val="TableBody"/>
            </w:pPr>
          </w:p>
        </w:tc>
        <w:tc>
          <w:tcPr>
            <w:tcW w:w="3508" w:type="pct"/>
          </w:tcPr>
          <w:p w14:paraId="7EA5CCD2" w14:textId="77777777" w:rsidR="00886F41" w:rsidRDefault="00886F41" w:rsidP="00886F41">
            <w:pPr>
              <w:pStyle w:val="TableBody"/>
            </w:pPr>
          </w:p>
        </w:tc>
      </w:tr>
      <w:tr w:rsidR="00886F41" w:rsidRPr="00844859" w14:paraId="0AB7158C" w14:textId="77777777" w:rsidTr="001110D7">
        <w:tc>
          <w:tcPr>
            <w:tcW w:w="525" w:type="pct"/>
          </w:tcPr>
          <w:p w14:paraId="21D780F7" w14:textId="77777777" w:rsidR="00886F41" w:rsidRDefault="00886F41" w:rsidP="005C3A0B">
            <w:pPr>
              <w:pStyle w:val="TableBody"/>
            </w:pPr>
          </w:p>
        </w:tc>
        <w:tc>
          <w:tcPr>
            <w:tcW w:w="967" w:type="pct"/>
          </w:tcPr>
          <w:p w14:paraId="637B4C69" w14:textId="77777777" w:rsidR="00886F41" w:rsidRDefault="00886F41" w:rsidP="005C3A0B">
            <w:pPr>
              <w:pStyle w:val="TableBody"/>
            </w:pPr>
          </w:p>
        </w:tc>
        <w:tc>
          <w:tcPr>
            <w:tcW w:w="3508" w:type="pct"/>
          </w:tcPr>
          <w:p w14:paraId="0C2F3954" w14:textId="77777777" w:rsidR="00957377" w:rsidRDefault="00957377" w:rsidP="004A1885">
            <w:pPr>
              <w:pStyle w:val="TableBody"/>
            </w:pPr>
          </w:p>
        </w:tc>
      </w:tr>
      <w:tr w:rsidR="003948AE" w:rsidRPr="00844859" w14:paraId="7A2FE821" w14:textId="77777777" w:rsidTr="001110D7">
        <w:tc>
          <w:tcPr>
            <w:tcW w:w="525" w:type="pct"/>
          </w:tcPr>
          <w:p w14:paraId="2CC26105" w14:textId="77777777" w:rsidR="003948AE" w:rsidRDefault="003948AE" w:rsidP="003948AE">
            <w:pPr>
              <w:pStyle w:val="TableBody"/>
            </w:pPr>
          </w:p>
        </w:tc>
        <w:tc>
          <w:tcPr>
            <w:tcW w:w="967" w:type="pct"/>
          </w:tcPr>
          <w:p w14:paraId="3810C965" w14:textId="77777777" w:rsidR="003948AE" w:rsidRDefault="003948AE" w:rsidP="003948AE">
            <w:pPr>
              <w:pStyle w:val="TableBody"/>
            </w:pPr>
          </w:p>
        </w:tc>
        <w:tc>
          <w:tcPr>
            <w:tcW w:w="3508" w:type="pct"/>
          </w:tcPr>
          <w:p w14:paraId="770AF397" w14:textId="77777777" w:rsidR="003948AE" w:rsidRDefault="003948AE" w:rsidP="003948AE">
            <w:pPr>
              <w:pStyle w:val="TableBody"/>
            </w:pPr>
          </w:p>
        </w:tc>
      </w:tr>
      <w:tr w:rsidR="003948AE" w:rsidRPr="00844859" w14:paraId="0E160D35" w14:textId="77777777" w:rsidTr="001110D7">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25" w:type="pct"/>
          </w:tcPr>
          <w:p w14:paraId="1AE938FF" w14:textId="77777777" w:rsidR="003948AE" w:rsidRDefault="003948AE" w:rsidP="003948AE">
            <w:pPr>
              <w:pStyle w:val="TableBody"/>
            </w:pPr>
          </w:p>
        </w:tc>
        <w:tc>
          <w:tcPr>
            <w:tcW w:w="967" w:type="pct"/>
          </w:tcPr>
          <w:p w14:paraId="003C3D9F" w14:textId="77777777" w:rsidR="003948AE" w:rsidRDefault="003948AE" w:rsidP="003948AE">
            <w:pPr>
              <w:pStyle w:val="TableBody"/>
              <w:cnfStyle w:val="010000000000" w:firstRow="0" w:lastRow="1" w:firstColumn="0" w:lastColumn="0" w:oddVBand="0" w:evenVBand="0" w:oddHBand="0" w:evenHBand="0" w:firstRowFirstColumn="0" w:firstRowLastColumn="0" w:lastRowFirstColumn="0" w:lastRowLastColumn="0"/>
            </w:pPr>
          </w:p>
        </w:tc>
        <w:tc>
          <w:tcPr>
            <w:tcW w:w="3508" w:type="pct"/>
          </w:tcPr>
          <w:p w14:paraId="2214ABF8" w14:textId="77777777" w:rsidR="00445B10" w:rsidRDefault="00445B10" w:rsidP="003948AE">
            <w:pPr>
              <w:pStyle w:val="TableBody"/>
              <w:cnfStyle w:val="010000000000" w:firstRow="0" w:lastRow="1" w:firstColumn="0" w:lastColumn="0" w:oddVBand="0" w:evenVBand="0" w:oddHBand="0" w:evenHBand="0" w:firstRowFirstColumn="0" w:firstRowLastColumn="0" w:lastRowFirstColumn="0" w:lastRowLastColumn="0"/>
            </w:pPr>
          </w:p>
        </w:tc>
      </w:tr>
    </w:tbl>
    <w:p w14:paraId="7F057062" w14:textId="77777777" w:rsidR="004F42B8" w:rsidRDefault="004F42B8" w:rsidP="004F42B8">
      <w:pPr>
        <w:rPr>
          <w:lang w:eastAsia="zh-CN"/>
        </w:rPr>
      </w:pPr>
    </w:p>
    <w:p w14:paraId="0EB56068"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5F40328C" w14:textId="77777777" w:rsidR="004F42B8" w:rsidRDefault="004F42B8">
          <w:pPr>
            <w:pStyle w:val="TOCHeading"/>
          </w:pPr>
          <w:r>
            <w:t>Contents</w:t>
          </w:r>
        </w:p>
        <w:p w14:paraId="3CE00A9D" w14:textId="77777777" w:rsidR="008A0A7A"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28330054" w:history="1">
            <w:r w:rsidR="008A0A7A" w:rsidRPr="003840EC">
              <w:rPr>
                <w:rStyle w:val="Hyperlink"/>
              </w:rPr>
              <w:t>1.</w:t>
            </w:r>
            <w:r w:rsidR="008A0A7A">
              <w:rPr>
                <w:rFonts w:asciiTheme="minorHAnsi" w:eastAsiaTheme="minorEastAsia" w:hAnsiTheme="minorHAnsi" w:cstheme="minorBidi"/>
                <w:b w:val="0"/>
                <w:bCs w:val="0"/>
                <w:caps w:val="0"/>
                <w:color w:val="auto"/>
                <w:sz w:val="22"/>
                <w:szCs w:val="22"/>
                <w:lang w:val="fr-FR"/>
              </w:rPr>
              <w:tab/>
            </w:r>
            <w:r w:rsidR="008A0A7A" w:rsidRPr="003840EC">
              <w:rPr>
                <w:rStyle w:val="Hyperlink"/>
              </w:rPr>
              <w:t>Mobile Equipment control and status Commands</w:t>
            </w:r>
            <w:r w:rsidR="008A0A7A">
              <w:rPr>
                <w:webHidden/>
              </w:rPr>
              <w:tab/>
            </w:r>
            <w:r w:rsidR="008A0A7A">
              <w:rPr>
                <w:webHidden/>
              </w:rPr>
              <w:fldChar w:fldCharType="begin"/>
            </w:r>
            <w:r w:rsidR="008A0A7A">
              <w:rPr>
                <w:webHidden/>
              </w:rPr>
              <w:instrText xml:space="preserve"> PAGEREF _Toc528330054 \h </w:instrText>
            </w:r>
            <w:r w:rsidR="008A0A7A">
              <w:rPr>
                <w:webHidden/>
              </w:rPr>
            </w:r>
            <w:r w:rsidR="008A0A7A">
              <w:rPr>
                <w:webHidden/>
              </w:rPr>
              <w:fldChar w:fldCharType="separate"/>
            </w:r>
            <w:r w:rsidR="008A0A7A">
              <w:rPr>
                <w:webHidden/>
              </w:rPr>
              <w:t>6</w:t>
            </w:r>
            <w:r w:rsidR="008A0A7A">
              <w:rPr>
                <w:webHidden/>
              </w:rPr>
              <w:fldChar w:fldCharType="end"/>
            </w:r>
          </w:hyperlink>
        </w:p>
        <w:p w14:paraId="7A03F622" w14:textId="77777777" w:rsidR="008A0A7A" w:rsidRDefault="00F328E3">
          <w:pPr>
            <w:pStyle w:val="TOC2"/>
            <w:tabs>
              <w:tab w:val="left" w:pos="1195"/>
            </w:tabs>
            <w:rPr>
              <w:rFonts w:asciiTheme="minorHAnsi" w:eastAsiaTheme="minorEastAsia" w:hAnsiTheme="minorHAnsi" w:cstheme="minorBidi"/>
              <w:color w:val="auto"/>
              <w:sz w:val="22"/>
              <w:szCs w:val="22"/>
              <w:lang w:val="fr-FR"/>
            </w:rPr>
          </w:pPr>
          <w:hyperlink w:anchor="_Toc528330055" w:history="1">
            <w:r w:rsidR="008A0A7A" w:rsidRPr="003840EC">
              <w:rPr>
                <w:rStyle w:val="Hyperlink"/>
              </w:rPr>
              <w:t>1.1.</w:t>
            </w:r>
            <w:r w:rsidR="008A0A7A">
              <w:rPr>
                <w:rFonts w:asciiTheme="minorHAnsi" w:eastAsiaTheme="minorEastAsia" w:hAnsiTheme="minorHAnsi" w:cstheme="minorBidi"/>
                <w:color w:val="auto"/>
                <w:sz w:val="22"/>
                <w:szCs w:val="22"/>
                <w:lang w:val="fr-FR"/>
              </w:rPr>
              <w:tab/>
            </w:r>
            <w:r w:rsidR="008A0A7A" w:rsidRPr="003840EC">
              <w:rPr>
                <w:rStyle w:val="Hyperlink"/>
              </w:rPr>
              <w:t>+KSRAT Command: Set Radio Access Technology</w:t>
            </w:r>
            <w:r w:rsidR="008A0A7A">
              <w:rPr>
                <w:webHidden/>
              </w:rPr>
              <w:tab/>
            </w:r>
            <w:r w:rsidR="008A0A7A">
              <w:rPr>
                <w:webHidden/>
              </w:rPr>
              <w:fldChar w:fldCharType="begin"/>
            </w:r>
            <w:r w:rsidR="008A0A7A">
              <w:rPr>
                <w:webHidden/>
              </w:rPr>
              <w:instrText xml:space="preserve"> PAGEREF _Toc528330055 \h </w:instrText>
            </w:r>
            <w:r w:rsidR="008A0A7A">
              <w:rPr>
                <w:webHidden/>
              </w:rPr>
            </w:r>
            <w:r w:rsidR="008A0A7A">
              <w:rPr>
                <w:webHidden/>
              </w:rPr>
              <w:fldChar w:fldCharType="separate"/>
            </w:r>
            <w:r w:rsidR="008A0A7A">
              <w:rPr>
                <w:webHidden/>
              </w:rPr>
              <w:t>6</w:t>
            </w:r>
            <w:r w:rsidR="008A0A7A">
              <w:rPr>
                <w:webHidden/>
              </w:rPr>
              <w:fldChar w:fldCharType="end"/>
            </w:r>
          </w:hyperlink>
        </w:p>
        <w:p w14:paraId="05067309" w14:textId="77777777" w:rsidR="008A0A7A" w:rsidRDefault="00F328E3">
          <w:pPr>
            <w:pStyle w:val="TOC1"/>
            <w:rPr>
              <w:rFonts w:asciiTheme="minorHAnsi" w:eastAsiaTheme="minorEastAsia" w:hAnsiTheme="minorHAnsi" w:cstheme="minorBidi"/>
              <w:b w:val="0"/>
              <w:bCs w:val="0"/>
              <w:caps w:val="0"/>
              <w:color w:val="auto"/>
              <w:sz w:val="22"/>
              <w:szCs w:val="22"/>
              <w:lang w:val="fr-FR"/>
            </w:rPr>
          </w:pPr>
          <w:hyperlink w:anchor="_Toc528330056" w:history="1">
            <w:r w:rsidR="008A0A7A" w:rsidRPr="003840EC">
              <w:rPr>
                <w:rStyle w:val="Hyperlink"/>
              </w:rPr>
              <w:t>2.</w:t>
            </w:r>
            <w:r w:rsidR="008A0A7A">
              <w:rPr>
                <w:rFonts w:asciiTheme="minorHAnsi" w:eastAsiaTheme="minorEastAsia" w:hAnsiTheme="minorHAnsi" w:cstheme="minorBidi"/>
                <w:b w:val="0"/>
                <w:bCs w:val="0"/>
                <w:caps w:val="0"/>
                <w:color w:val="auto"/>
                <w:sz w:val="22"/>
                <w:szCs w:val="22"/>
                <w:lang w:val="fr-FR"/>
              </w:rPr>
              <w:tab/>
            </w:r>
            <w:r w:rsidR="008A0A7A" w:rsidRPr="003840EC">
              <w:rPr>
                <w:rStyle w:val="Hyperlink"/>
              </w:rPr>
              <w:t>Development notes</w:t>
            </w:r>
            <w:r w:rsidR="008A0A7A">
              <w:rPr>
                <w:webHidden/>
              </w:rPr>
              <w:tab/>
            </w:r>
            <w:r w:rsidR="008A0A7A">
              <w:rPr>
                <w:webHidden/>
              </w:rPr>
              <w:fldChar w:fldCharType="begin"/>
            </w:r>
            <w:r w:rsidR="008A0A7A">
              <w:rPr>
                <w:webHidden/>
              </w:rPr>
              <w:instrText xml:space="preserve"> PAGEREF _Toc528330056 \h </w:instrText>
            </w:r>
            <w:r w:rsidR="008A0A7A">
              <w:rPr>
                <w:webHidden/>
              </w:rPr>
            </w:r>
            <w:r w:rsidR="008A0A7A">
              <w:rPr>
                <w:webHidden/>
              </w:rPr>
              <w:fldChar w:fldCharType="separate"/>
            </w:r>
            <w:r w:rsidR="008A0A7A">
              <w:rPr>
                <w:webHidden/>
              </w:rPr>
              <w:t>7</w:t>
            </w:r>
            <w:r w:rsidR="008A0A7A">
              <w:rPr>
                <w:webHidden/>
              </w:rPr>
              <w:fldChar w:fldCharType="end"/>
            </w:r>
          </w:hyperlink>
        </w:p>
        <w:p w14:paraId="6377DD56" w14:textId="77777777" w:rsidR="008A0A7A" w:rsidRDefault="00F328E3">
          <w:pPr>
            <w:pStyle w:val="TOC2"/>
            <w:tabs>
              <w:tab w:val="left" w:pos="1195"/>
            </w:tabs>
            <w:rPr>
              <w:rFonts w:asciiTheme="minorHAnsi" w:eastAsiaTheme="minorEastAsia" w:hAnsiTheme="minorHAnsi" w:cstheme="minorBidi"/>
              <w:color w:val="auto"/>
              <w:sz w:val="22"/>
              <w:szCs w:val="22"/>
              <w:lang w:val="fr-FR"/>
            </w:rPr>
          </w:pPr>
          <w:hyperlink w:anchor="_Toc528330057" w:history="1">
            <w:r w:rsidR="008A0A7A" w:rsidRPr="003840EC">
              <w:rPr>
                <w:rStyle w:val="Hyperlink"/>
              </w:rPr>
              <w:t>2.1.</w:t>
            </w:r>
            <w:r w:rsidR="008A0A7A">
              <w:rPr>
                <w:rFonts w:asciiTheme="minorHAnsi" w:eastAsiaTheme="minorEastAsia" w:hAnsiTheme="minorHAnsi" w:cstheme="minorBidi"/>
                <w:color w:val="auto"/>
                <w:sz w:val="22"/>
                <w:szCs w:val="22"/>
                <w:lang w:val="fr-FR"/>
              </w:rPr>
              <w:tab/>
            </w:r>
            <w:r w:rsidR="008A0A7A" w:rsidRPr="003840EC">
              <w:rPr>
                <w:rStyle w:val="Hyperlink"/>
              </w:rPr>
              <w:t>References</w:t>
            </w:r>
            <w:r w:rsidR="008A0A7A">
              <w:rPr>
                <w:webHidden/>
              </w:rPr>
              <w:tab/>
            </w:r>
            <w:r w:rsidR="008A0A7A">
              <w:rPr>
                <w:webHidden/>
              </w:rPr>
              <w:fldChar w:fldCharType="begin"/>
            </w:r>
            <w:r w:rsidR="008A0A7A">
              <w:rPr>
                <w:webHidden/>
              </w:rPr>
              <w:instrText xml:space="preserve"> PAGEREF _Toc528330057 \h </w:instrText>
            </w:r>
            <w:r w:rsidR="008A0A7A">
              <w:rPr>
                <w:webHidden/>
              </w:rPr>
            </w:r>
            <w:r w:rsidR="008A0A7A">
              <w:rPr>
                <w:webHidden/>
              </w:rPr>
              <w:fldChar w:fldCharType="separate"/>
            </w:r>
            <w:r w:rsidR="008A0A7A">
              <w:rPr>
                <w:webHidden/>
              </w:rPr>
              <w:t>7</w:t>
            </w:r>
            <w:r w:rsidR="008A0A7A">
              <w:rPr>
                <w:webHidden/>
              </w:rPr>
              <w:fldChar w:fldCharType="end"/>
            </w:r>
          </w:hyperlink>
        </w:p>
        <w:p w14:paraId="08730782" w14:textId="77777777" w:rsidR="008A0A7A" w:rsidRDefault="00F328E3">
          <w:pPr>
            <w:pStyle w:val="TOC2"/>
            <w:tabs>
              <w:tab w:val="left" w:pos="1195"/>
            </w:tabs>
            <w:rPr>
              <w:rFonts w:asciiTheme="minorHAnsi" w:eastAsiaTheme="minorEastAsia" w:hAnsiTheme="minorHAnsi" w:cstheme="minorBidi"/>
              <w:color w:val="auto"/>
              <w:sz w:val="22"/>
              <w:szCs w:val="22"/>
              <w:lang w:val="fr-FR"/>
            </w:rPr>
          </w:pPr>
          <w:hyperlink w:anchor="_Toc528330058" w:history="1">
            <w:r w:rsidR="008A0A7A" w:rsidRPr="003840EC">
              <w:rPr>
                <w:rStyle w:val="Hyperlink"/>
              </w:rPr>
              <w:t>2.2.</w:t>
            </w:r>
            <w:r w:rsidR="008A0A7A">
              <w:rPr>
                <w:rFonts w:asciiTheme="minorHAnsi" w:eastAsiaTheme="minorEastAsia" w:hAnsiTheme="minorHAnsi" w:cstheme="minorBidi"/>
                <w:color w:val="auto"/>
                <w:sz w:val="22"/>
                <w:szCs w:val="22"/>
                <w:lang w:val="fr-FR"/>
              </w:rPr>
              <w:tab/>
            </w:r>
            <w:r w:rsidR="008A0A7A" w:rsidRPr="003840EC">
              <w:rPr>
                <w:rStyle w:val="Hyperlink"/>
              </w:rPr>
              <w:t>Applicability</w:t>
            </w:r>
            <w:r w:rsidR="008A0A7A">
              <w:rPr>
                <w:webHidden/>
              </w:rPr>
              <w:tab/>
            </w:r>
            <w:r w:rsidR="008A0A7A">
              <w:rPr>
                <w:webHidden/>
              </w:rPr>
              <w:fldChar w:fldCharType="begin"/>
            </w:r>
            <w:r w:rsidR="008A0A7A">
              <w:rPr>
                <w:webHidden/>
              </w:rPr>
              <w:instrText xml:space="preserve"> PAGEREF _Toc528330058 \h </w:instrText>
            </w:r>
            <w:r w:rsidR="008A0A7A">
              <w:rPr>
                <w:webHidden/>
              </w:rPr>
            </w:r>
            <w:r w:rsidR="008A0A7A">
              <w:rPr>
                <w:webHidden/>
              </w:rPr>
              <w:fldChar w:fldCharType="separate"/>
            </w:r>
            <w:r w:rsidR="008A0A7A">
              <w:rPr>
                <w:webHidden/>
              </w:rPr>
              <w:t>7</w:t>
            </w:r>
            <w:r w:rsidR="008A0A7A">
              <w:rPr>
                <w:webHidden/>
              </w:rPr>
              <w:fldChar w:fldCharType="end"/>
            </w:r>
          </w:hyperlink>
        </w:p>
        <w:p w14:paraId="3FF3C2D8" w14:textId="77777777" w:rsidR="008A0A7A" w:rsidRDefault="00F328E3">
          <w:pPr>
            <w:pStyle w:val="TOC2"/>
            <w:tabs>
              <w:tab w:val="left" w:pos="1195"/>
            </w:tabs>
            <w:rPr>
              <w:rFonts w:asciiTheme="minorHAnsi" w:eastAsiaTheme="minorEastAsia" w:hAnsiTheme="minorHAnsi" w:cstheme="minorBidi"/>
              <w:color w:val="auto"/>
              <w:sz w:val="22"/>
              <w:szCs w:val="22"/>
              <w:lang w:val="fr-FR"/>
            </w:rPr>
          </w:pPr>
          <w:hyperlink w:anchor="_Toc528330059" w:history="1">
            <w:r w:rsidR="008A0A7A" w:rsidRPr="003840EC">
              <w:rPr>
                <w:rStyle w:val="Hyperlink"/>
              </w:rPr>
              <w:t>2.3.</w:t>
            </w:r>
            <w:r w:rsidR="008A0A7A">
              <w:rPr>
                <w:rFonts w:asciiTheme="minorHAnsi" w:eastAsiaTheme="minorEastAsia" w:hAnsiTheme="minorHAnsi" w:cstheme="minorBidi"/>
                <w:color w:val="auto"/>
                <w:sz w:val="22"/>
                <w:szCs w:val="22"/>
                <w:lang w:val="fr-FR"/>
              </w:rPr>
              <w:tab/>
            </w:r>
            <w:r w:rsidR="008A0A7A" w:rsidRPr="003840EC">
              <w:rPr>
                <w:rStyle w:val="Hyperlink"/>
              </w:rPr>
              <w:t>Other</w:t>
            </w:r>
            <w:r w:rsidR="008A0A7A">
              <w:rPr>
                <w:webHidden/>
              </w:rPr>
              <w:tab/>
            </w:r>
            <w:r w:rsidR="008A0A7A">
              <w:rPr>
                <w:webHidden/>
              </w:rPr>
              <w:fldChar w:fldCharType="begin"/>
            </w:r>
            <w:r w:rsidR="008A0A7A">
              <w:rPr>
                <w:webHidden/>
              </w:rPr>
              <w:instrText xml:space="preserve"> PAGEREF _Toc528330059 \h </w:instrText>
            </w:r>
            <w:r w:rsidR="008A0A7A">
              <w:rPr>
                <w:webHidden/>
              </w:rPr>
            </w:r>
            <w:r w:rsidR="008A0A7A">
              <w:rPr>
                <w:webHidden/>
              </w:rPr>
              <w:fldChar w:fldCharType="separate"/>
            </w:r>
            <w:r w:rsidR="008A0A7A">
              <w:rPr>
                <w:webHidden/>
              </w:rPr>
              <w:t>7</w:t>
            </w:r>
            <w:r w:rsidR="008A0A7A">
              <w:rPr>
                <w:webHidden/>
              </w:rPr>
              <w:fldChar w:fldCharType="end"/>
            </w:r>
          </w:hyperlink>
        </w:p>
        <w:p w14:paraId="0586B04A" w14:textId="77777777" w:rsidR="004F42B8" w:rsidRDefault="004F42B8">
          <w:r>
            <w:rPr>
              <w:b/>
              <w:bCs/>
              <w:noProof/>
            </w:rPr>
            <w:fldChar w:fldCharType="end"/>
          </w:r>
        </w:p>
      </w:sdtContent>
    </w:sdt>
    <w:p w14:paraId="1B25B5DE" w14:textId="77777777" w:rsidR="00472E39" w:rsidRDefault="00472E39" w:rsidP="004F42B8">
      <w:pPr>
        <w:rPr>
          <w:lang w:eastAsia="zh-CN"/>
        </w:rPr>
      </w:pPr>
    </w:p>
    <w:p w14:paraId="10BEB4DB" w14:textId="77777777" w:rsidR="00472E39" w:rsidRDefault="00472E39">
      <w:pPr>
        <w:rPr>
          <w:lang w:eastAsia="zh-CN"/>
        </w:rPr>
      </w:pPr>
      <w:r>
        <w:rPr>
          <w:lang w:eastAsia="zh-CN"/>
        </w:rPr>
        <w:br w:type="page"/>
      </w:r>
    </w:p>
    <w:p w14:paraId="7F2CF9AA" w14:textId="77777777"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7B72F33A" w14:textId="77777777" w:rsidR="00C07016" w:rsidRPr="00AE67EA" w:rsidRDefault="003426E9" w:rsidP="00C07016">
      <w:pPr>
        <w:pStyle w:val="Heading1"/>
      </w:pPr>
      <w:bookmarkStart w:id="10" w:name="_Toc528330054"/>
      <w:r>
        <w:lastRenderedPageBreak/>
        <w:t>Mobile Equipment control and status</w:t>
      </w:r>
      <w:r w:rsidR="00747FE0">
        <w:t xml:space="preserve"> Commands</w:t>
      </w:r>
      <w:bookmarkEnd w:id="10"/>
    </w:p>
    <w:p w14:paraId="03E9FDAC" w14:textId="77777777" w:rsidR="00C07016" w:rsidRDefault="00A5387D" w:rsidP="00390523">
      <w:pPr>
        <w:pStyle w:val="Heading2"/>
      </w:pPr>
      <w:bookmarkStart w:id="11" w:name="_Toc528330055"/>
      <w:bookmarkStart w:id="12" w:name="_Toc232914898"/>
      <w:bookmarkStart w:id="13" w:name="_Toc133649734"/>
      <w:r>
        <w:t>+K</w:t>
      </w:r>
      <w:r w:rsidR="003426E9">
        <w:t>SRAT Command: Set Radio Access Technology</w:t>
      </w:r>
      <w:bookmarkEnd w:id="11"/>
    </w:p>
    <w:bookmarkEnd w:id="12"/>
    <w:bookmarkEnd w:id="13"/>
    <w:p w14:paraId="42B55DDD"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7924BD74"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42DED1D5" w14:textId="77777777" w:rsidR="004042FA" w:rsidRPr="00C41274" w:rsidRDefault="004042FA" w:rsidP="001F0630">
            <w:pPr>
              <w:pStyle w:val="TableRowHead"/>
              <w:spacing w:before="144" w:after="144"/>
              <w:rPr>
                <w:bCs w:val="0"/>
              </w:rPr>
            </w:pPr>
            <w:bookmarkStart w:id="14" w:name="_Hlk503278651"/>
            <w:r>
              <w:t>HL</w:t>
            </w:r>
            <w:r w:rsidR="00361AA2">
              <w:t>7800</w:t>
            </w:r>
          </w:p>
        </w:tc>
      </w:tr>
      <w:tr w:rsidR="00FF55CC" w:rsidRPr="00744632" w14:paraId="3331B2BA" w14:textId="77777777" w:rsidTr="001F0630">
        <w:trPr>
          <w:trHeight w:val="389"/>
        </w:trPr>
        <w:tc>
          <w:tcPr>
            <w:tcW w:w="2265" w:type="dxa"/>
          </w:tcPr>
          <w:p w14:paraId="11850C9F" w14:textId="77777777" w:rsidR="00FF55CC" w:rsidRDefault="00FF55CC" w:rsidP="00FF55CC">
            <w:pPr>
              <w:pStyle w:val="TableBody"/>
              <w:rPr>
                <w:i/>
              </w:rPr>
            </w:pPr>
            <w:r>
              <w:rPr>
                <w:i/>
              </w:rPr>
              <w:t>Test command</w:t>
            </w:r>
          </w:p>
          <w:p w14:paraId="3841DE71" w14:textId="77777777" w:rsidR="00FF55CC" w:rsidRDefault="00FF55CC" w:rsidP="00FF55CC">
            <w:pPr>
              <w:pStyle w:val="TableBody"/>
            </w:pPr>
          </w:p>
          <w:p w14:paraId="51FF751C" w14:textId="77777777" w:rsidR="00FF55CC" w:rsidRDefault="00FF55CC" w:rsidP="00FF55CC">
            <w:pPr>
              <w:pStyle w:val="TableBody"/>
              <w:rPr>
                <w:u w:val="single"/>
              </w:rPr>
            </w:pPr>
            <w:r>
              <w:rPr>
                <w:u w:val="single"/>
              </w:rPr>
              <w:t>Syntax</w:t>
            </w:r>
          </w:p>
          <w:p w14:paraId="503C87C4" w14:textId="77777777" w:rsidR="00FF55CC" w:rsidRDefault="00FF55CC" w:rsidP="00FF55CC">
            <w:pPr>
              <w:pStyle w:val="TableBody"/>
              <w:rPr>
                <w:i/>
              </w:rPr>
            </w:pPr>
            <w:r>
              <w:rPr>
                <w:b/>
                <w:color w:val="auto"/>
              </w:rPr>
              <w:t>AT+KSRAT=?</w:t>
            </w:r>
          </w:p>
        </w:tc>
        <w:tc>
          <w:tcPr>
            <w:tcW w:w="6804" w:type="dxa"/>
          </w:tcPr>
          <w:p w14:paraId="3D3146D1" w14:textId="77777777" w:rsidR="00FF55CC" w:rsidRDefault="00FF55CC" w:rsidP="00FF55CC">
            <w:pPr>
              <w:pStyle w:val="TableBody"/>
              <w:keepNext/>
              <w:rPr>
                <w:u w:val="single"/>
              </w:rPr>
            </w:pPr>
            <w:r>
              <w:rPr>
                <w:u w:val="single"/>
              </w:rPr>
              <w:t>Response</w:t>
            </w:r>
          </w:p>
          <w:p w14:paraId="267686E2" w14:textId="77777777" w:rsidR="00FF55CC" w:rsidRDefault="00FF55CC" w:rsidP="00FF55CC">
            <w:pPr>
              <w:pStyle w:val="TableBody"/>
              <w:keepNext/>
            </w:pPr>
            <w:r>
              <w:rPr>
                <w:b/>
              </w:rPr>
              <w:t xml:space="preserve">+KSRAT: </w:t>
            </w:r>
            <w:r>
              <w:t xml:space="preserve">(list of supported </w:t>
            </w:r>
            <w:r>
              <w:rPr>
                <w:b/>
              </w:rPr>
              <w:t>&lt;mode&gt;s</w:t>
            </w:r>
            <w:r>
              <w:t>)</w:t>
            </w:r>
          </w:p>
          <w:p w14:paraId="2C216677" w14:textId="77777777" w:rsidR="00FF55CC" w:rsidRDefault="00FF55CC" w:rsidP="00FF55CC">
            <w:pPr>
              <w:pStyle w:val="TableBody"/>
              <w:keepNext/>
            </w:pPr>
          </w:p>
          <w:p w14:paraId="1864BF52" w14:textId="77777777" w:rsidR="00FF55CC" w:rsidRDefault="00FF55CC" w:rsidP="00527E7E">
            <w:pPr>
              <w:pStyle w:val="TableBody"/>
              <w:keepNext/>
              <w:rPr>
                <w:b/>
              </w:rPr>
            </w:pPr>
            <w:r>
              <w:rPr>
                <w:b/>
              </w:rPr>
              <w:t>OK</w:t>
            </w:r>
          </w:p>
          <w:p w14:paraId="6C0C6954" w14:textId="77777777" w:rsidR="00FF55CC" w:rsidRPr="00FF55CC" w:rsidRDefault="00FF55CC" w:rsidP="00527E7E">
            <w:pPr>
              <w:pStyle w:val="TableBody"/>
              <w:keepNext/>
              <w:rPr>
                <w:b/>
              </w:rPr>
            </w:pPr>
          </w:p>
        </w:tc>
      </w:tr>
      <w:tr w:rsidR="00527E7E" w:rsidRPr="00744632" w14:paraId="5243050B" w14:textId="77777777" w:rsidTr="001F0630">
        <w:trPr>
          <w:trHeight w:val="389"/>
        </w:trPr>
        <w:tc>
          <w:tcPr>
            <w:tcW w:w="2265" w:type="dxa"/>
          </w:tcPr>
          <w:p w14:paraId="14A2631D" w14:textId="77777777" w:rsidR="00527E7E" w:rsidRDefault="00527E7E" w:rsidP="00527E7E">
            <w:pPr>
              <w:pStyle w:val="TableBody"/>
              <w:rPr>
                <w:i/>
              </w:rPr>
            </w:pPr>
            <w:r>
              <w:rPr>
                <w:i/>
              </w:rPr>
              <w:t>Read command</w:t>
            </w:r>
          </w:p>
          <w:p w14:paraId="34C10556" w14:textId="77777777" w:rsidR="00527E7E" w:rsidRDefault="00527E7E" w:rsidP="00527E7E">
            <w:pPr>
              <w:pStyle w:val="TableBody"/>
            </w:pPr>
          </w:p>
          <w:p w14:paraId="6BF677C0" w14:textId="77777777" w:rsidR="00527E7E" w:rsidRDefault="00527E7E" w:rsidP="00527E7E">
            <w:pPr>
              <w:pStyle w:val="TableBody"/>
              <w:rPr>
                <w:u w:val="single"/>
              </w:rPr>
            </w:pPr>
            <w:r>
              <w:rPr>
                <w:u w:val="single"/>
              </w:rPr>
              <w:t>Syntax</w:t>
            </w:r>
          </w:p>
          <w:p w14:paraId="695CF3D6" w14:textId="77777777" w:rsidR="00527E7E" w:rsidRPr="00C41274" w:rsidRDefault="00527E7E" w:rsidP="00527E7E">
            <w:pPr>
              <w:pStyle w:val="TableBody"/>
              <w:rPr>
                <w:i/>
              </w:rPr>
            </w:pPr>
            <w:r>
              <w:rPr>
                <w:b/>
                <w:color w:val="auto"/>
              </w:rPr>
              <w:t>AT+K</w:t>
            </w:r>
            <w:r w:rsidR="003426E9">
              <w:rPr>
                <w:b/>
                <w:color w:val="auto"/>
              </w:rPr>
              <w:t>SRAT</w:t>
            </w:r>
            <w:r>
              <w:rPr>
                <w:b/>
                <w:color w:val="auto"/>
              </w:rPr>
              <w:t>?</w:t>
            </w:r>
          </w:p>
        </w:tc>
        <w:tc>
          <w:tcPr>
            <w:tcW w:w="6804" w:type="dxa"/>
          </w:tcPr>
          <w:p w14:paraId="2E0358F2" w14:textId="77777777" w:rsidR="00527E7E" w:rsidRDefault="00527E7E" w:rsidP="00527E7E">
            <w:pPr>
              <w:pStyle w:val="TableBody"/>
              <w:keepNext/>
              <w:rPr>
                <w:u w:val="single"/>
              </w:rPr>
            </w:pPr>
            <w:r>
              <w:rPr>
                <w:u w:val="single"/>
              </w:rPr>
              <w:t>Response</w:t>
            </w:r>
          </w:p>
          <w:p w14:paraId="51780D96" w14:textId="77777777" w:rsidR="00B37522" w:rsidRDefault="00527E7E" w:rsidP="00B37522">
            <w:pPr>
              <w:pStyle w:val="TableBody"/>
              <w:keepNext/>
              <w:rPr>
                <w:b/>
              </w:rPr>
            </w:pPr>
            <w:r>
              <w:rPr>
                <w:b/>
              </w:rPr>
              <w:t>+K</w:t>
            </w:r>
            <w:r w:rsidR="00A20F37">
              <w:rPr>
                <w:b/>
              </w:rPr>
              <w:t>SRAT</w:t>
            </w:r>
            <w:r>
              <w:rPr>
                <w:b/>
              </w:rPr>
              <w:t xml:space="preserve">: </w:t>
            </w:r>
            <w:r w:rsidR="008E4864">
              <w:rPr>
                <w:b/>
              </w:rPr>
              <w:t>&lt;</w:t>
            </w:r>
            <w:r w:rsidR="00FF55CC">
              <w:rPr>
                <w:b/>
              </w:rPr>
              <w:t>mode</w:t>
            </w:r>
            <w:r w:rsidR="008E4864">
              <w:rPr>
                <w:b/>
              </w:rPr>
              <w:t>&gt;</w:t>
            </w:r>
          </w:p>
          <w:p w14:paraId="05AE0CE3" w14:textId="77777777" w:rsidR="00FE2018" w:rsidRDefault="00FE2018" w:rsidP="00B37522">
            <w:pPr>
              <w:pStyle w:val="TableBody"/>
              <w:keepNext/>
            </w:pPr>
          </w:p>
          <w:p w14:paraId="01310855" w14:textId="77777777" w:rsidR="00FB50FA" w:rsidRPr="00FF55CC" w:rsidRDefault="00527E7E" w:rsidP="00FF55CC">
            <w:pPr>
              <w:pStyle w:val="TableBody"/>
              <w:keepNext/>
              <w:rPr>
                <w:b/>
              </w:rPr>
            </w:pPr>
            <w:r>
              <w:rPr>
                <w:b/>
              </w:rPr>
              <w:t>OK</w:t>
            </w:r>
          </w:p>
          <w:p w14:paraId="51194A44" w14:textId="77777777" w:rsidR="00527E7E" w:rsidRPr="00FB50FA" w:rsidRDefault="00527E7E" w:rsidP="00FB50FA">
            <w:pPr>
              <w:rPr>
                <w:lang w:eastAsia="ja-JP"/>
              </w:rPr>
            </w:pPr>
          </w:p>
        </w:tc>
      </w:tr>
      <w:tr w:rsidR="00E17350" w:rsidRPr="00744632" w14:paraId="61A494E9" w14:textId="77777777" w:rsidTr="004042FA">
        <w:trPr>
          <w:trHeight w:val="389"/>
        </w:trPr>
        <w:tc>
          <w:tcPr>
            <w:tcW w:w="2265" w:type="dxa"/>
          </w:tcPr>
          <w:p w14:paraId="70256357" w14:textId="77777777" w:rsidR="00E17350" w:rsidRPr="00C41274" w:rsidRDefault="00E17350" w:rsidP="00E17350">
            <w:pPr>
              <w:pStyle w:val="TableBody"/>
              <w:rPr>
                <w:i/>
              </w:rPr>
            </w:pPr>
            <w:commentRangeStart w:id="15"/>
            <w:commentRangeStart w:id="16"/>
            <w:commentRangeStart w:id="17"/>
            <w:r>
              <w:rPr>
                <w:i/>
              </w:rPr>
              <w:t xml:space="preserve">Execute </w:t>
            </w:r>
            <w:r w:rsidRPr="00C41274">
              <w:rPr>
                <w:i/>
              </w:rPr>
              <w:t>command</w:t>
            </w:r>
            <w:commentRangeEnd w:id="15"/>
            <w:r>
              <w:rPr>
                <w:rStyle w:val="CommentReference"/>
                <w:rFonts w:ascii="Verdana" w:hAnsi="Verdana" w:cs="Times New Roman"/>
                <w:lang w:eastAsia="en-US"/>
              </w:rPr>
              <w:commentReference w:id="15"/>
            </w:r>
            <w:commentRangeEnd w:id="16"/>
            <w:commentRangeEnd w:id="17"/>
            <w:r w:rsidR="008A0A7A">
              <w:rPr>
                <w:rStyle w:val="CommentReference"/>
                <w:rFonts w:ascii="Verdana" w:hAnsi="Verdana" w:cs="Times New Roman"/>
                <w:lang w:eastAsia="en-US"/>
              </w:rPr>
              <w:commentReference w:id="16"/>
            </w:r>
            <w:r>
              <w:rPr>
                <w:rStyle w:val="CommentReference"/>
                <w:rFonts w:ascii="Verdana" w:hAnsi="Verdana" w:cs="Times New Roman"/>
                <w:lang w:eastAsia="en-US"/>
              </w:rPr>
              <w:commentReference w:id="17"/>
            </w:r>
          </w:p>
          <w:p w14:paraId="6560F378" w14:textId="77777777" w:rsidR="00E17350" w:rsidRPr="00C41274" w:rsidRDefault="00E17350" w:rsidP="00E17350">
            <w:pPr>
              <w:pStyle w:val="TableBody"/>
            </w:pPr>
          </w:p>
          <w:p w14:paraId="53692DF7" w14:textId="77777777" w:rsidR="00E17350" w:rsidRPr="00C41274" w:rsidRDefault="00E17350" w:rsidP="00E17350">
            <w:pPr>
              <w:pStyle w:val="TableBody"/>
              <w:rPr>
                <w:u w:val="single"/>
              </w:rPr>
            </w:pPr>
            <w:r w:rsidRPr="00C41274">
              <w:rPr>
                <w:u w:val="single"/>
              </w:rPr>
              <w:t>Syntax</w:t>
            </w:r>
          </w:p>
          <w:p w14:paraId="051541BD" w14:textId="77777777" w:rsidR="00E17350" w:rsidRPr="006C307C" w:rsidRDefault="00E17350" w:rsidP="00E17350">
            <w:pPr>
              <w:pStyle w:val="TableBody"/>
              <w:rPr>
                <w:b/>
              </w:rPr>
            </w:pPr>
            <w:r w:rsidRPr="006710E9">
              <w:rPr>
                <w:b/>
              </w:rPr>
              <w:t>AT+</w:t>
            </w:r>
            <w:r>
              <w:rPr>
                <w:b/>
              </w:rPr>
              <w:t>KSRAT</w:t>
            </w:r>
            <w:r>
              <w:rPr>
                <w:b/>
              </w:rPr>
              <w:br/>
            </w:r>
            <w:commentRangeStart w:id="18"/>
            <w:commentRangeStart w:id="19"/>
            <w:r>
              <w:rPr>
                <w:b/>
              </w:rPr>
              <w:t>=&lt;mode&gt;</w:t>
            </w:r>
            <w:r w:rsidRPr="006C307C">
              <w:rPr>
                <w:b/>
              </w:rPr>
              <w:t xml:space="preserve"> </w:t>
            </w:r>
            <w:commentRangeEnd w:id="18"/>
            <w:r>
              <w:rPr>
                <w:rStyle w:val="CommentReference"/>
                <w:rFonts w:ascii="Verdana" w:hAnsi="Verdana" w:cs="Times New Roman"/>
                <w:lang w:eastAsia="en-US"/>
              </w:rPr>
              <w:commentReference w:id="18"/>
            </w:r>
            <w:commentRangeEnd w:id="19"/>
            <w:r>
              <w:rPr>
                <w:rStyle w:val="CommentReference"/>
                <w:rFonts w:ascii="Verdana" w:hAnsi="Verdana" w:cs="Times New Roman"/>
                <w:lang w:eastAsia="en-US"/>
              </w:rPr>
              <w:commentReference w:id="19"/>
            </w:r>
          </w:p>
          <w:p w14:paraId="1B879D72" w14:textId="77777777" w:rsidR="00E17350" w:rsidRPr="00C41274" w:rsidRDefault="00E17350" w:rsidP="00E17350">
            <w:pPr>
              <w:pStyle w:val="TableBody"/>
              <w:rPr>
                <w:i/>
              </w:rPr>
            </w:pPr>
          </w:p>
        </w:tc>
        <w:tc>
          <w:tcPr>
            <w:tcW w:w="6804" w:type="dxa"/>
          </w:tcPr>
          <w:p w14:paraId="3CAFD137" w14:textId="77777777" w:rsidR="00E17350" w:rsidRPr="00C41274" w:rsidRDefault="00E17350" w:rsidP="00E17350">
            <w:pPr>
              <w:pStyle w:val="TableBody"/>
              <w:keepNext/>
              <w:rPr>
                <w:u w:val="single"/>
              </w:rPr>
            </w:pPr>
            <w:r w:rsidRPr="00C41274">
              <w:rPr>
                <w:u w:val="single"/>
              </w:rPr>
              <w:t>Response</w:t>
            </w:r>
          </w:p>
          <w:p w14:paraId="3FFA0AAA" w14:textId="77777777" w:rsidR="00E17350" w:rsidRDefault="00E17350" w:rsidP="00E17350">
            <w:pPr>
              <w:pStyle w:val="TableBody"/>
              <w:keepNext/>
              <w:rPr>
                <w:b/>
              </w:rPr>
            </w:pPr>
            <w:commentRangeStart w:id="20"/>
            <w:commentRangeEnd w:id="20"/>
            <w:r>
              <w:rPr>
                <w:rStyle w:val="CommentReference"/>
                <w:rFonts w:ascii="Verdana" w:hAnsi="Verdana" w:cs="Times New Roman"/>
                <w:lang w:eastAsia="en-US"/>
              </w:rPr>
              <w:commentReference w:id="20"/>
            </w:r>
            <w:commentRangeStart w:id="21"/>
            <w:commentRangeStart w:id="22"/>
            <w:commentRangeEnd w:id="21"/>
            <w:r w:rsidR="008A0A7A">
              <w:rPr>
                <w:rStyle w:val="CommentReference"/>
                <w:rFonts w:ascii="Verdana" w:hAnsi="Verdana" w:cs="Times New Roman"/>
                <w:lang w:eastAsia="en-US"/>
              </w:rPr>
              <w:commentReference w:id="21"/>
            </w:r>
            <w:commentRangeEnd w:id="22"/>
            <w:r w:rsidR="008A0A7A">
              <w:rPr>
                <w:rStyle w:val="CommentReference"/>
                <w:rFonts w:ascii="Verdana" w:hAnsi="Verdana" w:cs="Times New Roman"/>
                <w:lang w:eastAsia="en-US"/>
              </w:rPr>
              <w:commentReference w:id="22"/>
            </w:r>
          </w:p>
          <w:p w14:paraId="7677F3DF" w14:textId="77777777" w:rsidR="00E17350" w:rsidRDefault="00E17350" w:rsidP="00E17350">
            <w:pPr>
              <w:pStyle w:val="TableBody"/>
              <w:keepNext/>
              <w:rPr>
                <w:b/>
              </w:rPr>
            </w:pPr>
            <w:r w:rsidRPr="00C41274">
              <w:rPr>
                <w:b/>
              </w:rPr>
              <w:t>OK</w:t>
            </w:r>
          </w:p>
          <w:p w14:paraId="72D3A33A" w14:textId="77777777" w:rsidR="00E17350" w:rsidRPr="00C41274" w:rsidRDefault="00E17350" w:rsidP="00E17350">
            <w:pPr>
              <w:pStyle w:val="TableBody"/>
              <w:keepNext/>
              <w:rPr>
                <w:u w:val="single"/>
              </w:rPr>
            </w:pPr>
          </w:p>
          <w:p w14:paraId="3C29D398" w14:textId="77777777" w:rsidR="00E17350" w:rsidRDefault="00E17350" w:rsidP="00E17350">
            <w:pPr>
              <w:pStyle w:val="TableBody"/>
              <w:keepNext/>
              <w:rPr>
                <w:u w:val="single"/>
              </w:rPr>
            </w:pPr>
            <w:r>
              <w:rPr>
                <w:u w:val="single"/>
              </w:rPr>
              <w:t>Parameter</w:t>
            </w:r>
          </w:p>
          <w:p w14:paraId="2BA73ADF" w14:textId="77777777" w:rsidR="00E17350" w:rsidRDefault="00E17350" w:rsidP="00E17350">
            <w:pPr>
              <w:pStyle w:val="TableBody"/>
              <w:keepNext/>
            </w:pPr>
            <w:r w:rsidRPr="00AF4956">
              <w:rPr>
                <w:b/>
              </w:rPr>
              <w:t>&lt;</w:t>
            </w:r>
            <w:commentRangeStart w:id="23"/>
            <w:commentRangeEnd w:id="23"/>
            <w:r>
              <w:rPr>
                <w:rStyle w:val="CommentReference"/>
                <w:rFonts w:ascii="Verdana" w:hAnsi="Verdana" w:cs="Times New Roman"/>
                <w:lang w:eastAsia="en-US"/>
              </w:rPr>
              <w:commentReference w:id="23"/>
            </w:r>
            <w:commentRangeStart w:id="24"/>
            <w:commentRangeEnd w:id="24"/>
            <w:r>
              <w:rPr>
                <w:rStyle w:val="CommentReference"/>
                <w:rFonts w:ascii="Verdana" w:hAnsi="Verdana" w:cs="Times New Roman"/>
                <w:lang w:eastAsia="en-US"/>
              </w:rPr>
              <w:commentReference w:id="24"/>
            </w:r>
            <w:r>
              <w:rPr>
                <w:b/>
              </w:rPr>
              <w:t>mode</w:t>
            </w:r>
            <w:r w:rsidRPr="00AF4956">
              <w:rPr>
                <w:b/>
              </w:rPr>
              <w:t>&gt;</w:t>
            </w:r>
            <w:r>
              <w:rPr>
                <w:b/>
              </w:rPr>
              <w:tab/>
            </w:r>
          </w:p>
          <w:p w14:paraId="498A4FE2" w14:textId="77777777" w:rsidR="00E17350" w:rsidRDefault="00E17350" w:rsidP="00E17350">
            <w:pPr>
              <w:pStyle w:val="TableBody"/>
              <w:keepNext/>
              <w:rPr>
                <w:b/>
              </w:rPr>
            </w:pPr>
          </w:p>
          <w:p w14:paraId="5A2766E5" w14:textId="77777777" w:rsidR="00E17350" w:rsidRDefault="00E17350" w:rsidP="00E17350">
            <w:pPr>
              <w:pStyle w:val="TableBody"/>
              <w:keepNext/>
              <w:rPr>
                <w:b/>
              </w:rPr>
            </w:pPr>
            <w:r>
              <w:t xml:space="preserve">  </w:t>
            </w:r>
            <w:r w:rsidRPr="007C69A8">
              <w:rPr>
                <w:u w:val="single"/>
              </w:rPr>
              <w:t>0</w:t>
            </w:r>
            <w:r>
              <w:t xml:space="preserve">                   </w:t>
            </w:r>
            <w:commentRangeStart w:id="25"/>
            <w:commentRangeStart w:id="26"/>
            <w:r>
              <w:t xml:space="preserve">CAT-M1    </w:t>
            </w:r>
            <w:commentRangeEnd w:id="25"/>
            <w:commentRangeEnd w:id="26"/>
            <w:r>
              <w:t>only</w:t>
            </w:r>
            <w:r>
              <w:rPr>
                <w:rStyle w:val="CommentReference"/>
                <w:rFonts w:ascii="Verdana" w:hAnsi="Verdana" w:cs="Times New Roman"/>
                <w:lang w:eastAsia="en-US"/>
              </w:rPr>
              <w:commentReference w:id="25"/>
            </w:r>
            <w:r>
              <w:rPr>
                <w:rStyle w:val="CommentReference"/>
                <w:rFonts w:ascii="Verdana" w:hAnsi="Verdana" w:cs="Times New Roman"/>
                <w:lang w:eastAsia="en-US"/>
              </w:rPr>
              <w:commentReference w:id="26"/>
            </w:r>
          </w:p>
          <w:p w14:paraId="34A33835" w14:textId="5663DCFA" w:rsidR="00E17350" w:rsidRDefault="00E17350" w:rsidP="00E17350">
            <w:pPr>
              <w:pStyle w:val="TableBody"/>
              <w:keepNext/>
              <w:numPr>
                <w:ilvl w:val="0"/>
                <w:numId w:val="14"/>
              </w:numPr>
            </w:pPr>
            <w:commentRangeStart w:id="27"/>
            <w:commentRangeStart w:id="28"/>
            <w:r w:rsidRPr="00AF7AF2">
              <w:t>NB1</w:t>
            </w:r>
            <w:r>
              <w:t xml:space="preserve">          </w:t>
            </w:r>
            <w:commentRangeEnd w:id="27"/>
            <w:r>
              <w:rPr>
                <w:rStyle w:val="CommentReference"/>
                <w:rFonts w:ascii="Verdana" w:hAnsi="Verdana" w:cs="Times New Roman"/>
                <w:lang w:eastAsia="en-US"/>
              </w:rPr>
              <w:commentReference w:id="27"/>
            </w:r>
            <w:commentRangeEnd w:id="28"/>
            <w:r>
              <w:rPr>
                <w:rStyle w:val="CommentReference"/>
                <w:rFonts w:ascii="Verdana" w:hAnsi="Verdana" w:cs="Times New Roman"/>
                <w:lang w:eastAsia="en-US"/>
              </w:rPr>
              <w:commentReference w:id="28"/>
            </w:r>
            <w:r>
              <w:t>on</w:t>
            </w:r>
            <w:r w:rsidR="00340531">
              <w:t>l</w:t>
            </w:r>
            <w:bookmarkStart w:id="29" w:name="_GoBack"/>
            <w:bookmarkEnd w:id="29"/>
            <w:r>
              <w:t>y</w:t>
            </w:r>
          </w:p>
          <w:p w14:paraId="74B01AFF" w14:textId="77777777" w:rsidR="00E17350" w:rsidRPr="00C41274" w:rsidRDefault="00E17350" w:rsidP="00E17350">
            <w:pPr>
              <w:pStyle w:val="TableBody"/>
              <w:keepNext/>
              <w:numPr>
                <w:ilvl w:val="0"/>
                <w:numId w:val="14"/>
              </w:numPr>
              <w:rPr>
                <w:u w:val="single"/>
              </w:rPr>
            </w:pPr>
            <w:commentRangeStart w:id="30"/>
            <w:commentRangeStart w:id="31"/>
            <w:r>
              <w:t>GSM</w:t>
            </w:r>
            <w:commentRangeEnd w:id="30"/>
            <w:r>
              <w:rPr>
                <w:rStyle w:val="CommentReference"/>
                <w:rFonts w:ascii="Verdana" w:hAnsi="Verdana" w:cs="Times New Roman"/>
                <w:lang w:eastAsia="en-US"/>
              </w:rPr>
              <w:commentReference w:id="30"/>
            </w:r>
            <w:commentRangeEnd w:id="31"/>
            <w:r w:rsidR="0050353E">
              <w:rPr>
                <w:rStyle w:val="CommentReference"/>
                <w:rFonts w:ascii="Verdana" w:hAnsi="Verdana" w:cs="Times New Roman"/>
                <w:lang w:eastAsia="en-US"/>
              </w:rPr>
              <w:commentReference w:id="31"/>
            </w:r>
            <w:r>
              <w:t xml:space="preserve">         only </w:t>
            </w:r>
            <w:r>
              <w:rPr>
                <w:color w:val="auto"/>
                <w:lang w:eastAsia="zh-CN"/>
              </w:rPr>
              <w:t>(HL7802 only)</w:t>
            </w:r>
          </w:p>
          <w:p w14:paraId="2308AF5C" w14:textId="77777777" w:rsidR="00E17350" w:rsidRDefault="00E17350" w:rsidP="00E17350">
            <w:pPr>
              <w:pStyle w:val="TableBody"/>
              <w:keepNext/>
              <w:rPr>
                <w:b/>
              </w:rPr>
            </w:pPr>
          </w:p>
          <w:p w14:paraId="1F3C26AE" w14:textId="77777777" w:rsidR="00E17350" w:rsidRPr="00744632" w:rsidRDefault="00E17350" w:rsidP="00E17350">
            <w:pPr>
              <w:pStyle w:val="TableBody"/>
              <w:rPr>
                <w:u w:val="single"/>
              </w:rPr>
            </w:pPr>
          </w:p>
        </w:tc>
      </w:tr>
      <w:tr w:rsidR="00E17350" w14:paraId="3DE58012" w14:textId="77777777" w:rsidTr="004042FA">
        <w:trPr>
          <w:cantSplit w:val="0"/>
          <w:trHeight w:val="815"/>
        </w:trPr>
        <w:tc>
          <w:tcPr>
            <w:tcW w:w="2265" w:type="dxa"/>
          </w:tcPr>
          <w:p w14:paraId="01F1953A" w14:textId="77777777" w:rsidR="00E17350" w:rsidRPr="00137AA5" w:rsidRDefault="00E17350" w:rsidP="00E17350">
            <w:pPr>
              <w:pStyle w:val="TableBody"/>
              <w:rPr>
                <w:i/>
              </w:rPr>
            </w:pPr>
            <w:r w:rsidRPr="0077536E">
              <w:rPr>
                <w:u w:val="single"/>
              </w:rPr>
              <w:t>Examples</w:t>
            </w:r>
          </w:p>
        </w:tc>
        <w:tc>
          <w:tcPr>
            <w:tcW w:w="6804" w:type="dxa"/>
          </w:tcPr>
          <w:p w14:paraId="2BF678BC" w14:textId="77777777" w:rsidR="00E17350" w:rsidRPr="007C69A8" w:rsidRDefault="00E17350" w:rsidP="00E17350">
            <w:pPr>
              <w:pStyle w:val="TableBody"/>
              <w:rPr>
                <w:b/>
              </w:rPr>
            </w:pPr>
            <w:r>
              <w:rPr>
                <w:b/>
              </w:rPr>
              <w:t xml:space="preserve">AT+KSRAT=?  </w:t>
            </w:r>
            <w:r w:rsidRPr="007C69A8">
              <w:rPr>
                <w:b/>
              </w:rPr>
              <w:t xml:space="preserve">// </w:t>
            </w:r>
            <w:r w:rsidRPr="007C69A8">
              <w:t>Available</w:t>
            </w:r>
            <w:r w:rsidRPr="007C69A8">
              <w:rPr>
                <w:b/>
              </w:rPr>
              <w:t xml:space="preserve"> </w:t>
            </w:r>
            <w:r w:rsidR="00FF55CC">
              <w:t>modes</w:t>
            </w:r>
          </w:p>
          <w:p w14:paraId="298293A6" w14:textId="77777777" w:rsidR="00E17350" w:rsidRPr="007C69A8" w:rsidRDefault="00E17350" w:rsidP="00E17350">
            <w:pPr>
              <w:pStyle w:val="TableBody"/>
              <w:rPr>
                <w:b/>
              </w:rPr>
            </w:pPr>
            <w:r w:rsidRPr="007C69A8">
              <w:rPr>
                <w:b/>
              </w:rPr>
              <w:t xml:space="preserve">+KSRAT: </w:t>
            </w:r>
            <w:r w:rsidR="00A3700F">
              <w:rPr>
                <w:b/>
              </w:rPr>
              <w:t>(</w:t>
            </w:r>
            <w:r w:rsidRPr="007C69A8">
              <w:rPr>
                <w:b/>
              </w:rPr>
              <w:t>0</w:t>
            </w:r>
            <w:r w:rsidR="00A3700F">
              <w:rPr>
                <w:b/>
              </w:rPr>
              <w:t>-1)</w:t>
            </w:r>
            <w:r w:rsidRPr="007C69A8">
              <w:rPr>
                <w:b/>
              </w:rPr>
              <w:t xml:space="preserve">       </w:t>
            </w:r>
            <w:r w:rsidRPr="007C69A8">
              <w:rPr>
                <w:lang w:eastAsia="zh-CN"/>
              </w:rPr>
              <w:t>// CAT-M1</w:t>
            </w:r>
            <w:r w:rsidR="00A3700F">
              <w:rPr>
                <w:lang w:eastAsia="zh-CN"/>
              </w:rPr>
              <w:t>, NB1</w:t>
            </w:r>
            <w:r w:rsidRPr="007C69A8">
              <w:rPr>
                <w:lang w:eastAsia="zh-CN"/>
              </w:rPr>
              <w:t xml:space="preserve"> RAT</w:t>
            </w:r>
          </w:p>
          <w:p w14:paraId="11671F80" w14:textId="77777777" w:rsidR="00E17350" w:rsidRDefault="00E17350" w:rsidP="00E17350">
            <w:pPr>
              <w:pStyle w:val="TableBody"/>
              <w:rPr>
                <w:b/>
              </w:rPr>
            </w:pPr>
          </w:p>
          <w:p w14:paraId="3C301CF5" w14:textId="77777777" w:rsidR="00E17350" w:rsidRDefault="00E17350" w:rsidP="00E17350">
            <w:pPr>
              <w:pStyle w:val="TableBody"/>
              <w:rPr>
                <w:b/>
              </w:rPr>
            </w:pPr>
            <w:r>
              <w:rPr>
                <w:b/>
              </w:rPr>
              <w:t>OK</w:t>
            </w:r>
          </w:p>
          <w:p w14:paraId="1CD3CA55" w14:textId="77777777" w:rsidR="00E17350" w:rsidRDefault="00E17350" w:rsidP="00E17350">
            <w:pPr>
              <w:pStyle w:val="TableBody"/>
              <w:rPr>
                <w:b/>
              </w:rPr>
            </w:pPr>
          </w:p>
          <w:p w14:paraId="0405E4DE" w14:textId="77777777" w:rsidR="00E17350" w:rsidRDefault="00E17350" w:rsidP="00E17350">
            <w:pPr>
              <w:pStyle w:val="TableBody"/>
              <w:rPr>
                <w:b/>
              </w:rPr>
            </w:pPr>
            <w:r>
              <w:rPr>
                <w:b/>
              </w:rPr>
              <w:t>AT+KSRAT?</w:t>
            </w:r>
          </w:p>
          <w:p w14:paraId="7129BEC9" w14:textId="77777777" w:rsidR="00E17350" w:rsidRDefault="00E17350" w:rsidP="00E17350">
            <w:pPr>
              <w:pStyle w:val="TableBody"/>
              <w:rPr>
                <w:b/>
              </w:rPr>
            </w:pPr>
            <w:r>
              <w:rPr>
                <w:b/>
              </w:rPr>
              <w:t xml:space="preserve">+KSRAT: 0       </w:t>
            </w:r>
            <w:r w:rsidRPr="00287172">
              <w:rPr>
                <w:lang w:eastAsia="zh-CN"/>
              </w:rPr>
              <w:t xml:space="preserve">// </w:t>
            </w:r>
            <w:r>
              <w:rPr>
                <w:lang w:eastAsia="zh-CN"/>
              </w:rPr>
              <w:t>CAT-M1</w:t>
            </w:r>
            <w:r w:rsidRPr="00287172">
              <w:rPr>
                <w:lang w:eastAsia="zh-CN"/>
              </w:rPr>
              <w:t xml:space="preserve"> </w:t>
            </w:r>
            <w:r>
              <w:rPr>
                <w:lang w:eastAsia="zh-CN"/>
              </w:rPr>
              <w:t>current RAT</w:t>
            </w:r>
          </w:p>
          <w:p w14:paraId="69891051" w14:textId="77777777" w:rsidR="00E17350" w:rsidRDefault="00E17350" w:rsidP="00E17350">
            <w:pPr>
              <w:pStyle w:val="TableBody"/>
              <w:rPr>
                <w:b/>
              </w:rPr>
            </w:pPr>
          </w:p>
          <w:p w14:paraId="4A43D176" w14:textId="77777777" w:rsidR="00E17350" w:rsidRDefault="00E17350" w:rsidP="00E17350">
            <w:pPr>
              <w:pStyle w:val="TableBody"/>
              <w:rPr>
                <w:b/>
              </w:rPr>
            </w:pPr>
            <w:r>
              <w:rPr>
                <w:b/>
              </w:rPr>
              <w:t>OK</w:t>
            </w:r>
          </w:p>
          <w:p w14:paraId="26C77422" w14:textId="77777777" w:rsidR="00E17350" w:rsidRDefault="00E17350" w:rsidP="00E17350">
            <w:pPr>
              <w:pStyle w:val="TableBody"/>
              <w:rPr>
                <w:b/>
              </w:rPr>
            </w:pPr>
            <w:r>
              <w:rPr>
                <w:b/>
              </w:rPr>
              <w:t xml:space="preserve">AT+KSRAT=1      </w:t>
            </w:r>
            <w:r w:rsidRPr="00287172">
              <w:rPr>
                <w:lang w:eastAsia="zh-CN"/>
              </w:rPr>
              <w:t xml:space="preserve">// </w:t>
            </w:r>
            <w:r>
              <w:rPr>
                <w:lang w:eastAsia="zh-CN"/>
              </w:rPr>
              <w:t>Set NB1</w:t>
            </w:r>
            <w:r w:rsidRPr="00287172">
              <w:rPr>
                <w:lang w:eastAsia="zh-CN"/>
              </w:rPr>
              <w:t xml:space="preserve"> </w:t>
            </w:r>
            <w:r>
              <w:rPr>
                <w:lang w:eastAsia="zh-CN"/>
              </w:rPr>
              <w:t>RAT and reboot of the module to force initialization of radio to consider new RAT.</w:t>
            </w:r>
          </w:p>
          <w:p w14:paraId="4CBF1524" w14:textId="77777777" w:rsidR="00E17350" w:rsidRDefault="00E17350" w:rsidP="00E17350">
            <w:pPr>
              <w:pStyle w:val="TableBody"/>
              <w:rPr>
                <w:b/>
              </w:rPr>
            </w:pPr>
          </w:p>
          <w:p w14:paraId="599AE948" w14:textId="77777777" w:rsidR="00E17350" w:rsidRDefault="00E17350" w:rsidP="00E17350">
            <w:pPr>
              <w:pStyle w:val="TableBody"/>
              <w:rPr>
                <w:b/>
              </w:rPr>
            </w:pPr>
            <w:r>
              <w:rPr>
                <w:b/>
              </w:rPr>
              <w:t>OK</w:t>
            </w:r>
          </w:p>
          <w:p w14:paraId="26F45BE1" w14:textId="77777777" w:rsidR="00E17350" w:rsidRDefault="00E17350" w:rsidP="00E17350">
            <w:pPr>
              <w:pStyle w:val="TableBody"/>
              <w:rPr>
                <w:b/>
              </w:rPr>
            </w:pPr>
          </w:p>
          <w:p w14:paraId="07758FB9" w14:textId="77777777" w:rsidR="00E17350" w:rsidRDefault="00E17350" w:rsidP="00E17350">
            <w:pPr>
              <w:pStyle w:val="TableBody"/>
              <w:rPr>
                <w:b/>
              </w:rPr>
            </w:pPr>
            <w:r>
              <w:rPr>
                <w:b/>
              </w:rPr>
              <w:t>AT+KSRAT?</w:t>
            </w:r>
          </w:p>
          <w:p w14:paraId="44175C89" w14:textId="77777777" w:rsidR="00E17350" w:rsidRDefault="00E17350" w:rsidP="00E17350">
            <w:pPr>
              <w:pStyle w:val="TableBody"/>
              <w:rPr>
                <w:b/>
              </w:rPr>
            </w:pPr>
            <w:r>
              <w:rPr>
                <w:b/>
              </w:rPr>
              <w:t xml:space="preserve">+KSRAT: 1       </w:t>
            </w:r>
            <w:r w:rsidRPr="00287172">
              <w:rPr>
                <w:lang w:eastAsia="zh-CN"/>
              </w:rPr>
              <w:t xml:space="preserve">// </w:t>
            </w:r>
            <w:r>
              <w:rPr>
                <w:lang w:eastAsia="zh-CN"/>
              </w:rPr>
              <w:t>NB1</w:t>
            </w:r>
            <w:r w:rsidRPr="00287172">
              <w:rPr>
                <w:lang w:eastAsia="zh-CN"/>
              </w:rPr>
              <w:t xml:space="preserve"> </w:t>
            </w:r>
            <w:r>
              <w:rPr>
                <w:lang w:eastAsia="zh-CN"/>
              </w:rPr>
              <w:t>current RAT</w:t>
            </w:r>
          </w:p>
          <w:p w14:paraId="4F45D3AD" w14:textId="77777777" w:rsidR="00E17350" w:rsidRDefault="00E17350" w:rsidP="00E17350">
            <w:pPr>
              <w:pStyle w:val="TableBody"/>
              <w:rPr>
                <w:b/>
              </w:rPr>
            </w:pPr>
          </w:p>
          <w:p w14:paraId="44D680DE" w14:textId="77777777" w:rsidR="00E17350" w:rsidRDefault="00E17350" w:rsidP="00E17350">
            <w:pPr>
              <w:pStyle w:val="TableBody"/>
              <w:rPr>
                <w:b/>
              </w:rPr>
            </w:pPr>
            <w:r>
              <w:rPr>
                <w:b/>
              </w:rPr>
              <w:lastRenderedPageBreak/>
              <w:t>OK</w:t>
            </w:r>
          </w:p>
          <w:p w14:paraId="741AA980" w14:textId="77777777" w:rsidR="00E17350" w:rsidRDefault="00E17350" w:rsidP="0050353E">
            <w:pPr>
              <w:pStyle w:val="TableBody"/>
              <w:rPr>
                <w:u w:val="single"/>
              </w:rPr>
            </w:pPr>
          </w:p>
        </w:tc>
      </w:tr>
      <w:tr w:rsidR="00E17350" w:rsidRPr="00316EB9" w14:paraId="535C4502" w14:textId="77777777" w:rsidTr="004042FA">
        <w:trPr>
          <w:cantSplit w:val="0"/>
          <w:trHeight w:val="815"/>
        </w:trPr>
        <w:tc>
          <w:tcPr>
            <w:tcW w:w="2265" w:type="dxa"/>
          </w:tcPr>
          <w:p w14:paraId="286F1406" w14:textId="77777777" w:rsidR="00E17350" w:rsidRPr="00C41274" w:rsidRDefault="00E17350" w:rsidP="00E17350">
            <w:pPr>
              <w:pStyle w:val="TableBody"/>
              <w:rPr>
                <w:szCs w:val="18"/>
              </w:rPr>
            </w:pPr>
            <w:r w:rsidRPr="00C41274">
              <w:rPr>
                <w:szCs w:val="18"/>
                <w:u w:val="single"/>
              </w:rPr>
              <w:lastRenderedPageBreak/>
              <w:t>Reference</w:t>
            </w:r>
          </w:p>
          <w:p w14:paraId="485FE9B8" w14:textId="77777777" w:rsidR="00E17350" w:rsidRPr="00C41274" w:rsidRDefault="00E17350" w:rsidP="00E17350">
            <w:pPr>
              <w:pStyle w:val="TableBody"/>
              <w:rPr>
                <w:i/>
                <w:lang w:val="fr-FR"/>
              </w:rPr>
            </w:pPr>
            <w:r w:rsidRPr="00C41274">
              <w:rPr>
                <w:szCs w:val="18"/>
              </w:rPr>
              <w:t>Sierra Wireless Proprietary</w:t>
            </w:r>
          </w:p>
        </w:tc>
        <w:tc>
          <w:tcPr>
            <w:tcW w:w="6804" w:type="dxa"/>
          </w:tcPr>
          <w:p w14:paraId="229612E2" w14:textId="77777777" w:rsidR="00E17350" w:rsidRPr="00C41274" w:rsidRDefault="00E17350" w:rsidP="00E17350">
            <w:pPr>
              <w:pStyle w:val="TableBody"/>
              <w:rPr>
                <w:szCs w:val="18"/>
                <w:lang w:eastAsia="zh-CN"/>
              </w:rPr>
            </w:pPr>
            <w:r w:rsidRPr="00C41274">
              <w:rPr>
                <w:szCs w:val="18"/>
                <w:u w:val="single"/>
              </w:rPr>
              <w:t>Notes</w:t>
            </w:r>
          </w:p>
          <w:p w14:paraId="725F362D" w14:textId="77777777" w:rsidR="00E17350" w:rsidRDefault="0050353E" w:rsidP="00E17350">
            <w:pPr>
              <w:pStyle w:val="TableBody"/>
              <w:numPr>
                <w:ilvl w:val="0"/>
                <w:numId w:val="13"/>
              </w:numPr>
            </w:pPr>
            <w:r>
              <w:t>Mode</w:t>
            </w:r>
            <w:r w:rsidR="00E17350">
              <w:t xml:space="preserve"> CAT-M1 is default value.</w:t>
            </w:r>
          </w:p>
          <w:p w14:paraId="49AE4087" w14:textId="77777777" w:rsidR="00E17350" w:rsidRDefault="0050353E" w:rsidP="00E17350">
            <w:pPr>
              <w:pStyle w:val="TableBulleted"/>
              <w:numPr>
                <w:ilvl w:val="0"/>
                <w:numId w:val="13"/>
              </w:numPr>
            </w:pPr>
            <w:r>
              <w:t>Mode</w:t>
            </w:r>
            <w:r w:rsidR="00E17350">
              <w:t xml:space="preserve"> value 0 for CAT-M1 is the only RAT available for HL7800-M.</w:t>
            </w:r>
          </w:p>
          <w:p w14:paraId="3CEE4F56" w14:textId="77777777" w:rsidR="00E17350" w:rsidRDefault="0050353E" w:rsidP="00E17350">
            <w:pPr>
              <w:pStyle w:val="TableBulleted"/>
              <w:numPr>
                <w:ilvl w:val="0"/>
                <w:numId w:val="13"/>
              </w:numPr>
            </w:pPr>
            <w:r>
              <w:t>Mode</w:t>
            </w:r>
            <w:r w:rsidR="00E17350">
              <w:t xml:space="preserve"> value 2 for GSM will be used only for HL7802 </w:t>
            </w:r>
            <w:proofErr w:type="spellStart"/>
            <w:r w:rsidR="00E17350">
              <w:t>Airprime</w:t>
            </w:r>
            <w:proofErr w:type="spellEnd"/>
            <w:r w:rsidR="00E17350">
              <w:t>.</w:t>
            </w:r>
          </w:p>
          <w:p w14:paraId="1D667D59" w14:textId="77777777" w:rsidR="0050353E" w:rsidRDefault="0050353E" w:rsidP="00E17350">
            <w:pPr>
              <w:pStyle w:val="TableBulleted"/>
              <w:numPr>
                <w:ilvl w:val="0"/>
                <w:numId w:val="13"/>
              </w:numPr>
            </w:pPr>
            <w:r>
              <w:t>Mode is persistent after reset.</w:t>
            </w:r>
          </w:p>
          <w:p w14:paraId="7FE37068" w14:textId="77777777" w:rsidR="00E17350" w:rsidRPr="00316EB9" w:rsidRDefault="00E17350" w:rsidP="00BC380F">
            <w:pPr>
              <w:pStyle w:val="TableBulleted"/>
              <w:numPr>
                <w:ilvl w:val="0"/>
                <w:numId w:val="13"/>
              </w:numPr>
            </w:pPr>
            <w:commentRangeStart w:id="32"/>
            <w:commentRangeStart w:id="33"/>
            <w:r>
              <w:t xml:space="preserve">The Execute </w:t>
            </w:r>
            <w:commentRangeEnd w:id="32"/>
            <w:r>
              <w:rPr>
                <w:rStyle w:val="CommentReference"/>
                <w:rFonts w:ascii="Verdana" w:eastAsia="Times New Roman" w:hAnsi="Verdana" w:cs="Times New Roman"/>
                <w:lang w:eastAsia="en-US"/>
              </w:rPr>
              <w:commentReference w:id="32"/>
            </w:r>
            <w:commentRangeEnd w:id="33"/>
            <w:r w:rsidR="0050353E">
              <w:rPr>
                <w:rStyle w:val="CommentReference"/>
                <w:rFonts w:ascii="Verdana" w:eastAsia="Times New Roman" w:hAnsi="Verdana" w:cs="Times New Roman"/>
                <w:lang w:eastAsia="en-US"/>
              </w:rPr>
              <w:commentReference w:id="33"/>
            </w:r>
            <w:r>
              <w:t>command automatically reboots the module to force a re-initialization of radio and to save and consider the new RAT.</w:t>
            </w:r>
            <w:r w:rsidR="0050353E">
              <w:t xml:space="preserve"> </w:t>
            </w:r>
          </w:p>
        </w:tc>
      </w:tr>
    </w:tbl>
    <w:p w14:paraId="15D0480D" w14:textId="77777777" w:rsidR="00220046" w:rsidRDefault="00220046" w:rsidP="00220046">
      <w:pPr>
        <w:pStyle w:val="Heading1"/>
      </w:pPr>
      <w:bookmarkStart w:id="34" w:name="_Toc528330056"/>
      <w:bookmarkStart w:id="35" w:name="_Toc345081237"/>
      <w:bookmarkEnd w:id="14"/>
      <w:r>
        <w:t>Development notes</w:t>
      </w:r>
      <w:bookmarkEnd w:id="34"/>
    </w:p>
    <w:p w14:paraId="7268EAE5" w14:textId="77777777" w:rsidR="005B6470" w:rsidRDefault="00220046" w:rsidP="00220046">
      <w:pPr>
        <w:pStyle w:val="Heading2"/>
      </w:pPr>
      <w:bookmarkStart w:id="36" w:name="_Toc528330057"/>
      <w:bookmarkEnd w:id="5"/>
      <w:bookmarkEnd w:id="6"/>
      <w:bookmarkEnd w:id="7"/>
      <w:bookmarkEnd w:id="8"/>
      <w:bookmarkEnd w:id="9"/>
      <w:bookmarkEnd w:id="35"/>
      <w:r>
        <w:t>References</w:t>
      </w:r>
      <w:bookmarkEnd w:id="36"/>
    </w:p>
    <w:p w14:paraId="3E083AAB" w14:textId="77777777" w:rsidR="0050353E" w:rsidRDefault="00624EEB" w:rsidP="00220046">
      <w:pPr>
        <w:jc w:val="both"/>
        <w:rPr>
          <w:lang w:eastAsia="zh-CN"/>
        </w:rPr>
      </w:pPr>
      <w:commentRangeStart w:id="37"/>
      <w:commentRangeStart w:id="38"/>
      <w:r>
        <w:rPr>
          <w:lang w:eastAsia="zh-CN"/>
        </w:rPr>
        <w:t>The AT command is a new development for HL78.</w:t>
      </w:r>
      <w:commentRangeEnd w:id="37"/>
      <w:commentRangeEnd w:id="38"/>
    </w:p>
    <w:p w14:paraId="5CBF861D" w14:textId="77777777" w:rsidR="00220046" w:rsidRDefault="0050353E" w:rsidP="00220046">
      <w:pPr>
        <w:jc w:val="both"/>
        <w:rPr>
          <w:lang w:eastAsia="zh-CN"/>
        </w:rPr>
      </w:pPr>
      <w:r>
        <w:rPr>
          <w:lang w:eastAsia="zh-CN"/>
        </w:rPr>
        <w:t>This AT command is based on HL76.</w:t>
      </w:r>
      <w:r w:rsidR="0062240F">
        <w:rPr>
          <w:rStyle w:val="CommentReference"/>
          <w:rFonts w:ascii="Verdana" w:hAnsi="Verdana"/>
        </w:rPr>
        <w:commentReference w:id="37"/>
      </w:r>
      <w:r w:rsidR="00B41501">
        <w:rPr>
          <w:rStyle w:val="CommentReference"/>
          <w:rFonts w:ascii="Verdana" w:hAnsi="Verdana"/>
        </w:rPr>
        <w:commentReference w:id="38"/>
      </w:r>
    </w:p>
    <w:p w14:paraId="3A88F821" w14:textId="77777777" w:rsidR="00220046" w:rsidRDefault="00220046" w:rsidP="00220046">
      <w:pPr>
        <w:pStyle w:val="Heading2"/>
      </w:pPr>
      <w:bookmarkStart w:id="39" w:name="_Toc528330058"/>
      <w:r>
        <w:t>Applicability</w:t>
      </w:r>
      <w:bookmarkEnd w:id="39"/>
    </w:p>
    <w:p w14:paraId="33A3CB8D" w14:textId="77777777" w:rsidR="00220046" w:rsidRDefault="00220046" w:rsidP="00220046">
      <w:pPr>
        <w:pStyle w:val="Heading2"/>
      </w:pPr>
      <w:bookmarkStart w:id="40" w:name="_Toc528330059"/>
      <w:commentRangeStart w:id="41"/>
      <w:r>
        <w:t>Other</w:t>
      </w:r>
      <w:commentRangeEnd w:id="41"/>
      <w:r w:rsidR="0062240F">
        <w:rPr>
          <w:rStyle w:val="CommentReference"/>
          <w:rFonts w:ascii="Verdana" w:eastAsia="Times New Roman" w:hAnsi="Verdana" w:cs="Times New Roman"/>
          <w:b w:val="0"/>
          <w:lang w:eastAsia="en-US"/>
        </w:rPr>
        <w:commentReference w:id="41"/>
      </w:r>
      <w:bookmarkEnd w:id="40"/>
    </w:p>
    <w:p w14:paraId="2DC4B797" w14:textId="77777777" w:rsidR="00295901" w:rsidRDefault="00295901" w:rsidP="00295901">
      <w:pPr>
        <w:jc w:val="both"/>
        <w:rPr>
          <w:lang w:eastAsia="zh-CN"/>
        </w:rPr>
      </w:pPr>
      <w:r>
        <w:rPr>
          <w:lang w:eastAsia="zh-CN"/>
        </w:rPr>
        <w:t xml:space="preserve">The CAT-M1 </w:t>
      </w:r>
      <w:r w:rsidR="00B41501">
        <w:rPr>
          <w:lang w:eastAsia="zh-CN"/>
        </w:rPr>
        <w:t>RAT</w:t>
      </w:r>
      <w:r>
        <w:rPr>
          <w:lang w:eastAsia="zh-CN"/>
        </w:rPr>
        <w:t xml:space="preserve"> is available technology for </w:t>
      </w:r>
      <w:r w:rsidR="000D16A6">
        <w:rPr>
          <w:lang w:eastAsia="zh-CN"/>
        </w:rPr>
        <w:t>HL7800-M</w:t>
      </w:r>
      <w:r w:rsidR="00837447">
        <w:rPr>
          <w:lang w:eastAsia="zh-CN"/>
        </w:rPr>
        <w:t>, HL7800</w:t>
      </w:r>
      <w:r>
        <w:rPr>
          <w:lang w:eastAsia="zh-CN"/>
        </w:rPr>
        <w:t>.</w:t>
      </w:r>
    </w:p>
    <w:p w14:paraId="6EC3EDC0" w14:textId="77777777" w:rsidR="008A0A7A" w:rsidRDefault="008A0A7A" w:rsidP="008A0A7A">
      <w:pPr>
        <w:jc w:val="both"/>
      </w:pPr>
      <w:commentRangeStart w:id="42"/>
      <w:commentRangeStart w:id="43"/>
      <w:commentRangeStart w:id="44"/>
      <w:r w:rsidRPr="001811C4">
        <w:t>Th</w:t>
      </w:r>
      <w:r>
        <w:t>e</w:t>
      </w:r>
      <w:r w:rsidRPr="001811C4">
        <w:t xml:space="preserve"> </w:t>
      </w:r>
      <w:r>
        <w:t xml:space="preserve">Execute </w:t>
      </w:r>
      <w:r w:rsidRPr="001811C4">
        <w:t xml:space="preserve">command </w:t>
      </w:r>
      <w:r>
        <w:t>re</w:t>
      </w:r>
      <w:commentRangeStart w:id="45"/>
      <w:commentRangeStart w:id="46"/>
      <w:r w:rsidRPr="001811C4">
        <w:t xml:space="preserve">set the </w:t>
      </w:r>
      <w:commentRangeEnd w:id="42"/>
      <w:r>
        <w:rPr>
          <w:rStyle w:val="CommentReference"/>
          <w:rFonts w:ascii="Verdana" w:hAnsi="Verdana"/>
        </w:rPr>
        <w:commentReference w:id="42"/>
      </w:r>
      <w:commentRangeEnd w:id="43"/>
      <w:r>
        <w:rPr>
          <w:rStyle w:val="CommentReference"/>
          <w:rFonts w:ascii="Verdana" w:hAnsi="Verdana"/>
        </w:rPr>
        <w:commentReference w:id="43"/>
      </w:r>
      <w:commentRangeEnd w:id="44"/>
      <w:r>
        <w:rPr>
          <w:rStyle w:val="CommentReference"/>
          <w:rFonts w:ascii="Verdana" w:hAnsi="Verdana"/>
        </w:rPr>
        <w:commentReference w:id="44"/>
      </w:r>
      <w:commentRangeStart w:id="47"/>
      <w:commentRangeEnd w:id="47"/>
      <w:r>
        <w:rPr>
          <w:rStyle w:val="CommentReference"/>
          <w:rFonts w:ascii="Verdana" w:hAnsi="Verdana"/>
        </w:rPr>
        <w:commentReference w:id="47"/>
      </w:r>
      <w:commentRangeStart w:id="48"/>
      <w:commentRangeEnd w:id="48"/>
      <w:r>
        <w:rPr>
          <w:rStyle w:val="CommentReference"/>
          <w:rFonts w:ascii="Verdana" w:hAnsi="Verdana"/>
        </w:rPr>
        <w:commentReference w:id="48"/>
      </w:r>
      <w:commentRangeEnd w:id="45"/>
      <w:r>
        <w:rPr>
          <w:rStyle w:val="CommentReference"/>
          <w:rFonts w:ascii="Verdana" w:hAnsi="Verdana"/>
        </w:rPr>
        <w:commentReference w:id="45"/>
      </w:r>
      <w:commentRangeEnd w:id="46"/>
      <w:r>
        <w:rPr>
          <w:rStyle w:val="CommentReference"/>
          <w:rFonts w:ascii="Verdana" w:hAnsi="Verdana"/>
        </w:rPr>
        <w:commentReference w:id="46"/>
      </w:r>
      <w:r>
        <w:t xml:space="preserve">module automatically and </w:t>
      </w:r>
      <w:commentRangeStart w:id="49"/>
      <w:commentRangeStart w:id="50"/>
      <w:r>
        <w:t xml:space="preserve">loads </w:t>
      </w:r>
      <w:commentRangeEnd w:id="49"/>
      <w:r>
        <w:rPr>
          <w:rStyle w:val="CommentReference"/>
          <w:rFonts w:ascii="Verdana" w:hAnsi="Verdana"/>
        </w:rPr>
        <w:commentReference w:id="49"/>
      </w:r>
      <w:commentRangeEnd w:id="50"/>
      <w:r>
        <w:rPr>
          <w:rStyle w:val="CommentReference"/>
          <w:rFonts w:ascii="Verdana" w:hAnsi="Verdana"/>
        </w:rPr>
        <w:commentReference w:id="50"/>
      </w:r>
      <w:r>
        <w:t>binary file for corresponding new RAT (CAT-M1 or NB1).</w:t>
      </w:r>
    </w:p>
    <w:p w14:paraId="6D84CD0B" w14:textId="77777777" w:rsidR="00295901" w:rsidRDefault="00295901" w:rsidP="00295901">
      <w:pPr>
        <w:jc w:val="both"/>
        <w:rPr>
          <w:lang w:eastAsia="zh-CN"/>
        </w:rPr>
      </w:pPr>
      <w:r>
        <w:rPr>
          <w:lang w:eastAsia="zh-CN"/>
        </w:rPr>
        <w:t xml:space="preserve">The NB1 RAT </w:t>
      </w:r>
      <w:r w:rsidR="00517F64">
        <w:rPr>
          <w:lang w:eastAsia="zh-CN"/>
        </w:rPr>
        <w:t xml:space="preserve">is </w:t>
      </w:r>
      <w:r w:rsidR="000D16A6">
        <w:rPr>
          <w:lang w:eastAsia="zh-CN"/>
        </w:rPr>
        <w:t xml:space="preserve">not </w:t>
      </w:r>
      <w:r>
        <w:rPr>
          <w:lang w:eastAsia="zh-CN"/>
        </w:rPr>
        <w:t>available</w:t>
      </w:r>
      <w:r w:rsidR="000D16A6">
        <w:rPr>
          <w:lang w:eastAsia="zh-CN"/>
        </w:rPr>
        <w:t xml:space="preserve"> with HL7800-M.</w:t>
      </w:r>
      <w:r w:rsidR="00B41501">
        <w:rPr>
          <w:lang w:eastAsia="zh-CN"/>
        </w:rPr>
        <w:t xml:space="preserve"> To filter the use of NB1, a lock parameter for NB1 is introduced in Config SWISERVER.</w:t>
      </w:r>
    </w:p>
    <w:p w14:paraId="1ABB0739" w14:textId="77777777" w:rsidR="00295901" w:rsidRDefault="00295901" w:rsidP="00295901">
      <w:pPr>
        <w:jc w:val="both"/>
        <w:rPr>
          <w:lang w:eastAsia="zh-CN"/>
        </w:rPr>
      </w:pPr>
      <w:r>
        <w:rPr>
          <w:lang w:eastAsia="zh-CN"/>
        </w:rPr>
        <w:t xml:space="preserve">The GSM RAT will only be available on </w:t>
      </w:r>
      <w:proofErr w:type="spellStart"/>
      <w:r>
        <w:rPr>
          <w:lang w:eastAsia="zh-CN"/>
        </w:rPr>
        <w:t>Airprime</w:t>
      </w:r>
      <w:proofErr w:type="spellEnd"/>
      <w:r>
        <w:rPr>
          <w:lang w:eastAsia="zh-CN"/>
        </w:rPr>
        <w:t xml:space="preserve"> HL7802. It will impact this IFS document.</w:t>
      </w:r>
    </w:p>
    <w:p w14:paraId="1410E2A9" w14:textId="77777777" w:rsidR="0094556D" w:rsidRPr="00220046" w:rsidRDefault="000D718D" w:rsidP="0056113C">
      <w:pPr>
        <w:jc w:val="both"/>
        <w:rPr>
          <w:lang w:eastAsia="zh-CN"/>
        </w:rPr>
      </w:pPr>
      <w:r w:rsidRPr="001811C4">
        <w:rPr>
          <w:lang w:eastAsia="zh-CN"/>
        </w:rPr>
        <w:t>T</w:t>
      </w:r>
      <w:r>
        <w:rPr>
          <w:lang w:eastAsia="zh-CN"/>
        </w:rPr>
        <w:t xml:space="preserve">o get the </w:t>
      </w:r>
      <w:r w:rsidR="00E223D8">
        <w:rPr>
          <w:lang w:eastAsia="zh-CN"/>
        </w:rPr>
        <w:t>activate</w:t>
      </w:r>
      <w:r>
        <w:rPr>
          <w:lang w:eastAsia="zh-CN"/>
        </w:rPr>
        <w:t xml:space="preserve"> </w:t>
      </w:r>
      <w:r w:rsidRPr="001811C4">
        <w:rPr>
          <w:lang w:eastAsia="zh-CN"/>
        </w:rPr>
        <w:t>LTE band</w:t>
      </w:r>
      <w:r>
        <w:rPr>
          <w:lang w:eastAsia="zh-CN"/>
        </w:rPr>
        <w:t xml:space="preserve"> that the module is currently</w:t>
      </w:r>
      <w:r w:rsidR="00E223D8">
        <w:rPr>
          <w:lang w:eastAsia="zh-CN"/>
        </w:rPr>
        <w:t xml:space="preserve"> using</w:t>
      </w:r>
      <w:r>
        <w:rPr>
          <w:lang w:eastAsia="zh-CN"/>
        </w:rPr>
        <w:t xml:space="preserve">, use </w:t>
      </w:r>
      <w:r>
        <w:t>AT+KBND Read Command.</w:t>
      </w:r>
    </w:p>
    <w:sectPr w:rsidR="0094556D" w:rsidRPr="00220046"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5" w:author="Pol Carré" w:date="2018-10-25T16:11:00Z" w:initials="PC">
    <w:p w14:paraId="38EB74C1" w14:textId="77777777" w:rsidR="00E17350" w:rsidRDefault="00E17350">
      <w:pPr>
        <w:pStyle w:val="CommentText"/>
      </w:pPr>
      <w:r>
        <w:rPr>
          <w:rStyle w:val="CommentReference"/>
        </w:rPr>
        <w:annotationRef/>
      </w:r>
      <w:r>
        <w:t xml:space="preserve">I don’t know if it is </w:t>
      </w:r>
      <w:proofErr w:type="gramStart"/>
      <w:r>
        <w:t>relevant</w:t>
      </w:r>
      <w:proofErr w:type="gramEnd"/>
      <w:r>
        <w:t xml:space="preserve"> but it seems that the Write command is always presented after the READ and the TEST command.</w:t>
      </w:r>
    </w:p>
  </w:comment>
  <w:comment w:id="16" w:author="Jean-Michel Chauvet" w:date="2018-10-26T15:10:00Z" w:initials="JC">
    <w:p w14:paraId="3BEAF4E4" w14:textId="77777777" w:rsidR="008A0A7A" w:rsidRDefault="008A0A7A">
      <w:pPr>
        <w:pStyle w:val="CommentText"/>
      </w:pPr>
      <w:r>
        <w:rPr>
          <w:rStyle w:val="CommentReference"/>
        </w:rPr>
        <w:annotationRef/>
      </w:r>
      <w:r>
        <w:t>done</w:t>
      </w:r>
    </w:p>
  </w:comment>
  <w:comment w:id="17" w:author="Jean-Michel Chauvet" w:date="2018-10-26T10:37:00Z" w:initials="JC">
    <w:p w14:paraId="3FC1B46E" w14:textId="77777777" w:rsidR="00E17350" w:rsidRDefault="00E17350">
      <w:pPr>
        <w:pStyle w:val="CommentText"/>
      </w:pPr>
      <w:r>
        <w:rPr>
          <w:rStyle w:val="CommentReference"/>
        </w:rPr>
        <w:annotationRef/>
      </w:r>
      <w:r>
        <w:t>done</w:t>
      </w:r>
    </w:p>
  </w:comment>
  <w:comment w:id="18" w:author="Pol Carré" w:date="2018-10-25T16:15:00Z" w:initials="PC">
    <w:p w14:paraId="0533C57E" w14:textId="77777777" w:rsidR="00E17350" w:rsidRDefault="00E17350">
      <w:pPr>
        <w:pStyle w:val="CommentText"/>
      </w:pPr>
      <w:r>
        <w:rPr>
          <w:rStyle w:val="CommentReference"/>
        </w:rPr>
        <w:annotationRef/>
      </w:r>
      <w:r>
        <w:t>Mode (idem for all RAT)</w:t>
      </w:r>
    </w:p>
  </w:comment>
  <w:comment w:id="19" w:author="Jean-Michel Chauvet" w:date="2018-10-26T10:41:00Z" w:initials="JC">
    <w:p w14:paraId="2E2C2AF9" w14:textId="77777777" w:rsidR="00E17350" w:rsidRDefault="00E17350">
      <w:pPr>
        <w:pStyle w:val="CommentText"/>
      </w:pPr>
      <w:r>
        <w:rPr>
          <w:rStyle w:val="CommentReference"/>
        </w:rPr>
        <w:annotationRef/>
      </w:r>
      <w:r>
        <w:t>done</w:t>
      </w:r>
    </w:p>
  </w:comment>
  <w:comment w:id="20" w:author="Pol Carré" w:date="2018-10-25T16:13:00Z" w:initials="PC">
    <w:p w14:paraId="6F794EC6" w14:textId="77777777" w:rsidR="00E17350" w:rsidRDefault="00E17350">
      <w:pPr>
        <w:pStyle w:val="CommentText"/>
      </w:pPr>
      <w:r>
        <w:rPr>
          <w:rStyle w:val="CommentReference"/>
        </w:rPr>
        <w:annotationRef/>
      </w:r>
      <w:r>
        <w:t xml:space="preserve">It must be mode, like others platform. In the future we will have other mode like “CATM1 first, </w:t>
      </w:r>
      <w:proofErr w:type="spellStart"/>
      <w:r>
        <w:t>etc</w:t>
      </w:r>
      <w:proofErr w:type="spellEnd"/>
      <w:r>
        <w:t>…”</w:t>
      </w:r>
    </w:p>
  </w:comment>
  <w:comment w:id="21" w:author="Jean-Michel Chauvet" w:date="2018-10-26T15:11:00Z" w:initials="JC">
    <w:p w14:paraId="1BCFE43D" w14:textId="77777777" w:rsidR="008A0A7A" w:rsidRDefault="008A0A7A">
      <w:pPr>
        <w:pStyle w:val="CommentText"/>
      </w:pPr>
      <w:r>
        <w:rPr>
          <w:rStyle w:val="CommentReference"/>
        </w:rPr>
        <w:annotationRef/>
      </w:r>
      <w:r>
        <w:t>Done</w:t>
      </w:r>
    </w:p>
  </w:comment>
  <w:comment w:id="22" w:author="Jean-Michel Chauvet" w:date="2018-10-26T15:11:00Z" w:initials="JC">
    <w:p w14:paraId="1173B7A1" w14:textId="77777777" w:rsidR="008A0A7A" w:rsidRDefault="008A0A7A">
      <w:pPr>
        <w:pStyle w:val="CommentText"/>
      </w:pPr>
      <w:r>
        <w:rPr>
          <w:rStyle w:val="CommentReference"/>
        </w:rPr>
        <w:annotationRef/>
      </w:r>
    </w:p>
  </w:comment>
  <w:comment w:id="23" w:author="Pol Carré" w:date="2018-10-25T16:14:00Z" w:initials="PC">
    <w:p w14:paraId="1F584932" w14:textId="77777777" w:rsidR="00E17350" w:rsidRDefault="00E17350">
      <w:pPr>
        <w:pStyle w:val="CommentText"/>
      </w:pPr>
      <w:r>
        <w:rPr>
          <w:rStyle w:val="CommentReference"/>
        </w:rPr>
        <w:annotationRef/>
      </w:r>
      <w:r>
        <w:t>mode</w:t>
      </w:r>
    </w:p>
  </w:comment>
  <w:comment w:id="24" w:author="Jean-Michel Chauvet" w:date="2018-10-26T10:41:00Z" w:initials="JC">
    <w:p w14:paraId="18FCD55D" w14:textId="77777777" w:rsidR="00E17350" w:rsidRDefault="00E17350">
      <w:pPr>
        <w:pStyle w:val="CommentText"/>
      </w:pPr>
      <w:r>
        <w:rPr>
          <w:rStyle w:val="CommentReference"/>
        </w:rPr>
        <w:annotationRef/>
      </w:r>
      <w:r>
        <w:t>done</w:t>
      </w:r>
    </w:p>
  </w:comment>
  <w:comment w:id="25" w:author="Pol Carré" w:date="2018-10-25T15:34:00Z" w:initials="PC">
    <w:p w14:paraId="36920E3A" w14:textId="77777777" w:rsidR="00E17350" w:rsidRDefault="00E17350">
      <w:pPr>
        <w:pStyle w:val="CommentText"/>
      </w:pPr>
      <w:r>
        <w:rPr>
          <w:rStyle w:val="CommentReference"/>
        </w:rPr>
        <w:annotationRef/>
      </w:r>
      <w:r>
        <w:t>CAT-M1 only is more explicit (and based on previous terminology in HL family)</w:t>
      </w:r>
    </w:p>
  </w:comment>
  <w:comment w:id="26" w:author="Jean-Michel Chauvet" w:date="2018-10-26T10:41:00Z" w:initials="JC">
    <w:p w14:paraId="1C389ED0" w14:textId="77777777" w:rsidR="00E17350" w:rsidRDefault="00E17350">
      <w:pPr>
        <w:pStyle w:val="CommentText"/>
      </w:pPr>
      <w:r>
        <w:rPr>
          <w:rStyle w:val="CommentReference"/>
        </w:rPr>
        <w:annotationRef/>
      </w:r>
      <w:r>
        <w:t>done</w:t>
      </w:r>
    </w:p>
  </w:comment>
  <w:comment w:id="27" w:author="Pol Carré" w:date="2018-10-25T15:34:00Z" w:initials="PC">
    <w:p w14:paraId="43315FF0" w14:textId="77777777" w:rsidR="00E17350" w:rsidRDefault="00E17350">
      <w:pPr>
        <w:pStyle w:val="CommentText"/>
      </w:pPr>
      <w:r>
        <w:rPr>
          <w:rStyle w:val="CommentReference"/>
        </w:rPr>
        <w:annotationRef/>
      </w:r>
      <w:r>
        <w:t>NB1 only</w:t>
      </w:r>
    </w:p>
  </w:comment>
  <w:comment w:id="28" w:author="Jean-Michel Chauvet" w:date="2018-10-26T10:41:00Z" w:initials="JC">
    <w:p w14:paraId="583A53E0" w14:textId="77777777" w:rsidR="00E17350" w:rsidRDefault="00E17350">
      <w:pPr>
        <w:pStyle w:val="CommentText"/>
      </w:pPr>
      <w:r>
        <w:rPr>
          <w:rStyle w:val="CommentReference"/>
        </w:rPr>
        <w:annotationRef/>
      </w:r>
      <w:r>
        <w:t>done</w:t>
      </w:r>
    </w:p>
  </w:comment>
  <w:comment w:id="30" w:author="Pol Carré" w:date="2018-10-25T15:58:00Z" w:initials="PC">
    <w:p w14:paraId="50B0A279" w14:textId="77777777" w:rsidR="00E17350" w:rsidRDefault="00E17350">
      <w:pPr>
        <w:pStyle w:val="CommentText"/>
      </w:pPr>
      <w:r>
        <w:rPr>
          <w:rStyle w:val="CommentReference"/>
        </w:rPr>
        <w:annotationRef/>
      </w:r>
      <w:r>
        <w:t>idem</w:t>
      </w:r>
    </w:p>
  </w:comment>
  <w:comment w:id="31" w:author="Jean-Michel Chauvet" w:date="2018-10-26T10:41:00Z" w:initials="JC">
    <w:p w14:paraId="2355DD97" w14:textId="77777777" w:rsidR="0050353E" w:rsidRDefault="0050353E">
      <w:pPr>
        <w:pStyle w:val="CommentText"/>
      </w:pPr>
      <w:r>
        <w:rPr>
          <w:rStyle w:val="CommentReference"/>
        </w:rPr>
        <w:annotationRef/>
      </w:r>
      <w:r>
        <w:t>done</w:t>
      </w:r>
    </w:p>
  </w:comment>
  <w:comment w:id="32" w:author="Pol Carré" w:date="2018-10-25T16:18:00Z" w:initials="PC">
    <w:p w14:paraId="3022B755" w14:textId="77777777" w:rsidR="00E17350" w:rsidRDefault="00E17350">
      <w:pPr>
        <w:pStyle w:val="CommentText"/>
      </w:pPr>
      <w:r>
        <w:rPr>
          <w:rStyle w:val="CommentReference"/>
        </w:rPr>
        <w:annotationRef/>
      </w:r>
      <w:r>
        <w:t>maybe add that the mode is persistent?</w:t>
      </w:r>
    </w:p>
  </w:comment>
  <w:comment w:id="33" w:author="Jean-Michel Chauvet" w:date="2018-10-26T10:43:00Z" w:initials="JC">
    <w:p w14:paraId="3EE00AAD" w14:textId="77777777" w:rsidR="0050353E" w:rsidRDefault="0050353E">
      <w:pPr>
        <w:pStyle w:val="CommentText"/>
      </w:pPr>
      <w:r>
        <w:rPr>
          <w:rStyle w:val="CommentReference"/>
        </w:rPr>
        <w:annotationRef/>
      </w:r>
      <w:r>
        <w:t>ok</w:t>
      </w:r>
    </w:p>
  </w:comment>
  <w:comment w:id="37" w:author="Pol Carré" w:date="2018-10-25T16:23:00Z" w:initials="PC">
    <w:p w14:paraId="34065DAC" w14:textId="77777777" w:rsidR="0062240F" w:rsidRDefault="0062240F">
      <w:pPr>
        <w:pStyle w:val="CommentText"/>
      </w:pPr>
      <w:r>
        <w:rPr>
          <w:rStyle w:val="CommentReference"/>
        </w:rPr>
        <w:annotationRef/>
      </w:r>
      <w:proofErr w:type="gramStart"/>
      <w:r>
        <w:t>Yes</w:t>
      </w:r>
      <w:proofErr w:type="gramEnd"/>
      <w:r>
        <w:t xml:space="preserve"> but you must indicate the starting point. Here, it is HL76.</w:t>
      </w:r>
    </w:p>
  </w:comment>
  <w:comment w:id="38" w:author="Jean-Michel Chauvet" w:date="2018-10-26T10:45:00Z" w:initials="JC">
    <w:p w14:paraId="73446C9E" w14:textId="77777777" w:rsidR="00B41501" w:rsidRDefault="00B41501">
      <w:pPr>
        <w:pStyle w:val="CommentText"/>
      </w:pPr>
      <w:r>
        <w:rPr>
          <w:rStyle w:val="CommentReference"/>
        </w:rPr>
        <w:annotationRef/>
      </w:r>
      <w:r>
        <w:t>ok</w:t>
      </w:r>
    </w:p>
  </w:comment>
  <w:comment w:id="41" w:author="Pol Carré" w:date="2018-10-25T16:26:00Z" w:initials="PC">
    <w:p w14:paraId="2307E123" w14:textId="77777777" w:rsidR="0062240F" w:rsidRDefault="0062240F">
      <w:pPr>
        <w:pStyle w:val="CommentText"/>
      </w:pPr>
      <w:r>
        <w:rPr>
          <w:rStyle w:val="CommentReference"/>
        </w:rPr>
        <w:annotationRef/>
      </w:r>
      <w:r>
        <w:t>Precise here that there is a lock mechanism. It is a DEVELOPER section, not public</w:t>
      </w:r>
    </w:p>
  </w:comment>
  <w:comment w:id="42" w:author="Pol Carré" w:date="2018-10-25T16:24:00Z" w:initials="PC">
    <w:p w14:paraId="0054B963" w14:textId="77777777" w:rsidR="008A0A7A" w:rsidRDefault="008A0A7A" w:rsidP="008A0A7A">
      <w:pPr>
        <w:pStyle w:val="CommentText"/>
      </w:pPr>
      <w:r>
        <w:rPr>
          <w:rStyle w:val="CommentReference"/>
        </w:rPr>
        <w:annotationRef/>
      </w:r>
      <w:r>
        <w:t xml:space="preserve">You must indicate here if there is restriction. For example, if you can’t send the command from a UART, </w:t>
      </w:r>
      <w:proofErr w:type="spellStart"/>
      <w:r>
        <w:t>etc</w:t>
      </w:r>
      <w:proofErr w:type="spellEnd"/>
      <w:r>
        <w:t xml:space="preserve">… </w:t>
      </w:r>
    </w:p>
  </w:comment>
  <w:comment w:id="43" w:author="Pol Carré" w:date="2018-10-26T14:56:00Z" w:initials="PC">
    <w:p w14:paraId="4D58AAE2" w14:textId="77777777" w:rsidR="008A0A7A" w:rsidRDefault="008A0A7A" w:rsidP="008A0A7A">
      <w:pPr>
        <w:pStyle w:val="CommentText"/>
      </w:pPr>
      <w:r>
        <w:rPr>
          <w:rStyle w:val="CommentReference"/>
        </w:rPr>
        <w:annotationRef/>
      </w:r>
      <w:r>
        <w:t>I tell you again: this sentence should not be in the applicability section. Move it to “other”.</w:t>
      </w:r>
    </w:p>
  </w:comment>
  <w:comment w:id="44" w:author="Jean-Michel Chauvet" w:date="2018-10-26T15:10:00Z" w:initials="JC">
    <w:p w14:paraId="5DA0887A" w14:textId="77777777" w:rsidR="008A0A7A" w:rsidRDefault="008A0A7A">
      <w:pPr>
        <w:pStyle w:val="CommentText"/>
      </w:pPr>
      <w:r>
        <w:rPr>
          <w:rStyle w:val="CommentReference"/>
        </w:rPr>
        <w:annotationRef/>
      </w:r>
      <w:r>
        <w:t>done</w:t>
      </w:r>
    </w:p>
  </w:comment>
  <w:comment w:id="47" w:author="Pol Carré" w:date="2018-10-25T16:22:00Z" w:initials="PC">
    <w:p w14:paraId="72A09984" w14:textId="77777777" w:rsidR="008A0A7A" w:rsidRDefault="008A0A7A" w:rsidP="008A0A7A">
      <w:pPr>
        <w:pStyle w:val="CommentText"/>
      </w:pPr>
      <w:r>
        <w:rPr>
          <w:rStyle w:val="CommentReference"/>
        </w:rPr>
        <w:annotationRef/>
      </w:r>
      <w:r>
        <w:t>Sorry, I don’t understand (could be my English…)</w:t>
      </w:r>
    </w:p>
  </w:comment>
  <w:comment w:id="48" w:author="Jean-Michel Chauvet" w:date="2018-10-26T10:46:00Z" w:initials="JC">
    <w:p w14:paraId="162E5E0F" w14:textId="77777777" w:rsidR="008A0A7A" w:rsidRDefault="008A0A7A" w:rsidP="008A0A7A">
      <w:pPr>
        <w:pStyle w:val="CommentText"/>
      </w:pPr>
      <w:r>
        <w:rPr>
          <w:rStyle w:val="CommentReference"/>
        </w:rPr>
        <w:annotationRef/>
      </w:r>
      <w:r>
        <w:t>removed</w:t>
      </w:r>
    </w:p>
  </w:comment>
  <w:comment w:id="45" w:author="Pol Carré" w:date="2018-10-26T15:02:00Z" w:initials="PC">
    <w:p w14:paraId="0BDB17BB" w14:textId="77777777" w:rsidR="008A0A7A" w:rsidRDefault="008A0A7A" w:rsidP="008A0A7A">
      <w:pPr>
        <w:jc w:val="both"/>
      </w:pPr>
      <w:r>
        <w:rPr>
          <w:rStyle w:val="CommentReference"/>
        </w:rPr>
        <w:annotationRef/>
      </w:r>
      <w:r w:rsidRPr="001811C4">
        <w:t xml:space="preserve">This </w:t>
      </w:r>
      <w:r>
        <w:t xml:space="preserve">Execute </w:t>
      </w:r>
      <w:r w:rsidRPr="001811C4">
        <w:t xml:space="preserve">command </w:t>
      </w:r>
      <w:r>
        <w:rPr>
          <w:rStyle w:val="CommentReference"/>
          <w:rFonts w:ascii="Verdana" w:hAnsi="Verdana"/>
        </w:rPr>
        <w:annotationRef/>
      </w:r>
      <w:r>
        <w:t xml:space="preserve">reset the module automatically and loads </w:t>
      </w:r>
      <w:r>
        <w:rPr>
          <w:rStyle w:val="CommentReference"/>
          <w:rFonts w:ascii="Verdana" w:hAnsi="Verdana"/>
        </w:rPr>
        <w:annotationRef/>
      </w:r>
      <w:r>
        <w:rPr>
          <w:rStyle w:val="CommentReference"/>
          <w:rFonts w:ascii="Verdana" w:hAnsi="Verdana"/>
        </w:rPr>
        <w:annotationRef/>
      </w:r>
      <w:r>
        <w:t>binary file for corresponding new RAT (CAT-M1 or NB1). =&gt; I find it more explicit</w:t>
      </w:r>
    </w:p>
    <w:p w14:paraId="6F2A0FD6" w14:textId="77777777" w:rsidR="008A0A7A" w:rsidRDefault="008A0A7A" w:rsidP="008A0A7A">
      <w:pPr>
        <w:pStyle w:val="CommentText"/>
      </w:pPr>
    </w:p>
  </w:comment>
  <w:comment w:id="46" w:author="Jean-Michel Chauvet" w:date="2018-10-26T15:09:00Z" w:initials="JC">
    <w:p w14:paraId="3BAE79B5" w14:textId="77777777" w:rsidR="008A0A7A" w:rsidRDefault="008A0A7A">
      <w:pPr>
        <w:pStyle w:val="CommentText"/>
      </w:pPr>
      <w:r>
        <w:rPr>
          <w:rStyle w:val="CommentReference"/>
        </w:rPr>
        <w:annotationRef/>
      </w:r>
      <w:r>
        <w:t>Done</w:t>
      </w:r>
    </w:p>
  </w:comment>
  <w:comment w:id="49" w:author="Pol Carré" w:date="2018-10-25T16:22:00Z" w:initials="PC">
    <w:p w14:paraId="2F7FDD10" w14:textId="77777777" w:rsidR="008A0A7A" w:rsidRDefault="008A0A7A" w:rsidP="008A0A7A">
      <w:pPr>
        <w:pStyle w:val="CommentText"/>
      </w:pPr>
      <w:r>
        <w:rPr>
          <w:rStyle w:val="CommentReference"/>
        </w:rPr>
        <w:annotationRef/>
      </w:r>
      <w:r>
        <w:t>Confusing. Nothing is uploaded here. Loaded?</w:t>
      </w:r>
    </w:p>
  </w:comment>
  <w:comment w:id="50" w:author="Jean-Michel Chauvet" w:date="2018-10-26T10:48:00Z" w:initials="JC">
    <w:p w14:paraId="57506D27" w14:textId="77777777" w:rsidR="008A0A7A" w:rsidRDefault="008A0A7A" w:rsidP="008A0A7A">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8EB74C1" w15:done="0"/>
  <w15:commentEx w15:paraId="3BEAF4E4" w15:done="0"/>
  <w15:commentEx w15:paraId="3FC1B46E" w15:done="0"/>
  <w15:commentEx w15:paraId="0533C57E" w15:done="0"/>
  <w15:commentEx w15:paraId="2E2C2AF9" w15:done="0"/>
  <w15:commentEx w15:paraId="6F794EC6" w15:done="0"/>
  <w15:commentEx w15:paraId="1BCFE43D" w15:done="0"/>
  <w15:commentEx w15:paraId="1173B7A1" w15:done="0"/>
  <w15:commentEx w15:paraId="1F584932" w15:done="0"/>
  <w15:commentEx w15:paraId="18FCD55D" w15:done="0"/>
  <w15:commentEx w15:paraId="36920E3A" w15:done="0"/>
  <w15:commentEx w15:paraId="1C389ED0" w15:done="0"/>
  <w15:commentEx w15:paraId="43315FF0" w15:done="0"/>
  <w15:commentEx w15:paraId="583A53E0" w15:done="0"/>
  <w15:commentEx w15:paraId="50B0A279" w15:done="0"/>
  <w15:commentEx w15:paraId="2355DD97" w15:done="0"/>
  <w15:commentEx w15:paraId="3022B755" w15:done="0"/>
  <w15:commentEx w15:paraId="3EE00AAD" w15:done="0"/>
  <w15:commentEx w15:paraId="34065DAC" w15:done="0"/>
  <w15:commentEx w15:paraId="73446C9E" w15:done="0"/>
  <w15:commentEx w15:paraId="2307E123" w15:done="0"/>
  <w15:commentEx w15:paraId="0054B963" w15:done="0"/>
  <w15:commentEx w15:paraId="4D58AAE2" w15:done="0"/>
  <w15:commentEx w15:paraId="5DA0887A" w15:done="0"/>
  <w15:commentEx w15:paraId="72A09984" w15:done="0"/>
  <w15:commentEx w15:paraId="162E5E0F" w15:done="0"/>
  <w15:commentEx w15:paraId="6F2A0FD6" w15:done="0"/>
  <w15:commentEx w15:paraId="3BAE79B5" w15:done="0"/>
  <w15:commentEx w15:paraId="2F7FDD10" w15:done="0"/>
  <w15:commentEx w15:paraId="57506D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8EB74C1" w16cid:durableId="1F828CE7"/>
  <w16cid:commentId w16cid:paraId="3BEAF4E4" w16cid:durableId="1F828CE8"/>
  <w16cid:commentId w16cid:paraId="3FC1B46E" w16cid:durableId="1F828CE9"/>
  <w16cid:commentId w16cid:paraId="0533C57E" w16cid:durableId="1F828CEA"/>
  <w16cid:commentId w16cid:paraId="2E2C2AF9" w16cid:durableId="1F828CEB"/>
  <w16cid:commentId w16cid:paraId="6F794EC6" w16cid:durableId="1F828CEC"/>
  <w16cid:commentId w16cid:paraId="1BCFE43D" w16cid:durableId="1F828CED"/>
  <w16cid:commentId w16cid:paraId="1173B7A1" w16cid:durableId="1F828CEE"/>
  <w16cid:commentId w16cid:paraId="1F584932" w16cid:durableId="1F828CEF"/>
  <w16cid:commentId w16cid:paraId="18FCD55D" w16cid:durableId="1F828CF0"/>
  <w16cid:commentId w16cid:paraId="36920E3A" w16cid:durableId="1F828CF1"/>
  <w16cid:commentId w16cid:paraId="1C389ED0" w16cid:durableId="1F828CF2"/>
  <w16cid:commentId w16cid:paraId="43315FF0" w16cid:durableId="1F828CF3"/>
  <w16cid:commentId w16cid:paraId="583A53E0" w16cid:durableId="1F828CF4"/>
  <w16cid:commentId w16cid:paraId="50B0A279" w16cid:durableId="1F828CF5"/>
  <w16cid:commentId w16cid:paraId="2355DD97" w16cid:durableId="1F828CF6"/>
  <w16cid:commentId w16cid:paraId="3022B755" w16cid:durableId="1F828CF7"/>
  <w16cid:commentId w16cid:paraId="3EE00AAD" w16cid:durableId="1F828CF8"/>
  <w16cid:commentId w16cid:paraId="34065DAC" w16cid:durableId="1F828CF9"/>
  <w16cid:commentId w16cid:paraId="73446C9E" w16cid:durableId="1F828CFA"/>
  <w16cid:commentId w16cid:paraId="2307E123" w16cid:durableId="1F828CFB"/>
  <w16cid:commentId w16cid:paraId="0054B963" w16cid:durableId="1F828CFC"/>
  <w16cid:commentId w16cid:paraId="4D58AAE2" w16cid:durableId="1F828CFD"/>
  <w16cid:commentId w16cid:paraId="5DA0887A" w16cid:durableId="1F828CFE"/>
  <w16cid:commentId w16cid:paraId="72A09984" w16cid:durableId="1F828CFF"/>
  <w16cid:commentId w16cid:paraId="162E5E0F" w16cid:durableId="1F828D00"/>
  <w16cid:commentId w16cid:paraId="6F2A0FD6" w16cid:durableId="1F828D01"/>
  <w16cid:commentId w16cid:paraId="3BAE79B5" w16cid:durableId="1F828D02"/>
  <w16cid:commentId w16cid:paraId="2F7FDD10" w16cid:durableId="1F828D03"/>
  <w16cid:commentId w16cid:paraId="57506D27" w16cid:durableId="1F828D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D1FF58" w14:textId="77777777" w:rsidR="00F328E3" w:rsidRDefault="00F328E3" w:rsidP="0094718A">
      <w:r>
        <w:separator/>
      </w:r>
    </w:p>
    <w:p w14:paraId="773D9C2C" w14:textId="77777777" w:rsidR="00F328E3" w:rsidRDefault="00F328E3" w:rsidP="0094718A"/>
  </w:endnote>
  <w:endnote w:type="continuationSeparator" w:id="0">
    <w:p w14:paraId="56373AAC" w14:textId="77777777" w:rsidR="00F328E3" w:rsidRDefault="00F328E3" w:rsidP="0094718A">
      <w:r>
        <w:continuationSeparator/>
      </w:r>
    </w:p>
    <w:p w14:paraId="1FD2C6A2" w14:textId="77777777" w:rsidR="00F328E3" w:rsidRDefault="00F328E3"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altName w:val="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Trebuchet MS"/>
    <w:panose1 w:val="00000000000000000000"/>
    <w:charset w:val="00"/>
    <w:family w:val="swiss"/>
    <w:notTrueType/>
    <w:pitch w:val="variable"/>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BF8CC2" w14:textId="4EE2850D"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505846C0" wp14:editId="659F0D23">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630AC"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t>[FH Document Number]</w:t>
    </w:r>
    <w:r>
      <w:fldChar w:fldCharType="end"/>
    </w:r>
    <w:r w:rsidRPr="0015218C">
      <w:tab/>
      <w:t xml:space="preserve">Rev </w:t>
    </w:r>
    <w:r>
      <w:fldChar w:fldCharType="begin"/>
    </w:r>
    <w:r>
      <w:instrText xml:space="preserve"> REF Revision \h  \* MERGEFORMAT </w:instrText>
    </w:r>
    <w:r>
      <w:fldChar w:fldCharType="separate"/>
    </w:r>
    <w:r w:rsidR="00517F64">
      <w:t>[R01.01]</w:t>
    </w:r>
    <w:r>
      <w:fldChar w:fldCharType="end"/>
    </w:r>
    <w:r w:rsidRPr="0015218C">
      <w:tab/>
    </w:r>
    <w:r>
      <w:fldChar w:fldCharType="begin"/>
    </w:r>
    <w:r>
      <w:instrText xml:space="preserve"> DATE  \@ "MMMM d, yyyy" </w:instrText>
    </w:r>
    <w:r>
      <w:fldChar w:fldCharType="separate"/>
    </w:r>
    <w:r w:rsidR="00340531">
      <w:rPr>
        <w:noProof/>
      </w:rPr>
      <w:t>October 30, 2018</w:t>
    </w:r>
    <w:r>
      <w:fldChar w:fldCharType="end"/>
    </w:r>
    <w:r>
      <w:t xml:space="preserve">         </w:t>
    </w:r>
    <w:r>
      <w:fldChar w:fldCharType="begin"/>
    </w:r>
    <w:r>
      <w:instrText xml:space="preserve"> PAGE </w:instrText>
    </w:r>
    <w:r>
      <w:fldChar w:fldCharType="separate"/>
    </w:r>
    <w:r w:rsidR="00F869F8">
      <w:rPr>
        <w:noProof/>
      </w:rPr>
      <w:t>8</w:t>
    </w:r>
    <w:r>
      <w:rPr>
        <w:noProof/>
      </w:rPr>
      <w:fldChar w:fldCharType="end"/>
    </w:r>
  </w:p>
  <w:p w14:paraId="3887F1D4" w14:textId="77777777" w:rsidR="001F0630" w:rsidRDefault="001F063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5D275" w14:textId="7681D8F4" w:rsidR="001F0630" w:rsidRPr="00213991" w:rsidRDefault="001F063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48919655" wp14:editId="14411BC4">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924D7"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D6579">
      <w:t>[No FH number]</w:t>
    </w:r>
    <w:r>
      <w:fldChar w:fldCharType="end"/>
    </w:r>
    <w:r w:rsidRPr="0015218C">
      <w:tab/>
      <w:t xml:space="preserve">Rev </w:t>
    </w:r>
    <w:r>
      <w:fldChar w:fldCharType="begin"/>
    </w:r>
    <w:r>
      <w:instrText xml:space="preserve"> REF Revision \h  \* MERGEFORMAT </w:instrText>
    </w:r>
    <w:r>
      <w:fldChar w:fldCharType="separate"/>
    </w:r>
    <w:r w:rsidR="00517F64">
      <w:t>[R01.01]</w:t>
    </w:r>
    <w:r>
      <w:fldChar w:fldCharType="end"/>
    </w:r>
    <w:r w:rsidRPr="0015218C">
      <w:tab/>
    </w:r>
    <w:r>
      <w:fldChar w:fldCharType="begin"/>
    </w:r>
    <w:r>
      <w:instrText xml:space="preserve"> DATE  \@ "MMMM d, yyyy" </w:instrText>
    </w:r>
    <w:r>
      <w:fldChar w:fldCharType="separate"/>
    </w:r>
    <w:r w:rsidR="00340531">
      <w:rPr>
        <w:noProof/>
      </w:rPr>
      <w:t>October 30, 2018</w:t>
    </w:r>
    <w:r>
      <w:fldChar w:fldCharType="end"/>
    </w:r>
    <w:r>
      <w:tab/>
    </w:r>
    <w:r>
      <w:fldChar w:fldCharType="begin"/>
    </w:r>
    <w:r>
      <w:instrText xml:space="preserve"> PAGE </w:instrText>
    </w:r>
    <w:r>
      <w:fldChar w:fldCharType="separate"/>
    </w:r>
    <w:r w:rsidR="00F869F8">
      <w:rPr>
        <w:noProof/>
      </w:rPr>
      <w:t>6</w:t>
    </w:r>
    <w:r>
      <w:rPr>
        <w:noProof/>
      </w:rPr>
      <w:fldChar w:fldCharType="end"/>
    </w:r>
  </w:p>
  <w:p w14:paraId="562785AE" w14:textId="77777777" w:rsidR="001F0630" w:rsidRDefault="001F06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58145A" w14:textId="77777777" w:rsidR="00F328E3" w:rsidRDefault="00F328E3" w:rsidP="0094718A">
      <w:r>
        <w:separator/>
      </w:r>
    </w:p>
    <w:p w14:paraId="31118781" w14:textId="77777777" w:rsidR="00F328E3" w:rsidRDefault="00F328E3" w:rsidP="0094718A"/>
  </w:footnote>
  <w:footnote w:type="continuationSeparator" w:id="0">
    <w:p w14:paraId="6B17F736" w14:textId="77777777" w:rsidR="00F328E3" w:rsidRDefault="00F328E3" w:rsidP="0094718A">
      <w:r>
        <w:continuationSeparator/>
      </w:r>
    </w:p>
    <w:p w14:paraId="1173B4C7" w14:textId="77777777" w:rsidR="00F328E3" w:rsidRDefault="00F328E3"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701E73" w14:textId="77777777" w:rsidR="001F0630" w:rsidRDefault="001F063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8ED3D" w14:textId="77777777" w:rsidR="001F0630" w:rsidRPr="00187A24" w:rsidRDefault="001F0630" w:rsidP="009E6AC1">
    <w:pPr>
      <w:pStyle w:val="Header"/>
      <w:tabs>
        <w:tab w:val="center" w:pos="4514"/>
        <w:tab w:val="left" w:pos="5040"/>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0A4EB0B2" wp14:editId="07DD5025">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ED1892" w14:textId="77777777" w:rsidR="001F0630" w:rsidRPr="00220046" w:rsidRDefault="001F0630" w:rsidP="006939A4">
                            <w:pPr>
                              <w:pStyle w:val="HeaderLeft"/>
                              <w:rPr>
                                <w:lang w:val="en-US"/>
                              </w:rPr>
                            </w:pPr>
                            <w:r>
                              <w:t>+KBND</w:t>
                            </w:r>
                            <w:r w:rsidR="00D23A47">
                              <w:t>CFG</w:t>
                            </w:r>
                            <w:r>
                              <w:t xml:space="preserve">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B27A23" w14:textId="413B981D"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340531">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4EB0B2"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44ED1892" w14:textId="77777777" w:rsidR="001F0630" w:rsidRPr="00220046" w:rsidRDefault="001F0630" w:rsidP="006939A4">
                      <w:pPr>
                        <w:pStyle w:val="HeaderLeft"/>
                        <w:rPr>
                          <w:lang w:val="en-US"/>
                        </w:rPr>
                      </w:pPr>
                      <w:r>
                        <w:t>+KBND</w:t>
                      </w:r>
                      <w:r w:rsidR="00D23A47">
                        <w:t>CFG</w:t>
                      </w:r>
                      <w:r>
                        <w:t xml:space="preserve">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2EB27A23" w14:textId="413B981D" w:rsidR="001F0630" w:rsidRPr="00CC1C1C" w:rsidRDefault="001F0630" w:rsidP="006939A4">
                      <w:pPr>
                        <w:pStyle w:val="HeaderRight"/>
                        <w:rPr>
                          <w:lang w:val="en-US"/>
                        </w:rPr>
                      </w:pPr>
                      <w:r>
                        <w:fldChar w:fldCharType="begin"/>
                      </w:r>
                      <w:r w:rsidRPr="00CC1C1C">
                        <w:rPr>
                          <w:lang w:val="en-US"/>
                        </w:rPr>
                        <w:instrText xml:space="preserve"> STYLEREF  "Heading 1"  \* MERGEFORMAT </w:instrText>
                      </w:r>
                      <w:r>
                        <w:fldChar w:fldCharType="separate"/>
                      </w:r>
                      <w:r w:rsidR="00340531">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38A21248" w14:textId="77777777" w:rsidR="001F0630" w:rsidRPr="00E23B31" w:rsidRDefault="001F0630"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27A8C6" w14:textId="77777777" w:rsidR="001F0630" w:rsidRPr="004760E1" w:rsidRDefault="001F0630" w:rsidP="004760E1">
    <w:pPr>
      <w:pStyle w:val="Header"/>
    </w:pPr>
    <w:r>
      <w:rPr>
        <w:lang w:val="en-US" w:eastAsia="en-US"/>
      </w:rPr>
      <mc:AlternateContent>
        <mc:Choice Requires="wpg">
          <w:drawing>
            <wp:anchor distT="0" distB="0" distL="114300" distR="114300" simplePos="0" relativeHeight="251666432" behindDoc="0" locked="0" layoutInCell="1" allowOverlap="1" wp14:anchorId="21C7EC4E" wp14:editId="0DC13818">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C58C999"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">
              <v:line id="Line 240" o:spid="_x0000_s1027" style="position:absolute;flip:y;visibility:visible;mso-wrap-style:square" from="966,1887" to="966,1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" strokecolor="#ccc" strokeweight="1.5pt"/>
              <v:line id="Line 241" o:spid="_x0000_s1028" style="position:absolute;visibility:visible;mso-wrap-style:square" from="966,1887" to="1359,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6"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9"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2"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12"/>
  </w:num>
  <w:num w:numId="3">
    <w:abstractNumId w:val="5"/>
  </w:num>
  <w:num w:numId="4">
    <w:abstractNumId w:val="13"/>
  </w:num>
  <w:num w:numId="5">
    <w:abstractNumId w:val="6"/>
  </w:num>
  <w:num w:numId="6">
    <w:abstractNumId w:val="7"/>
  </w:num>
  <w:num w:numId="7">
    <w:abstractNumId w:val="2"/>
  </w:num>
  <w:num w:numId="8">
    <w:abstractNumId w:val="8"/>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0"/>
  </w:num>
  <w:num w:numId="12">
    <w:abstractNumId w:val="0"/>
  </w:num>
  <w:num w:numId="13">
    <w:abstractNumId w:val="9"/>
  </w:num>
  <w:num w:numId="14">
    <w:abstractNumId w:val="4"/>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ol Carré">
    <w15:presenceInfo w15:providerId="AD" w15:userId="S-1-5-21-1144071785-1927479445-1234779376-41900"/>
  </w15:person>
  <w15:person w15:author="Jean-Michel Chauvet">
    <w15:presenceInfo w15:providerId="AD" w15:userId="S-1-5-21-1144071785-1927479445-1234779376-303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hyphenationZone w:val="425"/>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94"/>
    <w:rsid w:val="00000025"/>
    <w:rsid w:val="00000072"/>
    <w:rsid w:val="000005CF"/>
    <w:rsid w:val="00002472"/>
    <w:rsid w:val="00004BB0"/>
    <w:rsid w:val="00004C54"/>
    <w:rsid w:val="00005A8C"/>
    <w:rsid w:val="000060DF"/>
    <w:rsid w:val="00006E96"/>
    <w:rsid w:val="00007B59"/>
    <w:rsid w:val="00010A7A"/>
    <w:rsid w:val="000110A7"/>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4844"/>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2DDE"/>
    <w:rsid w:val="000B31DD"/>
    <w:rsid w:val="000B3340"/>
    <w:rsid w:val="000B3C26"/>
    <w:rsid w:val="000B3C8F"/>
    <w:rsid w:val="000B53A4"/>
    <w:rsid w:val="000B68AE"/>
    <w:rsid w:val="000B7BA6"/>
    <w:rsid w:val="000C16EA"/>
    <w:rsid w:val="000C1EB1"/>
    <w:rsid w:val="000C5969"/>
    <w:rsid w:val="000C65DB"/>
    <w:rsid w:val="000C7955"/>
    <w:rsid w:val="000C7C0B"/>
    <w:rsid w:val="000D0973"/>
    <w:rsid w:val="000D0B48"/>
    <w:rsid w:val="000D16A6"/>
    <w:rsid w:val="000D3315"/>
    <w:rsid w:val="000D332C"/>
    <w:rsid w:val="000D3428"/>
    <w:rsid w:val="000D4630"/>
    <w:rsid w:val="000D5C6C"/>
    <w:rsid w:val="000D6579"/>
    <w:rsid w:val="000D718D"/>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587"/>
    <w:rsid w:val="00103D81"/>
    <w:rsid w:val="001058A8"/>
    <w:rsid w:val="00110367"/>
    <w:rsid w:val="00110A8D"/>
    <w:rsid w:val="001110D7"/>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2FFC"/>
    <w:rsid w:val="0013340F"/>
    <w:rsid w:val="00135DAD"/>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2A"/>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25D"/>
    <w:rsid w:val="00176C8A"/>
    <w:rsid w:val="001811C4"/>
    <w:rsid w:val="001828EB"/>
    <w:rsid w:val="00182C62"/>
    <w:rsid w:val="00183492"/>
    <w:rsid w:val="00183B67"/>
    <w:rsid w:val="00186A96"/>
    <w:rsid w:val="001876FD"/>
    <w:rsid w:val="00187A24"/>
    <w:rsid w:val="00192F9C"/>
    <w:rsid w:val="00194B5D"/>
    <w:rsid w:val="001975DA"/>
    <w:rsid w:val="00197F52"/>
    <w:rsid w:val="001A0B3C"/>
    <w:rsid w:val="001A0DFC"/>
    <w:rsid w:val="001A1A85"/>
    <w:rsid w:val="001A347F"/>
    <w:rsid w:val="001A5124"/>
    <w:rsid w:val="001A5FD6"/>
    <w:rsid w:val="001B0C4B"/>
    <w:rsid w:val="001B209E"/>
    <w:rsid w:val="001B32A9"/>
    <w:rsid w:val="001B3B72"/>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30"/>
    <w:rsid w:val="001F06A4"/>
    <w:rsid w:val="001F148D"/>
    <w:rsid w:val="001F2946"/>
    <w:rsid w:val="001F2DEB"/>
    <w:rsid w:val="001F346D"/>
    <w:rsid w:val="001F6360"/>
    <w:rsid w:val="001F6AB3"/>
    <w:rsid w:val="001F72C8"/>
    <w:rsid w:val="00200178"/>
    <w:rsid w:val="002011FE"/>
    <w:rsid w:val="00202406"/>
    <w:rsid w:val="002037FF"/>
    <w:rsid w:val="00204151"/>
    <w:rsid w:val="00204F5E"/>
    <w:rsid w:val="00204FE8"/>
    <w:rsid w:val="00211B43"/>
    <w:rsid w:val="00212247"/>
    <w:rsid w:val="00212AA0"/>
    <w:rsid w:val="00212F06"/>
    <w:rsid w:val="00213947"/>
    <w:rsid w:val="00213991"/>
    <w:rsid w:val="00215C1E"/>
    <w:rsid w:val="002172C4"/>
    <w:rsid w:val="00217383"/>
    <w:rsid w:val="00220046"/>
    <w:rsid w:val="0022076D"/>
    <w:rsid w:val="00220AB3"/>
    <w:rsid w:val="00221623"/>
    <w:rsid w:val="0022183A"/>
    <w:rsid w:val="00222F4C"/>
    <w:rsid w:val="00224769"/>
    <w:rsid w:val="00224B0E"/>
    <w:rsid w:val="00224C63"/>
    <w:rsid w:val="00227BEB"/>
    <w:rsid w:val="00227C10"/>
    <w:rsid w:val="00230EFB"/>
    <w:rsid w:val="00231735"/>
    <w:rsid w:val="0023238C"/>
    <w:rsid w:val="0023240E"/>
    <w:rsid w:val="00232572"/>
    <w:rsid w:val="00234900"/>
    <w:rsid w:val="00234A05"/>
    <w:rsid w:val="00235AD6"/>
    <w:rsid w:val="00240FF8"/>
    <w:rsid w:val="002415EF"/>
    <w:rsid w:val="00244309"/>
    <w:rsid w:val="0024436E"/>
    <w:rsid w:val="00245028"/>
    <w:rsid w:val="00245AD8"/>
    <w:rsid w:val="00247830"/>
    <w:rsid w:val="00247D59"/>
    <w:rsid w:val="0025052B"/>
    <w:rsid w:val="00250700"/>
    <w:rsid w:val="00250E10"/>
    <w:rsid w:val="00251FC8"/>
    <w:rsid w:val="00252B1A"/>
    <w:rsid w:val="00253F7E"/>
    <w:rsid w:val="00254084"/>
    <w:rsid w:val="00254973"/>
    <w:rsid w:val="00254C51"/>
    <w:rsid w:val="00254F1E"/>
    <w:rsid w:val="002567E4"/>
    <w:rsid w:val="002568EB"/>
    <w:rsid w:val="002577BA"/>
    <w:rsid w:val="00260786"/>
    <w:rsid w:val="0026097F"/>
    <w:rsid w:val="0026170D"/>
    <w:rsid w:val="00264519"/>
    <w:rsid w:val="0026545E"/>
    <w:rsid w:val="00265C2B"/>
    <w:rsid w:val="002664E0"/>
    <w:rsid w:val="00270544"/>
    <w:rsid w:val="00270AAD"/>
    <w:rsid w:val="00271FE1"/>
    <w:rsid w:val="0027361A"/>
    <w:rsid w:val="00273711"/>
    <w:rsid w:val="002755BA"/>
    <w:rsid w:val="00277A30"/>
    <w:rsid w:val="00277AED"/>
    <w:rsid w:val="00280D72"/>
    <w:rsid w:val="0028118B"/>
    <w:rsid w:val="002812E0"/>
    <w:rsid w:val="00281906"/>
    <w:rsid w:val="00281D73"/>
    <w:rsid w:val="002823B2"/>
    <w:rsid w:val="00282C19"/>
    <w:rsid w:val="00282CFF"/>
    <w:rsid w:val="00283F10"/>
    <w:rsid w:val="00284F51"/>
    <w:rsid w:val="00285280"/>
    <w:rsid w:val="00287176"/>
    <w:rsid w:val="0029147A"/>
    <w:rsid w:val="0029151F"/>
    <w:rsid w:val="00295901"/>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C7707"/>
    <w:rsid w:val="002D3A6E"/>
    <w:rsid w:val="002D6CBF"/>
    <w:rsid w:val="002D6DA2"/>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171FD"/>
    <w:rsid w:val="003218B5"/>
    <w:rsid w:val="00321F37"/>
    <w:rsid w:val="00324D72"/>
    <w:rsid w:val="00325D37"/>
    <w:rsid w:val="0032630D"/>
    <w:rsid w:val="00326F2A"/>
    <w:rsid w:val="0033079E"/>
    <w:rsid w:val="00330CB6"/>
    <w:rsid w:val="0033171B"/>
    <w:rsid w:val="0033186D"/>
    <w:rsid w:val="00331925"/>
    <w:rsid w:val="00332454"/>
    <w:rsid w:val="00332E2F"/>
    <w:rsid w:val="00333D19"/>
    <w:rsid w:val="00334302"/>
    <w:rsid w:val="0033513B"/>
    <w:rsid w:val="00337A02"/>
    <w:rsid w:val="003400CA"/>
    <w:rsid w:val="00340531"/>
    <w:rsid w:val="0034122B"/>
    <w:rsid w:val="003415DA"/>
    <w:rsid w:val="003418F8"/>
    <w:rsid w:val="00341F82"/>
    <w:rsid w:val="00342574"/>
    <w:rsid w:val="003426E9"/>
    <w:rsid w:val="00343B6D"/>
    <w:rsid w:val="00344F44"/>
    <w:rsid w:val="00345355"/>
    <w:rsid w:val="003453FD"/>
    <w:rsid w:val="0034628F"/>
    <w:rsid w:val="003462D1"/>
    <w:rsid w:val="00346507"/>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8AE"/>
    <w:rsid w:val="00394BAC"/>
    <w:rsid w:val="00394D57"/>
    <w:rsid w:val="00394E30"/>
    <w:rsid w:val="0039644F"/>
    <w:rsid w:val="003A0AD0"/>
    <w:rsid w:val="003A12D5"/>
    <w:rsid w:val="003A2C01"/>
    <w:rsid w:val="003A2F62"/>
    <w:rsid w:val="003A4F47"/>
    <w:rsid w:val="003A57AB"/>
    <w:rsid w:val="003A6F81"/>
    <w:rsid w:val="003B2463"/>
    <w:rsid w:val="003B39FA"/>
    <w:rsid w:val="003B480E"/>
    <w:rsid w:val="003B6BF6"/>
    <w:rsid w:val="003B6D4E"/>
    <w:rsid w:val="003C06C5"/>
    <w:rsid w:val="003C0F82"/>
    <w:rsid w:val="003C12BB"/>
    <w:rsid w:val="003C476F"/>
    <w:rsid w:val="003C50E6"/>
    <w:rsid w:val="003C60B9"/>
    <w:rsid w:val="003C7871"/>
    <w:rsid w:val="003D0A2E"/>
    <w:rsid w:val="003D2B17"/>
    <w:rsid w:val="003D477E"/>
    <w:rsid w:val="003D4F15"/>
    <w:rsid w:val="003D6183"/>
    <w:rsid w:val="003D6322"/>
    <w:rsid w:val="003E0813"/>
    <w:rsid w:val="003E0D6C"/>
    <w:rsid w:val="003E187C"/>
    <w:rsid w:val="003E2462"/>
    <w:rsid w:val="003E2536"/>
    <w:rsid w:val="003E2721"/>
    <w:rsid w:val="003E2B05"/>
    <w:rsid w:val="003E3315"/>
    <w:rsid w:val="003E46B3"/>
    <w:rsid w:val="003E4E0A"/>
    <w:rsid w:val="003E6A71"/>
    <w:rsid w:val="003F1142"/>
    <w:rsid w:val="003F1339"/>
    <w:rsid w:val="003F2656"/>
    <w:rsid w:val="003F2EEF"/>
    <w:rsid w:val="003F30A4"/>
    <w:rsid w:val="003F514E"/>
    <w:rsid w:val="003F5FD4"/>
    <w:rsid w:val="003F6002"/>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17728"/>
    <w:rsid w:val="004202B5"/>
    <w:rsid w:val="004203C5"/>
    <w:rsid w:val="004203C7"/>
    <w:rsid w:val="00420BCA"/>
    <w:rsid w:val="00421215"/>
    <w:rsid w:val="0042156B"/>
    <w:rsid w:val="00422CCC"/>
    <w:rsid w:val="0042338C"/>
    <w:rsid w:val="00423D3A"/>
    <w:rsid w:val="00424426"/>
    <w:rsid w:val="00424A62"/>
    <w:rsid w:val="00424DA1"/>
    <w:rsid w:val="00426140"/>
    <w:rsid w:val="004261E6"/>
    <w:rsid w:val="004276C7"/>
    <w:rsid w:val="004302D1"/>
    <w:rsid w:val="00430E5F"/>
    <w:rsid w:val="0043199E"/>
    <w:rsid w:val="00431E75"/>
    <w:rsid w:val="00433941"/>
    <w:rsid w:val="00433E67"/>
    <w:rsid w:val="00435237"/>
    <w:rsid w:val="00436417"/>
    <w:rsid w:val="00437359"/>
    <w:rsid w:val="004374B4"/>
    <w:rsid w:val="00440E30"/>
    <w:rsid w:val="004421F9"/>
    <w:rsid w:val="00442373"/>
    <w:rsid w:val="004428B5"/>
    <w:rsid w:val="00445218"/>
    <w:rsid w:val="00445B10"/>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2C7"/>
    <w:rsid w:val="00470F45"/>
    <w:rsid w:val="00471257"/>
    <w:rsid w:val="0047262B"/>
    <w:rsid w:val="00472E39"/>
    <w:rsid w:val="00474B53"/>
    <w:rsid w:val="004760E1"/>
    <w:rsid w:val="00476C6B"/>
    <w:rsid w:val="00480037"/>
    <w:rsid w:val="00481301"/>
    <w:rsid w:val="0048313B"/>
    <w:rsid w:val="004835B1"/>
    <w:rsid w:val="004851FF"/>
    <w:rsid w:val="004853AF"/>
    <w:rsid w:val="00485C1A"/>
    <w:rsid w:val="00490FB8"/>
    <w:rsid w:val="00491C94"/>
    <w:rsid w:val="00493558"/>
    <w:rsid w:val="004937BC"/>
    <w:rsid w:val="00496B11"/>
    <w:rsid w:val="004975EE"/>
    <w:rsid w:val="004A1885"/>
    <w:rsid w:val="004A2E9A"/>
    <w:rsid w:val="004A3391"/>
    <w:rsid w:val="004A53DA"/>
    <w:rsid w:val="004A58F1"/>
    <w:rsid w:val="004A66D3"/>
    <w:rsid w:val="004A6A5E"/>
    <w:rsid w:val="004A75C3"/>
    <w:rsid w:val="004A768D"/>
    <w:rsid w:val="004B010E"/>
    <w:rsid w:val="004B02D2"/>
    <w:rsid w:val="004B0419"/>
    <w:rsid w:val="004B04CD"/>
    <w:rsid w:val="004B0B75"/>
    <w:rsid w:val="004B1E84"/>
    <w:rsid w:val="004B2498"/>
    <w:rsid w:val="004B3911"/>
    <w:rsid w:val="004B52C4"/>
    <w:rsid w:val="004B5821"/>
    <w:rsid w:val="004B660F"/>
    <w:rsid w:val="004B6F2E"/>
    <w:rsid w:val="004B726D"/>
    <w:rsid w:val="004B7A4D"/>
    <w:rsid w:val="004C0BE7"/>
    <w:rsid w:val="004C28E1"/>
    <w:rsid w:val="004C3AF8"/>
    <w:rsid w:val="004C3CD4"/>
    <w:rsid w:val="004C3E80"/>
    <w:rsid w:val="004C4AF1"/>
    <w:rsid w:val="004C4DE0"/>
    <w:rsid w:val="004C77C5"/>
    <w:rsid w:val="004C7ED4"/>
    <w:rsid w:val="004C7F6A"/>
    <w:rsid w:val="004D0A0F"/>
    <w:rsid w:val="004D1247"/>
    <w:rsid w:val="004D12EB"/>
    <w:rsid w:val="004D21E7"/>
    <w:rsid w:val="004D4B3D"/>
    <w:rsid w:val="004E1BAF"/>
    <w:rsid w:val="004E2757"/>
    <w:rsid w:val="004E2EB7"/>
    <w:rsid w:val="004E3E7A"/>
    <w:rsid w:val="004E5825"/>
    <w:rsid w:val="004E648B"/>
    <w:rsid w:val="004E6969"/>
    <w:rsid w:val="004E7447"/>
    <w:rsid w:val="004E7BB0"/>
    <w:rsid w:val="004E7E58"/>
    <w:rsid w:val="004F15FE"/>
    <w:rsid w:val="004F2DE0"/>
    <w:rsid w:val="004F42B8"/>
    <w:rsid w:val="004F4864"/>
    <w:rsid w:val="004F561F"/>
    <w:rsid w:val="004F565B"/>
    <w:rsid w:val="004F5A66"/>
    <w:rsid w:val="004F6477"/>
    <w:rsid w:val="004F667F"/>
    <w:rsid w:val="004F7B12"/>
    <w:rsid w:val="00500487"/>
    <w:rsid w:val="00500C37"/>
    <w:rsid w:val="00500F0E"/>
    <w:rsid w:val="005018B0"/>
    <w:rsid w:val="005019AD"/>
    <w:rsid w:val="00501C63"/>
    <w:rsid w:val="0050353E"/>
    <w:rsid w:val="005048AD"/>
    <w:rsid w:val="00504DCE"/>
    <w:rsid w:val="0050572C"/>
    <w:rsid w:val="005078CD"/>
    <w:rsid w:val="005078E1"/>
    <w:rsid w:val="00511BAD"/>
    <w:rsid w:val="00513B6D"/>
    <w:rsid w:val="0051409A"/>
    <w:rsid w:val="00514FAA"/>
    <w:rsid w:val="005155CF"/>
    <w:rsid w:val="005167B0"/>
    <w:rsid w:val="00517BBB"/>
    <w:rsid w:val="00517F64"/>
    <w:rsid w:val="0052028F"/>
    <w:rsid w:val="00520D1D"/>
    <w:rsid w:val="00521A17"/>
    <w:rsid w:val="00524627"/>
    <w:rsid w:val="00525D0B"/>
    <w:rsid w:val="005265A1"/>
    <w:rsid w:val="005266E0"/>
    <w:rsid w:val="00526B7F"/>
    <w:rsid w:val="00526BB6"/>
    <w:rsid w:val="00526C12"/>
    <w:rsid w:val="005277B9"/>
    <w:rsid w:val="00527E7E"/>
    <w:rsid w:val="0053088B"/>
    <w:rsid w:val="00531DB4"/>
    <w:rsid w:val="00532FC0"/>
    <w:rsid w:val="00535177"/>
    <w:rsid w:val="005355D9"/>
    <w:rsid w:val="005362F3"/>
    <w:rsid w:val="00536A9D"/>
    <w:rsid w:val="00536F75"/>
    <w:rsid w:val="0053724A"/>
    <w:rsid w:val="0054017C"/>
    <w:rsid w:val="00540CC7"/>
    <w:rsid w:val="00544940"/>
    <w:rsid w:val="00545BC5"/>
    <w:rsid w:val="00547778"/>
    <w:rsid w:val="00550372"/>
    <w:rsid w:val="00550F5E"/>
    <w:rsid w:val="005528B2"/>
    <w:rsid w:val="00552E07"/>
    <w:rsid w:val="00553009"/>
    <w:rsid w:val="00553F21"/>
    <w:rsid w:val="0056113C"/>
    <w:rsid w:val="00561626"/>
    <w:rsid w:val="00562708"/>
    <w:rsid w:val="00563590"/>
    <w:rsid w:val="00563A7B"/>
    <w:rsid w:val="00564101"/>
    <w:rsid w:val="005646EC"/>
    <w:rsid w:val="00564C77"/>
    <w:rsid w:val="00564D44"/>
    <w:rsid w:val="00566295"/>
    <w:rsid w:val="00566ECD"/>
    <w:rsid w:val="00566F05"/>
    <w:rsid w:val="005676AB"/>
    <w:rsid w:val="005727A8"/>
    <w:rsid w:val="00576024"/>
    <w:rsid w:val="00577371"/>
    <w:rsid w:val="00577804"/>
    <w:rsid w:val="00580356"/>
    <w:rsid w:val="00581DA8"/>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5557"/>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5FFE"/>
    <w:rsid w:val="00616757"/>
    <w:rsid w:val="0061798F"/>
    <w:rsid w:val="006216EB"/>
    <w:rsid w:val="00621B8A"/>
    <w:rsid w:val="0062240F"/>
    <w:rsid w:val="00624EEB"/>
    <w:rsid w:val="006257BA"/>
    <w:rsid w:val="00626756"/>
    <w:rsid w:val="00626B43"/>
    <w:rsid w:val="00634BBE"/>
    <w:rsid w:val="00636B9E"/>
    <w:rsid w:val="00637932"/>
    <w:rsid w:val="0064027C"/>
    <w:rsid w:val="00641739"/>
    <w:rsid w:val="00642402"/>
    <w:rsid w:val="0064246D"/>
    <w:rsid w:val="00642B12"/>
    <w:rsid w:val="00645FDD"/>
    <w:rsid w:val="00646ACC"/>
    <w:rsid w:val="00646EC3"/>
    <w:rsid w:val="006476D1"/>
    <w:rsid w:val="006501C0"/>
    <w:rsid w:val="00650BB0"/>
    <w:rsid w:val="00651765"/>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213C"/>
    <w:rsid w:val="00682CBB"/>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209"/>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666C"/>
    <w:rsid w:val="006C71A2"/>
    <w:rsid w:val="006C7733"/>
    <w:rsid w:val="006D055B"/>
    <w:rsid w:val="006D05CF"/>
    <w:rsid w:val="006D206D"/>
    <w:rsid w:val="006D32FF"/>
    <w:rsid w:val="006D3E26"/>
    <w:rsid w:val="006D678C"/>
    <w:rsid w:val="006D73CD"/>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1B46"/>
    <w:rsid w:val="006F2492"/>
    <w:rsid w:val="006F4134"/>
    <w:rsid w:val="006F4F9C"/>
    <w:rsid w:val="006F5B77"/>
    <w:rsid w:val="006F627E"/>
    <w:rsid w:val="006F693A"/>
    <w:rsid w:val="006F7D0E"/>
    <w:rsid w:val="007012AB"/>
    <w:rsid w:val="00701D9E"/>
    <w:rsid w:val="0070371F"/>
    <w:rsid w:val="007048A1"/>
    <w:rsid w:val="00704CA5"/>
    <w:rsid w:val="00704F38"/>
    <w:rsid w:val="007053F4"/>
    <w:rsid w:val="00705A9F"/>
    <w:rsid w:val="00705EEE"/>
    <w:rsid w:val="00706AE3"/>
    <w:rsid w:val="00706C67"/>
    <w:rsid w:val="00706FF0"/>
    <w:rsid w:val="00707874"/>
    <w:rsid w:val="00707969"/>
    <w:rsid w:val="0070797A"/>
    <w:rsid w:val="00707FD6"/>
    <w:rsid w:val="00720EB5"/>
    <w:rsid w:val="00721CFB"/>
    <w:rsid w:val="00722EC9"/>
    <w:rsid w:val="00723070"/>
    <w:rsid w:val="00725A7A"/>
    <w:rsid w:val="0073031A"/>
    <w:rsid w:val="00730AA3"/>
    <w:rsid w:val="007314FB"/>
    <w:rsid w:val="00732FD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434F"/>
    <w:rsid w:val="00744728"/>
    <w:rsid w:val="00745369"/>
    <w:rsid w:val="00745448"/>
    <w:rsid w:val="007463FA"/>
    <w:rsid w:val="00746CB4"/>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6426E"/>
    <w:rsid w:val="0077000F"/>
    <w:rsid w:val="00771385"/>
    <w:rsid w:val="007715B1"/>
    <w:rsid w:val="00773D29"/>
    <w:rsid w:val="00774EA2"/>
    <w:rsid w:val="00775321"/>
    <w:rsid w:val="0077577A"/>
    <w:rsid w:val="007766A5"/>
    <w:rsid w:val="007773D8"/>
    <w:rsid w:val="00780423"/>
    <w:rsid w:val="00781130"/>
    <w:rsid w:val="007818DD"/>
    <w:rsid w:val="007834E7"/>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485"/>
    <w:rsid w:val="007B3779"/>
    <w:rsid w:val="007B3B5C"/>
    <w:rsid w:val="007B3BB8"/>
    <w:rsid w:val="007B3E3D"/>
    <w:rsid w:val="007B417E"/>
    <w:rsid w:val="007B48ED"/>
    <w:rsid w:val="007B4D0B"/>
    <w:rsid w:val="007B50E1"/>
    <w:rsid w:val="007B66C7"/>
    <w:rsid w:val="007B6EE8"/>
    <w:rsid w:val="007C2C0D"/>
    <w:rsid w:val="007C2FFD"/>
    <w:rsid w:val="007C69A8"/>
    <w:rsid w:val="007C6FCE"/>
    <w:rsid w:val="007D1776"/>
    <w:rsid w:val="007D2C71"/>
    <w:rsid w:val="007D44C2"/>
    <w:rsid w:val="007D5435"/>
    <w:rsid w:val="007D74B6"/>
    <w:rsid w:val="007E045E"/>
    <w:rsid w:val="007E2E5B"/>
    <w:rsid w:val="007E3185"/>
    <w:rsid w:val="007E3712"/>
    <w:rsid w:val="007E394E"/>
    <w:rsid w:val="007E4449"/>
    <w:rsid w:val="007E4C8C"/>
    <w:rsid w:val="007E4E95"/>
    <w:rsid w:val="007E58D5"/>
    <w:rsid w:val="007E60B3"/>
    <w:rsid w:val="007E6AC2"/>
    <w:rsid w:val="007E714F"/>
    <w:rsid w:val="007E76D9"/>
    <w:rsid w:val="007F266D"/>
    <w:rsid w:val="007F276B"/>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D2"/>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447"/>
    <w:rsid w:val="00837CCE"/>
    <w:rsid w:val="00841144"/>
    <w:rsid w:val="00843364"/>
    <w:rsid w:val="00844859"/>
    <w:rsid w:val="00845D35"/>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465"/>
    <w:rsid w:val="00861698"/>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0A7A"/>
    <w:rsid w:val="008A167B"/>
    <w:rsid w:val="008A1AEE"/>
    <w:rsid w:val="008A60A9"/>
    <w:rsid w:val="008A671A"/>
    <w:rsid w:val="008A700F"/>
    <w:rsid w:val="008B0968"/>
    <w:rsid w:val="008B1B9C"/>
    <w:rsid w:val="008B2345"/>
    <w:rsid w:val="008B2C35"/>
    <w:rsid w:val="008B2C7B"/>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864"/>
    <w:rsid w:val="008E4C70"/>
    <w:rsid w:val="008E5D96"/>
    <w:rsid w:val="008F0056"/>
    <w:rsid w:val="008F1DC0"/>
    <w:rsid w:val="008F24D5"/>
    <w:rsid w:val="008F256F"/>
    <w:rsid w:val="008F2A80"/>
    <w:rsid w:val="008F2B73"/>
    <w:rsid w:val="008F398D"/>
    <w:rsid w:val="008F46D6"/>
    <w:rsid w:val="008F50FD"/>
    <w:rsid w:val="008F6549"/>
    <w:rsid w:val="008F7B3F"/>
    <w:rsid w:val="008F7E41"/>
    <w:rsid w:val="00902057"/>
    <w:rsid w:val="009021B6"/>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18E"/>
    <w:rsid w:val="00940672"/>
    <w:rsid w:val="0094136B"/>
    <w:rsid w:val="009414F9"/>
    <w:rsid w:val="00944785"/>
    <w:rsid w:val="00945476"/>
    <w:rsid w:val="00945514"/>
    <w:rsid w:val="0094556D"/>
    <w:rsid w:val="009469DD"/>
    <w:rsid w:val="0094718A"/>
    <w:rsid w:val="00952992"/>
    <w:rsid w:val="00952F68"/>
    <w:rsid w:val="009540FC"/>
    <w:rsid w:val="0095502F"/>
    <w:rsid w:val="0095529A"/>
    <w:rsid w:val="0095582D"/>
    <w:rsid w:val="009568BC"/>
    <w:rsid w:val="009572DC"/>
    <w:rsid w:val="00957377"/>
    <w:rsid w:val="00957C27"/>
    <w:rsid w:val="00957E87"/>
    <w:rsid w:val="009601D5"/>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1100"/>
    <w:rsid w:val="00982CBF"/>
    <w:rsid w:val="009830BD"/>
    <w:rsid w:val="00984F2A"/>
    <w:rsid w:val="009855AC"/>
    <w:rsid w:val="00985FBC"/>
    <w:rsid w:val="009863A3"/>
    <w:rsid w:val="00990093"/>
    <w:rsid w:val="00990FE3"/>
    <w:rsid w:val="00991125"/>
    <w:rsid w:val="00995FF8"/>
    <w:rsid w:val="009969CF"/>
    <w:rsid w:val="00997D5F"/>
    <w:rsid w:val="009A0318"/>
    <w:rsid w:val="009A196C"/>
    <w:rsid w:val="009A1A66"/>
    <w:rsid w:val="009A21C4"/>
    <w:rsid w:val="009A474F"/>
    <w:rsid w:val="009A4B5A"/>
    <w:rsid w:val="009A4CDB"/>
    <w:rsid w:val="009A7616"/>
    <w:rsid w:val="009B0186"/>
    <w:rsid w:val="009B1375"/>
    <w:rsid w:val="009B186F"/>
    <w:rsid w:val="009B18FD"/>
    <w:rsid w:val="009B1E24"/>
    <w:rsid w:val="009B34AE"/>
    <w:rsid w:val="009B37ED"/>
    <w:rsid w:val="009B3BAE"/>
    <w:rsid w:val="009B6BF7"/>
    <w:rsid w:val="009B7771"/>
    <w:rsid w:val="009B79D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80C"/>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18A8"/>
    <w:rsid w:val="00A16FC1"/>
    <w:rsid w:val="00A20F37"/>
    <w:rsid w:val="00A2160B"/>
    <w:rsid w:val="00A226CF"/>
    <w:rsid w:val="00A249A6"/>
    <w:rsid w:val="00A2633D"/>
    <w:rsid w:val="00A2712D"/>
    <w:rsid w:val="00A2779A"/>
    <w:rsid w:val="00A27D30"/>
    <w:rsid w:val="00A27FCD"/>
    <w:rsid w:val="00A31124"/>
    <w:rsid w:val="00A32C46"/>
    <w:rsid w:val="00A33C7C"/>
    <w:rsid w:val="00A352A6"/>
    <w:rsid w:val="00A35ADD"/>
    <w:rsid w:val="00A363E7"/>
    <w:rsid w:val="00A36541"/>
    <w:rsid w:val="00A36845"/>
    <w:rsid w:val="00A3700F"/>
    <w:rsid w:val="00A3762A"/>
    <w:rsid w:val="00A40191"/>
    <w:rsid w:val="00A4026C"/>
    <w:rsid w:val="00A403BC"/>
    <w:rsid w:val="00A41CE2"/>
    <w:rsid w:val="00A44152"/>
    <w:rsid w:val="00A4454D"/>
    <w:rsid w:val="00A44E98"/>
    <w:rsid w:val="00A4656B"/>
    <w:rsid w:val="00A50B0F"/>
    <w:rsid w:val="00A51BA9"/>
    <w:rsid w:val="00A5387D"/>
    <w:rsid w:val="00A55432"/>
    <w:rsid w:val="00A55A23"/>
    <w:rsid w:val="00A5692B"/>
    <w:rsid w:val="00A60EDE"/>
    <w:rsid w:val="00A612A4"/>
    <w:rsid w:val="00A62EDC"/>
    <w:rsid w:val="00A62FF1"/>
    <w:rsid w:val="00A63453"/>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176"/>
    <w:rsid w:val="00AA0E5A"/>
    <w:rsid w:val="00AA1645"/>
    <w:rsid w:val="00AA2A55"/>
    <w:rsid w:val="00AA2C86"/>
    <w:rsid w:val="00AA2D27"/>
    <w:rsid w:val="00AA58ED"/>
    <w:rsid w:val="00AA5B11"/>
    <w:rsid w:val="00AA5D87"/>
    <w:rsid w:val="00AA661D"/>
    <w:rsid w:val="00AB0191"/>
    <w:rsid w:val="00AB09F7"/>
    <w:rsid w:val="00AB14E7"/>
    <w:rsid w:val="00AB1F22"/>
    <w:rsid w:val="00AB29D1"/>
    <w:rsid w:val="00AB5CAF"/>
    <w:rsid w:val="00AB6A92"/>
    <w:rsid w:val="00AC07D3"/>
    <w:rsid w:val="00AC1806"/>
    <w:rsid w:val="00AC2256"/>
    <w:rsid w:val="00AC2F29"/>
    <w:rsid w:val="00AC39DC"/>
    <w:rsid w:val="00AC4713"/>
    <w:rsid w:val="00AC57F7"/>
    <w:rsid w:val="00AC6143"/>
    <w:rsid w:val="00AC7137"/>
    <w:rsid w:val="00AD28A9"/>
    <w:rsid w:val="00AD2DE1"/>
    <w:rsid w:val="00AD3A65"/>
    <w:rsid w:val="00AD4063"/>
    <w:rsid w:val="00AD5E0B"/>
    <w:rsid w:val="00AD61D2"/>
    <w:rsid w:val="00AD70E4"/>
    <w:rsid w:val="00AD7B56"/>
    <w:rsid w:val="00AE1106"/>
    <w:rsid w:val="00AE2218"/>
    <w:rsid w:val="00AE2427"/>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AF7AF2"/>
    <w:rsid w:val="00B01542"/>
    <w:rsid w:val="00B01EB3"/>
    <w:rsid w:val="00B051CB"/>
    <w:rsid w:val="00B11A78"/>
    <w:rsid w:val="00B11CC6"/>
    <w:rsid w:val="00B13459"/>
    <w:rsid w:val="00B136D3"/>
    <w:rsid w:val="00B1509D"/>
    <w:rsid w:val="00B15C16"/>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37522"/>
    <w:rsid w:val="00B400F4"/>
    <w:rsid w:val="00B412E3"/>
    <w:rsid w:val="00B4147E"/>
    <w:rsid w:val="00B41501"/>
    <w:rsid w:val="00B41BEF"/>
    <w:rsid w:val="00B44287"/>
    <w:rsid w:val="00B475A1"/>
    <w:rsid w:val="00B47912"/>
    <w:rsid w:val="00B47E45"/>
    <w:rsid w:val="00B50B69"/>
    <w:rsid w:val="00B51910"/>
    <w:rsid w:val="00B5256A"/>
    <w:rsid w:val="00B526BE"/>
    <w:rsid w:val="00B53135"/>
    <w:rsid w:val="00B5318D"/>
    <w:rsid w:val="00B53FBC"/>
    <w:rsid w:val="00B54179"/>
    <w:rsid w:val="00B544C1"/>
    <w:rsid w:val="00B566A2"/>
    <w:rsid w:val="00B62B3A"/>
    <w:rsid w:val="00B62E75"/>
    <w:rsid w:val="00B6346D"/>
    <w:rsid w:val="00B63D36"/>
    <w:rsid w:val="00B63FD3"/>
    <w:rsid w:val="00B64370"/>
    <w:rsid w:val="00B665C5"/>
    <w:rsid w:val="00B7028F"/>
    <w:rsid w:val="00B70CD1"/>
    <w:rsid w:val="00B72BF9"/>
    <w:rsid w:val="00B734D9"/>
    <w:rsid w:val="00B7392B"/>
    <w:rsid w:val="00B73F94"/>
    <w:rsid w:val="00B7593D"/>
    <w:rsid w:val="00B7760C"/>
    <w:rsid w:val="00B776D3"/>
    <w:rsid w:val="00B80252"/>
    <w:rsid w:val="00B80CD8"/>
    <w:rsid w:val="00B810EE"/>
    <w:rsid w:val="00B812E8"/>
    <w:rsid w:val="00B82B20"/>
    <w:rsid w:val="00B83059"/>
    <w:rsid w:val="00B847B9"/>
    <w:rsid w:val="00B863DC"/>
    <w:rsid w:val="00B87B5A"/>
    <w:rsid w:val="00B9038C"/>
    <w:rsid w:val="00B903A0"/>
    <w:rsid w:val="00B9048F"/>
    <w:rsid w:val="00B914F2"/>
    <w:rsid w:val="00B94DF1"/>
    <w:rsid w:val="00B96645"/>
    <w:rsid w:val="00BA0247"/>
    <w:rsid w:val="00BA04BD"/>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233"/>
    <w:rsid w:val="00BB354F"/>
    <w:rsid w:val="00BB36EC"/>
    <w:rsid w:val="00BB3A2B"/>
    <w:rsid w:val="00BB5EFE"/>
    <w:rsid w:val="00BC206A"/>
    <w:rsid w:val="00BC3502"/>
    <w:rsid w:val="00BC380F"/>
    <w:rsid w:val="00BC3B46"/>
    <w:rsid w:val="00BC6A40"/>
    <w:rsid w:val="00BC76BD"/>
    <w:rsid w:val="00BD02BC"/>
    <w:rsid w:val="00BD0E45"/>
    <w:rsid w:val="00BD0EB8"/>
    <w:rsid w:val="00BD1D21"/>
    <w:rsid w:val="00BD1ED6"/>
    <w:rsid w:val="00BD227C"/>
    <w:rsid w:val="00BD2684"/>
    <w:rsid w:val="00BD2BC8"/>
    <w:rsid w:val="00BD3998"/>
    <w:rsid w:val="00BD4263"/>
    <w:rsid w:val="00BD4D6E"/>
    <w:rsid w:val="00BD4DB5"/>
    <w:rsid w:val="00BD5658"/>
    <w:rsid w:val="00BD629A"/>
    <w:rsid w:val="00BD6CA8"/>
    <w:rsid w:val="00BE17B0"/>
    <w:rsid w:val="00BE3748"/>
    <w:rsid w:val="00BE449B"/>
    <w:rsid w:val="00BE45FC"/>
    <w:rsid w:val="00BE5D44"/>
    <w:rsid w:val="00BE68C7"/>
    <w:rsid w:val="00BF0E2B"/>
    <w:rsid w:val="00BF1182"/>
    <w:rsid w:val="00BF12A7"/>
    <w:rsid w:val="00BF38AE"/>
    <w:rsid w:val="00BF5CBF"/>
    <w:rsid w:val="00BF5E1C"/>
    <w:rsid w:val="00BF7627"/>
    <w:rsid w:val="00C00D56"/>
    <w:rsid w:val="00C01199"/>
    <w:rsid w:val="00C02839"/>
    <w:rsid w:val="00C04A77"/>
    <w:rsid w:val="00C04D89"/>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4836"/>
    <w:rsid w:val="00C452FF"/>
    <w:rsid w:val="00C46D38"/>
    <w:rsid w:val="00C46ED3"/>
    <w:rsid w:val="00C4707E"/>
    <w:rsid w:val="00C50502"/>
    <w:rsid w:val="00C5257D"/>
    <w:rsid w:val="00C525BF"/>
    <w:rsid w:val="00C547AD"/>
    <w:rsid w:val="00C57D89"/>
    <w:rsid w:val="00C61BCE"/>
    <w:rsid w:val="00C61C25"/>
    <w:rsid w:val="00C6215F"/>
    <w:rsid w:val="00C62E58"/>
    <w:rsid w:val="00C63B2A"/>
    <w:rsid w:val="00C64FA4"/>
    <w:rsid w:val="00C65149"/>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1C1C"/>
    <w:rsid w:val="00CC23E7"/>
    <w:rsid w:val="00CC3A0B"/>
    <w:rsid w:val="00CC3D27"/>
    <w:rsid w:val="00CC458C"/>
    <w:rsid w:val="00CC4F28"/>
    <w:rsid w:val="00CC5957"/>
    <w:rsid w:val="00CC5A41"/>
    <w:rsid w:val="00CC6150"/>
    <w:rsid w:val="00CC65E0"/>
    <w:rsid w:val="00CC696F"/>
    <w:rsid w:val="00CC75C2"/>
    <w:rsid w:val="00CC7AF4"/>
    <w:rsid w:val="00CD19D0"/>
    <w:rsid w:val="00CD4888"/>
    <w:rsid w:val="00CD4A69"/>
    <w:rsid w:val="00CD505B"/>
    <w:rsid w:val="00CD5164"/>
    <w:rsid w:val="00CD63CB"/>
    <w:rsid w:val="00CE04FF"/>
    <w:rsid w:val="00CE09E3"/>
    <w:rsid w:val="00CE180B"/>
    <w:rsid w:val="00CE1D6C"/>
    <w:rsid w:val="00CE21AA"/>
    <w:rsid w:val="00CE2B26"/>
    <w:rsid w:val="00CE3D6F"/>
    <w:rsid w:val="00CE4B11"/>
    <w:rsid w:val="00CE592B"/>
    <w:rsid w:val="00CF0B0A"/>
    <w:rsid w:val="00CF15B4"/>
    <w:rsid w:val="00CF25D7"/>
    <w:rsid w:val="00CF2C1D"/>
    <w:rsid w:val="00CF35A5"/>
    <w:rsid w:val="00CF3E3F"/>
    <w:rsid w:val="00CF7D96"/>
    <w:rsid w:val="00D0215A"/>
    <w:rsid w:val="00D03B0B"/>
    <w:rsid w:val="00D0403E"/>
    <w:rsid w:val="00D058D7"/>
    <w:rsid w:val="00D0616C"/>
    <w:rsid w:val="00D061B2"/>
    <w:rsid w:val="00D11960"/>
    <w:rsid w:val="00D12D53"/>
    <w:rsid w:val="00D15260"/>
    <w:rsid w:val="00D176A9"/>
    <w:rsid w:val="00D21BB7"/>
    <w:rsid w:val="00D2313C"/>
    <w:rsid w:val="00D23A47"/>
    <w:rsid w:val="00D24D22"/>
    <w:rsid w:val="00D25076"/>
    <w:rsid w:val="00D30241"/>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BF1"/>
    <w:rsid w:val="00D51E89"/>
    <w:rsid w:val="00D543CA"/>
    <w:rsid w:val="00D5590C"/>
    <w:rsid w:val="00D55FFB"/>
    <w:rsid w:val="00D5624A"/>
    <w:rsid w:val="00D571B4"/>
    <w:rsid w:val="00D57AED"/>
    <w:rsid w:val="00D60907"/>
    <w:rsid w:val="00D6236F"/>
    <w:rsid w:val="00D63EA9"/>
    <w:rsid w:val="00D646D9"/>
    <w:rsid w:val="00D65F25"/>
    <w:rsid w:val="00D66E89"/>
    <w:rsid w:val="00D67EDC"/>
    <w:rsid w:val="00D71720"/>
    <w:rsid w:val="00D72CED"/>
    <w:rsid w:val="00D7337A"/>
    <w:rsid w:val="00D736DC"/>
    <w:rsid w:val="00D745B6"/>
    <w:rsid w:val="00D74963"/>
    <w:rsid w:val="00D74B60"/>
    <w:rsid w:val="00D7640B"/>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6F18"/>
    <w:rsid w:val="00DA7B23"/>
    <w:rsid w:val="00DB019F"/>
    <w:rsid w:val="00DB0371"/>
    <w:rsid w:val="00DB0995"/>
    <w:rsid w:val="00DB0BA2"/>
    <w:rsid w:val="00DB1D93"/>
    <w:rsid w:val="00DB203E"/>
    <w:rsid w:val="00DB3AB0"/>
    <w:rsid w:val="00DB56C4"/>
    <w:rsid w:val="00DB624F"/>
    <w:rsid w:val="00DB668D"/>
    <w:rsid w:val="00DB746C"/>
    <w:rsid w:val="00DB797C"/>
    <w:rsid w:val="00DC0C9E"/>
    <w:rsid w:val="00DC2905"/>
    <w:rsid w:val="00DC3F00"/>
    <w:rsid w:val="00DC4C7B"/>
    <w:rsid w:val="00DC6738"/>
    <w:rsid w:val="00DC7408"/>
    <w:rsid w:val="00DC76F5"/>
    <w:rsid w:val="00DC7971"/>
    <w:rsid w:val="00DD0095"/>
    <w:rsid w:val="00DD115E"/>
    <w:rsid w:val="00DD2125"/>
    <w:rsid w:val="00DD23E4"/>
    <w:rsid w:val="00DD2BBC"/>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4E10"/>
    <w:rsid w:val="00DF621E"/>
    <w:rsid w:val="00DF7C34"/>
    <w:rsid w:val="00E00EC0"/>
    <w:rsid w:val="00E015A8"/>
    <w:rsid w:val="00E02F4A"/>
    <w:rsid w:val="00E0458D"/>
    <w:rsid w:val="00E06853"/>
    <w:rsid w:val="00E11E35"/>
    <w:rsid w:val="00E12869"/>
    <w:rsid w:val="00E12C88"/>
    <w:rsid w:val="00E12ED9"/>
    <w:rsid w:val="00E1409C"/>
    <w:rsid w:val="00E17127"/>
    <w:rsid w:val="00E17350"/>
    <w:rsid w:val="00E179BE"/>
    <w:rsid w:val="00E2022A"/>
    <w:rsid w:val="00E20551"/>
    <w:rsid w:val="00E21ECA"/>
    <w:rsid w:val="00E223D8"/>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02C4"/>
    <w:rsid w:val="00E41371"/>
    <w:rsid w:val="00E4164C"/>
    <w:rsid w:val="00E423D5"/>
    <w:rsid w:val="00E42806"/>
    <w:rsid w:val="00E444FF"/>
    <w:rsid w:val="00E4457D"/>
    <w:rsid w:val="00E448A0"/>
    <w:rsid w:val="00E4705C"/>
    <w:rsid w:val="00E504C4"/>
    <w:rsid w:val="00E50F1C"/>
    <w:rsid w:val="00E51249"/>
    <w:rsid w:val="00E55228"/>
    <w:rsid w:val="00E5612A"/>
    <w:rsid w:val="00E57429"/>
    <w:rsid w:val="00E57FCB"/>
    <w:rsid w:val="00E6032A"/>
    <w:rsid w:val="00E6153E"/>
    <w:rsid w:val="00E62EEB"/>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86792"/>
    <w:rsid w:val="00E90BC3"/>
    <w:rsid w:val="00E910C1"/>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080C"/>
    <w:rsid w:val="00EC1B76"/>
    <w:rsid w:val="00EC4296"/>
    <w:rsid w:val="00EC4C5A"/>
    <w:rsid w:val="00EC4EEB"/>
    <w:rsid w:val="00EC5C10"/>
    <w:rsid w:val="00EC5E58"/>
    <w:rsid w:val="00EC68F9"/>
    <w:rsid w:val="00EC6E5D"/>
    <w:rsid w:val="00EC74B7"/>
    <w:rsid w:val="00ED15F7"/>
    <w:rsid w:val="00ED1FD3"/>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204A"/>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0F35"/>
    <w:rsid w:val="00F22DF5"/>
    <w:rsid w:val="00F23B69"/>
    <w:rsid w:val="00F24286"/>
    <w:rsid w:val="00F2723F"/>
    <w:rsid w:val="00F31881"/>
    <w:rsid w:val="00F31D00"/>
    <w:rsid w:val="00F325A2"/>
    <w:rsid w:val="00F328E3"/>
    <w:rsid w:val="00F35497"/>
    <w:rsid w:val="00F37CA2"/>
    <w:rsid w:val="00F40301"/>
    <w:rsid w:val="00F411B2"/>
    <w:rsid w:val="00F413FC"/>
    <w:rsid w:val="00F414AB"/>
    <w:rsid w:val="00F43297"/>
    <w:rsid w:val="00F43482"/>
    <w:rsid w:val="00F438D2"/>
    <w:rsid w:val="00F43956"/>
    <w:rsid w:val="00F4401E"/>
    <w:rsid w:val="00F445D9"/>
    <w:rsid w:val="00F44F8A"/>
    <w:rsid w:val="00F45EB5"/>
    <w:rsid w:val="00F46053"/>
    <w:rsid w:val="00F4674B"/>
    <w:rsid w:val="00F470CB"/>
    <w:rsid w:val="00F50F06"/>
    <w:rsid w:val="00F50F74"/>
    <w:rsid w:val="00F52226"/>
    <w:rsid w:val="00F5444D"/>
    <w:rsid w:val="00F5480E"/>
    <w:rsid w:val="00F56123"/>
    <w:rsid w:val="00F563F5"/>
    <w:rsid w:val="00F56A05"/>
    <w:rsid w:val="00F577BD"/>
    <w:rsid w:val="00F57D0D"/>
    <w:rsid w:val="00F57FFA"/>
    <w:rsid w:val="00F60C5F"/>
    <w:rsid w:val="00F61814"/>
    <w:rsid w:val="00F620F6"/>
    <w:rsid w:val="00F62556"/>
    <w:rsid w:val="00F62D84"/>
    <w:rsid w:val="00F6302A"/>
    <w:rsid w:val="00F639A1"/>
    <w:rsid w:val="00F63A9C"/>
    <w:rsid w:val="00F6401E"/>
    <w:rsid w:val="00F656D2"/>
    <w:rsid w:val="00F6604D"/>
    <w:rsid w:val="00F6624A"/>
    <w:rsid w:val="00F67F59"/>
    <w:rsid w:val="00F707B6"/>
    <w:rsid w:val="00F72A9C"/>
    <w:rsid w:val="00F7329F"/>
    <w:rsid w:val="00F74C16"/>
    <w:rsid w:val="00F75CA0"/>
    <w:rsid w:val="00F75E2E"/>
    <w:rsid w:val="00F76B58"/>
    <w:rsid w:val="00F8045A"/>
    <w:rsid w:val="00F813D3"/>
    <w:rsid w:val="00F81FC0"/>
    <w:rsid w:val="00F82023"/>
    <w:rsid w:val="00F824D4"/>
    <w:rsid w:val="00F8270E"/>
    <w:rsid w:val="00F82AC8"/>
    <w:rsid w:val="00F82C7C"/>
    <w:rsid w:val="00F82EBA"/>
    <w:rsid w:val="00F845DF"/>
    <w:rsid w:val="00F84989"/>
    <w:rsid w:val="00F84D3C"/>
    <w:rsid w:val="00F850AF"/>
    <w:rsid w:val="00F861D1"/>
    <w:rsid w:val="00F8696A"/>
    <w:rsid w:val="00F869F8"/>
    <w:rsid w:val="00F86CB1"/>
    <w:rsid w:val="00F9096D"/>
    <w:rsid w:val="00F9172F"/>
    <w:rsid w:val="00F96703"/>
    <w:rsid w:val="00F96872"/>
    <w:rsid w:val="00F96A52"/>
    <w:rsid w:val="00F96FF1"/>
    <w:rsid w:val="00F97397"/>
    <w:rsid w:val="00FA2B8D"/>
    <w:rsid w:val="00FA3FF4"/>
    <w:rsid w:val="00FA51AE"/>
    <w:rsid w:val="00FA62CB"/>
    <w:rsid w:val="00FB32F8"/>
    <w:rsid w:val="00FB50FA"/>
    <w:rsid w:val="00FB6721"/>
    <w:rsid w:val="00FB6801"/>
    <w:rsid w:val="00FB7CB0"/>
    <w:rsid w:val="00FC20A0"/>
    <w:rsid w:val="00FC2ADF"/>
    <w:rsid w:val="00FC3E31"/>
    <w:rsid w:val="00FC3FB3"/>
    <w:rsid w:val="00FC400A"/>
    <w:rsid w:val="00FC4A3E"/>
    <w:rsid w:val="00FC4CE1"/>
    <w:rsid w:val="00FC5196"/>
    <w:rsid w:val="00FC5379"/>
    <w:rsid w:val="00FC6B00"/>
    <w:rsid w:val="00FD0C4F"/>
    <w:rsid w:val="00FD0DA4"/>
    <w:rsid w:val="00FD4DEC"/>
    <w:rsid w:val="00FD6AE4"/>
    <w:rsid w:val="00FD6BA7"/>
    <w:rsid w:val="00FD7C40"/>
    <w:rsid w:val="00FE071A"/>
    <w:rsid w:val="00FE07A7"/>
    <w:rsid w:val="00FE2018"/>
    <w:rsid w:val="00FE2D0B"/>
    <w:rsid w:val="00FE43EA"/>
    <w:rsid w:val="00FE4439"/>
    <w:rsid w:val="00FE4754"/>
    <w:rsid w:val="00FE5B42"/>
    <w:rsid w:val="00FF0206"/>
    <w:rsid w:val="00FF401C"/>
    <w:rsid w:val="00FF4031"/>
    <w:rsid w:val="00FF469D"/>
    <w:rsid w:val="00FF55CC"/>
    <w:rsid w:val="00FF5604"/>
    <w:rsid w:val="00FF5DB3"/>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458FF42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480538034">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831335141">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277563451">
      <w:bodyDiv w:val="1"/>
      <w:marLeft w:val="0"/>
      <w:marRight w:val="0"/>
      <w:marTop w:val="0"/>
      <w:marBottom w:val="0"/>
      <w:divBdr>
        <w:top w:val="none" w:sz="0" w:space="0" w:color="auto"/>
        <w:left w:val="none" w:sz="0" w:space="0" w:color="auto"/>
        <w:bottom w:val="none" w:sz="0" w:space="0" w:color="auto"/>
        <w:right w:val="none" w:sz="0" w:space="0" w:color="auto"/>
      </w:divBdr>
    </w:div>
    <w:div w:id="1286039555">
      <w:bodyDiv w:val="1"/>
      <w:marLeft w:val="0"/>
      <w:marRight w:val="0"/>
      <w:marTop w:val="0"/>
      <w:marBottom w:val="0"/>
      <w:divBdr>
        <w:top w:val="none" w:sz="0" w:space="0" w:color="auto"/>
        <w:left w:val="none" w:sz="0" w:space="0" w:color="auto"/>
        <w:bottom w:val="none" w:sz="0" w:space="0" w:color="auto"/>
        <w:right w:val="none" w:sz="0" w:space="0" w:color="auto"/>
      </w:divBdr>
    </w:div>
    <w:div w:id="1520467276">
      <w:bodyDiv w:val="1"/>
      <w:marLeft w:val="0"/>
      <w:marRight w:val="0"/>
      <w:marTop w:val="0"/>
      <w:marBottom w:val="0"/>
      <w:divBdr>
        <w:top w:val="none" w:sz="0" w:space="0" w:color="auto"/>
        <w:left w:val="none" w:sz="0" w:space="0" w:color="auto"/>
        <w:bottom w:val="none" w:sz="0" w:space="0" w:color="auto"/>
        <w:right w:val="none" w:sz="0" w:space="0" w:color="auto"/>
      </w:divBdr>
    </w:div>
    <w:div w:id="1617172798">
      <w:bodyDiv w:val="1"/>
      <w:marLeft w:val="0"/>
      <w:marRight w:val="0"/>
      <w:marTop w:val="0"/>
      <w:marBottom w:val="0"/>
      <w:divBdr>
        <w:top w:val="none" w:sz="0" w:space="0" w:color="auto"/>
        <w:left w:val="none" w:sz="0" w:space="0" w:color="auto"/>
        <w:bottom w:val="none" w:sz="0" w:space="0" w:color="auto"/>
        <w:right w:val="none" w:sz="0" w:space="0" w:color="auto"/>
      </w:divBdr>
    </w:div>
    <w:div w:id="1811289724">
      <w:bodyDiv w:val="1"/>
      <w:marLeft w:val="0"/>
      <w:marRight w:val="0"/>
      <w:marTop w:val="0"/>
      <w:marBottom w:val="0"/>
      <w:divBdr>
        <w:top w:val="none" w:sz="0" w:space="0" w:color="auto"/>
        <w:left w:val="none" w:sz="0" w:space="0" w:color="auto"/>
        <w:bottom w:val="none" w:sz="0" w:space="0" w:color="auto"/>
        <w:right w:val="none" w:sz="0" w:space="0" w:color="auto"/>
      </w:divBdr>
    </w:div>
    <w:div w:id="1914464232">
      <w:bodyDiv w:val="1"/>
      <w:marLeft w:val="0"/>
      <w:marRight w:val="0"/>
      <w:marTop w:val="0"/>
      <w:marBottom w:val="0"/>
      <w:divBdr>
        <w:top w:val="none" w:sz="0" w:space="0" w:color="auto"/>
        <w:left w:val="none" w:sz="0" w:space="0" w:color="auto"/>
        <w:bottom w:val="none" w:sz="0" w:space="0" w:color="auto"/>
        <w:right w:val="none" w:sz="0" w:space="0" w:color="auto"/>
      </w:divBdr>
    </w:div>
    <w:div w:id="1950776131">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6B8CC-CB85-457D-9992-F37E1AE93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224</TotalTime>
  <Pages>7</Pages>
  <Words>1211</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+KSRAT AT Command</vt:lpstr>
    </vt:vector>
  </TitlesOfParts>
  <Manager>Sevan Sirapian</Manager>
  <Company>Sierra Wireless</Company>
  <LinksUpToDate>false</LinksUpToDate>
  <CharactersWithSpaces>7861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+KSRAT AT Command</dc:title>
  <dc:creator>jchauvet@sierrawireless.com</dc:creator>
  <cp:keywords>Wireless CPU; wireless module;</cp:keywords>
  <cp:lastModifiedBy>Jean-Michel Chauvet</cp:lastModifiedBy>
  <cp:revision>3</cp:revision>
  <cp:lastPrinted>2007-06-07T23:45:00Z</cp:lastPrinted>
  <dcterms:created xsi:type="dcterms:W3CDTF">2018-10-30T06:56:00Z</dcterms:created>
  <dcterms:modified xsi:type="dcterms:W3CDTF">2018-10-31T06:32:00Z</dcterms:modified>
</cp:coreProperties>
</file>