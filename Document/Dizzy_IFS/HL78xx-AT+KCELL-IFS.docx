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359156DB">
                <wp:simplePos x="0" y="0"/>
                <wp:positionH relativeFrom="margin">
                  <wp:align>left</wp:align>
                </wp:positionH>
                <wp:positionV relativeFrom="paragraph">
                  <wp:posOffset>-247649</wp:posOffset>
                </wp:positionV>
                <wp:extent cx="5491480" cy="9094470"/>
                <wp:effectExtent l="0" t="0" r="0" b="0"/>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1480" cy="9094470"/>
                          <a:chOff x="2576" y="981"/>
                          <a:chExt cx="8273"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2DACFA" w14:textId="77777777" w:rsidR="00902729" w:rsidRDefault="00902729" w:rsidP="00902729">
                              <w:pPr>
                                <w:pStyle w:val="REFREVDATE"/>
                              </w:pPr>
                              <w:r>
                                <w:t>Rev 1.0</w:t>
                              </w:r>
                            </w:p>
                            <w:p w14:paraId="29976EBE" w14:textId="0BAF836E" w:rsidR="00650BB0" w:rsidRPr="00C41FB8" w:rsidRDefault="00902729" w:rsidP="00902729">
                              <w:pPr>
                                <w:pStyle w:val="REFREVDATE"/>
                              </w:pPr>
                              <w:bookmarkStart w:id="0" w:name="Date"/>
                              <w:r>
                                <w:t xml:space="preserve"> </w:t>
                              </w:r>
                              <w:bookmarkEnd w:id="0"/>
                              <w:r w:rsidR="00556C84">
                                <w:t>20</w:t>
                              </w:r>
                              <w:r>
                                <w:rPr>
                                  <w:vertAlign w:val="superscript"/>
                                </w:rPr>
                                <w:t>th</w:t>
                              </w:r>
                              <w:r w:rsidR="00556C84">
                                <w:t xml:space="preserve"> November</w:t>
                              </w:r>
                              <w:r>
                                <w:t>, 2017</w:t>
                              </w:r>
                            </w:p>
                          </w:txbxContent>
                        </wps:txbx>
                        <wps:bodyPr rot="0" vert="horz" wrap="square" lIns="91440" tIns="45720" rIns="91440" bIns="45720" anchor="t" anchorCtr="0" upright="1">
                          <a:noAutofit/>
                        </wps:bodyPr>
                      </wps:wsp>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6E80AF44" w:rsidR="00650BB0" w:rsidRDefault="00297A6B" w:rsidP="009C367E">
                              <w:pPr>
                                <w:pStyle w:val="Title2"/>
                                <w:jc w:val="left"/>
                              </w:pPr>
                              <w:r>
                                <w:t>A</w:t>
                              </w:r>
                              <w:r w:rsidR="002E3F39">
                                <w:t>T+KCELL</w:t>
                              </w:r>
                            </w:p>
                          </w:txbxContent>
                        </wps:txbx>
                        <wps:bodyPr rot="0" vert="horz" wrap="square" lIns="91440" tIns="45720" rIns="91440" bIns="45720" anchor="t" anchorCtr="0" upright="1">
                          <a:noAutofit/>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0;margin-top:-19.5pt;width:432.4pt;height:716.1pt;z-index:251672576;mso-position-horizontal:left;mso-position-horizontal-relative:margin" coordorigin="2576,981" coordsize="8273,14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412DACFA" w14:textId="77777777" w:rsidR="00902729" w:rsidRDefault="00902729" w:rsidP="00902729">
                        <w:pPr>
                          <w:pStyle w:val="REFREVDATE"/>
                        </w:pPr>
                        <w:r>
                          <w:t>Rev 1.0</w:t>
                        </w:r>
                      </w:p>
                      <w:p w14:paraId="29976EBE" w14:textId="0BAF836E" w:rsidR="00650BB0" w:rsidRPr="00C41FB8" w:rsidRDefault="00902729" w:rsidP="00902729">
                        <w:pPr>
                          <w:pStyle w:val="REFREVDATE"/>
                        </w:pPr>
                        <w:bookmarkStart w:id="1" w:name="Date"/>
                        <w:r>
                          <w:t xml:space="preserve"> </w:t>
                        </w:r>
                        <w:bookmarkEnd w:id="1"/>
                        <w:r w:rsidR="00556C84">
                          <w:t>20</w:t>
                        </w:r>
                        <w:r>
                          <w:rPr>
                            <w:vertAlign w:val="superscript"/>
                          </w:rPr>
                          <w:t>th</w:t>
                        </w:r>
                        <w:r w:rsidR="00556C84">
                          <w:t xml:space="preserve"> November</w:t>
                        </w:r>
                        <w:r>
                          <w:t>, 2017</w:t>
                        </w:r>
                      </w:p>
                    </w:txbxContent>
                  </v:textbox>
                </v:shape>
                <v:shape id="Text Box 392" o:spid="_x0000_s1028"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6E80AF44" w:rsidR="00650BB0" w:rsidRDefault="00297A6B" w:rsidP="009C367E">
                        <w:pPr>
                          <w:pStyle w:val="Title2"/>
                          <w:jc w:val="left"/>
                        </w:pPr>
                        <w:r>
                          <w:t>A</w:t>
                        </w:r>
                        <w:r w:rsidR="002E3F39">
                          <w:t>T+KCELL</w:t>
                        </w:r>
                      </w:p>
                    </w:txbxContent>
                  </v:textbox>
                </v:shape>
                <v:shape id="Text Box 394" o:spid="_x0000_s1029"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w10:wrap anchorx="margin"/>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1"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D13CF7" w:rsidP="00B44287">
            <w:pPr>
              <w:pStyle w:val="TableBody"/>
            </w:pPr>
            <w:hyperlink r:id="rId9"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D13CF7" w:rsidP="00B44287">
            <w:pPr>
              <w:pStyle w:val="TableBody"/>
            </w:pPr>
            <w:hyperlink r:id="rId10"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D13CF7" w:rsidP="00B44287">
            <w:pPr>
              <w:pStyle w:val="TableBody"/>
            </w:pPr>
            <w:hyperlink r:id="rId11"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D13CF7" w:rsidP="00B44287">
            <w:pPr>
              <w:pStyle w:val="TableBody"/>
            </w:pPr>
            <w:hyperlink r:id="rId12"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3" w:history="1">
        <w:r w:rsidRPr="00844859">
          <w:rPr>
            <w:rStyle w:val="Hyperlink"/>
            <w:rFonts w:cs="Arial"/>
          </w:rPr>
          <w:t>www.sierrawireless.com</w:t>
        </w:r>
      </w:hyperlink>
      <w:bookmarkEnd w:id="1"/>
    </w:p>
    <w:p w14:paraId="682222DF" w14:textId="77777777" w:rsidR="00430E5F" w:rsidRDefault="00430E5F">
      <w:pPr>
        <w:rPr>
          <w:rFonts w:ascii="Arial" w:eastAsia="SimSun" w:hAnsi="Arial" w:cs="Lucida Sans Unicode"/>
          <w:b/>
          <w:sz w:val="44"/>
          <w:szCs w:val="48"/>
          <w:lang w:eastAsia="zh-CN"/>
        </w:rPr>
      </w:pPr>
      <w:r>
        <w:br w:type="page"/>
      </w:r>
    </w:p>
    <w:p w14:paraId="48185217" w14:textId="0C9EF742" w:rsidR="00AC1140" w:rsidRDefault="00F63A9C" w:rsidP="00AC1140">
      <w:pPr>
        <w:pStyle w:val="BoilerplateTitles"/>
      </w:pPr>
      <w:r w:rsidRPr="00844859">
        <w:lastRenderedPageBreak/>
        <w:t>Document History</w:t>
      </w:r>
      <w:r w:rsidR="00AC1140" w:rsidRPr="00AC1140">
        <w:t xml:space="preserve"> </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1185"/>
        <w:gridCol w:w="1922"/>
        <w:gridCol w:w="4669"/>
        <w:gridCol w:w="1247"/>
      </w:tblGrid>
      <w:tr w:rsidR="00AC1140" w14:paraId="044150D2" w14:textId="77777777" w:rsidTr="009D76AF">
        <w:trPr>
          <w:cantSplit/>
          <w:trHeight w:val="42"/>
          <w:tblHeader/>
        </w:trPr>
        <w:tc>
          <w:tcPr>
            <w:tcW w:w="657"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6812239B" w14:textId="77777777" w:rsidR="00AC1140" w:rsidRDefault="00AC1140" w:rsidP="009D76AF">
            <w:pPr>
              <w:pStyle w:val="TableColumnHead"/>
              <w:spacing w:beforeLines="60" w:before="144" w:afterLines="60" w:after="144" w:line="256" w:lineRule="auto"/>
              <w:rPr>
                <w:bCs/>
              </w:rPr>
            </w:pPr>
            <w:r>
              <w:rPr>
                <w:bCs/>
              </w:rPr>
              <w:t>Version</w:t>
            </w:r>
          </w:p>
        </w:tc>
        <w:tc>
          <w:tcPr>
            <w:tcW w:w="1065"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1AECEDB1" w14:textId="77777777" w:rsidR="00AC1140" w:rsidRDefault="00AC1140" w:rsidP="009D76AF">
            <w:pPr>
              <w:pStyle w:val="TableColumnHead"/>
              <w:spacing w:beforeLines="60" w:before="144" w:afterLines="60" w:after="144" w:line="256" w:lineRule="auto"/>
              <w:rPr>
                <w:bCs/>
              </w:rPr>
            </w:pPr>
            <w:r>
              <w:rPr>
                <w:bCs/>
              </w:rPr>
              <w:t>Date</w:t>
            </w:r>
          </w:p>
        </w:tc>
        <w:tc>
          <w:tcPr>
            <w:tcW w:w="2587"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0E6766DC" w14:textId="77777777" w:rsidR="00AC1140" w:rsidRDefault="00AC1140" w:rsidP="009D76AF">
            <w:pPr>
              <w:pStyle w:val="TableColumnHead"/>
              <w:spacing w:beforeLines="60" w:before="144" w:afterLines="60" w:after="144" w:line="256" w:lineRule="auto"/>
              <w:rPr>
                <w:bCs/>
              </w:rPr>
            </w:pPr>
            <w:r>
              <w:rPr>
                <w:bCs/>
              </w:rPr>
              <w:t>Updates</w:t>
            </w:r>
          </w:p>
        </w:tc>
        <w:tc>
          <w:tcPr>
            <w:tcW w:w="691" w:type="pct"/>
            <w:tcBorders>
              <w:top w:val="single" w:sz="18" w:space="0" w:color="000000"/>
              <w:left w:val="single" w:sz="2" w:space="0" w:color="auto"/>
              <w:bottom w:val="single" w:sz="18" w:space="0" w:color="000000"/>
              <w:right w:val="single" w:sz="2" w:space="0" w:color="auto"/>
            </w:tcBorders>
            <w:shd w:val="pct30" w:color="auto" w:fill="auto"/>
            <w:vAlign w:val="center"/>
            <w:hideMark/>
          </w:tcPr>
          <w:p w14:paraId="2FE1CB4F" w14:textId="77777777" w:rsidR="00AC1140" w:rsidRDefault="00AC1140" w:rsidP="009D76AF">
            <w:pPr>
              <w:pStyle w:val="TableColumnHead"/>
              <w:spacing w:beforeLines="60" w:before="144" w:afterLines="60" w:after="144" w:line="256" w:lineRule="auto"/>
              <w:rPr>
                <w:bCs/>
              </w:rPr>
            </w:pPr>
            <w:r>
              <w:rPr>
                <w:bCs/>
              </w:rPr>
              <w:t>Author</w:t>
            </w:r>
          </w:p>
        </w:tc>
      </w:tr>
      <w:tr w:rsidR="00AC1140" w14:paraId="41DE681F" w14:textId="77777777" w:rsidTr="009D76AF">
        <w:trPr>
          <w:cantSplit/>
        </w:trPr>
        <w:tc>
          <w:tcPr>
            <w:tcW w:w="657" w:type="pct"/>
            <w:tcBorders>
              <w:top w:val="single" w:sz="6" w:space="0" w:color="000000"/>
              <w:left w:val="single" w:sz="2" w:space="0" w:color="auto"/>
              <w:bottom w:val="single" w:sz="12" w:space="0" w:color="000000"/>
              <w:right w:val="single" w:sz="2" w:space="0" w:color="auto"/>
            </w:tcBorders>
            <w:vAlign w:val="center"/>
            <w:hideMark/>
          </w:tcPr>
          <w:p w14:paraId="58C647D4" w14:textId="77777777" w:rsidR="00AC1140" w:rsidRDefault="00AC1140" w:rsidP="009D76AF">
            <w:pPr>
              <w:pStyle w:val="TableBody"/>
              <w:spacing w:line="256" w:lineRule="auto"/>
            </w:pPr>
            <w:r>
              <w:t>1.0</w:t>
            </w:r>
          </w:p>
        </w:tc>
        <w:tc>
          <w:tcPr>
            <w:tcW w:w="1065" w:type="pct"/>
            <w:tcBorders>
              <w:top w:val="single" w:sz="6" w:space="0" w:color="000000"/>
              <w:left w:val="single" w:sz="2" w:space="0" w:color="auto"/>
              <w:bottom w:val="single" w:sz="12" w:space="0" w:color="000000"/>
              <w:right w:val="single" w:sz="2" w:space="0" w:color="auto"/>
            </w:tcBorders>
            <w:vAlign w:val="center"/>
            <w:hideMark/>
          </w:tcPr>
          <w:p w14:paraId="49BE6B0E" w14:textId="770534E5" w:rsidR="00AC1140" w:rsidRDefault="003E17D9" w:rsidP="009D76AF">
            <w:pPr>
              <w:pStyle w:val="TableBody"/>
              <w:spacing w:line="256" w:lineRule="auto"/>
            </w:pPr>
            <w:r>
              <w:t>20</w:t>
            </w:r>
            <w:r w:rsidR="00AC1140">
              <w:rPr>
                <w:vertAlign w:val="superscript"/>
              </w:rPr>
              <w:t>th</w:t>
            </w:r>
            <w:r>
              <w:t xml:space="preserve"> Nov</w:t>
            </w:r>
            <w:r w:rsidR="00AC1140">
              <w:t>, 2017</w:t>
            </w:r>
          </w:p>
        </w:tc>
        <w:tc>
          <w:tcPr>
            <w:tcW w:w="2587" w:type="pct"/>
            <w:tcBorders>
              <w:top w:val="single" w:sz="6" w:space="0" w:color="000000"/>
              <w:left w:val="single" w:sz="2" w:space="0" w:color="auto"/>
              <w:bottom w:val="single" w:sz="12" w:space="0" w:color="000000"/>
              <w:right w:val="single" w:sz="2" w:space="0" w:color="auto"/>
            </w:tcBorders>
            <w:vAlign w:val="center"/>
            <w:hideMark/>
          </w:tcPr>
          <w:p w14:paraId="291DC62A" w14:textId="0CA6BBDF" w:rsidR="00AC1140" w:rsidRDefault="009E6D4D" w:rsidP="00CC4B70">
            <w:pPr>
              <w:pStyle w:val="TableBody"/>
              <w:spacing w:line="256" w:lineRule="auto"/>
            </w:pPr>
            <w:r>
              <w:t>Creation</w:t>
            </w:r>
          </w:p>
        </w:tc>
        <w:tc>
          <w:tcPr>
            <w:tcW w:w="691" w:type="pct"/>
            <w:tcBorders>
              <w:top w:val="single" w:sz="6" w:space="0" w:color="000000"/>
              <w:left w:val="single" w:sz="2" w:space="0" w:color="auto"/>
              <w:bottom w:val="single" w:sz="12" w:space="0" w:color="000000"/>
              <w:right w:val="single" w:sz="2" w:space="0" w:color="auto"/>
            </w:tcBorders>
            <w:vAlign w:val="center"/>
            <w:hideMark/>
          </w:tcPr>
          <w:p w14:paraId="7647F712" w14:textId="77777777" w:rsidR="00AC1140" w:rsidRDefault="00AC1140" w:rsidP="009D76AF">
            <w:pPr>
              <w:pStyle w:val="TableBody"/>
              <w:spacing w:line="256" w:lineRule="auto"/>
            </w:pPr>
            <w:r>
              <w:t>Infosys</w:t>
            </w:r>
          </w:p>
        </w:tc>
      </w:tr>
      <w:tr w:rsidR="007E0905" w14:paraId="53260F03" w14:textId="77777777" w:rsidTr="007E0905">
        <w:trPr>
          <w:cantSplit/>
        </w:trPr>
        <w:tc>
          <w:tcPr>
            <w:tcW w:w="657" w:type="pct"/>
            <w:tcBorders>
              <w:top w:val="single" w:sz="6" w:space="0" w:color="000000"/>
              <w:left w:val="single" w:sz="2" w:space="0" w:color="auto"/>
              <w:bottom w:val="single" w:sz="12" w:space="0" w:color="000000"/>
              <w:right w:val="single" w:sz="2" w:space="0" w:color="auto"/>
            </w:tcBorders>
            <w:vAlign w:val="center"/>
            <w:hideMark/>
          </w:tcPr>
          <w:p w14:paraId="2CE0112D" w14:textId="6122D307" w:rsidR="007E0905" w:rsidRDefault="007E0905" w:rsidP="00532F42">
            <w:pPr>
              <w:pStyle w:val="TableBody"/>
              <w:spacing w:line="256" w:lineRule="auto"/>
            </w:pPr>
            <w:r>
              <w:t>1.</w:t>
            </w:r>
            <w:r>
              <w:t>1</w:t>
            </w:r>
          </w:p>
        </w:tc>
        <w:tc>
          <w:tcPr>
            <w:tcW w:w="1065" w:type="pct"/>
            <w:tcBorders>
              <w:top w:val="single" w:sz="6" w:space="0" w:color="000000"/>
              <w:left w:val="single" w:sz="2" w:space="0" w:color="auto"/>
              <w:bottom w:val="single" w:sz="12" w:space="0" w:color="000000"/>
              <w:right w:val="single" w:sz="2" w:space="0" w:color="auto"/>
            </w:tcBorders>
            <w:vAlign w:val="center"/>
            <w:hideMark/>
          </w:tcPr>
          <w:p w14:paraId="2AFFB6F4" w14:textId="4D25ED27" w:rsidR="007E0905" w:rsidRDefault="007E0905" w:rsidP="00532F42">
            <w:pPr>
              <w:pStyle w:val="TableBody"/>
              <w:spacing w:line="256" w:lineRule="auto"/>
            </w:pPr>
            <w:r>
              <w:t>2Jully</w:t>
            </w:r>
            <w:r>
              <w:t>, 201</w:t>
            </w:r>
            <w:r>
              <w:t>8</w:t>
            </w:r>
          </w:p>
        </w:tc>
        <w:tc>
          <w:tcPr>
            <w:tcW w:w="2587" w:type="pct"/>
            <w:tcBorders>
              <w:top w:val="single" w:sz="6" w:space="0" w:color="000000"/>
              <w:left w:val="single" w:sz="2" w:space="0" w:color="auto"/>
              <w:bottom w:val="single" w:sz="12" w:space="0" w:color="000000"/>
              <w:right w:val="single" w:sz="2" w:space="0" w:color="auto"/>
            </w:tcBorders>
            <w:vAlign w:val="center"/>
            <w:hideMark/>
          </w:tcPr>
          <w:p w14:paraId="2F1A6CAF" w14:textId="701E4DE7" w:rsidR="007E0905" w:rsidRDefault="00FC6A4E" w:rsidP="00532F42">
            <w:pPr>
              <w:pStyle w:val="TableBody"/>
              <w:spacing w:line="256" w:lineRule="auto"/>
            </w:pPr>
            <w:r>
              <w:t>HL78 specificities</w:t>
            </w:r>
            <w:bookmarkStart w:id="2" w:name="_GoBack"/>
            <w:bookmarkEnd w:id="2"/>
          </w:p>
        </w:tc>
        <w:tc>
          <w:tcPr>
            <w:tcW w:w="691" w:type="pct"/>
            <w:tcBorders>
              <w:top w:val="single" w:sz="6" w:space="0" w:color="000000"/>
              <w:left w:val="single" w:sz="2" w:space="0" w:color="auto"/>
              <w:bottom w:val="single" w:sz="12" w:space="0" w:color="000000"/>
              <w:right w:val="single" w:sz="2" w:space="0" w:color="auto"/>
            </w:tcBorders>
            <w:vAlign w:val="center"/>
            <w:hideMark/>
          </w:tcPr>
          <w:p w14:paraId="23C83856" w14:textId="14F2417A" w:rsidR="007E0905" w:rsidRDefault="00FC6A4E" w:rsidP="00532F42">
            <w:pPr>
              <w:pStyle w:val="TableBody"/>
              <w:spacing w:line="256" w:lineRule="auto"/>
            </w:pPr>
            <w:r>
              <w:t>Yannick</w:t>
            </w:r>
          </w:p>
        </w:tc>
      </w:tr>
    </w:tbl>
    <w:p w14:paraId="0C4D4D66" w14:textId="77777777" w:rsidR="00AC1140" w:rsidRDefault="00AC1140" w:rsidP="00AC1140">
      <w:pPr>
        <w:rPr>
          <w:szCs w:val="20"/>
        </w:rPr>
      </w:pPr>
    </w:p>
    <w:p w14:paraId="605E7D4A" w14:textId="0238621B" w:rsidR="004F42B8" w:rsidRDefault="004F42B8" w:rsidP="00AC1140">
      <w:pPr>
        <w:pStyle w:val="BoilerplateTitles"/>
      </w:pPr>
      <w: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0BD84C22" w14:textId="24D3A470" w:rsidR="00474E2D"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99036559" w:history="1">
            <w:r w:rsidR="00474E2D" w:rsidRPr="00FA5925">
              <w:rPr>
                <w:rStyle w:val="Hyperlink"/>
              </w:rPr>
              <w:t>1.</w:t>
            </w:r>
            <w:r w:rsidR="00474E2D">
              <w:rPr>
                <w:rFonts w:asciiTheme="minorHAnsi" w:eastAsiaTheme="minorEastAsia" w:hAnsiTheme="minorHAnsi" w:cstheme="minorBidi"/>
                <w:b w:val="0"/>
                <w:bCs w:val="0"/>
                <w:caps w:val="0"/>
                <w:color w:val="auto"/>
                <w:sz w:val="22"/>
                <w:szCs w:val="22"/>
                <w:lang w:eastAsia="en-US"/>
              </w:rPr>
              <w:tab/>
            </w:r>
            <w:r w:rsidR="00474E2D" w:rsidRPr="00FA5925">
              <w:rPr>
                <w:rStyle w:val="Hyperlink"/>
              </w:rPr>
              <w:t>Introduction</w:t>
            </w:r>
            <w:r w:rsidR="00474E2D">
              <w:rPr>
                <w:webHidden/>
              </w:rPr>
              <w:tab/>
            </w:r>
            <w:r w:rsidR="00474E2D">
              <w:rPr>
                <w:webHidden/>
              </w:rPr>
              <w:fldChar w:fldCharType="begin"/>
            </w:r>
            <w:r w:rsidR="00474E2D">
              <w:rPr>
                <w:webHidden/>
              </w:rPr>
              <w:instrText xml:space="preserve"> PAGEREF _Toc499036559 \h </w:instrText>
            </w:r>
            <w:r w:rsidR="00474E2D">
              <w:rPr>
                <w:webHidden/>
              </w:rPr>
            </w:r>
            <w:r w:rsidR="00474E2D">
              <w:rPr>
                <w:webHidden/>
              </w:rPr>
              <w:fldChar w:fldCharType="separate"/>
            </w:r>
            <w:r w:rsidR="00474E2D">
              <w:rPr>
                <w:webHidden/>
              </w:rPr>
              <w:t>6</w:t>
            </w:r>
            <w:r w:rsidR="00474E2D">
              <w:rPr>
                <w:webHidden/>
              </w:rPr>
              <w:fldChar w:fldCharType="end"/>
            </w:r>
          </w:hyperlink>
        </w:p>
        <w:p w14:paraId="03ED7C96" w14:textId="79E6E59B" w:rsidR="00474E2D" w:rsidRDefault="00D13CF7">
          <w:pPr>
            <w:pStyle w:val="TOC1"/>
            <w:rPr>
              <w:rFonts w:asciiTheme="minorHAnsi" w:eastAsiaTheme="minorEastAsia" w:hAnsiTheme="minorHAnsi" w:cstheme="minorBidi"/>
              <w:b w:val="0"/>
              <w:bCs w:val="0"/>
              <w:caps w:val="0"/>
              <w:color w:val="auto"/>
              <w:sz w:val="22"/>
              <w:szCs w:val="22"/>
              <w:lang w:eastAsia="en-US"/>
            </w:rPr>
          </w:pPr>
          <w:hyperlink w:anchor="_Toc499036560" w:history="1">
            <w:r w:rsidR="00474E2D" w:rsidRPr="00FA5925">
              <w:rPr>
                <w:rStyle w:val="Hyperlink"/>
              </w:rPr>
              <w:t>2.</w:t>
            </w:r>
            <w:r w:rsidR="00474E2D">
              <w:rPr>
                <w:rFonts w:asciiTheme="minorHAnsi" w:eastAsiaTheme="minorEastAsia" w:hAnsiTheme="minorHAnsi" w:cstheme="minorBidi"/>
                <w:b w:val="0"/>
                <w:bCs w:val="0"/>
                <w:caps w:val="0"/>
                <w:color w:val="auto"/>
                <w:sz w:val="22"/>
                <w:szCs w:val="22"/>
                <w:lang w:eastAsia="en-US"/>
              </w:rPr>
              <w:tab/>
            </w:r>
            <w:r w:rsidR="00474E2D" w:rsidRPr="00FA5925">
              <w:rPr>
                <w:rStyle w:val="Hyperlink"/>
              </w:rPr>
              <w:t>AT command</w:t>
            </w:r>
            <w:r w:rsidR="00474E2D">
              <w:rPr>
                <w:webHidden/>
              </w:rPr>
              <w:tab/>
            </w:r>
            <w:r w:rsidR="00474E2D">
              <w:rPr>
                <w:webHidden/>
              </w:rPr>
              <w:fldChar w:fldCharType="begin"/>
            </w:r>
            <w:r w:rsidR="00474E2D">
              <w:rPr>
                <w:webHidden/>
              </w:rPr>
              <w:instrText xml:space="preserve"> PAGEREF _Toc499036560 \h </w:instrText>
            </w:r>
            <w:r w:rsidR="00474E2D">
              <w:rPr>
                <w:webHidden/>
              </w:rPr>
            </w:r>
            <w:r w:rsidR="00474E2D">
              <w:rPr>
                <w:webHidden/>
              </w:rPr>
              <w:fldChar w:fldCharType="separate"/>
            </w:r>
            <w:r w:rsidR="00474E2D">
              <w:rPr>
                <w:webHidden/>
              </w:rPr>
              <w:t>6</w:t>
            </w:r>
            <w:r w:rsidR="00474E2D">
              <w:rPr>
                <w:webHidden/>
              </w:rPr>
              <w:fldChar w:fldCharType="end"/>
            </w:r>
          </w:hyperlink>
        </w:p>
        <w:p w14:paraId="48D13DDD" w14:textId="03B3DCC9" w:rsidR="00474E2D" w:rsidRDefault="00D13CF7">
          <w:pPr>
            <w:pStyle w:val="TOC1"/>
            <w:rPr>
              <w:rFonts w:asciiTheme="minorHAnsi" w:eastAsiaTheme="minorEastAsia" w:hAnsiTheme="minorHAnsi" w:cstheme="minorBidi"/>
              <w:b w:val="0"/>
              <w:bCs w:val="0"/>
              <w:caps w:val="0"/>
              <w:color w:val="auto"/>
              <w:sz w:val="22"/>
              <w:szCs w:val="22"/>
              <w:lang w:eastAsia="en-US"/>
            </w:rPr>
          </w:pPr>
          <w:hyperlink w:anchor="_Toc499036561" w:history="1">
            <w:r w:rsidR="00474E2D" w:rsidRPr="00FA5925">
              <w:rPr>
                <w:rStyle w:val="Hyperlink"/>
              </w:rPr>
              <w:t>1.</w:t>
            </w:r>
            <w:r w:rsidR="00474E2D">
              <w:rPr>
                <w:rFonts w:asciiTheme="minorHAnsi" w:eastAsiaTheme="minorEastAsia" w:hAnsiTheme="minorHAnsi" w:cstheme="minorBidi"/>
                <w:b w:val="0"/>
                <w:bCs w:val="0"/>
                <w:caps w:val="0"/>
                <w:color w:val="auto"/>
                <w:sz w:val="22"/>
                <w:szCs w:val="22"/>
                <w:lang w:eastAsia="en-US"/>
              </w:rPr>
              <w:tab/>
            </w:r>
            <w:r w:rsidR="00474E2D" w:rsidRPr="00FA5925">
              <w:rPr>
                <w:rStyle w:val="Hyperlink"/>
              </w:rPr>
              <w:t>Development notes</w:t>
            </w:r>
            <w:r w:rsidR="00474E2D">
              <w:rPr>
                <w:webHidden/>
              </w:rPr>
              <w:tab/>
            </w:r>
            <w:r w:rsidR="00474E2D">
              <w:rPr>
                <w:webHidden/>
              </w:rPr>
              <w:fldChar w:fldCharType="begin"/>
            </w:r>
            <w:r w:rsidR="00474E2D">
              <w:rPr>
                <w:webHidden/>
              </w:rPr>
              <w:instrText xml:space="preserve"> PAGEREF _Toc499036561 \h </w:instrText>
            </w:r>
            <w:r w:rsidR="00474E2D">
              <w:rPr>
                <w:webHidden/>
              </w:rPr>
            </w:r>
            <w:r w:rsidR="00474E2D">
              <w:rPr>
                <w:webHidden/>
              </w:rPr>
              <w:fldChar w:fldCharType="separate"/>
            </w:r>
            <w:r w:rsidR="00474E2D">
              <w:rPr>
                <w:webHidden/>
              </w:rPr>
              <w:t>9</w:t>
            </w:r>
            <w:r w:rsidR="00474E2D">
              <w:rPr>
                <w:webHidden/>
              </w:rPr>
              <w:fldChar w:fldCharType="end"/>
            </w:r>
          </w:hyperlink>
        </w:p>
        <w:p w14:paraId="1E3F2A0B" w14:textId="0A1B8B2E" w:rsidR="00474E2D" w:rsidRDefault="00D13CF7">
          <w:pPr>
            <w:pStyle w:val="TOC2"/>
            <w:tabs>
              <w:tab w:val="left" w:pos="1195"/>
            </w:tabs>
            <w:rPr>
              <w:rFonts w:asciiTheme="minorHAnsi" w:eastAsiaTheme="minorEastAsia" w:hAnsiTheme="minorHAnsi" w:cstheme="minorBidi"/>
              <w:color w:val="auto"/>
              <w:sz w:val="22"/>
              <w:szCs w:val="22"/>
              <w:lang w:eastAsia="en-US"/>
            </w:rPr>
          </w:pPr>
          <w:hyperlink w:anchor="_Toc499036562" w:history="1">
            <w:r w:rsidR="00474E2D" w:rsidRPr="00FA5925">
              <w:rPr>
                <w:rStyle w:val="Hyperlink"/>
              </w:rPr>
              <w:t>1.1.</w:t>
            </w:r>
            <w:r w:rsidR="00474E2D">
              <w:rPr>
                <w:rFonts w:asciiTheme="minorHAnsi" w:eastAsiaTheme="minorEastAsia" w:hAnsiTheme="minorHAnsi" w:cstheme="minorBidi"/>
                <w:color w:val="auto"/>
                <w:sz w:val="22"/>
                <w:szCs w:val="22"/>
                <w:lang w:eastAsia="en-US"/>
              </w:rPr>
              <w:tab/>
            </w:r>
            <w:r w:rsidR="00474E2D" w:rsidRPr="00FA5925">
              <w:rPr>
                <w:rStyle w:val="Hyperlink"/>
              </w:rPr>
              <w:t>References</w:t>
            </w:r>
            <w:r w:rsidR="00474E2D">
              <w:rPr>
                <w:webHidden/>
              </w:rPr>
              <w:tab/>
            </w:r>
            <w:r w:rsidR="00474E2D">
              <w:rPr>
                <w:webHidden/>
              </w:rPr>
              <w:fldChar w:fldCharType="begin"/>
            </w:r>
            <w:r w:rsidR="00474E2D">
              <w:rPr>
                <w:webHidden/>
              </w:rPr>
              <w:instrText xml:space="preserve"> PAGEREF _Toc499036562 \h </w:instrText>
            </w:r>
            <w:r w:rsidR="00474E2D">
              <w:rPr>
                <w:webHidden/>
              </w:rPr>
            </w:r>
            <w:r w:rsidR="00474E2D">
              <w:rPr>
                <w:webHidden/>
              </w:rPr>
              <w:fldChar w:fldCharType="separate"/>
            </w:r>
            <w:r w:rsidR="00474E2D">
              <w:rPr>
                <w:webHidden/>
              </w:rPr>
              <w:t>9</w:t>
            </w:r>
            <w:r w:rsidR="00474E2D">
              <w:rPr>
                <w:webHidden/>
              </w:rPr>
              <w:fldChar w:fldCharType="end"/>
            </w:r>
          </w:hyperlink>
        </w:p>
        <w:p w14:paraId="783CAAE7" w14:textId="0FEBC60B" w:rsidR="00474E2D" w:rsidRDefault="00D13CF7">
          <w:pPr>
            <w:pStyle w:val="TOC2"/>
            <w:tabs>
              <w:tab w:val="left" w:pos="1195"/>
            </w:tabs>
            <w:rPr>
              <w:rFonts w:asciiTheme="minorHAnsi" w:eastAsiaTheme="minorEastAsia" w:hAnsiTheme="minorHAnsi" w:cstheme="minorBidi"/>
              <w:color w:val="auto"/>
              <w:sz w:val="22"/>
              <w:szCs w:val="22"/>
              <w:lang w:eastAsia="en-US"/>
            </w:rPr>
          </w:pPr>
          <w:hyperlink w:anchor="_Toc499036563" w:history="1">
            <w:r w:rsidR="00474E2D" w:rsidRPr="00FA5925">
              <w:rPr>
                <w:rStyle w:val="Hyperlink"/>
              </w:rPr>
              <w:t>1.2.</w:t>
            </w:r>
            <w:r w:rsidR="00474E2D">
              <w:rPr>
                <w:rFonts w:asciiTheme="minorHAnsi" w:eastAsiaTheme="minorEastAsia" w:hAnsiTheme="minorHAnsi" w:cstheme="minorBidi"/>
                <w:color w:val="auto"/>
                <w:sz w:val="22"/>
                <w:szCs w:val="22"/>
                <w:lang w:eastAsia="en-US"/>
              </w:rPr>
              <w:tab/>
            </w:r>
            <w:r w:rsidR="00474E2D" w:rsidRPr="00FA5925">
              <w:rPr>
                <w:rStyle w:val="Hyperlink"/>
              </w:rPr>
              <w:t>Applicability</w:t>
            </w:r>
            <w:r w:rsidR="00474E2D">
              <w:rPr>
                <w:webHidden/>
              </w:rPr>
              <w:tab/>
            </w:r>
            <w:r w:rsidR="00474E2D">
              <w:rPr>
                <w:webHidden/>
              </w:rPr>
              <w:fldChar w:fldCharType="begin"/>
            </w:r>
            <w:r w:rsidR="00474E2D">
              <w:rPr>
                <w:webHidden/>
              </w:rPr>
              <w:instrText xml:space="preserve"> PAGEREF _Toc499036563 \h </w:instrText>
            </w:r>
            <w:r w:rsidR="00474E2D">
              <w:rPr>
                <w:webHidden/>
              </w:rPr>
            </w:r>
            <w:r w:rsidR="00474E2D">
              <w:rPr>
                <w:webHidden/>
              </w:rPr>
              <w:fldChar w:fldCharType="separate"/>
            </w:r>
            <w:r w:rsidR="00474E2D">
              <w:rPr>
                <w:webHidden/>
              </w:rPr>
              <w:t>9</w:t>
            </w:r>
            <w:r w:rsidR="00474E2D">
              <w:rPr>
                <w:webHidden/>
              </w:rPr>
              <w:fldChar w:fldCharType="end"/>
            </w:r>
          </w:hyperlink>
        </w:p>
        <w:p w14:paraId="4A7567FD" w14:textId="5ED18D50" w:rsidR="00474E2D" w:rsidRDefault="00D13CF7">
          <w:pPr>
            <w:pStyle w:val="TOC2"/>
            <w:tabs>
              <w:tab w:val="left" w:pos="1195"/>
            </w:tabs>
            <w:rPr>
              <w:rFonts w:asciiTheme="minorHAnsi" w:eastAsiaTheme="minorEastAsia" w:hAnsiTheme="minorHAnsi" w:cstheme="minorBidi"/>
              <w:color w:val="auto"/>
              <w:sz w:val="22"/>
              <w:szCs w:val="22"/>
              <w:lang w:eastAsia="en-US"/>
            </w:rPr>
          </w:pPr>
          <w:hyperlink w:anchor="_Toc499036564" w:history="1">
            <w:r w:rsidR="00474E2D" w:rsidRPr="00FA5925">
              <w:rPr>
                <w:rStyle w:val="Hyperlink"/>
              </w:rPr>
              <w:t>1.3.</w:t>
            </w:r>
            <w:r w:rsidR="00474E2D">
              <w:rPr>
                <w:rFonts w:asciiTheme="minorHAnsi" w:eastAsiaTheme="minorEastAsia" w:hAnsiTheme="minorHAnsi" w:cstheme="minorBidi"/>
                <w:color w:val="auto"/>
                <w:sz w:val="22"/>
                <w:szCs w:val="22"/>
                <w:lang w:eastAsia="en-US"/>
              </w:rPr>
              <w:tab/>
            </w:r>
            <w:r w:rsidR="00474E2D" w:rsidRPr="00FA5925">
              <w:rPr>
                <w:rStyle w:val="Hyperlink"/>
              </w:rPr>
              <w:t>Other</w:t>
            </w:r>
            <w:r w:rsidR="00474E2D">
              <w:rPr>
                <w:webHidden/>
              </w:rPr>
              <w:tab/>
            </w:r>
            <w:r w:rsidR="00474E2D">
              <w:rPr>
                <w:webHidden/>
              </w:rPr>
              <w:fldChar w:fldCharType="begin"/>
            </w:r>
            <w:r w:rsidR="00474E2D">
              <w:rPr>
                <w:webHidden/>
              </w:rPr>
              <w:instrText xml:space="preserve"> PAGEREF _Toc499036564 \h </w:instrText>
            </w:r>
            <w:r w:rsidR="00474E2D">
              <w:rPr>
                <w:webHidden/>
              </w:rPr>
            </w:r>
            <w:r w:rsidR="00474E2D">
              <w:rPr>
                <w:webHidden/>
              </w:rPr>
              <w:fldChar w:fldCharType="separate"/>
            </w:r>
            <w:r w:rsidR="00474E2D">
              <w:rPr>
                <w:webHidden/>
              </w:rPr>
              <w:t>9</w:t>
            </w:r>
            <w:r w:rsidR="00474E2D">
              <w:rPr>
                <w:webHidden/>
              </w:rPr>
              <w:fldChar w:fldCharType="end"/>
            </w:r>
          </w:hyperlink>
        </w:p>
        <w:p w14:paraId="0696CFD8" w14:textId="0AA58B29" w:rsidR="004F42B8" w:rsidRDefault="004F42B8">
          <w:r>
            <w:rPr>
              <w:b/>
              <w:bCs/>
              <w:noProof/>
            </w:rPr>
            <w:fldChar w:fldCharType="end"/>
          </w:r>
        </w:p>
      </w:sdtContent>
    </w:sdt>
    <w:p w14:paraId="62B04505" w14:textId="77777777" w:rsidR="00472E39" w:rsidRDefault="00472E39" w:rsidP="004F42B8">
      <w:pPr>
        <w:rPr>
          <w:lang w:eastAsia="zh-CN"/>
        </w:rPr>
      </w:pPr>
    </w:p>
    <w:p w14:paraId="70EDDA5E" w14:textId="4830B51C" w:rsidR="000F537C"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headerReference w:type="even" r:id="rId14"/>
          <w:headerReference w:type="default" r:id="rId15"/>
          <w:footerReference w:type="even" r:id="rId16"/>
          <w:footerReference w:type="default" r:id="rId17"/>
          <w:headerReference w:type="first" r:id="rId18"/>
          <w:footerReference w:type="first" r:id="rId19"/>
          <w:pgSz w:w="11909" w:h="16834" w:code="9"/>
          <w:pgMar w:top="1440" w:right="1440" w:bottom="1440" w:left="1440" w:header="691" w:footer="800" w:gutter="0"/>
          <w:cols w:space="720"/>
          <w:titlePg/>
          <w:docGrid w:linePitch="360"/>
        </w:sectPr>
      </w:pPr>
      <w:bookmarkStart w:id="3" w:name="_Toc170125965"/>
      <w:bookmarkStart w:id="4" w:name="_Toc345081451"/>
      <w:bookmarkStart w:id="5" w:name="_Toc349754087"/>
      <w:bookmarkStart w:id="6" w:name="_Toc170125794"/>
      <w:bookmarkStart w:id="7" w:name="_Toc78179754"/>
    </w:p>
    <w:p w14:paraId="197FFEE3" w14:textId="77777777" w:rsidR="000F537C" w:rsidRDefault="000F537C" w:rsidP="000F537C">
      <w:pPr>
        <w:pStyle w:val="Heading1"/>
        <w:keepLines/>
        <w:numPr>
          <w:ilvl w:val="0"/>
          <w:numId w:val="16"/>
        </w:numPr>
        <w:tabs>
          <w:tab w:val="clear" w:pos="1440"/>
          <w:tab w:val="clear" w:pos="1800"/>
        </w:tabs>
        <w:spacing w:before="240" w:after="0"/>
        <w:rPr>
          <w:rFonts w:cs="Arial"/>
          <w:b w:val="0"/>
          <w:color w:val="auto"/>
        </w:rPr>
      </w:pPr>
      <w:bookmarkStart w:id="8" w:name="_Toc493002983"/>
      <w:bookmarkStart w:id="9" w:name="_Toc499036559"/>
      <w:r w:rsidRPr="0098571E">
        <w:rPr>
          <w:rFonts w:cs="Arial"/>
          <w:color w:val="auto"/>
        </w:rPr>
        <w:lastRenderedPageBreak/>
        <w:t>Introduction</w:t>
      </w:r>
      <w:bookmarkEnd w:id="8"/>
      <w:bookmarkEnd w:id="9"/>
    </w:p>
    <w:p w14:paraId="5E62188A" w14:textId="7D11D0F4" w:rsidR="000F537C" w:rsidRPr="0098571E" w:rsidRDefault="000F537C" w:rsidP="00E121DF">
      <w:r>
        <w:t xml:space="preserve">          This document explains about AT command interface definition and behavior for +K</w:t>
      </w:r>
      <w:r w:rsidR="000F7AD5">
        <w:t>CELL</w:t>
      </w:r>
      <w:r w:rsidR="0017220C">
        <w:t xml:space="preserve"> </w:t>
      </w:r>
      <w:r w:rsidR="006E0A1B">
        <w:t>co</w:t>
      </w:r>
      <w:r w:rsidR="00D8582E">
        <w:t>mmand usage.</w:t>
      </w:r>
    </w:p>
    <w:p w14:paraId="74544A4F" w14:textId="6CBC0468" w:rsidR="000F537C" w:rsidRDefault="000F537C" w:rsidP="000F537C">
      <w:pPr>
        <w:pStyle w:val="Heading1"/>
        <w:keepLines/>
        <w:numPr>
          <w:ilvl w:val="0"/>
          <w:numId w:val="16"/>
        </w:numPr>
        <w:tabs>
          <w:tab w:val="clear" w:pos="1440"/>
          <w:tab w:val="clear" w:pos="1800"/>
        </w:tabs>
        <w:spacing w:before="240" w:after="0"/>
        <w:rPr>
          <w:rFonts w:cs="Arial"/>
          <w:color w:val="auto"/>
        </w:rPr>
      </w:pPr>
      <w:bookmarkStart w:id="10" w:name="_Toc493002984"/>
      <w:bookmarkStart w:id="11" w:name="_Toc499036560"/>
      <w:r>
        <w:rPr>
          <w:rFonts w:cs="Arial"/>
          <w:color w:val="auto"/>
        </w:rPr>
        <w:t>AT command</w:t>
      </w:r>
      <w:bookmarkEnd w:id="10"/>
      <w:bookmarkEnd w:id="11"/>
    </w:p>
    <w:p w14:paraId="0401F60E" w14:textId="0DA8F898" w:rsidR="00506627" w:rsidRPr="00AC1746" w:rsidRDefault="00506627" w:rsidP="00AC1746">
      <w:pPr>
        <w:pStyle w:val="Style1"/>
        <w:numPr>
          <w:ilvl w:val="0"/>
          <w:numId w:val="0"/>
        </w:numPr>
        <w:rPr>
          <w:rFonts w:ascii="Helvetica" w:eastAsia="Times New Roman" w:hAnsi="Helvetica" w:cs="Times New Roman"/>
          <w:color w:val="3D3E40"/>
          <w:spacing w:val="0"/>
          <w:sz w:val="20"/>
          <w:szCs w:val="24"/>
        </w:rPr>
      </w:pPr>
      <w:r>
        <w:rPr>
          <w:rFonts w:ascii="Helvetica" w:eastAsia="Times New Roman" w:hAnsi="Helvetica" w:cs="Times New Roman"/>
          <w:color w:val="3D3E40"/>
          <w:spacing w:val="0"/>
          <w:sz w:val="20"/>
          <w:szCs w:val="24"/>
        </w:rPr>
        <w:t xml:space="preserve">          </w:t>
      </w:r>
      <w:r w:rsidRPr="00506627">
        <w:rPr>
          <w:rFonts w:ascii="Helvetica" w:eastAsia="Times New Roman" w:hAnsi="Helvetica" w:cs="Times New Roman"/>
          <w:color w:val="3D3E40"/>
          <w:spacing w:val="0"/>
          <w:sz w:val="20"/>
          <w:szCs w:val="24"/>
        </w:rPr>
        <w:t xml:space="preserve">This command </w:t>
      </w:r>
      <w:r w:rsidR="00AC1746">
        <w:rPr>
          <w:rFonts w:ascii="Helvetica" w:eastAsia="Times New Roman" w:hAnsi="Helvetica" w:cs="Times New Roman"/>
          <w:color w:val="3D3E40"/>
          <w:spacing w:val="0"/>
          <w:sz w:val="20"/>
          <w:szCs w:val="24"/>
        </w:rPr>
        <w:t xml:space="preserve">is </w:t>
      </w:r>
      <w:r w:rsidRPr="00506627">
        <w:rPr>
          <w:rFonts w:ascii="Helvetica" w:eastAsia="Times New Roman" w:hAnsi="Helvetica" w:cs="Times New Roman"/>
          <w:color w:val="3D3E40"/>
          <w:spacing w:val="0"/>
          <w:sz w:val="20"/>
          <w:szCs w:val="24"/>
        </w:rPr>
        <w:t xml:space="preserve">used to </w:t>
      </w:r>
      <w:r w:rsidR="005F1C85">
        <w:rPr>
          <w:rFonts w:ascii="Helvetica" w:eastAsia="Times New Roman" w:hAnsi="Helvetica" w:cs="Times New Roman"/>
          <w:color w:val="3D3E40"/>
          <w:spacing w:val="0"/>
          <w:sz w:val="20"/>
          <w:szCs w:val="24"/>
        </w:rPr>
        <w:t xml:space="preserve">read the </w:t>
      </w:r>
      <w:r w:rsidR="00955279">
        <w:rPr>
          <w:rFonts w:ascii="Helvetica" w:eastAsia="Times New Roman" w:hAnsi="Helvetica" w:cs="Times New Roman"/>
          <w:color w:val="3D3E40"/>
          <w:spacing w:val="0"/>
          <w:sz w:val="20"/>
          <w:szCs w:val="24"/>
        </w:rPr>
        <w:t>cell environment information</w:t>
      </w:r>
      <w:r w:rsidRPr="00506627">
        <w:rPr>
          <w:rFonts w:ascii="Helvetica" w:eastAsia="Times New Roman" w:hAnsi="Helvetica" w:cs="Times New Roman"/>
          <w:color w:val="3D3E40"/>
          <w:spacing w:val="0"/>
          <w:sz w:val="20"/>
          <w:szCs w:val="24"/>
        </w:rPr>
        <w:t>.</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C43D50" w:rsidRPr="00C41274" w14:paraId="067A34B7" w14:textId="77777777" w:rsidTr="00286C14">
        <w:trPr>
          <w:cantSplit/>
        </w:trPr>
        <w:tc>
          <w:tcPr>
            <w:tcW w:w="9142" w:type="dxa"/>
            <w:gridSpan w:val="2"/>
            <w:tcBorders>
              <w:top w:val="single" w:sz="4" w:space="0" w:color="auto"/>
              <w:bottom w:val="single" w:sz="4" w:space="0" w:color="auto"/>
            </w:tcBorders>
            <w:shd w:val="pct30" w:color="auto" w:fill="FFFFFF"/>
          </w:tcPr>
          <w:p w14:paraId="3E921D48" w14:textId="0B4C69C0" w:rsidR="00C43D50" w:rsidRPr="00C41274" w:rsidRDefault="00C43D50" w:rsidP="004C79CE">
            <w:pPr>
              <w:pStyle w:val="TableRowHead"/>
            </w:pPr>
            <w:r>
              <w:t>AT+</w:t>
            </w:r>
            <w:r w:rsidR="002E7052">
              <w:t xml:space="preserve">KADC: </w:t>
            </w:r>
            <w:r w:rsidR="002E7052" w:rsidRPr="00671C8B">
              <w:t>Analog Digital Converter</w:t>
            </w:r>
          </w:p>
        </w:tc>
      </w:tr>
      <w:tr w:rsidR="00C43D50" w:rsidRPr="00C41274" w14:paraId="4521FA28" w14:textId="77777777" w:rsidTr="00286C14">
        <w:trPr>
          <w:cantSplit/>
          <w:trHeight w:val="1008"/>
        </w:trPr>
        <w:tc>
          <w:tcPr>
            <w:tcW w:w="2338" w:type="dxa"/>
            <w:tcBorders>
              <w:top w:val="single" w:sz="4" w:space="0" w:color="auto"/>
            </w:tcBorders>
            <w:shd w:val="clear" w:color="auto" w:fill="FFFFFF"/>
          </w:tcPr>
          <w:p w14:paraId="194516FE" w14:textId="77777777" w:rsidR="00C43D50" w:rsidRPr="00C41274" w:rsidRDefault="00C43D50" w:rsidP="008E4C70">
            <w:pPr>
              <w:pStyle w:val="TableBody"/>
              <w:rPr>
                <w:i/>
              </w:rPr>
            </w:pPr>
            <w:r w:rsidRPr="00C41274">
              <w:rPr>
                <w:i/>
              </w:rPr>
              <w:t>Test command</w:t>
            </w:r>
          </w:p>
          <w:p w14:paraId="0A8FBED5" w14:textId="77777777" w:rsidR="00C43D50" w:rsidRPr="00C41274" w:rsidRDefault="00C43D50" w:rsidP="008E4C70">
            <w:pPr>
              <w:pStyle w:val="TableBody"/>
            </w:pPr>
          </w:p>
          <w:p w14:paraId="47989977" w14:textId="77777777" w:rsidR="00C43D50" w:rsidRPr="00C41274" w:rsidRDefault="00C43D50" w:rsidP="008E4C70">
            <w:pPr>
              <w:pStyle w:val="TableBody"/>
              <w:rPr>
                <w:u w:val="single"/>
              </w:rPr>
            </w:pPr>
            <w:r w:rsidRPr="00C41274">
              <w:rPr>
                <w:u w:val="single"/>
              </w:rPr>
              <w:t>Syntax</w:t>
            </w:r>
          </w:p>
          <w:p w14:paraId="44444AE3" w14:textId="6E3D66E7" w:rsidR="00C43D50" w:rsidRPr="00C41274" w:rsidRDefault="00106391" w:rsidP="00255C1B">
            <w:pPr>
              <w:pStyle w:val="TableBody"/>
              <w:rPr>
                <w:b/>
              </w:rPr>
            </w:pPr>
            <w:r>
              <w:rPr>
                <w:b/>
              </w:rPr>
              <w:t>AT+K</w:t>
            </w:r>
            <w:r w:rsidR="00955279">
              <w:rPr>
                <w:b/>
              </w:rPr>
              <w:t>CELL</w:t>
            </w:r>
            <w:r>
              <w:rPr>
                <w:b/>
              </w:rPr>
              <w:t>=?</w:t>
            </w:r>
          </w:p>
        </w:tc>
        <w:tc>
          <w:tcPr>
            <w:tcW w:w="6804" w:type="dxa"/>
            <w:tcBorders>
              <w:top w:val="single" w:sz="4" w:space="0" w:color="auto"/>
              <w:bottom w:val="single" w:sz="4" w:space="0" w:color="auto"/>
            </w:tcBorders>
            <w:shd w:val="clear" w:color="auto" w:fill="FFFFFF"/>
          </w:tcPr>
          <w:p w14:paraId="1FA72268" w14:textId="5E1AC480" w:rsidR="00C43D50" w:rsidRPr="00C41274" w:rsidRDefault="00C43D50" w:rsidP="008E4C70">
            <w:pPr>
              <w:pStyle w:val="TableBody"/>
              <w:rPr>
                <w:u w:val="single"/>
              </w:rPr>
            </w:pPr>
            <w:r w:rsidRPr="00C41274">
              <w:rPr>
                <w:u w:val="single"/>
              </w:rPr>
              <w:t>Response</w:t>
            </w:r>
          </w:p>
          <w:p w14:paraId="295FD085" w14:textId="77777777" w:rsidR="00615B39" w:rsidRPr="00671C8B" w:rsidRDefault="00615B39" w:rsidP="00615B39">
            <w:pPr>
              <w:pStyle w:val="TableBody"/>
            </w:pPr>
            <w:r w:rsidRPr="00671C8B">
              <w:rPr>
                <w:b/>
              </w:rPr>
              <w:t>+KCELL:</w:t>
            </w:r>
            <w:r w:rsidRPr="00671C8B">
              <w:t xml:space="preserve"> (list of supported </w:t>
            </w:r>
            <w:r w:rsidRPr="00671C8B">
              <w:rPr>
                <w:b/>
              </w:rPr>
              <w:t>&lt;revision&gt;</w:t>
            </w:r>
            <w:r w:rsidRPr="00671C8B">
              <w:t>s)</w:t>
            </w:r>
          </w:p>
          <w:p w14:paraId="3B120E99" w14:textId="5BCF45B9" w:rsidR="00C43D50" w:rsidRDefault="00615B39" w:rsidP="00615B39">
            <w:pPr>
              <w:pStyle w:val="TableBody"/>
              <w:rPr>
                <w:b/>
              </w:rPr>
            </w:pPr>
            <w:r w:rsidRPr="00671C8B">
              <w:rPr>
                <w:b/>
              </w:rPr>
              <w:t>OK</w:t>
            </w:r>
          </w:p>
          <w:p w14:paraId="5184C895" w14:textId="68E6E841" w:rsidR="006D267F" w:rsidRDefault="006D267F" w:rsidP="00445B15">
            <w:pPr>
              <w:pStyle w:val="TableBody"/>
              <w:rPr>
                <w:b/>
              </w:rPr>
            </w:pPr>
          </w:p>
          <w:p w14:paraId="447CFF4A" w14:textId="77777777" w:rsidR="00615B39" w:rsidRPr="00671C8B" w:rsidRDefault="00615B39" w:rsidP="00615B39">
            <w:pPr>
              <w:pStyle w:val="TableBody"/>
            </w:pPr>
            <w:r w:rsidRPr="00671C8B">
              <w:rPr>
                <w:b/>
              </w:rPr>
              <w:t>&lt;revision&gt;</w:t>
            </w:r>
            <w:r w:rsidRPr="00671C8B">
              <w:rPr>
                <w:b/>
              </w:rPr>
              <w:tab/>
            </w:r>
            <w:r>
              <w:t>R</w:t>
            </w:r>
            <w:r w:rsidRPr="00671C8B">
              <w:t>eserved for future development (only 0 for the moment)</w:t>
            </w:r>
          </w:p>
          <w:p w14:paraId="4280DCF0" w14:textId="77777777" w:rsidR="00584061" w:rsidRDefault="00584061" w:rsidP="00445B15">
            <w:pPr>
              <w:pStyle w:val="TableBody"/>
              <w:rPr>
                <w:b/>
              </w:rPr>
            </w:pPr>
          </w:p>
          <w:p w14:paraId="4D6A8AE3" w14:textId="77777777" w:rsidR="006D267F" w:rsidRDefault="006D267F" w:rsidP="006D267F">
            <w:pPr>
              <w:pStyle w:val="TableBody"/>
              <w:rPr>
                <w:u w:val="single"/>
              </w:rPr>
            </w:pPr>
            <w:r>
              <w:rPr>
                <w:u w:val="single"/>
              </w:rPr>
              <w:t>Example</w:t>
            </w:r>
          </w:p>
          <w:p w14:paraId="0B5EFB4A" w14:textId="567E719D" w:rsidR="006D267F" w:rsidRDefault="006D267F" w:rsidP="006D267F">
            <w:pPr>
              <w:pStyle w:val="TableBody"/>
              <w:rPr>
                <w:b/>
              </w:rPr>
            </w:pPr>
            <w:r>
              <w:rPr>
                <w:b/>
              </w:rPr>
              <w:t>AT+K</w:t>
            </w:r>
            <w:r w:rsidR="00615B39">
              <w:rPr>
                <w:b/>
              </w:rPr>
              <w:t>CELL</w:t>
            </w:r>
            <w:r w:rsidRPr="00B56772">
              <w:rPr>
                <w:b/>
              </w:rPr>
              <w:t>=?</w:t>
            </w:r>
          </w:p>
          <w:p w14:paraId="67B5DA79" w14:textId="32E504EF" w:rsidR="00155DF9" w:rsidRPr="00155DF9" w:rsidRDefault="00155DF9" w:rsidP="00155DF9">
            <w:pPr>
              <w:pStyle w:val="TableBody"/>
              <w:rPr>
                <w:b/>
              </w:rPr>
            </w:pPr>
            <w:r w:rsidRPr="00155DF9">
              <w:rPr>
                <w:b/>
              </w:rPr>
              <w:t>+K</w:t>
            </w:r>
            <w:r w:rsidR="00615B39">
              <w:rPr>
                <w:b/>
              </w:rPr>
              <w:t>CELL</w:t>
            </w:r>
            <w:r w:rsidRPr="00155DF9">
              <w:rPr>
                <w:b/>
              </w:rPr>
              <w:t xml:space="preserve">: </w:t>
            </w:r>
            <w:r w:rsidR="00615B39">
              <w:rPr>
                <w:b/>
              </w:rPr>
              <w:t xml:space="preserve"> 0</w:t>
            </w:r>
          </w:p>
          <w:p w14:paraId="69DFADF8" w14:textId="468B4985" w:rsidR="006D267F" w:rsidRPr="00C41274" w:rsidRDefault="00155DF9" w:rsidP="00155DF9">
            <w:pPr>
              <w:pStyle w:val="TableBody"/>
              <w:rPr>
                <w:b/>
              </w:rPr>
            </w:pPr>
            <w:r w:rsidRPr="00155DF9">
              <w:rPr>
                <w:b/>
              </w:rPr>
              <w:t>OK</w:t>
            </w:r>
          </w:p>
        </w:tc>
      </w:tr>
      <w:tr w:rsidR="00582200" w:rsidRPr="00C41274" w14:paraId="19721D1B" w14:textId="77777777" w:rsidTr="00286C14">
        <w:trPr>
          <w:cantSplit/>
          <w:trHeight w:val="1008"/>
        </w:trPr>
        <w:tc>
          <w:tcPr>
            <w:tcW w:w="2338" w:type="dxa"/>
            <w:tcBorders>
              <w:top w:val="single" w:sz="4" w:space="0" w:color="auto"/>
            </w:tcBorders>
            <w:shd w:val="clear" w:color="auto" w:fill="FFFFFF"/>
          </w:tcPr>
          <w:p w14:paraId="57EA8587" w14:textId="77777777" w:rsidR="0028512C" w:rsidRPr="00C41274" w:rsidRDefault="0028512C" w:rsidP="0028512C">
            <w:pPr>
              <w:pStyle w:val="TableBody"/>
              <w:rPr>
                <w:i/>
              </w:rPr>
            </w:pPr>
            <w:r w:rsidRPr="00C41274">
              <w:rPr>
                <w:i/>
              </w:rPr>
              <w:t>Read command</w:t>
            </w:r>
          </w:p>
          <w:p w14:paraId="5B116163" w14:textId="77777777" w:rsidR="0028512C" w:rsidRPr="00C41274" w:rsidRDefault="0028512C" w:rsidP="0028512C">
            <w:pPr>
              <w:pStyle w:val="TableBody"/>
            </w:pPr>
          </w:p>
          <w:p w14:paraId="44D1E888" w14:textId="77777777" w:rsidR="0028512C" w:rsidRPr="00C41274" w:rsidRDefault="0028512C" w:rsidP="0028512C">
            <w:pPr>
              <w:pStyle w:val="TableBody"/>
              <w:rPr>
                <w:u w:val="single"/>
              </w:rPr>
            </w:pPr>
            <w:r w:rsidRPr="00C41274">
              <w:rPr>
                <w:u w:val="single"/>
              </w:rPr>
              <w:t>Syntax</w:t>
            </w:r>
          </w:p>
          <w:p w14:paraId="6152283C" w14:textId="2B06A54C" w:rsidR="00582200" w:rsidRPr="00C41274" w:rsidRDefault="004D442F" w:rsidP="00CF0601">
            <w:pPr>
              <w:pStyle w:val="TableBody"/>
              <w:rPr>
                <w:i/>
              </w:rPr>
            </w:pPr>
            <w:r w:rsidRPr="00671C8B">
              <w:rPr>
                <w:b/>
              </w:rPr>
              <w:t>AT+KCELL?</w:t>
            </w:r>
          </w:p>
        </w:tc>
        <w:tc>
          <w:tcPr>
            <w:tcW w:w="6804" w:type="dxa"/>
            <w:tcBorders>
              <w:top w:val="single" w:sz="4" w:space="0" w:color="auto"/>
              <w:bottom w:val="single" w:sz="4" w:space="0" w:color="auto"/>
            </w:tcBorders>
            <w:shd w:val="clear" w:color="auto" w:fill="FFFFFF"/>
          </w:tcPr>
          <w:p w14:paraId="4A37B2DC" w14:textId="77777777" w:rsidR="00684786" w:rsidRPr="00C41274" w:rsidRDefault="00684786" w:rsidP="00684786">
            <w:pPr>
              <w:pStyle w:val="TableBody"/>
              <w:rPr>
                <w:u w:val="single"/>
              </w:rPr>
            </w:pPr>
            <w:r w:rsidRPr="00C41274">
              <w:rPr>
                <w:u w:val="single"/>
              </w:rPr>
              <w:t>Response</w:t>
            </w:r>
          </w:p>
          <w:p w14:paraId="1D7A8735" w14:textId="41489B9A" w:rsidR="00953BE3" w:rsidRDefault="00953BE3" w:rsidP="00684786">
            <w:pPr>
              <w:pStyle w:val="TableBody"/>
              <w:rPr>
                <w:b/>
              </w:rPr>
            </w:pPr>
            <w:r>
              <w:rPr>
                <w:b/>
              </w:rPr>
              <w:t>OK</w:t>
            </w:r>
          </w:p>
          <w:p w14:paraId="27DE6269" w14:textId="6B27A838" w:rsidR="00F8408A" w:rsidRPr="00C41274" w:rsidRDefault="00F8408A" w:rsidP="00F8408A">
            <w:pPr>
              <w:pStyle w:val="TableBody"/>
              <w:rPr>
                <w:u w:val="single"/>
              </w:rPr>
            </w:pPr>
          </w:p>
        </w:tc>
      </w:tr>
      <w:tr w:rsidR="004D442F" w:rsidRPr="00C41274" w14:paraId="04444133" w14:textId="77777777" w:rsidTr="00286C14">
        <w:trPr>
          <w:cantSplit/>
          <w:trHeight w:val="1008"/>
        </w:trPr>
        <w:tc>
          <w:tcPr>
            <w:tcW w:w="2338" w:type="dxa"/>
            <w:tcBorders>
              <w:top w:val="single" w:sz="4" w:space="0" w:color="auto"/>
            </w:tcBorders>
            <w:shd w:val="clear" w:color="auto" w:fill="FFFFFF"/>
          </w:tcPr>
          <w:p w14:paraId="4A6BDEAC" w14:textId="3919DFEB" w:rsidR="004D442F" w:rsidRPr="00C41274" w:rsidRDefault="004D442F" w:rsidP="004D442F">
            <w:pPr>
              <w:pStyle w:val="TableBody"/>
              <w:rPr>
                <w:i/>
              </w:rPr>
            </w:pPr>
            <w:r>
              <w:rPr>
                <w:i/>
              </w:rPr>
              <w:lastRenderedPageBreak/>
              <w:t>Write</w:t>
            </w:r>
            <w:r w:rsidRPr="00C41274">
              <w:rPr>
                <w:i/>
              </w:rPr>
              <w:t xml:space="preserve"> command</w:t>
            </w:r>
          </w:p>
          <w:p w14:paraId="49CA2C21" w14:textId="77777777" w:rsidR="004D442F" w:rsidRDefault="004D442F" w:rsidP="0028512C">
            <w:pPr>
              <w:pStyle w:val="TableBody"/>
              <w:rPr>
                <w:i/>
              </w:rPr>
            </w:pPr>
          </w:p>
          <w:p w14:paraId="4AD0C841" w14:textId="77777777" w:rsidR="005972AC" w:rsidRPr="00C41274" w:rsidRDefault="005972AC" w:rsidP="005972AC">
            <w:pPr>
              <w:pStyle w:val="TableBody"/>
              <w:rPr>
                <w:u w:val="single"/>
              </w:rPr>
            </w:pPr>
            <w:r w:rsidRPr="00C41274">
              <w:rPr>
                <w:u w:val="single"/>
              </w:rPr>
              <w:t>Syntax</w:t>
            </w:r>
          </w:p>
          <w:p w14:paraId="273EEBE3" w14:textId="376968D5" w:rsidR="005972AC" w:rsidRPr="00C41274" w:rsidRDefault="005972AC" w:rsidP="005972AC">
            <w:pPr>
              <w:pStyle w:val="TableBody"/>
              <w:rPr>
                <w:i/>
              </w:rPr>
            </w:pPr>
            <w:r w:rsidRPr="00671C8B">
              <w:rPr>
                <w:b/>
              </w:rPr>
              <w:t>AT+KCELL</w:t>
            </w:r>
            <w:r>
              <w:rPr>
                <w:b/>
              </w:rPr>
              <w:t>=</w:t>
            </w:r>
            <w:r w:rsidRPr="00671C8B">
              <w:rPr>
                <w:b/>
              </w:rPr>
              <w:t>&lt;revision&gt;</w:t>
            </w:r>
          </w:p>
        </w:tc>
        <w:tc>
          <w:tcPr>
            <w:tcW w:w="6804" w:type="dxa"/>
            <w:tcBorders>
              <w:top w:val="single" w:sz="4" w:space="0" w:color="auto"/>
              <w:bottom w:val="single" w:sz="4" w:space="0" w:color="auto"/>
            </w:tcBorders>
            <w:shd w:val="clear" w:color="auto" w:fill="FFFFFF"/>
          </w:tcPr>
          <w:p w14:paraId="48C610B7" w14:textId="77777777" w:rsidR="005972AC" w:rsidRPr="00671C8B" w:rsidRDefault="005972AC" w:rsidP="005972AC">
            <w:pPr>
              <w:pStyle w:val="TableBody"/>
              <w:rPr>
                <w:u w:val="single"/>
              </w:rPr>
            </w:pPr>
            <w:r w:rsidRPr="00671C8B">
              <w:rPr>
                <w:u w:val="single"/>
              </w:rPr>
              <w:t>Response</w:t>
            </w:r>
          </w:p>
          <w:p w14:paraId="3C4D3841" w14:textId="77777777" w:rsidR="005972AC" w:rsidRPr="00CF114F" w:rsidRDefault="005972AC" w:rsidP="005972AC">
            <w:pPr>
              <w:pStyle w:val="TableBody"/>
              <w:keepNext/>
            </w:pPr>
          </w:p>
          <w:p w14:paraId="7973E4CF" w14:textId="77777777" w:rsidR="005972AC" w:rsidRPr="0075448A" w:rsidRDefault="005972AC" w:rsidP="005972AC">
            <w:pPr>
              <w:pStyle w:val="TableBody"/>
              <w:keepNext/>
            </w:pPr>
            <w:r w:rsidRPr="00CF114F">
              <w:t>For LTE cells:</w:t>
            </w:r>
          </w:p>
          <w:p w14:paraId="6E1DD92D" w14:textId="77777777" w:rsidR="005972AC" w:rsidRPr="00671C8B" w:rsidRDefault="005972AC" w:rsidP="005972AC">
            <w:pPr>
              <w:pStyle w:val="TableBody"/>
              <w:rPr>
                <w:b/>
              </w:rPr>
            </w:pPr>
            <w:r w:rsidRPr="0075448A">
              <w:rPr>
                <w:b/>
              </w:rPr>
              <w:t>+KCELL: &lt;</w:t>
            </w:r>
            <w:proofErr w:type="spellStart"/>
            <w:r w:rsidRPr="0075448A">
              <w:rPr>
                <w:b/>
              </w:rPr>
              <w:t>nbLTEcells</w:t>
            </w:r>
            <w:proofErr w:type="spellEnd"/>
            <w:r w:rsidRPr="0075448A">
              <w:rPr>
                <w:b/>
              </w:rPr>
              <w:t>&gt;[,&lt;</w:t>
            </w:r>
            <w:proofErr w:type="spellStart"/>
            <w:r w:rsidRPr="0075448A">
              <w:rPr>
                <w:b/>
              </w:rPr>
              <w:t>cell_type</w:t>
            </w:r>
            <w:proofErr w:type="spellEnd"/>
            <w:r w:rsidRPr="0075448A">
              <w:rPr>
                <w:b/>
              </w:rPr>
              <w:t>&gt;,</w:t>
            </w:r>
            <w:r w:rsidRPr="00671C8B">
              <w:rPr>
                <w:b/>
              </w:rPr>
              <w:t>&lt;PLMN&gt;,&lt;LTE_CI&gt;,&lt;</w:t>
            </w:r>
            <w:proofErr w:type="spellStart"/>
            <w:r w:rsidRPr="00671C8B">
              <w:rPr>
                <w:b/>
              </w:rPr>
              <w:t>PhyCellInd</w:t>
            </w:r>
            <w:proofErr w:type="spellEnd"/>
            <w:r w:rsidRPr="00671C8B">
              <w:rPr>
                <w:b/>
              </w:rPr>
              <w:t>&gt;,</w:t>
            </w:r>
            <w:r w:rsidRPr="00671C8B">
              <w:rPr>
                <w:b/>
              </w:rPr>
              <w:br/>
              <w:t>&lt;trackingAreaCode&gt;,&lt;RSR</w:t>
            </w:r>
            <w:r>
              <w:rPr>
                <w:b/>
              </w:rPr>
              <w:t>P</w:t>
            </w:r>
            <w:r w:rsidRPr="00671C8B">
              <w:rPr>
                <w:b/>
              </w:rPr>
              <w:t>Result&gt;,&lt;RSRQResult&gt;,&lt;</w:t>
            </w:r>
            <w:r>
              <w:rPr>
                <w:b/>
              </w:rPr>
              <w:t>LTE_</w:t>
            </w:r>
            <w:r w:rsidRPr="00671C8B">
              <w:rPr>
                <w:b/>
              </w:rPr>
              <w:t>TA&gt;][&lt;cell_type&gt;,[[Earfcn&gt;,</w:t>
            </w:r>
            <w:r w:rsidRPr="00671C8B">
              <w:rPr>
                <w:b/>
              </w:rPr>
              <w:br/>
              <w:t>[&lt;</w:t>
            </w:r>
            <w:proofErr w:type="spellStart"/>
            <w:r w:rsidRPr="00671C8B">
              <w:rPr>
                <w:b/>
              </w:rPr>
              <w:t>PhyCellID</w:t>
            </w:r>
            <w:proofErr w:type="spellEnd"/>
            <w:r w:rsidRPr="00671C8B">
              <w:rPr>
                <w:b/>
              </w:rPr>
              <w:t>&gt;,[&lt;</w:t>
            </w:r>
            <w:proofErr w:type="spellStart"/>
            <w:r w:rsidRPr="00671C8B">
              <w:rPr>
                <w:b/>
              </w:rPr>
              <w:t>RSRPResult</w:t>
            </w:r>
            <w:proofErr w:type="spellEnd"/>
            <w:r w:rsidRPr="00671C8B">
              <w:rPr>
                <w:b/>
              </w:rPr>
              <w:t>&gt;,[&lt;</w:t>
            </w:r>
            <w:proofErr w:type="spellStart"/>
            <w:r w:rsidRPr="00671C8B">
              <w:rPr>
                <w:b/>
              </w:rPr>
              <w:t>RSRQResult</w:t>
            </w:r>
            <w:proofErr w:type="spellEnd"/>
            <w:r w:rsidRPr="00671C8B">
              <w:rPr>
                <w:b/>
              </w:rPr>
              <w:t>&gt;]]]]][…]]</w:t>
            </w:r>
          </w:p>
          <w:p w14:paraId="0A21767B" w14:textId="77777777" w:rsidR="005972AC" w:rsidRPr="00671C8B" w:rsidRDefault="005972AC" w:rsidP="005972AC">
            <w:pPr>
              <w:pStyle w:val="TableBody"/>
              <w:rPr>
                <w:b/>
              </w:rPr>
            </w:pPr>
            <w:r w:rsidRPr="00671C8B">
              <w:rPr>
                <w:b/>
              </w:rPr>
              <w:t>OK</w:t>
            </w:r>
          </w:p>
          <w:p w14:paraId="78BB28B7" w14:textId="77777777" w:rsidR="004D442F" w:rsidRDefault="004D442F" w:rsidP="00684786">
            <w:pPr>
              <w:pStyle w:val="TableBody"/>
              <w:rPr>
                <w:u w:val="single"/>
              </w:rPr>
            </w:pPr>
          </w:p>
          <w:p w14:paraId="5820DAB0" w14:textId="77777777" w:rsidR="005972AC" w:rsidRPr="00671C8B" w:rsidRDefault="005972AC" w:rsidP="005972AC">
            <w:pPr>
              <w:pStyle w:val="TableBody"/>
              <w:rPr>
                <w:u w:val="single"/>
              </w:rPr>
            </w:pPr>
            <w:r w:rsidRPr="00671C8B">
              <w:rPr>
                <w:u w:val="single"/>
              </w:rPr>
              <w:t>Parameters</w:t>
            </w:r>
          </w:p>
          <w:p w14:paraId="6F8B5706" w14:textId="77777777" w:rsidR="005972AC" w:rsidRDefault="005972AC" w:rsidP="005972AC">
            <w:pPr>
              <w:pStyle w:val="TableBody"/>
            </w:pPr>
          </w:p>
          <w:p w14:paraId="4F967B9D" w14:textId="77777777" w:rsidR="005972AC" w:rsidRPr="00973C05" w:rsidRDefault="005972AC" w:rsidP="005972AC">
            <w:pPr>
              <w:pStyle w:val="TableBody"/>
            </w:pPr>
            <w:r w:rsidRPr="00973C05">
              <w:rPr>
                <w:b/>
              </w:rPr>
              <w:t>&lt;</w:t>
            </w:r>
            <w:proofErr w:type="spellStart"/>
            <w:r w:rsidRPr="00973C05">
              <w:rPr>
                <w:b/>
              </w:rPr>
              <w:t>cell_type</w:t>
            </w:r>
            <w:proofErr w:type="spellEnd"/>
            <w:r w:rsidRPr="00973C05">
              <w:rPr>
                <w:b/>
              </w:rPr>
              <w:t>&gt;</w:t>
            </w:r>
            <w:r w:rsidRPr="00973C05">
              <w:tab/>
              <w:t xml:space="preserve">0 </w:t>
            </w:r>
            <w:r w:rsidRPr="00973C05">
              <w:tab/>
              <w:t>GSM serving cell</w:t>
            </w:r>
          </w:p>
          <w:p w14:paraId="5B110861" w14:textId="77777777" w:rsidR="005972AC" w:rsidRPr="00973C05" w:rsidRDefault="005972AC" w:rsidP="005972AC">
            <w:pPr>
              <w:pStyle w:val="TableBody"/>
            </w:pPr>
            <w:r w:rsidRPr="00973C05">
              <w:tab/>
            </w:r>
            <w:r w:rsidRPr="00973C05">
              <w:tab/>
              <w:t xml:space="preserve">1 </w:t>
            </w:r>
            <w:r w:rsidRPr="00973C05">
              <w:tab/>
              <w:t>GSM neighbor cell</w:t>
            </w:r>
          </w:p>
          <w:p w14:paraId="377B62FB" w14:textId="77777777" w:rsidR="005972AC" w:rsidRPr="00973C05" w:rsidRDefault="005972AC" w:rsidP="005972AC">
            <w:pPr>
              <w:pStyle w:val="TableBody"/>
            </w:pPr>
            <w:r w:rsidRPr="00973C05">
              <w:tab/>
            </w:r>
            <w:r w:rsidRPr="00973C05">
              <w:tab/>
              <w:t>2</w:t>
            </w:r>
            <w:r w:rsidRPr="00973C05">
              <w:tab/>
              <w:t>UMTS serving cell</w:t>
            </w:r>
          </w:p>
          <w:p w14:paraId="139106B0" w14:textId="77777777" w:rsidR="005972AC" w:rsidRPr="00973C05" w:rsidRDefault="005972AC" w:rsidP="005972AC">
            <w:pPr>
              <w:pStyle w:val="TableBody"/>
            </w:pPr>
            <w:r w:rsidRPr="00973C05">
              <w:tab/>
            </w:r>
            <w:r w:rsidRPr="00973C05">
              <w:tab/>
              <w:t>3</w:t>
            </w:r>
            <w:r w:rsidRPr="00973C05">
              <w:tab/>
              <w:t>UMTS neighbor cell</w:t>
            </w:r>
          </w:p>
          <w:p w14:paraId="3DBA36B3" w14:textId="178C3B90" w:rsidR="005972AC" w:rsidRPr="00973C05" w:rsidRDefault="005972AC" w:rsidP="005972AC">
            <w:pPr>
              <w:pStyle w:val="TableBody"/>
            </w:pPr>
            <w:r w:rsidRPr="00973C05">
              <w:tab/>
            </w:r>
            <w:r w:rsidRPr="00973C05">
              <w:tab/>
              <w:t>4</w:t>
            </w:r>
            <w:r w:rsidRPr="00973C05">
              <w:tab/>
              <w:t xml:space="preserve">UMTS detected </w:t>
            </w:r>
            <w:r w:rsidR="00474E2D" w:rsidRPr="00973C05">
              <w:t>cell (</w:t>
            </w:r>
            <w:r w:rsidR="009E4269" w:rsidRPr="00973C05">
              <w:t>Not supported</w:t>
            </w:r>
            <w:r w:rsidRPr="00973C05">
              <w:t>)</w:t>
            </w:r>
          </w:p>
          <w:p w14:paraId="2BD143AD" w14:textId="77777777" w:rsidR="005972AC" w:rsidRPr="00973C05" w:rsidRDefault="005972AC" w:rsidP="005972AC">
            <w:pPr>
              <w:pStyle w:val="TableBody"/>
            </w:pPr>
            <w:r w:rsidRPr="00973C05">
              <w:tab/>
            </w:r>
            <w:r w:rsidRPr="00973C05">
              <w:tab/>
              <w:t>5</w:t>
            </w:r>
            <w:r w:rsidRPr="00973C05">
              <w:tab/>
              <w:t>LTE serving cell</w:t>
            </w:r>
          </w:p>
          <w:p w14:paraId="161E04BD" w14:textId="77777777" w:rsidR="005972AC" w:rsidRPr="00973C05" w:rsidRDefault="005972AC" w:rsidP="005972AC">
            <w:pPr>
              <w:pStyle w:val="TableBody"/>
            </w:pPr>
            <w:r w:rsidRPr="00973C05">
              <w:tab/>
            </w:r>
            <w:r w:rsidRPr="00973C05">
              <w:tab/>
              <w:t>6</w:t>
            </w:r>
            <w:r w:rsidRPr="00973C05">
              <w:tab/>
              <w:t>LTE neighbor cell</w:t>
            </w:r>
          </w:p>
          <w:p w14:paraId="18A885AD" w14:textId="77777777" w:rsidR="005972AC" w:rsidRPr="00973C05" w:rsidRDefault="005972AC" w:rsidP="005972AC">
            <w:pPr>
              <w:pStyle w:val="TableBody"/>
            </w:pPr>
          </w:p>
          <w:p w14:paraId="25A5A919" w14:textId="77777777" w:rsidR="005972AC" w:rsidRPr="00973C05" w:rsidRDefault="005972AC" w:rsidP="005972AC">
            <w:pPr>
              <w:pStyle w:val="TableBody"/>
            </w:pPr>
          </w:p>
          <w:p w14:paraId="5F54FAFF" w14:textId="77777777" w:rsidR="005972AC" w:rsidRPr="00973C05" w:rsidRDefault="005972AC" w:rsidP="005972AC">
            <w:pPr>
              <w:pStyle w:val="TableBody"/>
            </w:pPr>
            <w:r w:rsidRPr="00973C05">
              <w:rPr>
                <w:b/>
              </w:rPr>
              <w:t>&lt;PLMN&gt;</w:t>
            </w:r>
            <w:r w:rsidRPr="00973C05">
              <w:rPr>
                <w:b/>
              </w:rPr>
              <w:tab/>
            </w:r>
            <w:r w:rsidRPr="00973C05">
              <w:t>PLMN identifiers (3 bytes) in hexadecimal format, made of MCC (Mobile Country Code), and MNC (Mobile Network Code)</w:t>
            </w:r>
          </w:p>
          <w:p w14:paraId="70D2D612" w14:textId="77777777" w:rsidR="005972AC" w:rsidRPr="00973C05" w:rsidRDefault="005972AC" w:rsidP="005972AC">
            <w:pPr>
              <w:pStyle w:val="TableBody"/>
            </w:pPr>
          </w:p>
          <w:p w14:paraId="636B6C8B" w14:textId="77777777" w:rsidR="005972AC" w:rsidRPr="00973C05" w:rsidRDefault="005972AC" w:rsidP="005972AC">
            <w:pPr>
              <w:pStyle w:val="TableBody"/>
            </w:pPr>
            <w:r w:rsidRPr="00973C05">
              <w:rPr>
                <w:b/>
              </w:rPr>
              <w:t>&lt;</w:t>
            </w:r>
            <w:proofErr w:type="spellStart"/>
            <w:r w:rsidRPr="00973C05">
              <w:rPr>
                <w:b/>
              </w:rPr>
              <w:t>nbLTEcells</w:t>
            </w:r>
            <w:proofErr w:type="spellEnd"/>
            <w:r w:rsidRPr="00973C05">
              <w:rPr>
                <w:b/>
              </w:rPr>
              <w:t>&gt;</w:t>
            </w:r>
            <w:r w:rsidRPr="00973C05">
              <w:rPr>
                <w:b/>
              </w:rPr>
              <w:tab/>
            </w:r>
            <w:r w:rsidRPr="00973C05">
              <w:t xml:space="preserve">0 </w:t>
            </w:r>
            <w:r w:rsidRPr="00973C05">
              <w:sym w:font="Symbol" w:char="F0A3"/>
            </w:r>
            <w:r w:rsidRPr="00973C05">
              <w:t xml:space="preserve"> k </w:t>
            </w:r>
            <w:r w:rsidRPr="00973C05">
              <w:sym w:font="Symbol" w:char="F0A3"/>
            </w:r>
            <w:r w:rsidRPr="00973C05">
              <w:t xml:space="preserve"> 33</w:t>
            </w:r>
            <w:r w:rsidRPr="00973C05">
              <w:tab/>
              <w:t>Number of LTE base stations available</w:t>
            </w:r>
          </w:p>
          <w:p w14:paraId="2B300204" w14:textId="77777777" w:rsidR="005972AC" w:rsidRPr="00973C05" w:rsidRDefault="005972AC" w:rsidP="005972AC">
            <w:pPr>
              <w:pStyle w:val="TableBody"/>
            </w:pPr>
          </w:p>
          <w:p w14:paraId="6BCA0E0B" w14:textId="77777777" w:rsidR="005972AC" w:rsidRPr="00973C05" w:rsidRDefault="005972AC" w:rsidP="005972AC">
            <w:pPr>
              <w:pStyle w:val="TableBody"/>
              <w:tabs>
                <w:tab w:val="left" w:pos="923"/>
                <w:tab w:val="left" w:pos="1206"/>
              </w:tabs>
            </w:pPr>
            <w:r w:rsidRPr="00973C05">
              <w:rPr>
                <w:b/>
              </w:rPr>
              <w:t>&lt;LTE_CI&gt;</w:t>
            </w:r>
            <w:r w:rsidRPr="00973C05">
              <w:tab/>
            </w:r>
            <w:r w:rsidRPr="00973C05">
              <w:tab/>
              <w:t xml:space="preserve">Cell Identity in 8 hexadecimal digits with length = 28 bits. (Ref: 3GPP TS 36.331, 6.3.4, </w:t>
            </w:r>
            <w:proofErr w:type="spellStart"/>
            <w:r w:rsidRPr="00973C05">
              <w:t>CellIdentity</w:t>
            </w:r>
            <w:proofErr w:type="spellEnd"/>
            <w:r w:rsidRPr="00973C05">
              <w:t xml:space="preserve"> IE)</w:t>
            </w:r>
          </w:p>
          <w:p w14:paraId="4189BDD9" w14:textId="77777777" w:rsidR="005972AC" w:rsidRPr="00973C05" w:rsidRDefault="005972AC" w:rsidP="005972AC">
            <w:pPr>
              <w:pStyle w:val="TableBody"/>
              <w:tabs>
                <w:tab w:val="left" w:pos="923"/>
                <w:tab w:val="left" w:pos="1206"/>
              </w:tabs>
            </w:pPr>
          </w:p>
          <w:p w14:paraId="5C44FF6D" w14:textId="77777777" w:rsidR="005972AC" w:rsidRPr="00973C05" w:rsidRDefault="005972AC" w:rsidP="005972AC">
            <w:pPr>
              <w:pStyle w:val="TableBody"/>
            </w:pPr>
            <w:r w:rsidRPr="00973C05">
              <w:rPr>
                <w:b/>
              </w:rPr>
              <w:t>&lt;</w:t>
            </w:r>
            <w:proofErr w:type="spellStart"/>
            <w:r w:rsidRPr="00973C05">
              <w:rPr>
                <w:b/>
              </w:rPr>
              <w:t>PhyCellInd</w:t>
            </w:r>
            <w:proofErr w:type="spellEnd"/>
            <w:r w:rsidRPr="00973C05">
              <w:rPr>
                <w:b/>
              </w:rPr>
              <w:t>&gt;</w:t>
            </w:r>
            <w:r w:rsidRPr="00973C05">
              <w:tab/>
              <w:t>0 – 503</w:t>
            </w:r>
            <w:r w:rsidRPr="00973C05">
              <w:tab/>
              <w:t xml:space="preserve">Physical Cell ID (Ref: 3GPP TS 36.331, 6.3.4, </w:t>
            </w:r>
            <w:proofErr w:type="spellStart"/>
            <w:r w:rsidRPr="00973C05">
              <w:t>PhysCellId</w:t>
            </w:r>
            <w:proofErr w:type="spellEnd"/>
            <w:r w:rsidRPr="00973C05">
              <w:t xml:space="preserve"> IE)</w:t>
            </w:r>
          </w:p>
          <w:p w14:paraId="5E07F161" w14:textId="77777777" w:rsidR="005972AC" w:rsidRPr="00973C05" w:rsidRDefault="005972AC" w:rsidP="005972AC">
            <w:pPr>
              <w:pStyle w:val="TableBody"/>
            </w:pPr>
          </w:p>
          <w:p w14:paraId="71C40EF2" w14:textId="77777777" w:rsidR="005972AC" w:rsidRPr="00973C05" w:rsidRDefault="005972AC" w:rsidP="005972AC">
            <w:pPr>
              <w:pStyle w:val="TableBody"/>
              <w:tabs>
                <w:tab w:val="left" w:pos="923"/>
                <w:tab w:val="left" w:pos="1206"/>
              </w:tabs>
            </w:pPr>
            <w:r w:rsidRPr="00973C05">
              <w:rPr>
                <w:b/>
              </w:rPr>
              <w:t>&lt;</w:t>
            </w:r>
            <w:proofErr w:type="spellStart"/>
            <w:r w:rsidRPr="00973C05">
              <w:rPr>
                <w:b/>
              </w:rPr>
              <w:t>TrackingAreacode</w:t>
            </w:r>
            <w:proofErr w:type="spellEnd"/>
            <w:r w:rsidRPr="00973C05">
              <w:rPr>
                <w:b/>
              </w:rPr>
              <w:t>&gt;</w:t>
            </w:r>
            <w:r w:rsidRPr="00973C05">
              <w:tab/>
              <w:t xml:space="preserve">Tracking Area Code (Ref: 3GPP TS 36.331, 6.3.4, Tracking </w:t>
            </w:r>
            <w:proofErr w:type="spellStart"/>
            <w:r w:rsidRPr="00973C05">
              <w:t>AreaCode</w:t>
            </w:r>
            <w:proofErr w:type="spellEnd"/>
            <w:r w:rsidRPr="00973C05">
              <w:t xml:space="preserve"> IE) Integer type with length = 16 bits</w:t>
            </w:r>
          </w:p>
          <w:p w14:paraId="097E4BA9" w14:textId="77777777" w:rsidR="005972AC" w:rsidRPr="00973C05" w:rsidRDefault="005972AC" w:rsidP="005972AC">
            <w:pPr>
              <w:pStyle w:val="TableBody"/>
              <w:tabs>
                <w:tab w:val="left" w:pos="923"/>
                <w:tab w:val="left" w:pos="1206"/>
              </w:tabs>
              <w:rPr>
                <w:b/>
              </w:rPr>
            </w:pPr>
          </w:p>
          <w:p w14:paraId="4D293BAE" w14:textId="77777777" w:rsidR="005972AC" w:rsidRPr="00973C05" w:rsidRDefault="005972AC" w:rsidP="005972AC">
            <w:pPr>
              <w:pStyle w:val="TableBody"/>
              <w:tabs>
                <w:tab w:val="left" w:pos="923"/>
                <w:tab w:val="left" w:pos="1206"/>
              </w:tabs>
            </w:pPr>
            <w:r w:rsidRPr="00973C05">
              <w:rPr>
                <w:b/>
              </w:rPr>
              <w:t>&lt;</w:t>
            </w:r>
            <w:proofErr w:type="spellStart"/>
            <w:r w:rsidRPr="00973C05">
              <w:rPr>
                <w:b/>
              </w:rPr>
              <w:t>RSRPResult</w:t>
            </w:r>
            <w:proofErr w:type="spellEnd"/>
            <w:r w:rsidRPr="00973C05">
              <w:rPr>
                <w:b/>
              </w:rPr>
              <w:t>&gt;</w:t>
            </w:r>
            <w:r w:rsidRPr="00973C05">
              <w:rPr>
                <w:b/>
              </w:rPr>
              <w:tab/>
            </w:r>
            <w:r w:rsidRPr="00973C05">
              <w:t>0 – 97</w:t>
            </w:r>
            <w:r w:rsidRPr="00973C05">
              <w:tab/>
              <w:t xml:space="preserve">Reference Signal Received Power (Ref: 3GPP TS 36.331, 6.3.5, RSRP-Range IE) </w:t>
            </w:r>
          </w:p>
          <w:p w14:paraId="41E35F46" w14:textId="77777777" w:rsidR="005972AC" w:rsidRPr="00973C05" w:rsidRDefault="005972AC" w:rsidP="005972AC">
            <w:pPr>
              <w:pStyle w:val="TableBody"/>
              <w:tabs>
                <w:tab w:val="left" w:pos="923"/>
                <w:tab w:val="left" w:pos="1206"/>
              </w:tabs>
            </w:pPr>
          </w:p>
          <w:p w14:paraId="4ACACAD5" w14:textId="77777777" w:rsidR="005972AC" w:rsidRPr="00973C05" w:rsidRDefault="005972AC" w:rsidP="005972AC">
            <w:pPr>
              <w:pStyle w:val="TableBody"/>
              <w:tabs>
                <w:tab w:val="left" w:pos="923"/>
                <w:tab w:val="left" w:pos="1206"/>
              </w:tabs>
            </w:pPr>
            <w:r w:rsidRPr="00973C05">
              <w:rPr>
                <w:b/>
              </w:rPr>
              <w:t>&lt;</w:t>
            </w:r>
            <w:proofErr w:type="spellStart"/>
            <w:r w:rsidRPr="00973C05">
              <w:rPr>
                <w:b/>
              </w:rPr>
              <w:t>RSRQResult</w:t>
            </w:r>
            <w:proofErr w:type="spellEnd"/>
            <w:r w:rsidRPr="00973C05">
              <w:rPr>
                <w:b/>
              </w:rPr>
              <w:t>&gt;</w:t>
            </w:r>
            <w:r w:rsidRPr="00973C05">
              <w:rPr>
                <w:b/>
              </w:rPr>
              <w:tab/>
            </w:r>
            <w:r w:rsidRPr="00973C05">
              <w:t>0 – 34</w:t>
            </w:r>
            <w:r w:rsidRPr="00973C05">
              <w:tab/>
              <w:t xml:space="preserve">Reference Signal Received Quality (Ref: 3GPP TS 36.331, 6.3.5, RSRQ-Range IE) </w:t>
            </w:r>
          </w:p>
          <w:p w14:paraId="60D43561" w14:textId="77777777" w:rsidR="005972AC" w:rsidRPr="00973C05" w:rsidRDefault="005972AC" w:rsidP="005972AC">
            <w:pPr>
              <w:pStyle w:val="TableBody"/>
              <w:tabs>
                <w:tab w:val="left" w:pos="923"/>
                <w:tab w:val="left" w:pos="1206"/>
              </w:tabs>
            </w:pPr>
          </w:p>
          <w:p w14:paraId="4810A893" w14:textId="77777777" w:rsidR="005972AC" w:rsidRPr="00973C05" w:rsidRDefault="005972AC" w:rsidP="005972AC">
            <w:pPr>
              <w:pStyle w:val="TableBody"/>
              <w:tabs>
                <w:tab w:val="left" w:pos="923"/>
                <w:tab w:val="left" w:pos="1206"/>
              </w:tabs>
            </w:pPr>
            <w:r w:rsidRPr="00973C05">
              <w:rPr>
                <w:b/>
              </w:rPr>
              <w:t>&lt;LTE_TA&gt;</w:t>
            </w:r>
            <w:r w:rsidRPr="00973C05">
              <w:rPr>
                <w:b/>
              </w:rPr>
              <w:tab/>
            </w:r>
            <w:r w:rsidRPr="00973C05">
              <w:t>0 – 1282</w:t>
            </w:r>
            <w:r w:rsidRPr="00973C05">
              <w:tab/>
            </w:r>
            <w:r w:rsidRPr="00973C05">
              <w:tab/>
              <w:t xml:space="preserve">Timing advance (as per [3GPP 36.321]) </w:t>
            </w:r>
          </w:p>
          <w:p w14:paraId="421FDD2E" w14:textId="77777777" w:rsidR="005972AC" w:rsidRPr="00973C05" w:rsidRDefault="005972AC" w:rsidP="005972AC">
            <w:pPr>
              <w:pStyle w:val="TableBody"/>
              <w:tabs>
                <w:tab w:val="left" w:pos="923"/>
                <w:tab w:val="left" w:pos="1206"/>
              </w:tabs>
            </w:pPr>
          </w:p>
          <w:p w14:paraId="5B74F604" w14:textId="77777777" w:rsidR="005972AC" w:rsidRPr="00671C8B" w:rsidRDefault="005972AC" w:rsidP="005972AC">
            <w:pPr>
              <w:pStyle w:val="TableBody"/>
              <w:tabs>
                <w:tab w:val="left" w:pos="923"/>
                <w:tab w:val="left" w:pos="1206"/>
              </w:tabs>
            </w:pPr>
            <w:r w:rsidRPr="00973C05">
              <w:rPr>
                <w:b/>
              </w:rPr>
              <w:t>&lt;</w:t>
            </w:r>
            <w:proofErr w:type="spellStart"/>
            <w:r w:rsidRPr="00973C05">
              <w:rPr>
                <w:b/>
              </w:rPr>
              <w:t>Earfcn</w:t>
            </w:r>
            <w:proofErr w:type="spellEnd"/>
            <w:r w:rsidRPr="00973C05">
              <w:rPr>
                <w:b/>
              </w:rPr>
              <w:t>&gt;</w:t>
            </w:r>
            <w:r w:rsidRPr="00973C05">
              <w:rPr>
                <w:b/>
              </w:rPr>
              <w:tab/>
            </w:r>
            <w:r w:rsidRPr="00973C05">
              <w:t>0 – 0xFFFF</w:t>
            </w:r>
            <w:r w:rsidRPr="00973C05">
              <w:tab/>
              <w:t>The carrier frequency of the neighbor cell designated by the EUTRA Absolute Radio Frequency Channel Number (EARFCN) (Ref: 3GPP TS 36.101, 5.7.3)</w:t>
            </w:r>
          </w:p>
          <w:p w14:paraId="310EDC28" w14:textId="77777777" w:rsidR="005972AC" w:rsidRPr="00671C8B" w:rsidRDefault="005972AC" w:rsidP="005972AC">
            <w:pPr>
              <w:pStyle w:val="TableBody"/>
              <w:tabs>
                <w:tab w:val="left" w:pos="923"/>
                <w:tab w:val="left" w:pos="1206"/>
              </w:tabs>
            </w:pPr>
          </w:p>
          <w:p w14:paraId="5EF7CA7D" w14:textId="77777777" w:rsidR="00BA0AF8" w:rsidRDefault="00BA0AF8" w:rsidP="005972AC">
            <w:pPr>
              <w:pStyle w:val="TableBody"/>
            </w:pPr>
          </w:p>
          <w:p w14:paraId="0C370FEC" w14:textId="77777777" w:rsidR="00BA0AF8" w:rsidRPr="00BA0AF8" w:rsidRDefault="00BA0AF8" w:rsidP="00BA0AF8">
            <w:pPr>
              <w:pStyle w:val="TableBody"/>
              <w:rPr>
                <w:szCs w:val="18"/>
                <w:u w:val="single"/>
              </w:rPr>
            </w:pPr>
            <w:r w:rsidRPr="00BA0AF8">
              <w:rPr>
                <w:szCs w:val="18"/>
                <w:u w:val="single"/>
              </w:rPr>
              <w:t>Example</w:t>
            </w:r>
          </w:p>
          <w:p w14:paraId="1565ACF0" w14:textId="77777777" w:rsidR="00BA0AF8" w:rsidRPr="00BA0AF8" w:rsidRDefault="00BA0AF8" w:rsidP="00BA0AF8">
            <w:pPr>
              <w:autoSpaceDE w:val="0"/>
              <w:autoSpaceDN w:val="0"/>
              <w:adjustRightInd w:val="0"/>
              <w:rPr>
                <w:rFonts w:ascii="Arial" w:eastAsiaTheme="minorEastAsia" w:hAnsi="Arial" w:cs="Arial"/>
                <w:sz w:val="18"/>
                <w:szCs w:val="18"/>
                <w:lang w:eastAsia="zh-CN"/>
              </w:rPr>
            </w:pPr>
            <w:r w:rsidRPr="00BA0AF8">
              <w:rPr>
                <w:rFonts w:ascii="Arial" w:eastAsiaTheme="minorEastAsia" w:hAnsi="Arial" w:cs="Arial"/>
                <w:sz w:val="18"/>
                <w:szCs w:val="18"/>
                <w:lang w:eastAsia="zh-CN"/>
              </w:rPr>
              <w:t># LTE mode</w:t>
            </w:r>
          </w:p>
          <w:p w14:paraId="78A81E31" w14:textId="77777777" w:rsidR="00BA0AF8" w:rsidRPr="00BA0AF8" w:rsidRDefault="00BA0AF8" w:rsidP="00BA0AF8">
            <w:pPr>
              <w:autoSpaceDE w:val="0"/>
              <w:autoSpaceDN w:val="0"/>
              <w:adjustRightInd w:val="0"/>
              <w:rPr>
                <w:rFonts w:ascii="Arial" w:eastAsiaTheme="minorEastAsia" w:hAnsi="Arial" w:cs="Arial"/>
                <w:b/>
                <w:bCs/>
                <w:sz w:val="18"/>
                <w:szCs w:val="18"/>
                <w:lang w:eastAsia="zh-CN"/>
              </w:rPr>
            </w:pPr>
            <w:r w:rsidRPr="00BA0AF8">
              <w:rPr>
                <w:rFonts w:ascii="Arial" w:eastAsiaTheme="minorEastAsia" w:hAnsi="Arial" w:cs="Arial"/>
                <w:b/>
                <w:bCs/>
                <w:sz w:val="18"/>
                <w:szCs w:val="18"/>
                <w:lang w:eastAsia="zh-CN"/>
              </w:rPr>
              <w:t>AT+KSRAT=5</w:t>
            </w:r>
          </w:p>
          <w:p w14:paraId="649B480B" w14:textId="3A17FF99" w:rsidR="00BA0AF8" w:rsidRDefault="00BA0AF8" w:rsidP="00BA0AF8">
            <w:pPr>
              <w:rPr>
                <w:rFonts w:ascii="Arial" w:eastAsiaTheme="minorEastAsia" w:hAnsi="Arial" w:cs="Arial"/>
                <w:b/>
                <w:bCs/>
                <w:sz w:val="18"/>
                <w:szCs w:val="18"/>
                <w:lang w:eastAsia="zh-CN"/>
              </w:rPr>
            </w:pPr>
            <w:r w:rsidRPr="00BA0AF8">
              <w:rPr>
                <w:rFonts w:ascii="Arial" w:eastAsiaTheme="minorEastAsia" w:hAnsi="Arial" w:cs="Arial"/>
                <w:b/>
                <w:bCs/>
                <w:sz w:val="18"/>
                <w:szCs w:val="18"/>
                <w:lang w:eastAsia="zh-CN"/>
              </w:rPr>
              <w:t>OK</w:t>
            </w:r>
          </w:p>
          <w:p w14:paraId="45B567A6" w14:textId="77777777" w:rsidR="00633F7A" w:rsidRPr="00BA0AF8" w:rsidRDefault="00633F7A" w:rsidP="00BA0AF8">
            <w:pPr>
              <w:rPr>
                <w:rFonts w:ascii="Arial" w:eastAsiaTheme="minorEastAsia" w:hAnsi="Arial" w:cs="Arial"/>
                <w:b/>
                <w:bCs/>
                <w:sz w:val="18"/>
                <w:szCs w:val="18"/>
                <w:lang w:eastAsia="zh-CN"/>
              </w:rPr>
            </w:pPr>
          </w:p>
          <w:p w14:paraId="37374D42" w14:textId="1591EFC1" w:rsidR="00BA0AF8" w:rsidRPr="00166F4C" w:rsidRDefault="00BA0AF8" w:rsidP="00BA0AF8">
            <w:pPr>
              <w:rPr>
                <w:rFonts w:ascii="Arial" w:eastAsiaTheme="minorEastAsia" w:hAnsi="Arial" w:cs="Arial"/>
                <w:bCs/>
                <w:sz w:val="18"/>
                <w:szCs w:val="18"/>
                <w:lang w:eastAsia="zh-CN"/>
              </w:rPr>
            </w:pPr>
            <w:r w:rsidRPr="00BA0AF8">
              <w:rPr>
                <w:rFonts w:ascii="Arial" w:eastAsiaTheme="minorEastAsia" w:hAnsi="Arial" w:cs="Arial"/>
                <w:bCs/>
                <w:sz w:val="18"/>
                <w:szCs w:val="18"/>
                <w:lang w:eastAsia="zh-CN"/>
              </w:rPr>
              <w:t>AT+KCELL=0</w:t>
            </w:r>
          </w:p>
          <w:p w14:paraId="5F9BA0EF" w14:textId="77777777" w:rsidR="00BA0AF8" w:rsidRPr="00BA0AF8" w:rsidRDefault="00BA0AF8" w:rsidP="00BA0AF8">
            <w:pPr>
              <w:rPr>
                <w:rFonts w:ascii="Arial" w:hAnsi="Arial" w:cs="Arial"/>
                <w:sz w:val="18"/>
                <w:szCs w:val="18"/>
              </w:rPr>
            </w:pPr>
            <w:r w:rsidRPr="00BA0AF8">
              <w:rPr>
                <w:rFonts w:ascii="Arial" w:hAnsi="Arial" w:cs="Arial"/>
                <w:sz w:val="18"/>
                <w:szCs w:val="18"/>
              </w:rPr>
              <w:t>+KCELL: 0</w:t>
            </w:r>
          </w:p>
          <w:p w14:paraId="7079E75C" w14:textId="77777777" w:rsidR="00BA0AF8" w:rsidRPr="00BA0AF8" w:rsidRDefault="00BA0AF8" w:rsidP="00BA0AF8">
            <w:pPr>
              <w:rPr>
                <w:rFonts w:ascii="Arial" w:hAnsi="Arial" w:cs="Arial"/>
                <w:sz w:val="18"/>
                <w:szCs w:val="18"/>
              </w:rPr>
            </w:pPr>
            <w:r w:rsidRPr="00BA0AF8">
              <w:rPr>
                <w:rFonts w:ascii="Arial" w:hAnsi="Arial" w:cs="Arial"/>
                <w:sz w:val="18"/>
                <w:szCs w:val="18"/>
              </w:rPr>
              <w:lastRenderedPageBreak/>
              <w:t>+KCELL: 0</w:t>
            </w:r>
          </w:p>
          <w:p w14:paraId="0FAD9BE7" w14:textId="2137762B" w:rsidR="00BA0AF8" w:rsidRPr="00BA0AF8" w:rsidRDefault="00BA0AF8" w:rsidP="00BA0AF8">
            <w:pPr>
              <w:rPr>
                <w:rFonts w:ascii="Arial" w:hAnsi="Arial" w:cs="Arial"/>
                <w:sz w:val="18"/>
                <w:szCs w:val="18"/>
              </w:rPr>
            </w:pPr>
            <w:r w:rsidRPr="00BA0AF8">
              <w:rPr>
                <w:rFonts w:ascii="Arial" w:hAnsi="Arial" w:cs="Arial"/>
                <w:sz w:val="18"/>
                <w:szCs w:val="18"/>
              </w:rPr>
              <w:t>+KCELL: 3,5,</w:t>
            </w:r>
            <w:r w:rsidRPr="00BA0AF8">
              <w:rPr>
                <w:rFonts w:ascii="Arial" w:eastAsiaTheme="minorEastAsia" w:hAnsi="Arial" w:cs="Arial"/>
                <w:b/>
                <w:bCs/>
                <w:sz w:val="18"/>
                <w:szCs w:val="18"/>
                <w:lang w:eastAsia="zh-CN"/>
              </w:rPr>
              <w:t xml:space="preserve"> </w:t>
            </w:r>
            <w:r w:rsidRPr="00BA0AF8">
              <w:rPr>
                <w:rFonts w:ascii="Arial" w:eastAsiaTheme="minorEastAsia" w:hAnsi="Arial" w:cs="Arial"/>
                <w:bCs/>
                <w:sz w:val="18"/>
                <w:szCs w:val="18"/>
                <w:lang w:eastAsia="zh-CN"/>
              </w:rPr>
              <w:t>54f</w:t>
            </w:r>
            <w:r w:rsidR="000F7AD5" w:rsidRPr="00BA0AF8">
              <w:rPr>
                <w:rFonts w:ascii="Arial" w:eastAsiaTheme="minorEastAsia" w:hAnsi="Arial" w:cs="Arial"/>
                <w:bCs/>
                <w:sz w:val="18"/>
                <w:szCs w:val="18"/>
                <w:lang w:eastAsia="zh-CN"/>
              </w:rPr>
              <w:t>460</w:t>
            </w:r>
            <w:r w:rsidR="000F7AD5" w:rsidRPr="00BA0AF8">
              <w:rPr>
                <w:rFonts w:ascii="Arial" w:hAnsi="Arial" w:cs="Arial"/>
                <w:sz w:val="18"/>
                <w:szCs w:val="18"/>
              </w:rPr>
              <w:t>, c</w:t>
            </w:r>
            <w:r w:rsidRPr="00BA0AF8">
              <w:rPr>
                <w:rFonts w:ascii="Arial" w:hAnsi="Arial" w:cs="Arial"/>
                <w:sz w:val="18"/>
                <w:szCs w:val="18"/>
              </w:rPr>
              <w:t>437406,322,54140,34,14,0,6,1424,266,32,9,6,1424,28,30,5</w:t>
            </w:r>
          </w:p>
          <w:p w14:paraId="33EC1DE9" w14:textId="7BB39749" w:rsidR="00BA0AF8" w:rsidRPr="00BA0AF8" w:rsidRDefault="00BA0AF8" w:rsidP="00BA0AF8">
            <w:pPr>
              <w:rPr>
                <w:rFonts w:asciiTheme="minorHAnsi" w:hAnsiTheme="minorHAnsi"/>
              </w:rPr>
            </w:pPr>
            <w:r w:rsidRPr="00BA0AF8">
              <w:rPr>
                <w:rFonts w:ascii="Arial" w:hAnsi="Arial" w:cs="Arial"/>
                <w:sz w:val="18"/>
                <w:szCs w:val="18"/>
              </w:rPr>
              <w:t>OK</w:t>
            </w:r>
          </w:p>
        </w:tc>
      </w:tr>
      <w:tr w:rsidR="00C43D50" w:rsidRPr="00C41274" w14:paraId="20A51BC7" w14:textId="77777777" w:rsidTr="00286C14">
        <w:trPr>
          <w:cantSplit/>
          <w:trHeight w:val="527"/>
        </w:trPr>
        <w:tc>
          <w:tcPr>
            <w:tcW w:w="2338" w:type="dxa"/>
            <w:tcBorders>
              <w:bottom w:val="single" w:sz="4" w:space="0" w:color="auto"/>
            </w:tcBorders>
            <w:shd w:val="clear" w:color="auto" w:fill="FFFFFF"/>
          </w:tcPr>
          <w:p w14:paraId="227FF30E" w14:textId="734E5951" w:rsidR="00C43D50" w:rsidRPr="007C662C" w:rsidRDefault="00E5394D" w:rsidP="008E4C70">
            <w:pPr>
              <w:pStyle w:val="TableBody"/>
              <w:rPr>
                <w:u w:val="single"/>
              </w:rPr>
            </w:pPr>
            <w:r w:rsidRPr="00C41274">
              <w:rPr>
                <w:u w:val="single"/>
              </w:rPr>
              <w:lastRenderedPageBreak/>
              <w:t>Notes</w:t>
            </w:r>
          </w:p>
        </w:tc>
        <w:tc>
          <w:tcPr>
            <w:tcW w:w="6804" w:type="dxa"/>
            <w:tcBorders>
              <w:bottom w:val="single" w:sz="4" w:space="0" w:color="auto"/>
            </w:tcBorders>
            <w:shd w:val="clear" w:color="auto" w:fill="FFFFFF"/>
          </w:tcPr>
          <w:p w14:paraId="3A0A964E" w14:textId="77777777" w:rsidR="006260A6" w:rsidRDefault="006260A6" w:rsidP="006260A6">
            <w:pPr>
              <w:pStyle w:val="TableBody"/>
              <w:numPr>
                <w:ilvl w:val="0"/>
                <w:numId w:val="28"/>
              </w:numPr>
            </w:pPr>
            <w:r w:rsidRPr="00671C8B">
              <w:t>This command provides information related to the network environment and can be used, for example, for localization calculation</w:t>
            </w:r>
            <w:r>
              <w:t>.</w:t>
            </w:r>
          </w:p>
          <w:p w14:paraId="7EDA881F" w14:textId="6F7A187E" w:rsidR="00C22D98" w:rsidRPr="001860C4" w:rsidRDefault="006260A6" w:rsidP="006260A6">
            <w:pPr>
              <w:pStyle w:val="TableBody"/>
              <w:numPr>
                <w:ilvl w:val="0"/>
                <w:numId w:val="28"/>
              </w:numPr>
            </w:pPr>
            <w:r>
              <w:t xml:space="preserve">This command can only be used with a </w:t>
            </w:r>
            <w:r w:rsidRPr="00671C8B">
              <w:t xml:space="preserve">SIM. The cell information can only be retrieved when the UE stays in attached mode. </w:t>
            </w:r>
          </w:p>
        </w:tc>
      </w:tr>
    </w:tbl>
    <w:p w14:paraId="79276759" w14:textId="77777777" w:rsidR="00C43D50" w:rsidRPr="00AE67EA" w:rsidRDefault="00C43D50" w:rsidP="00C43D50">
      <w:bookmarkStart w:id="12" w:name="_Toc345081237"/>
    </w:p>
    <w:p w14:paraId="1F3AE0EF" w14:textId="16E03651" w:rsidR="00220046" w:rsidRDefault="00220046" w:rsidP="00220046">
      <w:pPr>
        <w:pStyle w:val="Heading1"/>
        <w:sectPr w:rsidR="00220046" w:rsidSect="00E67EFB">
          <w:headerReference w:type="even" r:id="rId20"/>
          <w:headerReference w:type="default" r:id="rId21"/>
          <w:footerReference w:type="default" r:id="rId22"/>
          <w:headerReference w:type="first" r:id="rId23"/>
          <w:footerReference w:type="first" r:id="rId24"/>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13" w:name="_Toc499036561"/>
      <w:r>
        <w:lastRenderedPageBreak/>
        <w:t>Development notes</w:t>
      </w:r>
      <w:bookmarkEnd w:id="13"/>
    </w:p>
    <w:p w14:paraId="7BD29AC9" w14:textId="693061A7" w:rsidR="005B6470" w:rsidRDefault="00220046" w:rsidP="00220046">
      <w:pPr>
        <w:pStyle w:val="Heading2"/>
      </w:pPr>
      <w:bookmarkStart w:id="14" w:name="_Toc499036562"/>
      <w:bookmarkEnd w:id="3"/>
      <w:bookmarkEnd w:id="4"/>
      <w:bookmarkEnd w:id="5"/>
      <w:bookmarkEnd w:id="6"/>
      <w:bookmarkEnd w:id="7"/>
      <w:bookmarkEnd w:id="12"/>
      <w:r>
        <w:t>References</w:t>
      </w:r>
      <w:bookmarkEnd w:id="14"/>
    </w:p>
    <w:p w14:paraId="0BDF085E" w14:textId="77777777" w:rsidR="00A23194" w:rsidRDefault="00A23194" w:rsidP="00A23194">
      <w:pPr>
        <w:jc w:val="both"/>
        <w:rPr>
          <w:lang w:eastAsia="zh-CN"/>
        </w:rPr>
      </w:pPr>
      <w:r>
        <w:rPr>
          <w:lang w:eastAsia="zh-CN"/>
        </w:rPr>
        <w:t>The basis for AT command development is: HL85xx</w:t>
      </w:r>
    </w:p>
    <w:p w14:paraId="34F26219" w14:textId="63E09D8C" w:rsidR="00220046" w:rsidRDefault="00220046" w:rsidP="00B30254">
      <w:pPr>
        <w:pStyle w:val="Heading2"/>
      </w:pPr>
      <w:bookmarkStart w:id="15" w:name="_Toc499036563"/>
      <w:r>
        <w:t>Applicability</w:t>
      </w:r>
      <w:bookmarkEnd w:id="15"/>
    </w:p>
    <w:p w14:paraId="131A15C3" w14:textId="60F9718E" w:rsidR="00160D65" w:rsidRPr="00AB0EB2" w:rsidRDefault="00EE3074" w:rsidP="00220046">
      <w:pPr>
        <w:jc w:val="both"/>
        <w:rPr>
          <w:rFonts w:ascii="Arial" w:hAnsi="Arial" w:cs="Arial"/>
          <w:lang w:eastAsia="zh-CN"/>
        </w:rPr>
      </w:pPr>
      <w:r w:rsidRPr="00DF73BB">
        <w:rPr>
          <w:rFonts w:ascii="Arial" w:hAnsi="Arial" w:cs="Arial"/>
          <w:lang w:eastAsia="zh-CN"/>
        </w:rPr>
        <w:t xml:space="preserve">The legato application will work on telnet </w:t>
      </w:r>
      <w:r>
        <w:rPr>
          <w:rFonts w:ascii="Arial" w:hAnsi="Arial" w:cs="Arial"/>
          <w:lang w:eastAsia="zh-CN"/>
        </w:rPr>
        <w:t>with port number 1234</w:t>
      </w:r>
      <w:r w:rsidRPr="00DF73BB">
        <w:rPr>
          <w:rFonts w:ascii="Arial" w:hAnsi="Arial" w:cs="Arial"/>
          <w:lang w:eastAsia="zh-CN"/>
        </w:rPr>
        <w:t>.</w:t>
      </w:r>
    </w:p>
    <w:p w14:paraId="70A7ABC8" w14:textId="2D55BB0C" w:rsidR="00220046" w:rsidRDefault="00220046" w:rsidP="00220046">
      <w:pPr>
        <w:pStyle w:val="Heading2"/>
      </w:pPr>
      <w:bookmarkStart w:id="16" w:name="_Toc499036564"/>
      <w:r>
        <w:t>Other</w:t>
      </w:r>
      <w:bookmarkEnd w:id="16"/>
    </w:p>
    <w:p w14:paraId="09DC38C1" w14:textId="77777777" w:rsidR="00EF2163" w:rsidRDefault="00EF2163" w:rsidP="00EF2163">
      <w:r>
        <w:t>This command returns OK when the command is executed correctly.</w:t>
      </w:r>
    </w:p>
    <w:p w14:paraId="6079FCD5" w14:textId="77777777" w:rsidR="00EF2163" w:rsidRDefault="00EF2163" w:rsidP="00EF2163">
      <w:r>
        <w:t>This command returns ERROR when:</w:t>
      </w:r>
    </w:p>
    <w:p w14:paraId="42E5647A" w14:textId="77777777" w:rsidR="00EF2163" w:rsidRDefault="00EF2163" w:rsidP="00EF2163">
      <w:pPr>
        <w:numPr>
          <w:ilvl w:val="0"/>
          <w:numId w:val="14"/>
        </w:numPr>
        <w:spacing w:before="0"/>
        <w:jc w:val="both"/>
      </w:pPr>
      <w:r>
        <w:t>the parameter is out of range (incorrect parameter)</w:t>
      </w:r>
    </w:p>
    <w:p w14:paraId="4A12067F" w14:textId="7E06FC01" w:rsidR="005E7C31" w:rsidRDefault="00EF2163" w:rsidP="005E7C31">
      <w:pPr>
        <w:numPr>
          <w:ilvl w:val="0"/>
          <w:numId w:val="14"/>
        </w:numPr>
        <w:spacing w:before="0"/>
        <w:jc w:val="both"/>
      </w:pPr>
      <w:r>
        <w:t>the provided parameter is NOT valid (invalid parameter).</w:t>
      </w:r>
    </w:p>
    <w:p w14:paraId="48069410" w14:textId="77777777" w:rsidR="0000185D" w:rsidRDefault="0000185D" w:rsidP="007074CE">
      <w:pPr>
        <w:spacing w:before="0"/>
        <w:ind w:left="720"/>
        <w:jc w:val="both"/>
      </w:pPr>
    </w:p>
    <w:p w14:paraId="3D7535AF" w14:textId="074A2336" w:rsidR="00521E39" w:rsidRPr="00521E39" w:rsidRDefault="00521E39" w:rsidP="005E7C31">
      <w:pPr>
        <w:jc w:val="both"/>
        <w:rPr>
          <w:b/>
        </w:rPr>
      </w:pPr>
      <w:r w:rsidRPr="00521E39">
        <w:rPr>
          <w:b/>
        </w:rPr>
        <w:t>Limitation:</w:t>
      </w:r>
    </w:p>
    <w:p w14:paraId="05E647B8" w14:textId="0339BEA8" w:rsidR="00A27935" w:rsidRDefault="00A27935" w:rsidP="00530182">
      <w:pPr>
        <w:jc w:val="both"/>
      </w:pPr>
      <w:r>
        <w:t>In “</w:t>
      </w:r>
      <w:proofErr w:type="spellStart"/>
      <w:r>
        <w:t>Cell_type</w:t>
      </w:r>
      <w:proofErr w:type="spellEnd"/>
      <w:r>
        <w:t>” UMTS detected cell is not supported.</w:t>
      </w:r>
    </w:p>
    <w:sectPr w:rsidR="00A27935"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13902E" w14:textId="77777777" w:rsidR="00D13CF7" w:rsidRDefault="00D13CF7" w:rsidP="0094718A">
      <w:r>
        <w:separator/>
      </w:r>
    </w:p>
    <w:p w14:paraId="3F8EF47A" w14:textId="77777777" w:rsidR="00D13CF7" w:rsidRDefault="00D13CF7" w:rsidP="0094718A"/>
  </w:endnote>
  <w:endnote w:type="continuationSeparator" w:id="0">
    <w:p w14:paraId="0F6020A2" w14:textId="77777777" w:rsidR="00D13CF7" w:rsidRDefault="00D13CF7" w:rsidP="0094718A">
      <w:r>
        <w:continuationSeparator/>
      </w:r>
    </w:p>
    <w:p w14:paraId="75D0A5CA" w14:textId="77777777" w:rsidR="00D13CF7" w:rsidRDefault="00D13CF7"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PalatinoLinotype-Bold">
    <w:altName w:val="Courier New"/>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48DC4" w14:textId="77777777" w:rsidR="00996FC3" w:rsidRDefault="00996F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1F492" w14:textId="033A84DC" w:rsidR="00DF1BDE" w:rsidRDefault="00DF1BDE">
    <w:pPr>
      <w:pStyle w:val="Footer"/>
    </w:pPr>
    <w:r>
      <w:t xml:space="preserve">Rev 1.0                                                 </w:t>
    </w:r>
    <w:r>
      <w:fldChar w:fldCharType="begin"/>
    </w:r>
    <w:r>
      <w:instrText xml:space="preserve"> REF Date \h  \* MERGEFORMAT </w:instrText>
    </w:r>
    <w:r>
      <w:fldChar w:fldCharType="separate"/>
    </w:r>
    <w:r w:rsidR="008245AE">
      <w:t>November 20</w:t>
    </w:r>
    <w:r w:rsidRPr="00747FE0">
      <w:rPr>
        <w:vertAlign w:val="superscript"/>
      </w:rPr>
      <w:t>th</w:t>
    </w:r>
    <w:r>
      <w:t>, 2017</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56142" w14:textId="77777777" w:rsidR="00996FC3" w:rsidRDefault="00996F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72739820"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291A15" w:rsidRPr="00291A15">
      <w:t xml:space="preserve"> </w:t>
    </w:r>
    <w:r w:rsidR="00291A15">
      <w:t xml:space="preserve">Rev 1.0                                                 </w:t>
    </w:r>
    <w:r w:rsidR="00291A15">
      <w:fldChar w:fldCharType="begin"/>
    </w:r>
    <w:r w:rsidR="00291A15">
      <w:instrText xml:space="preserve"> REF Date \h  \* MERGEFORMAT </w:instrText>
    </w:r>
    <w:r w:rsidR="00291A15">
      <w:fldChar w:fldCharType="separate"/>
    </w:r>
    <w:r w:rsidR="008245AE">
      <w:t>November 20</w:t>
    </w:r>
    <w:r w:rsidR="00291A15" w:rsidRPr="00747FE0">
      <w:rPr>
        <w:vertAlign w:val="superscript"/>
      </w:rPr>
      <w:t>th</w:t>
    </w:r>
    <w:r w:rsidR="00291A15">
      <w:t>, 2017</w:t>
    </w:r>
    <w:r w:rsidR="00291A15">
      <w:fldChar w:fldCharType="end"/>
    </w:r>
    <w:r w:rsidR="00291A15">
      <w:t xml:space="preserve">                            </w:t>
    </w:r>
    <w:r>
      <w:tab/>
    </w:r>
    <w:r>
      <w:fldChar w:fldCharType="begin"/>
    </w:r>
    <w:r>
      <w:instrText xml:space="preserve"> PAGE </w:instrText>
    </w:r>
    <w:r>
      <w:fldChar w:fldCharType="separate"/>
    </w:r>
    <w:r w:rsidR="00A27935">
      <w:rPr>
        <w:noProof/>
      </w:rPr>
      <w:t>8</w:t>
    </w:r>
    <w:r>
      <w:rPr>
        <w:noProof/>
      </w:rPr>
      <w:fldChar w:fldCharType="end"/>
    </w:r>
  </w:p>
  <w:p w14:paraId="00D7CF85" w14:textId="77777777" w:rsidR="00650BB0" w:rsidRDefault="00650BB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46091" w14:textId="47B6C52A" w:rsidR="00650BB0" w:rsidRDefault="00650BB0" w:rsidP="0024678B">
    <w:pPr>
      <w:pStyle w:val="Footer"/>
      <w:tabs>
        <w:tab w:val="clear" w:pos="2400"/>
        <w:tab w:val="left" w:pos="2880"/>
        <w:tab w:val="left" w:pos="6480"/>
      </w:tabs>
      <w:ind w:left="0"/>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652544" w:rsidRPr="00652544">
      <w:t xml:space="preserve"> </w:t>
    </w:r>
    <w:r w:rsidR="00652544">
      <w:t xml:space="preserve">Rev 1.0                                                 </w:t>
    </w:r>
    <w:r w:rsidR="00652544">
      <w:fldChar w:fldCharType="begin"/>
    </w:r>
    <w:r w:rsidR="00652544">
      <w:instrText xml:space="preserve"> REF Date \h  \* MERGEFORMAT </w:instrText>
    </w:r>
    <w:r w:rsidR="00652544">
      <w:fldChar w:fldCharType="separate"/>
    </w:r>
    <w:r w:rsidR="00394B6C">
      <w:t>November 20</w:t>
    </w:r>
    <w:r w:rsidR="00652544" w:rsidRPr="00747FE0">
      <w:rPr>
        <w:vertAlign w:val="superscript"/>
      </w:rPr>
      <w:t>th</w:t>
    </w:r>
    <w:r w:rsidR="00652544">
      <w:t>, 2017</w:t>
    </w:r>
    <w:r w:rsidR="00652544">
      <w:fldChar w:fldCharType="end"/>
    </w:r>
    <w:r w:rsidR="00652544">
      <w:t xml:space="preserve">                                                               </w:t>
    </w:r>
    <w:r>
      <w:fldChar w:fldCharType="begin"/>
    </w:r>
    <w:r>
      <w:instrText xml:space="preserve"> PAGE </w:instrText>
    </w:r>
    <w:r>
      <w:fldChar w:fldCharType="separate"/>
    </w:r>
    <w:r w:rsidR="00A27935">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AC9374" w14:textId="77777777" w:rsidR="00D13CF7" w:rsidRDefault="00D13CF7" w:rsidP="0094718A">
      <w:r>
        <w:separator/>
      </w:r>
    </w:p>
    <w:p w14:paraId="5FA16D7B" w14:textId="77777777" w:rsidR="00D13CF7" w:rsidRDefault="00D13CF7" w:rsidP="0094718A"/>
  </w:footnote>
  <w:footnote w:type="continuationSeparator" w:id="0">
    <w:p w14:paraId="30F27D04" w14:textId="77777777" w:rsidR="00D13CF7" w:rsidRDefault="00D13CF7" w:rsidP="0094718A">
      <w:r>
        <w:continuationSeparator/>
      </w:r>
    </w:p>
    <w:p w14:paraId="61B2D1BA" w14:textId="77777777" w:rsidR="00D13CF7" w:rsidRDefault="00D13CF7"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FA99D" w14:textId="77777777" w:rsidR="00996FC3" w:rsidRDefault="00996F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0DA734" w14:textId="77777777" w:rsidR="00996FC3" w:rsidRDefault="00996F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7BF79" w14:textId="77777777" w:rsidR="00996FC3" w:rsidRDefault="00996F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17E4FE7E" w:rsidR="00650BB0" w:rsidRPr="00187A24" w:rsidRDefault="005F1497" w:rsidP="005F1497">
    <w:pPr>
      <w:pStyle w:val="Header"/>
      <w:jc w:val="left"/>
    </w:pPr>
    <w:r>
      <w:t>+</w:t>
    </w:r>
    <w:r w:rsidR="00996FC3">
      <w:t>K</w:t>
    </w:r>
    <w:r>
      <w:t>C</w:t>
    </w:r>
    <w:r w:rsidR="00996FC3">
      <w:t>ELL</w:t>
    </w:r>
    <w:r>
      <w:t xml:space="preserve"> Command IFS</w:t>
    </w:r>
    <w:r w:rsidR="00650BB0">
      <w:tab/>
    </w:r>
    <w:r w:rsidR="00650BB0">
      <w:tab/>
    </w:r>
  </w:p>
  <w:p w14:paraId="2D9341B1" w14:textId="77777777" w:rsidR="00650BB0" w:rsidRPr="00E23B31" w:rsidRDefault="00650BB0" w:rsidP="00E23B3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14D462A5" w:rsidR="00650BB0" w:rsidRPr="004760E1" w:rsidRDefault="00FB607D" w:rsidP="00C961B6">
    <w:pPr>
      <w:pStyle w:val="Header"/>
      <w:jc w:val="left"/>
    </w:pPr>
    <w:r>
      <w:t>+K</w:t>
    </w:r>
    <w:r w:rsidR="00AF15C3">
      <w:t>CELL</w:t>
    </w:r>
    <w:r>
      <w:t xml:space="preserve"> Command IFS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0515428"/>
    <w:multiLevelType w:val="hybridMultilevel"/>
    <w:tmpl w:val="C98EC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376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0CCF1DD1"/>
    <w:multiLevelType w:val="hybridMultilevel"/>
    <w:tmpl w:val="0F6285D0"/>
    <w:lvl w:ilvl="0" w:tplc="0A248536">
      <w:start w:val="1"/>
      <w:numFmt w:val="bullet"/>
      <w:lvlText w:val=""/>
      <w:lvlJc w:val="left"/>
      <w:pPr>
        <w:ind w:left="720" w:hanging="360"/>
      </w:pPr>
      <w:rPr>
        <w:rFonts w:ascii="Symbol" w:hAnsi="Symbol" w:hint="default"/>
        <w:sz w:val="18"/>
        <w:szCs w:val="18"/>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 w15:restartNumberingAfterBreak="0">
    <w:nsid w:val="0D6212BB"/>
    <w:multiLevelType w:val="hybridMultilevel"/>
    <w:tmpl w:val="95BE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B728E"/>
    <w:multiLevelType w:val="hybridMultilevel"/>
    <w:tmpl w:val="0E3C8142"/>
    <w:lvl w:ilvl="0" w:tplc="040C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81655F"/>
    <w:multiLevelType w:val="hybridMultilevel"/>
    <w:tmpl w:val="68CCC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11" w15:restartNumberingAfterBreak="0">
    <w:nsid w:val="2B922852"/>
    <w:multiLevelType w:val="hybridMultilevel"/>
    <w:tmpl w:val="175A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961C4"/>
    <w:multiLevelType w:val="hybridMultilevel"/>
    <w:tmpl w:val="CBEA8950"/>
    <w:lvl w:ilvl="0" w:tplc="040C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5C74A38"/>
    <w:multiLevelType w:val="hybridMultilevel"/>
    <w:tmpl w:val="6C705F42"/>
    <w:lvl w:ilvl="0" w:tplc="1BBEA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88C24C9"/>
    <w:multiLevelType w:val="hybridMultilevel"/>
    <w:tmpl w:val="ED44F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8"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2846F9"/>
    <w:multiLevelType w:val="hybridMultilevel"/>
    <w:tmpl w:val="11960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885A17"/>
    <w:multiLevelType w:val="hybridMultilevel"/>
    <w:tmpl w:val="07548C8E"/>
    <w:lvl w:ilvl="0" w:tplc="F42028DE">
      <w:start w:val="1"/>
      <w:numFmt w:val="decimal"/>
      <w:pStyle w:val="Style1"/>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57F3419F"/>
    <w:multiLevelType w:val="hybridMultilevel"/>
    <w:tmpl w:val="7D3020B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23"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E1E66DF"/>
    <w:multiLevelType w:val="hybridMultilevel"/>
    <w:tmpl w:val="8D48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6FD2291"/>
    <w:multiLevelType w:val="hybridMultilevel"/>
    <w:tmpl w:val="87DEDF3C"/>
    <w:lvl w:ilvl="0" w:tplc="40EE75F4">
      <w:start w:val="1"/>
      <w:numFmt w:val="decimal"/>
      <w:lvlText w:val="%1"/>
      <w:lvlJc w:val="left"/>
      <w:pPr>
        <w:ind w:left="91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3"/>
  </w:num>
  <w:num w:numId="3">
    <w:abstractNumId w:val="10"/>
  </w:num>
  <w:num w:numId="4">
    <w:abstractNumId w:val="25"/>
  </w:num>
  <w:num w:numId="5">
    <w:abstractNumId w:val="13"/>
  </w:num>
  <w:num w:numId="6">
    <w:abstractNumId w:val="15"/>
  </w:num>
  <w:num w:numId="7">
    <w:abstractNumId w:val="3"/>
  </w:num>
  <w:num w:numId="8">
    <w:abstractNumId w:val="1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8"/>
  </w:num>
  <w:num w:numId="12">
    <w:abstractNumId w:val="0"/>
  </w:num>
  <w:num w:numId="13">
    <w:abstractNumId w:val="9"/>
  </w:num>
  <w:num w:numId="14">
    <w:abstractNumId w:val="6"/>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5"/>
  </w:num>
  <w:num w:numId="18">
    <w:abstractNumId w:val="1"/>
  </w:num>
  <w:num w:numId="19">
    <w:abstractNumId w:val="16"/>
  </w:num>
  <w:num w:numId="20">
    <w:abstractNumId w:val="21"/>
  </w:num>
  <w:num w:numId="21">
    <w:abstractNumId w:val="12"/>
  </w:num>
  <w:num w:numId="22">
    <w:abstractNumId w:val="19"/>
  </w:num>
  <w:num w:numId="23">
    <w:abstractNumId w:val="11"/>
  </w:num>
  <w:num w:numId="24">
    <w:abstractNumId w:val="24"/>
  </w:num>
  <w:num w:numId="25">
    <w:abstractNumId w:val="8"/>
  </w:num>
  <w:num w:numId="26">
    <w:abstractNumId w:val="26"/>
  </w:num>
  <w:num w:numId="27">
    <w:abstractNumId w:val="14"/>
  </w:num>
  <w:num w:numId="28">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185D"/>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752"/>
    <w:rsid w:val="0004590F"/>
    <w:rsid w:val="0004604B"/>
    <w:rsid w:val="0004667E"/>
    <w:rsid w:val="00047468"/>
    <w:rsid w:val="00050181"/>
    <w:rsid w:val="000505E1"/>
    <w:rsid w:val="00050688"/>
    <w:rsid w:val="000533BF"/>
    <w:rsid w:val="000536CE"/>
    <w:rsid w:val="000537CE"/>
    <w:rsid w:val="000538D8"/>
    <w:rsid w:val="00053E0A"/>
    <w:rsid w:val="000546CF"/>
    <w:rsid w:val="00054716"/>
    <w:rsid w:val="00054B66"/>
    <w:rsid w:val="00054C86"/>
    <w:rsid w:val="0005704B"/>
    <w:rsid w:val="00057313"/>
    <w:rsid w:val="00061F85"/>
    <w:rsid w:val="0006489B"/>
    <w:rsid w:val="00064BB7"/>
    <w:rsid w:val="00064E35"/>
    <w:rsid w:val="000652C7"/>
    <w:rsid w:val="00066DCF"/>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423"/>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A6D2F"/>
    <w:rsid w:val="000B0644"/>
    <w:rsid w:val="000B31DD"/>
    <w:rsid w:val="000B3340"/>
    <w:rsid w:val="000B3C26"/>
    <w:rsid w:val="000B53A4"/>
    <w:rsid w:val="000B7BA6"/>
    <w:rsid w:val="000C0D05"/>
    <w:rsid w:val="000C16EA"/>
    <w:rsid w:val="000C1EB1"/>
    <w:rsid w:val="000C5969"/>
    <w:rsid w:val="000C65DB"/>
    <w:rsid w:val="000C7955"/>
    <w:rsid w:val="000D0973"/>
    <w:rsid w:val="000D0B48"/>
    <w:rsid w:val="000D3315"/>
    <w:rsid w:val="000D332C"/>
    <w:rsid w:val="000D3428"/>
    <w:rsid w:val="000D4630"/>
    <w:rsid w:val="000D5C6C"/>
    <w:rsid w:val="000D6FAD"/>
    <w:rsid w:val="000D732B"/>
    <w:rsid w:val="000D764A"/>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37C"/>
    <w:rsid w:val="000F721A"/>
    <w:rsid w:val="000F7AD5"/>
    <w:rsid w:val="000F7E02"/>
    <w:rsid w:val="000F7EF1"/>
    <w:rsid w:val="001002FF"/>
    <w:rsid w:val="00103381"/>
    <w:rsid w:val="00103D81"/>
    <w:rsid w:val="001058A8"/>
    <w:rsid w:val="00106391"/>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3657"/>
    <w:rsid w:val="00135DC9"/>
    <w:rsid w:val="001367E0"/>
    <w:rsid w:val="00136990"/>
    <w:rsid w:val="00137146"/>
    <w:rsid w:val="001375F3"/>
    <w:rsid w:val="00137DB0"/>
    <w:rsid w:val="00140F66"/>
    <w:rsid w:val="00141AAE"/>
    <w:rsid w:val="001426E4"/>
    <w:rsid w:val="00144243"/>
    <w:rsid w:val="001461D5"/>
    <w:rsid w:val="001463B2"/>
    <w:rsid w:val="00147476"/>
    <w:rsid w:val="00147635"/>
    <w:rsid w:val="00150784"/>
    <w:rsid w:val="00151B1E"/>
    <w:rsid w:val="0015218C"/>
    <w:rsid w:val="00153721"/>
    <w:rsid w:val="001543A1"/>
    <w:rsid w:val="00155DF9"/>
    <w:rsid w:val="00157324"/>
    <w:rsid w:val="001577F8"/>
    <w:rsid w:val="001606F3"/>
    <w:rsid w:val="00160D65"/>
    <w:rsid w:val="001613FF"/>
    <w:rsid w:val="00161889"/>
    <w:rsid w:val="0016330D"/>
    <w:rsid w:val="001649C3"/>
    <w:rsid w:val="00164AC1"/>
    <w:rsid w:val="00164BA6"/>
    <w:rsid w:val="00165D2B"/>
    <w:rsid w:val="00165DF1"/>
    <w:rsid w:val="00166281"/>
    <w:rsid w:val="00166F4C"/>
    <w:rsid w:val="00167F0E"/>
    <w:rsid w:val="0017176F"/>
    <w:rsid w:val="00171B53"/>
    <w:rsid w:val="0017220C"/>
    <w:rsid w:val="00173421"/>
    <w:rsid w:val="0017342E"/>
    <w:rsid w:val="001735DB"/>
    <w:rsid w:val="00174C0C"/>
    <w:rsid w:val="001750DC"/>
    <w:rsid w:val="00176C8A"/>
    <w:rsid w:val="001828EB"/>
    <w:rsid w:val="00182C62"/>
    <w:rsid w:val="00182CB7"/>
    <w:rsid w:val="00183492"/>
    <w:rsid w:val="00183B67"/>
    <w:rsid w:val="001860C4"/>
    <w:rsid w:val="00187688"/>
    <w:rsid w:val="00187A24"/>
    <w:rsid w:val="0019158C"/>
    <w:rsid w:val="00194B5D"/>
    <w:rsid w:val="001975DA"/>
    <w:rsid w:val="00197F52"/>
    <w:rsid w:val="001A0B3C"/>
    <w:rsid w:val="001A0DFC"/>
    <w:rsid w:val="001A1A85"/>
    <w:rsid w:val="001A347F"/>
    <w:rsid w:val="001A38A1"/>
    <w:rsid w:val="001A5124"/>
    <w:rsid w:val="001A5FD6"/>
    <w:rsid w:val="001B0C4B"/>
    <w:rsid w:val="001B209E"/>
    <w:rsid w:val="001B32A9"/>
    <w:rsid w:val="001B3D96"/>
    <w:rsid w:val="001B5E24"/>
    <w:rsid w:val="001B642C"/>
    <w:rsid w:val="001B64AA"/>
    <w:rsid w:val="001B72B3"/>
    <w:rsid w:val="001C014C"/>
    <w:rsid w:val="001C084F"/>
    <w:rsid w:val="001C14F6"/>
    <w:rsid w:val="001C527A"/>
    <w:rsid w:val="001C5FD8"/>
    <w:rsid w:val="001C6162"/>
    <w:rsid w:val="001D0BA3"/>
    <w:rsid w:val="001D1DD5"/>
    <w:rsid w:val="001D2937"/>
    <w:rsid w:val="001D4E16"/>
    <w:rsid w:val="001D5128"/>
    <w:rsid w:val="001D64E9"/>
    <w:rsid w:val="001D78E8"/>
    <w:rsid w:val="001E0469"/>
    <w:rsid w:val="001E0FB9"/>
    <w:rsid w:val="001E1553"/>
    <w:rsid w:val="001E36BA"/>
    <w:rsid w:val="001E7D7D"/>
    <w:rsid w:val="001F06A4"/>
    <w:rsid w:val="001F148D"/>
    <w:rsid w:val="001F2946"/>
    <w:rsid w:val="001F2CD1"/>
    <w:rsid w:val="001F2DEB"/>
    <w:rsid w:val="001F346D"/>
    <w:rsid w:val="001F6360"/>
    <w:rsid w:val="001F6AB3"/>
    <w:rsid w:val="001F72C8"/>
    <w:rsid w:val="00200178"/>
    <w:rsid w:val="002011FE"/>
    <w:rsid w:val="00201AA5"/>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575"/>
    <w:rsid w:val="00235AD6"/>
    <w:rsid w:val="002368D3"/>
    <w:rsid w:val="00240FF8"/>
    <w:rsid w:val="00244309"/>
    <w:rsid w:val="0024436E"/>
    <w:rsid w:val="00245028"/>
    <w:rsid w:val="00245AD8"/>
    <w:rsid w:val="002462B6"/>
    <w:rsid w:val="0024678B"/>
    <w:rsid w:val="00247830"/>
    <w:rsid w:val="00247D59"/>
    <w:rsid w:val="0025052B"/>
    <w:rsid w:val="00250700"/>
    <w:rsid w:val="00250E10"/>
    <w:rsid w:val="00251FC8"/>
    <w:rsid w:val="00253E9B"/>
    <w:rsid w:val="00253F7E"/>
    <w:rsid w:val="00254973"/>
    <w:rsid w:val="00254F1E"/>
    <w:rsid w:val="00255C1B"/>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79"/>
    <w:rsid w:val="002823B2"/>
    <w:rsid w:val="00282C19"/>
    <w:rsid w:val="00283F10"/>
    <w:rsid w:val="00284F51"/>
    <w:rsid w:val="0028512C"/>
    <w:rsid w:val="00286C14"/>
    <w:rsid w:val="0029147A"/>
    <w:rsid w:val="0029151F"/>
    <w:rsid w:val="00291A15"/>
    <w:rsid w:val="00295B4D"/>
    <w:rsid w:val="00296C93"/>
    <w:rsid w:val="002976B3"/>
    <w:rsid w:val="00297A6B"/>
    <w:rsid w:val="002A08FD"/>
    <w:rsid w:val="002A0F44"/>
    <w:rsid w:val="002A2103"/>
    <w:rsid w:val="002A3112"/>
    <w:rsid w:val="002A350A"/>
    <w:rsid w:val="002A38DE"/>
    <w:rsid w:val="002A4181"/>
    <w:rsid w:val="002A5B29"/>
    <w:rsid w:val="002B00C4"/>
    <w:rsid w:val="002B093D"/>
    <w:rsid w:val="002B0B6C"/>
    <w:rsid w:val="002B1407"/>
    <w:rsid w:val="002B149B"/>
    <w:rsid w:val="002B1A26"/>
    <w:rsid w:val="002B1BD6"/>
    <w:rsid w:val="002B3082"/>
    <w:rsid w:val="002B5995"/>
    <w:rsid w:val="002B611F"/>
    <w:rsid w:val="002B76D1"/>
    <w:rsid w:val="002B76FA"/>
    <w:rsid w:val="002C2E7D"/>
    <w:rsid w:val="002C412A"/>
    <w:rsid w:val="002C4415"/>
    <w:rsid w:val="002C5499"/>
    <w:rsid w:val="002C7214"/>
    <w:rsid w:val="002D609B"/>
    <w:rsid w:val="002D6CBF"/>
    <w:rsid w:val="002D7DA4"/>
    <w:rsid w:val="002E05F0"/>
    <w:rsid w:val="002E0E6F"/>
    <w:rsid w:val="002E1A24"/>
    <w:rsid w:val="002E3190"/>
    <w:rsid w:val="002E3D14"/>
    <w:rsid w:val="002E3F39"/>
    <w:rsid w:val="002E400F"/>
    <w:rsid w:val="002E4536"/>
    <w:rsid w:val="002E509F"/>
    <w:rsid w:val="002E549D"/>
    <w:rsid w:val="002E6643"/>
    <w:rsid w:val="002E7052"/>
    <w:rsid w:val="002F080D"/>
    <w:rsid w:val="002F0968"/>
    <w:rsid w:val="002F162E"/>
    <w:rsid w:val="002F1D60"/>
    <w:rsid w:val="002F223B"/>
    <w:rsid w:val="002F4CF0"/>
    <w:rsid w:val="002F51C0"/>
    <w:rsid w:val="002F6F5A"/>
    <w:rsid w:val="002F72AA"/>
    <w:rsid w:val="00300E51"/>
    <w:rsid w:val="00301EE1"/>
    <w:rsid w:val="0030236B"/>
    <w:rsid w:val="0030437D"/>
    <w:rsid w:val="003061C7"/>
    <w:rsid w:val="00311B74"/>
    <w:rsid w:val="00312DCA"/>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0C32"/>
    <w:rsid w:val="0034122B"/>
    <w:rsid w:val="003415DA"/>
    <w:rsid w:val="003418F8"/>
    <w:rsid w:val="00341F82"/>
    <w:rsid w:val="00342574"/>
    <w:rsid w:val="0034318C"/>
    <w:rsid w:val="00343B6D"/>
    <w:rsid w:val="00344F44"/>
    <w:rsid w:val="00345355"/>
    <w:rsid w:val="003453FD"/>
    <w:rsid w:val="0034628F"/>
    <w:rsid w:val="00346507"/>
    <w:rsid w:val="0035059D"/>
    <w:rsid w:val="003508AF"/>
    <w:rsid w:val="00350DE4"/>
    <w:rsid w:val="0035195D"/>
    <w:rsid w:val="0035294D"/>
    <w:rsid w:val="003536A4"/>
    <w:rsid w:val="0035503B"/>
    <w:rsid w:val="00356477"/>
    <w:rsid w:val="00361691"/>
    <w:rsid w:val="00362C9D"/>
    <w:rsid w:val="00363BC7"/>
    <w:rsid w:val="00364697"/>
    <w:rsid w:val="00365334"/>
    <w:rsid w:val="00366C27"/>
    <w:rsid w:val="0036725D"/>
    <w:rsid w:val="00367C10"/>
    <w:rsid w:val="00370256"/>
    <w:rsid w:val="0037097E"/>
    <w:rsid w:val="00371B84"/>
    <w:rsid w:val="00372BD3"/>
    <w:rsid w:val="00372C32"/>
    <w:rsid w:val="00374D8F"/>
    <w:rsid w:val="003754B0"/>
    <w:rsid w:val="00377081"/>
    <w:rsid w:val="00377361"/>
    <w:rsid w:val="00377583"/>
    <w:rsid w:val="00377A36"/>
    <w:rsid w:val="00380B30"/>
    <w:rsid w:val="003811A9"/>
    <w:rsid w:val="00383D6A"/>
    <w:rsid w:val="0038641A"/>
    <w:rsid w:val="0038650A"/>
    <w:rsid w:val="00386577"/>
    <w:rsid w:val="0039008C"/>
    <w:rsid w:val="00390473"/>
    <w:rsid w:val="00390523"/>
    <w:rsid w:val="00391DB2"/>
    <w:rsid w:val="00394B6C"/>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4EC4"/>
    <w:rsid w:val="003C50E6"/>
    <w:rsid w:val="003C60B9"/>
    <w:rsid w:val="003C70C6"/>
    <w:rsid w:val="003D0A2E"/>
    <w:rsid w:val="003D2B17"/>
    <w:rsid w:val="003D2C08"/>
    <w:rsid w:val="003D3596"/>
    <w:rsid w:val="003D477E"/>
    <w:rsid w:val="003D4F15"/>
    <w:rsid w:val="003D6322"/>
    <w:rsid w:val="003E0813"/>
    <w:rsid w:val="003E17D9"/>
    <w:rsid w:val="003E187C"/>
    <w:rsid w:val="003E2462"/>
    <w:rsid w:val="003E2536"/>
    <w:rsid w:val="003E2721"/>
    <w:rsid w:val="003E2B05"/>
    <w:rsid w:val="003E3315"/>
    <w:rsid w:val="003E46B3"/>
    <w:rsid w:val="003E4E0A"/>
    <w:rsid w:val="003E6A71"/>
    <w:rsid w:val="003F1142"/>
    <w:rsid w:val="003F1339"/>
    <w:rsid w:val="003F2656"/>
    <w:rsid w:val="003F2EEF"/>
    <w:rsid w:val="003F50CA"/>
    <w:rsid w:val="003F5485"/>
    <w:rsid w:val="003F62E9"/>
    <w:rsid w:val="003F77FA"/>
    <w:rsid w:val="00400767"/>
    <w:rsid w:val="004048F3"/>
    <w:rsid w:val="0040516D"/>
    <w:rsid w:val="004110B8"/>
    <w:rsid w:val="0041114E"/>
    <w:rsid w:val="00413DD8"/>
    <w:rsid w:val="00413F85"/>
    <w:rsid w:val="00414494"/>
    <w:rsid w:val="004161D2"/>
    <w:rsid w:val="004164BE"/>
    <w:rsid w:val="004168CF"/>
    <w:rsid w:val="004172A1"/>
    <w:rsid w:val="00417D5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DA9"/>
    <w:rsid w:val="00430E5F"/>
    <w:rsid w:val="0043199E"/>
    <w:rsid w:val="00433941"/>
    <w:rsid w:val="00433E67"/>
    <w:rsid w:val="00435237"/>
    <w:rsid w:val="00436417"/>
    <w:rsid w:val="004365B0"/>
    <w:rsid w:val="00437359"/>
    <w:rsid w:val="004374B4"/>
    <w:rsid w:val="00440E30"/>
    <w:rsid w:val="004421F9"/>
    <w:rsid w:val="00442373"/>
    <w:rsid w:val="00445B15"/>
    <w:rsid w:val="00446D8C"/>
    <w:rsid w:val="00447CDA"/>
    <w:rsid w:val="0045097A"/>
    <w:rsid w:val="00453985"/>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2E4"/>
    <w:rsid w:val="0046332B"/>
    <w:rsid w:val="00463C3C"/>
    <w:rsid w:val="004645AC"/>
    <w:rsid w:val="00464FD5"/>
    <w:rsid w:val="00466243"/>
    <w:rsid w:val="00467D24"/>
    <w:rsid w:val="00470F45"/>
    <w:rsid w:val="004710D2"/>
    <w:rsid w:val="00471257"/>
    <w:rsid w:val="0047262B"/>
    <w:rsid w:val="00472E39"/>
    <w:rsid w:val="00474B53"/>
    <w:rsid w:val="00474E2D"/>
    <w:rsid w:val="004760E1"/>
    <w:rsid w:val="00476C6B"/>
    <w:rsid w:val="00480037"/>
    <w:rsid w:val="0048111A"/>
    <w:rsid w:val="0048313B"/>
    <w:rsid w:val="004835B1"/>
    <w:rsid w:val="00484C09"/>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7D7"/>
    <w:rsid w:val="004B0B75"/>
    <w:rsid w:val="004B1E84"/>
    <w:rsid w:val="004B234F"/>
    <w:rsid w:val="004B2498"/>
    <w:rsid w:val="004B52C4"/>
    <w:rsid w:val="004B5821"/>
    <w:rsid w:val="004B660F"/>
    <w:rsid w:val="004B726D"/>
    <w:rsid w:val="004B7A4D"/>
    <w:rsid w:val="004C0BE7"/>
    <w:rsid w:val="004C28E1"/>
    <w:rsid w:val="004C3AF8"/>
    <w:rsid w:val="004C3CD4"/>
    <w:rsid w:val="004C4AF1"/>
    <w:rsid w:val="004C4DE0"/>
    <w:rsid w:val="004C77C5"/>
    <w:rsid w:val="004C79CE"/>
    <w:rsid w:val="004C7ED4"/>
    <w:rsid w:val="004C7F6A"/>
    <w:rsid w:val="004D0439"/>
    <w:rsid w:val="004D0A0F"/>
    <w:rsid w:val="004D1247"/>
    <w:rsid w:val="004D12EB"/>
    <w:rsid w:val="004D1772"/>
    <w:rsid w:val="004D21E7"/>
    <w:rsid w:val="004D442F"/>
    <w:rsid w:val="004D4B3D"/>
    <w:rsid w:val="004E1BAF"/>
    <w:rsid w:val="004E2757"/>
    <w:rsid w:val="004E2EB7"/>
    <w:rsid w:val="004E5825"/>
    <w:rsid w:val="004E648B"/>
    <w:rsid w:val="004E6969"/>
    <w:rsid w:val="004E7447"/>
    <w:rsid w:val="004E7BB0"/>
    <w:rsid w:val="004E7BEC"/>
    <w:rsid w:val="004E7D69"/>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6627"/>
    <w:rsid w:val="005078CD"/>
    <w:rsid w:val="005078E1"/>
    <w:rsid w:val="00511BAD"/>
    <w:rsid w:val="00513B6D"/>
    <w:rsid w:val="0051409A"/>
    <w:rsid w:val="00514FAA"/>
    <w:rsid w:val="005155CF"/>
    <w:rsid w:val="00515F14"/>
    <w:rsid w:val="005167B0"/>
    <w:rsid w:val="00517BBB"/>
    <w:rsid w:val="0052028F"/>
    <w:rsid w:val="00520D1D"/>
    <w:rsid w:val="00521A17"/>
    <w:rsid w:val="00521AB0"/>
    <w:rsid w:val="00521E39"/>
    <w:rsid w:val="00524627"/>
    <w:rsid w:val="00525D0B"/>
    <w:rsid w:val="005265A1"/>
    <w:rsid w:val="005266E0"/>
    <w:rsid w:val="00526B7F"/>
    <w:rsid w:val="00526C12"/>
    <w:rsid w:val="00527770"/>
    <w:rsid w:val="005277B9"/>
    <w:rsid w:val="00530182"/>
    <w:rsid w:val="0053088B"/>
    <w:rsid w:val="00531DB4"/>
    <w:rsid w:val="00532FC0"/>
    <w:rsid w:val="00535177"/>
    <w:rsid w:val="005362F3"/>
    <w:rsid w:val="00536A9D"/>
    <w:rsid w:val="00536F75"/>
    <w:rsid w:val="0053724A"/>
    <w:rsid w:val="0054017C"/>
    <w:rsid w:val="00540A76"/>
    <w:rsid w:val="00544940"/>
    <w:rsid w:val="00545BC5"/>
    <w:rsid w:val="00547778"/>
    <w:rsid w:val="00550372"/>
    <w:rsid w:val="00550F5E"/>
    <w:rsid w:val="00552156"/>
    <w:rsid w:val="00552E07"/>
    <w:rsid w:val="00553009"/>
    <w:rsid w:val="00553F21"/>
    <w:rsid w:val="00556C84"/>
    <w:rsid w:val="0056113C"/>
    <w:rsid w:val="00561626"/>
    <w:rsid w:val="00562708"/>
    <w:rsid w:val="00563590"/>
    <w:rsid w:val="00563A7B"/>
    <w:rsid w:val="005646EC"/>
    <w:rsid w:val="00564C77"/>
    <w:rsid w:val="00564D44"/>
    <w:rsid w:val="00566295"/>
    <w:rsid w:val="00566ECD"/>
    <w:rsid w:val="00566F05"/>
    <w:rsid w:val="005676AB"/>
    <w:rsid w:val="005677C4"/>
    <w:rsid w:val="00576024"/>
    <w:rsid w:val="00577804"/>
    <w:rsid w:val="00580356"/>
    <w:rsid w:val="00581DA8"/>
    <w:rsid w:val="00582200"/>
    <w:rsid w:val="00582CA2"/>
    <w:rsid w:val="00583249"/>
    <w:rsid w:val="00584061"/>
    <w:rsid w:val="00586A70"/>
    <w:rsid w:val="005947D7"/>
    <w:rsid w:val="00595D4E"/>
    <w:rsid w:val="005970E5"/>
    <w:rsid w:val="005972AC"/>
    <w:rsid w:val="005A082B"/>
    <w:rsid w:val="005A087B"/>
    <w:rsid w:val="005A0DBC"/>
    <w:rsid w:val="005A3A21"/>
    <w:rsid w:val="005A3A8C"/>
    <w:rsid w:val="005A4638"/>
    <w:rsid w:val="005A63B1"/>
    <w:rsid w:val="005A77B3"/>
    <w:rsid w:val="005A7828"/>
    <w:rsid w:val="005B0C8B"/>
    <w:rsid w:val="005B10F9"/>
    <w:rsid w:val="005B3128"/>
    <w:rsid w:val="005B4F57"/>
    <w:rsid w:val="005B6470"/>
    <w:rsid w:val="005B67AF"/>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F0F"/>
    <w:rsid w:val="005D6EE8"/>
    <w:rsid w:val="005E0221"/>
    <w:rsid w:val="005E480C"/>
    <w:rsid w:val="005E5039"/>
    <w:rsid w:val="005E6324"/>
    <w:rsid w:val="005E6DE1"/>
    <w:rsid w:val="005E7C31"/>
    <w:rsid w:val="005F1497"/>
    <w:rsid w:val="005F1C85"/>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41D"/>
    <w:rsid w:val="0061059A"/>
    <w:rsid w:val="006106EF"/>
    <w:rsid w:val="00612A38"/>
    <w:rsid w:val="00612ACA"/>
    <w:rsid w:val="00612C79"/>
    <w:rsid w:val="0061300A"/>
    <w:rsid w:val="0061330E"/>
    <w:rsid w:val="006137F3"/>
    <w:rsid w:val="00613C0E"/>
    <w:rsid w:val="006143C3"/>
    <w:rsid w:val="00614B26"/>
    <w:rsid w:val="00615351"/>
    <w:rsid w:val="00615B39"/>
    <w:rsid w:val="00616757"/>
    <w:rsid w:val="0061798F"/>
    <w:rsid w:val="006216EB"/>
    <w:rsid w:val="006257BA"/>
    <w:rsid w:val="006260A6"/>
    <w:rsid w:val="00626756"/>
    <w:rsid w:val="00626B43"/>
    <w:rsid w:val="00633F7A"/>
    <w:rsid w:val="00634BBE"/>
    <w:rsid w:val="00636B9E"/>
    <w:rsid w:val="00637932"/>
    <w:rsid w:val="0064027C"/>
    <w:rsid w:val="00641739"/>
    <w:rsid w:val="00642402"/>
    <w:rsid w:val="00645FDD"/>
    <w:rsid w:val="00646152"/>
    <w:rsid w:val="00646ACC"/>
    <w:rsid w:val="00646EC3"/>
    <w:rsid w:val="006476D1"/>
    <w:rsid w:val="006501C0"/>
    <w:rsid w:val="00650BB0"/>
    <w:rsid w:val="00652544"/>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1"/>
    <w:rsid w:val="00684749"/>
    <w:rsid w:val="00684786"/>
    <w:rsid w:val="00685C4A"/>
    <w:rsid w:val="00685D58"/>
    <w:rsid w:val="006861AA"/>
    <w:rsid w:val="0068623D"/>
    <w:rsid w:val="00686406"/>
    <w:rsid w:val="00690073"/>
    <w:rsid w:val="00690630"/>
    <w:rsid w:val="00693423"/>
    <w:rsid w:val="006939A4"/>
    <w:rsid w:val="006942D3"/>
    <w:rsid w:val="00696C9F"/>
    <w:rsid w:val="006A0068"/>
    <w:rsid w:val="006A22A8"/>
    <w:rsid w:val="006A2793"/>
    <w:rsid w:val="006A2A01"/>
    <w:rsid w:val="006A2B98"/>
    <w:rsid w:val="006A3235"/>
    <w:rsid w:val="006A3ACD"/>
    <w:rsid w:val="006A4525"/>
    <w:rsid w:val="006A4848"/>
    <w:rsid w:val="006A4AF0"/>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267F"/>
    <w:rsid w:val="006D32FF"/>
    <w:rsid w:val="006D3E26"/>
    <w:rsid w:val="006D5E11"/>
    <w:rsid w:val="006D678C"/>
    <w:rsid w:val="006D7A27"/>
    <w:rsid w:val="006D7E0F"/>
    <w:rsid w:val="006D7F81"/>
    <w:rsid w:val="006E0275"/>
    <w:rsid w:val="006E0A1B"/>
    <w:rsid w:val="006E1589"/>
    <w:rsid w:val="006E2888"/>
    <w:rsid w:val="006E2FF1"/>
    <w:rsid w:val="006E3E1D"/>
    <w:rsid w:val="006E3E44"/>
    <w:rsid w:val="006E4974"/>
    <w:rsid w:val="006E5E0C"/>
    <w:rsid w:val="006E65B5"/>
    <w:rsid w:val="006E773F"/>
    <w:rsid w:val="006F10A2"/>
    <w:rsid w:val="006F129A"/>
    <w:rsid w:val="006F1306"/>
    <w:rsid w:val="006F4134"/>
    <w:rsid w:val="006F5B77"/>
    <w:rsid w:val="006F627E"/>
    <w:rsid w:val="006F693A"/>
    <w:rsid w:val="006F7D0E"/>
    <w:rsid w:val="00700591"/>
    <w:rsid w:val="007012AB"/>
    <w:rsid w:val="007035FE"/>
    <w:rsid w:val="0070371F"/>
    <w:rsid w:val="007048A1"/>
    <w:rsid w:val="00704CA5"/>
    <w:rsid w:val="00704F38"/>
    <w:rsid w:val="007053F4"/>
    <w:rsid w:val="00705A9F"/>
    <w:rsid w:val="00705EEE"/>
    <w:rsid w:val="00706AE3"/>
    <w:rsid w:val="00706C67"/>
    <w:rsid w:val="00706FF0"/>
    <w:rsid w:val="007074CE"/>
    <w:rsid w:val="00707874"/>
    <w:rsid w:val="00707969"/>
    <w:rsid w:val="00707FD6"/>
    <w:rsid w:val="00720EB5"/>
    <w:rsid w:val="00721CFB"/>
    <w:rsid w:val="00722B3D"/>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97F"/>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56AC4"/>
    <w:rsid w:val="0076023A"/>
    <w:rsid w:val="0076080E"/>
    <w:rsid w:val="00760F38"/>
    <w:rsid w:val="00762714"/>
    <w:rsid w:val="007628BB"/>
    <w:rsid w:val="007639A8"/>
    <w:rsid w:val="007658DC"/>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532B"/>
    <w:rsid w:val="00796BD8"/>
    <w:rsid w:val="007A01FF"/>
    <w:rsid w:val="007A0BF2"/>
    <w:rsid w:val="007A0F93"/>
    <w:rsid w:val="007A39A5"/>
    <w:rsid w:val="007A3A36"/>
    <w:rsid w:val="007A3E6C"/>
    <w:rsid w:val="007A490E"/>
    <w:rsid w:val="007A4CF9"/>
    <w:rsid w:val="007A4D08"/>
    <w:rsid w:val="007A5ED5"/>
    <w:rsid w:val="007A730E"/>
    <w:rsid w:val="007A7814"/>
    <w:rsid w:val="007B0823"/>
    <w:rsid w:val="007B0BCB"/>
    <w:rsid w:val="007B1E61"/>
    <w:rsid w:val="007B210B"/>
    <w:rsid w:val="007B2272"/>
    <w:rsid w:val="007B2788"/>
    <w:rsid w:val="007B3779"/>
    <w:rsid w:val="007B3B5C"/>
    <w:rsid w:val="007B3BB8"/>
    <w:rsid w:val="007B417E"/>
    <w:rsid w:val="007B48ED"/>
    <w:rsid w:val="007B4D0B"/>
    <w:rsid w:val="007B50E1"/>
    <w:rsid w:val="007B66C7"/>
    <w:rsid w:val="007B6EE8"/>
    <w:rsid w:val="007C17DE"/>
    <w:rsid w:val="007C2C0D"/>
    <w:rsid w:val="007C662C"/>
    <w:rsid w:val="007C6FCE"/>
    <w:rsid w:val="007D1776"/>
    <w:rsid w:val="007D2C71"/>
    <w:rsid w:val="007D44C2"/>
    <w:rsid w:val="007D74B6"/>
    <w:rsid w:val="007E045E"/>
    <w:rsid w:val="007E0905"/>
    <w:rsid w:val="007E0F78"/>
    <w:rsid w:val="007E2E5B"/>
    <w:rsid w:val="007E3185"/>
    <w:rsid w:val="007E394E"/>
    <w:rsid w:val="007E4449"/>
    <w:rsid w:val="007E4C8C"/>
    <w:rsid w:val="007E4E95"/>
    <w:rsid w:val="007E60B3"/>
    <w:rsid w:val="007E6AC2"/>
    <w:rsid w:val="007E6ACC"/>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0C0F"/>
    <w:rsid w:val="008216F5"/>
    <w:rsid w:val="00821D57"/>
    <w:rsid w:val="00822AEC"/>
    <w:rsid w:val="00823C69"/>
    <w:rsid w:val="00823DC1"/>
    <w:rsid w:val="008245AE"/>
    <w:rsid w:val="0082460A"/>
    <w:rsid w:val="00824846"/>
    <w:rsid w:val="008257FF"/>
    <w:rsid w:val="008271F2"/>
    <w:rsid w:val="00830909"/>
    <w:rsid w:val="00830C09"/>
    <w:rsid w:val="00830E02"/>
    <w:rsid w:val="00831C00"/>
    <w:rsid w:val="00832393"/>
    <w:rsid w:val="008326D5"/>
    <w:rsid w:val="0083293F"/>
    <w:rsid w:val="008332E6"/>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282C"/>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2F9"/>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9A9"/>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2729"/>
    <w:rsid w:val="00904333"/>
    <w:rsid w:val="0090555F"/>
    <w:rsid w:val="00906B1B"/>
    <w:rsid w:val="00907C6C"/>
    <w:rsid w:val="00910FE9"/>
    <w:rsid w:val="0091147A"/>
    <w:rsid w:val="009135CD"/>
    <w:rsid w:val="00913692"/>
    <w:rsid w:val="0091397B"/>
    <w:rsid w:val="0091546D"/>
    <w:rsid w:val="009165B0"/>
    <w:rsid w:val="00917352"/>
    <w:rsid w:val="009207F1"/>
    <w:rsid w:val="00923493"/>
    <w:rsid w:val="00924D03"/>
    <w:rsid w:val="00925401"/>
    <w:rsid w:val="00925419"/>
    <w:rsid w:val="0092755C"/>
    <w:rsid w:val="00927614"/>
    <w:rsid w:val="00930AE2"/>
    <w:rsid w:val="00932126"/>
    <w:rsid w:val="00932AC8"/>
    <w:rsid w:val="00932EBA"/>
    <w:rsid w:val="00934823"/>
    <w:rsid w:val="00934D64"/>
    <w:rsid w:val="0093590F"/>
    <w:rsid w:val="00936771"/>
    <w:rsid w:val="009373EE"/>
    <w:rsid w:val="009373FD"/>
    <w:rsid w:val="00940672"/>
    <w:rsid w:val="00940D40"/>
    <w:rsid w:val="0094136B"/>
    <w:rsid w:val="009414F9"/>
    <w:rsid w:val="00944785"/>
    <w:rsid w:val="00945476"/>
    <w:rsid w:val="00945514"/>
    <w:rsid w:val="009469DD"/>
    <w:rsid w:val="00946F76"/>
    <w:rsid w:val="0094718A"/>
    <w:rsid w:val="009503A6"/>
    <w:rsid w:val="00952992"/>
    <w:rsid w:val="00952F68"/>
    <w:rsid w:val="00953BE3"/>
    <w:rsid w:val="009540FC"/>
    <w:rsid w:val="0095502F"/>
    <w:rsid w:val="00955279"/>
    <w:rsid w:val="0095582D"/>
    <w:rsid w:val="009568BC"/>
    <w:rsid w:val="009572DC"/>
    <w:rsid w:val="00957377"/>
    <w:rsid w:val="00960CB0"/>
    <w:rsid w:val="00961415"/>
    <w:rsid w:val="00963151"/>
    <w:rsid w:val="00964E41"/>
    <w:rsid w:val="00965163"/>
    <w:rsid w:val="009651EC"/>
    <w:rsid w:val="009654DF"/>
    <w:rsid w:val="00965A9F"/>
    <w:rsid w:val="009671CF"/>
    <w:rsid w:val="00967F6E"/>
    <w:rsid w:val="00970098"/>
    <w:rsid w:val="009709AB"/>
    <w:rsid w:val="00970EEE"/>
    <w:rsid w:val="009727F6"/>
    <w:rsid w:val="009730E8"/>
    <w:rsid w:val="00973C05"/>
    <w:rsid w:val="00975412"/>
    <w:rsid w:val="009760A7"/>
    <w:rsid w:val="00976345"/>
    <w:rsid w:val="00977354"/>
    <w:rsid w:val="00977BA3"/>
    <w:rsid w:val="0098070E"/>
    <w:rsid w:val="00980AEE"/>
    <w:rsid w:val="00982CBF"/>
    <w:rsid w:val="009830BD"/>
    <w:rsid w:val="00984F2A"/>
    <w:rsid w:val="009855AC"/>
    <w:rsid w:val="00985D53"/>
    <w:rsid w:val="00985FBC"/>
    <w:rsid w:val="009863A3"/>
    <w:rsid w:val="009866BD"/>
    <w:rsid w:val="00990093"/>
    <w:rsid w:val="00990FE3"/>
    <w:rsid w:val="00995FF8"/>
    <w:rsid w:val="00996FC3"/>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367E"/>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269"/>
    <w:rsid w:val="009E45FF"/>
    <w:rsid w:val="009E4978"/>
    <w:rsid w:val="009E4C35"/>
    <w:rsid w:val="009E6C9F"/>
    <w:rsid w:val="009E6D4D"/>
    <w:rsid w:val="009E76D7"/>
    <w:rsid w:val="009E7BC7"/>
    <w:rsid w:val="009E7CCD"/>
    <w:rsid w:val="009E7FEB"/>
    <w:rsid w:val="009F0D13"/>
    <w:rsid w:val="009F1147"/>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3194"/>
    <w:rsid w:val="00A249A6"/>
    <w:rsid w:val="00A25F76"/>
    <w:rsid w:val="00A2633D"/>
    <w:rsid w:val="00A2712D"/>
    <w:rsid w:val="00A2779A"/>
    <w:rsid w:val="00A27935"/>
    <w:rsid w:val="00A27D30"/>
    <w:rsid w:val="00A27FCD"/>
    <w:rsid w:val="00A31124"/>
    <w:rsid w:val="00A32C46"/>
    <w:rsid w:val="00A33C7C"/>
    <w:rsid w:val="00A33EA1"/>
    <w:rsid w:val="00A349FA"/>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23FB"/>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0EB2"/>
    <w:rsid w:val="00AB14E7"/>
    <w:rsid w:val="00AB1F22"/>
    <w:rsid w:val="00AB5CAF"/>
    <w:rsid w:val="00AB67F4"/>
    <w:rsid w:val="00AB6A92"/>
    <w:rsid w:val="00AC07D3"/>
    <w:rsid w:val="00AC1140"/>
    <w:rsid w:val="00AC1746"/>
    <w:rsid w:val="00AC1806"/>
    <w:rsid w:val="00AC2256"/>
    <w:rsid w:val="00AC2F29"/>
    <w:rsid w:val="00AC4713"/>
    <w:rsid w:val="00AC57F7"/>
    <w:rsid w:val="00AC6143"/>
    <w:rsid w:val="00AC7137"/>
    <w:rsid w:val="00AD28A9"/>
    <w:rsid w:val="00AD2DE1"/>
    <w:rsid w:val="00AD3E84"/>
    <w:rsid w:val="00AD5E0B"/>
    <w:rsid w:val="00AD61D2"/>
    <w:rsid w:val="00AD70E4"/>
    <w:rsid w:val="00AD7B56"/>
    <w:rsid w:val="00AE1106"/>
    <w:rsid w:val="00AE2218"/>
    <w:rsid w:val="00AE2571"/>
    <w:rsid w:val="00AE283A"/>
    <w:rsid w:val="00AE3E80"/>
    <w:rsid w:val="00AE4F6B"/>
    <w:rsid w:val="00AE54D8"/>
    <w:rsid w:val="00AE6403"/>
    <w:rsid w:val="00AE741D"/>
    <w:rsid w:val="00AE7B04"/>
    <w:rsid w:val="00AF01BF"/>
    <w:rsid w:val="00AF08D3"/>
    <w:rsid w:val="00AF15C3"/>
    <w:rsid w:val="00AF1953"/>
    <w:rsid w:val="00AF1ABD"/>
    <w:rsid w:val="00AF36EB"/>
    <w:rsid w:val="00AF3EFE"/>
    <w:rsid w:val="00AF4062"/>
    <w:rsid w:val="00AF5FF4"/>
    <w:rsid w:val="00AF6247"/>
    <w:rsid w:val="00AF63D4"/>
    <w:rsid w:val="00AF6A81"/>
    <w:rsid w:val="00AF71D9"/>
    <w:rsid w:val="00B01542"/>
    <w:rsid w:val="00B01EB3"/>
    <w:rsid w:val="00B051CB"/>
    <w:rsid w:val="00B0750B"/>
    <w:rsid w:val="00B1027A"/>
    <w:rsid w:val="00B10454"/>
    <w:rsid w:val="00B11CC6"/>
    <w:rsid w:val="00B11E39"/>
    <w:rsid w:val="00B13459"/>
    <w:rsid w:val="00B136D3"/>
    <w:rsid w:val="00B1509D"/>
    <w:rsid w:val="00B20A4B"/>
    <w:rsid w:val="00B21A8C"/>
    <w:rsid w:val="00B25237"/>
    <w:rsid w:val="00B2566D"/>
    <w:rsid w:val="00B26BD6"/>
    <w:rsid w:val="00B26C8D"/>
    <w:rsid w:val="00B30254"/>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4BC2"/>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69B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AF8"/>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3C13"/>
    <w:rsid w:val="00BC6A40"/>
    <w:rsid w:val="00BC76BD"/>
    <w:rsid w:val="00BD0E45"/>
    <w:rsid w:val="00BD0EB8"/>
    <w:rsid w:val="00BD1D21"/>
    <w:rsid w:val="00BD227C"/>
    <w:rsid w:val="00BD2684"/>
    <w:rsid w:val="00BD2BC8"/>
    <w:rsid w:val="00BD3809"/>
    <w:rsid w:val="00BD3998"/>
    <w:rsid w:val="00BD4263"/>
    <w:rsid w:val="00BD4D6E"/>
    <w:rsid w:val="00BD5658"/>
    <w:rsid w:val="00BD629A"/>
    <w:rsid w:val="00BD6CA8"/>
    <w:rsid w:val="00BE17B0"/>
    <w:rsid w:val="00BE3748"/>
    <w:rsid w:val="00BE45FC"/>
    <w:rsid w:val="00BE68C7"/>
    <w:rsid w:val="00BF0469"/>
    <w:rsid w:val="00BF0E2B"/>
    <w:rsid w:val="00BF1182"/>
    <w:rsid w:val="00BF12A7"/>
    <w:rsid w:val="00BF38AE"/>
    <w:rsid w:val="00BF5CBF"/>
    <w:rsid w:val="00BF5E1C"/>
    <w:rsid w:val="00BF7627"/>
    <w:rsid w:val="00C00D56"/>
    <w:rsid w:val="00C01199"/>
    <w:rsid w:val="00C02839"/>
    <w:rsid w:val="00C04A77"/>
    <w:rsid w:val="00C06113"/>
    <w:rsid w:val="00C061C8"/>
    <w:rsid w:val="00C07016"/>
    <w:rsid w:val="00C102BF"/>
    <w:rsid w:val="00C1192A"/>
    <w:rsid w:val="00C12938"/>
    <w:rsid w:val="00C147F4"/>
    <w:rsid w:val="00C14DB4"/>
    <w:rsid w:val="00C15B90"/>
    <w:rsid w:val="00C15EED"/>
    <w:rsid w:val="00C164DE"/>
    <w:rsid w:val="00C1686A"/>
    <w:rsid w:val="00C17296"/>
    <w:rsid w:val="00C2070E"/>
    <w:rsid w:val="00C208A9"/>
    <w:rsid w:val="00C21D19"/>
    <w:rsid w:val="00C21EE2"/>
    <w:rsid w:val="00C22D98"/>
    <w:rsid w:val="00C23C04"/>
    <w:rsid w:val="00C23F86"/>
    <w:rsid w:val="00C248EE"/>
    <w:rsid w:val="00C26541"/>
    <w:rsid w:val="00C2704F"/>
    <w:rsid w:val="00C2708B"/>
    <w:rsid w:val="00C31786"/>
    <w:rsid w:val="00C33C18"/>
    <w:rsid w:val="00C3419B"/>
    <w:rsid w:val="00C36223"/>
    <w:rsid w:val="00C36890"/>
    <w:rsid w:val="00C37FA6"/>
    <w:rsid w:val="00C40C83"/>
    <w:rsid w:val="00C413C0"/>
    <w:rsid w:val="00C41FB8"/>
    <w:rsid w:val="00C41FE2"/>
    <w:rsid w:val="00C42AFF"/>
    <w:rsid w:val="00C43A86"/>
    <w:rsid w:val="00C43CDC"/>
    <w:rsid w:val="00C43D50"/>
    <w:rsid w:val="00C452FF"/>
    <w:rsid w:val="00C46D38"/>
    <w:rsid w:val="00C46ED3"/>
    <w:rsid w:val="00C4707E"/>
    <w:rsid w:val="00C50502"/>
    <w:rsid w:val="00C5257D"/>
    <w:rsid w:val="00C525BF"/>
    <w:rsid w:val="00C547AD"/>
    <w:rsid w:val="00C55630"/>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5B46"/>
    <w:rsid w:val="00C779CF"/>
    <w:rsid w:val="00C77B62"/>
    <w:rsid w:val="00C77EB6"/>
    <w:rsid w:val="00C83A83"/>
    <w:rsid w:val="00C8404A"/>
    <w:rsid w:val="00C8412B"/>
    <w:rsid w:val="00C84BE1"/>
    <w:rsid w:val="00C84F1D"/>
    <w:rsid w:val="00C87A92"/>
    <w:rsid w:val="00C90CAE"/>
    <w:rsid w:val="00C90D12"/>
    <w:rsid w:val="00C9249F"/>
    <w:rsid w:val="00C9250A"/>
    <w:rsid w:val="00C945ED"/>
    <w:rsid w:val="00C948FF"/>
    <w:rsid w:val="00C94F0A"/>
    <w:rsid w:val="00C961B6"/>
    <w:rsid w:val="00CA049E"/>
    <w:rsid w:val="00CA0EDA"/>
    <w:rsid w:val="00CA16D5"/>
    <w:rsid w:val="00CA183B"/>
    <w:rsid w:val="00CA1AD7"/>
    <w:rsid w:val="00CA59BE"/>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B70"/>
    <w:rsid w:val="00CC4F28"/>
    <w:rsid w:val="00CC5957"/>
    <w:rsid w:val="00CC6150"/>
    <w:rsid w:val="00CC65E0"/>
    <w:rsid w:val="00CC696F"/>
    <w:rsid w:val="00CC75C2"/>
    <w:rsid w:val="00CC7AF4"/>
    <w:rsid w:val="00CD0D48"/>
    <w:rsid w:val="00CD19D0"/>
    <w:rsid w:val="00CD20F7"/>
    <w:rsid w:val="00CD4888"/>
    <w:rsid w:val="00CD4A69"/>
    <w:rsid w:val="00CD5164"/>
    <w:rsid w:val="00CD63CB"/>
    <w:rsid w:val="00CE09E3"/>
    <w:rsid w:val="00CE180B"/>
    <w:rsid w:val="00CE1D6C"/>
    <w:rsid w:val="00CE21AA"/>
    <w:rsid w:val="00CE2B26"/>
    <w:rsid w:val="00CE4B11"/>
    <w:rsid w:val="00CF0601"/>
    <w:rsid w:val="00CF0B0A"/>
    <w:rsid w:val="00CF0F63"/>
    <w:rsid w:val="00CF15B4"/>
    <w:rsid w:val="00CF25D7"/>
    <w:rsid w:val="00CF2C1D"/>
    <w:rsid w:val="00CF35A5"/>
    <w:rsid w:val="00CF3E3F"/>
    <w:rsid w:val="00CF7D96"/>
    <w:rsid w:val="00D01DB9"/>
    <w:rsid w:val="00D0215A"/>
    <w:rsid w:val="00D03B0B"/>
    <w:rsid w:val="00D0403E"/>
    <w:rsid w:val="00D058D7"/>
    <w:rsid w:val="00D0616C"/>
    <w:rsid w:val="00D061B2"/>
    <w:rsid w:val="00D06AD7"/>
    <w:rsid w:val="00D12D53"/>
    <w:rsid w:val="00D13CF7"/>
    <w:rsid w:val="00D176A9"/>
    <w:rsid w:val="00D21BB7"/>
    <w:rsid w:val="00D2313C"/>
    <w:rsid w:val="00D23228"/>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3132"/>
    <w:rsid w:val="00D543CA"/>
    <w:rsid w:val="00D5590C"/>
    <w:rsid w:val="00D55FFB"/>
    <w:rsid w:val="00D5624A"/>
    <w:rsid w:val="00D571B4"/>
    <w:rsid w:val="00D60907"/>
    <w:rsid w:val="00D6236F"/>
    <w:rsid w:val="00D646D9"/>
    <w:rsid w:val="00D65F25"/>
    <w:rsid w:val="00D66E89"/>
    <w:rsid w:val="00D67EDC"/>
    <w:rsid w:val="00D7092B"/>
    <w:rsid w:val="00D71720"/>
    <w:rsid w:val="00D71C77"/>
    <w:rsid w:val="00D72CED"/>
    <w:rsid w:val="00D7337A"/>
    <w:rsid w:val="00D736DC"/>
    <w:rsid w:val="00D745B6"/>
    <w:rsid w:val="00D74963"/>
    <w:rsid w:val="00D74B60"/>
    <w:rsid w:val="00D75764"/>
    <w:rsid w:val="00D76AED"/>
    <w:rsid w:val="00D76E0B"/>
    <w:rsid w:val="00D76EB7"/>
    <w:rsid w:val="00D7732B"/>
    <w:rsid w:val="00D8044F"/>
    <w:rsid w:val="00D818AE"/>
    <w:rsid w:val="00D82E8E"/>
    <w:rsid w:val="00D837C4"/>
    <w:rsid w:val="00D8507F"/>
    <w:rsid w:val="00D8582E"/>
    <w:rsid w:val="00D86BC0"/>
    <w:rsid w:val="00D90E3F"/>
    <w:rsid w:val="00D94F65"/>
    <w:rsid w:val="00D95E78"/>
    <w:rsid w:val="00D96EAA"/>
    <w:rsid w:val="00DA015E"/>
    <w:rsid w:val="00DA0ABE"/>
    <w:rsid w:val="00DA1F69"/>
    <w:rsid w:val="00DA285A"/>
    <w:rsid w:val="00DA33BD"/>
    <w:rsid w:val="00DA33F7"/>
    <w:rsid w:val="00DA3803"/>
    <w:rsid w:val="00DA3E96"/>
    <w:rsid w:val="00DA47E7"/>
    <w:rsid w:val="00DA4F44"/>
    <w:rsid w:val="00DA685E"/>
    <w:rsid w:val="00DA6B32"/>
    <w:rsid w:val="00DA7B23"/>
    <w:rsid w:val="00DB019F"/>
    <w:rsid w:val="00DB0371"/>
    <w:rsid w:val="00DB0995"/>
    <w:rsid w:val="00DB0BA2"/>
    <w:rsid w:val="00DB1D93"/>
    <w:rsid w:val="00DB1DC6"/>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1B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6444"/>
    <w:rsid w:val="00E17127"/>
    <w:rsid w:val="00E179BE"/>
    <w:rsid w:val="00E2022A"/>
    <w:rsid w:val="00E20551"/>
    <w:rsid w:val="00E21ECA"/>
    <w:rsid w:val="00E227B2"/>
    <w:rsid w:val="00E23B31"/>
    <w:rsid w:val="00E2425D"/>
    <w:rsid w:val="00E25344"/>
    <w:rsid w:val="00E25728"/>
    <w:rsid w:val="00E25935"/>
    <w:rsid w:val="00E269B4"/>
    <w:rsid w:val="00E26B1E"/>
    <w:rsid w:val="00E271FB"/>
    <w:rsid w:val="00E304FF"/>
    <w:rsid w:val="00E30ABD"/>
    <w:rsid w:val="00E31973"/>
    <w:rsid w:val="00E31B06"/>
    <w:rsid w:val="00E3219F"/>
    <w:rsid w:val="00E326E7"/>
    <w:rsid w:val="00E33138"/>
    <w:rsid w:val="00E3359B"/>
    <w:rsid w:val="00E33898"/>
    <w:rsid w:val="00E3394E"/>
    <w:rsid w:val="00E33A2A"/>
    <w:rsid w:val="00E375DA"/>
    <w:rsid w:val="00E37759"/>
    <w:rsid w:val="00E379D5"/>
    <w:rsid w:val="00E41371"/>
    <w:rsid w:val="00E4164C"/>
    <w:rsid w:val="00E423D5"/>
    <w:rsid w:val="00E42806"/>
    <w:rsid w:val="00E444FF"/>
    <w:rsid w:val="00E448A0"/>
    <w:rsid w:val="00E4705C"/>
    <w:rsid w:val="00E504C4"/>
    <w:rsid w:val="00E50F1C"/>
    <w:rsid w:val="00E51249"/>
    <w:rsid w:val="00E52A3D"/>
    <w:rsid w:val="00E5394D"/>
    <w:rsid w:val="00E55228"/>
    <w:rsid w:val="00E5693C"/>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1771"/>
    <w:rsid w:val="00EE2350"/>
    <w:rsid w:val="00EE3074"/>
    <w:rsid w:val="00EE49CB"/>
    <w:rsid w:val="00EE6430"/>
    <w:rsid w:val="00EE680B"/>
    <w:rsid w:val="00EE795E"/>
    <w:rsid w:val="00EE7FB8"/>
    <w:rsid w:val="00EF02A9"/>
    <w:rsid w:val="00EF1974"/>
    <w:rsid w:val="00EF1F33"/>
    <w:rsid w:val="00EF2163"/>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3DE0"/>
    <w:rsid w:val="00F24286"/>
    <w:rsid w:val="00F2723F"/>
    <w:rsid w:val="00F31881"/>
    <w:rsid w:val="00F31D00"/>
    <w:rsid w:val="00F325A2"/>
    <w:rsid w:val="00F34ECD"/>
    <w:rsid w:val="00F35497"/>
    <w:rsid w:val="00F37CA2"/>
    <w:rsid w:val="00F40301"/>
    <w:rsid w:val="00F411B2"/>
    <w:rsid w:val="00F414AB"/>
    <w:rsid w:val="00F422E8"/>
    <w:rsid w:val="00F43297"/>
    <w:rsid w:val="00F438D2"/>
    <w:rsid w:val="00F43956"/>
    <w:rsid w:val="00F4401E"/>
    <w:rsid w:val="00F445D9"/>
    <w:rsid w:val="00F44F8A"/>
    <w:rsid w:val="00F45EB5"/>
    <w:rsid w:val="00F46053"/>
    <w:rsid w:val="00F4674B"/>
    <w:rsid w:val="00F470CB"/>
    <w:rsid w:val="00F50F06"/>
    <w:rsid w:val="00F52226"/>
    <w:rsid w:val="00F5444D"/>
    <w:rsid w:val="00F54580"/>
    <w:rsid w:val="00F5480E"/>
    <w:rsid w:val="00F56123"/>
    <w:rsid w:val="00F56A05"/>
    <w:rsid w:val="00F57D0D"/>
    <w:rsid w:val="00F57FFA"/>
    <w:rsid w:val="00F60C5F"/>
    <w:rsid w:val="00F61814"/>
    <w:rsid w:val="00F620F6"/>
    <w:rsid w:val="00F62556"/>
    <w:rsid w:val="00F62D84"/>
    <w:rsid w:val="00F6302A"/>
    <w:rsid w:val="00F63A9C"/>
    <w:rsid w:val="00F65244"/>
    <w:rsid w:val="00F656D2"/>
    <w:rsid w:val="00F6604D"/>
    <w:rsid w:val="00F6624A"/>
    <w:rsid w:val="00F67F59"/>
    <w:rsid w:val="00F707B6"/>
    <w:rsid w:val="00F72A9C"/>
    <w:rsid w:val="00F7329F"/>
    <w:rsid w:val="00F74C16"/>
    <w:rsid w:val="00F75CA0"/>
    <w:rsid w:val="00F76B58"/>
    <w:rsid w:val="00F813D3"/>
    <w:rsid w:val="00F81FC0"/>
    <w:rsid w:val="00F82023"/>
    <w:rsid w:val="00F824D4"/>
    <w:rsid w:val="00F82AC8"/>
    <w:rsid w:val="00F82C7C"/>
    <w:rsid w:val="00F82EBA"/>
    <w:rsid w:val="00F82FD4"/>
    <w:rsid w:val="00F8408A"/>
    <w:rsid w:val="00F84989"/>
    <w:rsid w:val="00F84D3C"/>
    <w:rsid w:val="00F850AF"/>
    <w:rsid w:val="00F861D1"/>
    <w:rsid w:val="00F8696A"/>
    <w:rsid w:val="00F86CB1"/>
    <w:rsid w:val="00F90600"/>
    <w:rsid w:val="00F9096D"/>
    <w:rsid w:val="00F9172F"/>
    <w:rsid w:val="00F96703"/>
    <w:rsid w:val="00F96872"/>
    <w:rsid w:val="00F96A52"/>
    <w:rsid w:val="00F96FF1"/>
    <w:rsid w:val="00F97397"/>
    <w:rsid w:val="00FA0C22"/>
    <w:rsid w:val="00FA2B8D"/>
    <w:rsid w:val="00FA374B"/>
    <w:rsid w:val="00FA3FF4"/>
    <w:rsid w:val="00FA51AE"/>
    <w:rsid w:val="00FA5ADF"/>
    <w:rsid w:val="00FA62CB"/>
    <w:rsid w:val="00FB23F4"/>
    <w:rsid w:val="00FB607D"/>
    <w:rsid w:val="00FB6721"/>
    <w:rsid w:val="00FB6801"/>
    <w:rsid w:val="00FC20A0"/>
    <w:rsid w:val="00FC2ADF"/>
    <w:rsid w:val="00FC3E31"/>
    <w:rsid w:val="00FC3FB3"/>
    <w:rsid w:val="00FC400A"/>
    <w:rsid w:val="00FC4A3E"/>
    <w:rsid w:val="00FC4CE1"/>
    <w:rsid w:val="00FC5196"/>
    <w:rsid w:val="00FC5379"/>
    <w:rsid w:val="00FC5EEE"/>
    <w:rsid w:val="00FC6A4E"/>
    <w:rsid w:val="00FC6B00"/>
    <w:rsid w:val="00FD0C4F"/>
    <w:rsid w:val="00FD0DA4"/>
    <w:rsid w:val="00FD4DEC"/>
    <w:rsid w:val="00FD6BA7"/>
    <w:rsid w:val="00FD7C40"/>
    <w:rsid w:val="00FE071A"/>
    <w:rsid w:val="00FE07A7"/>
    <w:rsid w:val="00FE39A8"/>
    <w:rsid w:val="00FE43EA"/>
    <w:rsid w:val="00FE4439"/>
    <w:rsid w:val="00FE4754"/>
    <w:rsid w:val="00FE5B42"/>
    <w:rsid w:val="00FF0206"/>
    <w:rsid w:val="00FF2E75"/>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link w:val="BulletedChar"/>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character" w:customStyle="1" w:styleId="TableBodyChar">
    <w:name w:val="TableBody Char"/>
    <w:basedOn w:val="DefaultParagraphFont"/>
    <w:link w:val="TableBody"/>
    <w:locked/>
    <w:rsid w:val="00540A76"/>
    <w:rPr>
      <w:rFonts w:ascii="Arial" w:hAnsi="Arial" w:cs="Arial"/>
      <w:sz w:val="18"/>
      <w:szCs w:val="24"/>
      <w:lang w:eastAsia="ja-JP"/>
    </w:rPr>
  </w:style>
  <w:style w:type="character" w:customStyle="1" w:styleId="BulletedChar">
    <w:name w:val="Bulleted Char"/>
    <w:link w:val="Bulleted"/>
    <w:rsid w:val="002462B6"/>
    <w:rPr>
      <w:rFonts w:eastAsia="SimSun" w:cs="Arial"/>
      <w:lang w:eastAsia="zh-TW"/>
    </w:rPr>
  </w:style>
  <w:style w:type="paragraph" w:customStyle="1" w:styleId="Style1">
    <w:name w:val="Style1"/>
    <w:basedOn w:val="Subtitle"/>
    <w:qFormat/>
    <w:rsid w:val="000F537C"/>
    <w:pPr>
      <w:numPr>
        <w:ilvl w:val="0"/>
        <w:numId w:val="15"/>
      </w:numPr>
      <w:tabs>
        <w:tab w:val="num" w:pos="360"/>
      </w:tabs>
      <w:ind w:left="0" w:firstLine="0"/>
    </w:pPr>
  </w:style>
  <w:style w:type="paragraph" w:styleId="Subtitle">
    <w:name w:val="Subtitle"/>
    <w:basedOn w:val="Normal"/>
    <w:next w:val="Normal"/>
    <w:link w:val="SubtitleChar"/>
    <w:qFormat/>
    <w:rsid w:val="000F537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F537C"/>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31816602">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796827450">
      <w:bodyDiv w:val="1"/>
      <w:marLeft w:val="0"/>
      <w:marRight w:val="0"/>
      <w:marTop w:val="0"/>
      <w:marBottom w:val="0"/>
      <w:divBdr>
        <w:top w:val="none" w:sz="0" w:space="0" w:color="auto"/>
        <w:left w:val="none" w:sz="0" w:space="0" w:color="auto"/>
        <w:bottom w:val="none" w:sz="0" w:space="0" w:color="auto"/>
        <w:right w:val="none" w:sz="0" w:space="0" w:color="auto"/>
      </w:divBdr>
    </w:div>
    <w:div w:id="1934971165">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sierrawireless.com" TargetMode="Externa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www.sierrawireless.com" TargetMode="Externa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pairs@sierrawireless.com"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10" Type="http://schemas.openxmlformats.org/officeDocument/2006/relationships/hyperlink" Target="mailto:support@sierrawireless.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sales@sierrawireless.com" TargetMode="External"/><Relationship Id="rId14" Type="http://schemas.openxmlformats.org/officeDocument/2006/relationships/header" Target="header1.xml"/><Relationship Id="rId2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FF412-02D9-496B-AE1E-C7E3C16A9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29</TotalTime>
  <Pages>9</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8807</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Yannick Hascoet</cp:lastModifiedBy>
  <cp:revision>39</cp:revision>
  <cp:lastPrinted>2007-06-07T23:45:00Z</cp:lastPrinted>
  <dcterms:created xsi:type="dcterms:W3CDTF">2017-11-20T11:51:00Z</dcterms:created>
  <dcterms:modified xsi:type="dcterms:W3CDTF">2018-07-03T18:59:00Z</dcterms:modified>
</cp:coreProperties>
</file>