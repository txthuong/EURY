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7A24" w:rsidRPr="00CA6213" w:rsidRDefault="00CB7BD0" w:rsidP="0094718A">
      <w:pPr>
        <w:rPr>
          <w:color w:val="auto"/>
        </w:rPr>
      </w:pPr>
      <w:r w:rsidRPr="00CA6213">
        <w:rPr>
          <w:noProof/>
          <w:color w:val="auto"/>
        </w:rPr>
        <mc:AlternateContent>
          <mc:Choice Requires="wpg">
            <w:drawing>
              <wp:anchor distT="0" distB="0" distL="114300" distR="114300" simplePos="0" relativeHeight="251672576" behindDoc="0" locked="0" layoutInCell="1" allowOverlap="1" wp14:anchorId="6584A961" wp14:editId="2D62DE42">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1"/>
                            </w:p>
                            <w:bookmarkStart w:id="2" w:name="Date"/>
                            <w:p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2"/>
                            </w:p>
                            <w:p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BB0" w:rsidRPr="00B356C4" w:rsidRDefault="00B356C4" w:rsidP="004B2498">
                              <w:pPr>
                                <w:pStyle w:val="Title2"/>
                                <w:rPr>
                                  <w:lang w:val="fr-FR"/>
                                </w:rPr>
                              </w:pPr>
                              <w:r>
                                <w:rPr>
                                  <w:lang w:val="fr-FR"/>
                                </w:rPr>
                                <w:t>NV Backup Interface</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84A961"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3" w:name="Reference"/>
                      <w:p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rsidR="00650BB0" w:rsidRDefault="00650BB0" w:rsidP="00213991">
                        <w:pPr>
                          <w:pStyle w:val="REFREVDATE"/>
                        </w:pPr>
                        <w:r w:rsidRPr="00782843">
                          <w:fldChar w:fldCharType="begin"/>
                        </w:r>
                        <w:r>
                          <w:instrText xml:space="preserve"> DOCPROPERTY  Revision  \* MERGEFORMAT </w:instrText>
                        </w:r>
                        <w:r w:rsidRPr="00782843">
                          <w:fldChar w:fldCharType="separate"/>
                        </w:r>
                        <w:r>
                          <w:t>[R01.xx]</w:t>
                        </w:r>
                        <w:r w:rsidRPr="00782843">
                          <w:fldChar w:fldCharType="end"/>
                        </w:r>
                        <w:bookmarkEnd w:id="4"/>
                      </w:p>
                      <w:bookmarkStart w:id="5" w:name="Date"/>
                      <w:p w:rsidR="00650BB0" w:rsidRDefault="00650BB0" w:rsidP="00213991">
                        <w:pPr>
                          <w:pStyle w:val="REFREVDATE"/>
                        </w:pPr>
                        <w:r w:rsidRPr="00782843">
                          <w:fldChar w:fldCharType="begin"/>
                        </w:r>
                        <w:r>
                          <w:instrText xml:space="preserve"> DOCPROPERTY  Date  \* MERGEFORMAT </w:instrText>
                        </w:r>
                        <w:r w:rsidRPr="00782843">
                          <w:fldChar w:fldCharType="separate"/>
                        </w:r>
                        <w:r>
                          <w:t>[Date (December 7</w:t>
                        </w:r>
                        <w:r w:rsidRPr="00747FE0">
                          <w:rPr>
                            <w:vertAlign w:val="superscript"/>
                          </w:rPr>
                          <w:t>th</w:t>
                        </w:r>
                        <w:r>
                          <w:t>, 2016)]</w:t>
                        </w:r>
                        <w:r w:rsidRPr="00782843">
                          <w:fldChar w:fldCharType="end"/>
                        </w:r>
                        <w:bookmarkEnd w:id="5"/>
                      </w:p>
                      <w:p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rsidR="00650BB0" w:rsidRPr="00B356C4" w:rsidRDefault="00B356C4" w:rsidP="004B2498">
                        <w:pPr>
                          <w:pStyle w:val="Title2"/>
                          <w:rPr>
                            <w:lang w:val="fr-FR"/>
                          </w:rPr>
                        </w:pPr>
                        <w:r>
                          <w:rPr>
                            <w:lang w:val="fr-FR"/>
                          </w:rPr>
                          <w:t>NV Backup Interface</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rsidR="00DD0095" w:rsidRPr="00CA6213" w:rsidRDefault="000F1B15" w:rsidP="00DD0095">
      <w:pPr>
        <w:pStyle w:val="BoilerplateTitles"/>
        <w:rPr>
          <w:color w:val="auto"/>
        </w:rPr>
      </w:pPr>
      <w:r w:rsidRPr="00CA6213">
        <w:rPr>
          <w:noProof/>
          <w:color w:val="auto"/>
          <w:lang w:eastAsia="en-US"/>
        </w:rPr>
        <w:drawing>
          <wp:anchor distT="0" distB="0" distL="114300" distR="114300" simplePos="0" relativeHeight="251673600" behindDoc="0" locked="0" layoutInCell="1" allowOverlap="1" wp14:anchorId="44F552A8" wp14:editId="1270D837">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CA6213">
        <w:rPr>
          <w:color w:val="auto"/>
        </w:rPr>
        <w:br w:type="page"/>
      </w:r>
      <w:bookmarkStart w:id="6" w:name="_Toc100633754"/>
      <w:r w:rsidR="00DD0095" w:rsidRPr="00CA6213">
        <w:rPr>
          <w:color w:val="auto"/>
        </w:rPr>
        <w:t>Important Notice</w:t>
      </w:r>
    </w:p>
    <w:p w:rsidR="00DD0095" w:rsidRPr="00CA6213" w:rsidRDefault="00DD0095" w:rsidP="00D7337A">
      <w:pPr>
        <w:rPr>
          <w:color w:val="auto"/>
        </w:rPr>
      </w:pPr>
      <w:r w:rsidRPr="00CA6213">
        <w:rPr>
          <w:color w:val="auto"/>
        </w:rPr>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rsidR="00DD0095" w:rsidRPr="00CA6213" w:rsidRDefault="00DD0095" w:rsidP="00DD0095">
      <w:pPr>
        <w:pStyle w:val="BoilerplateTitles"/>
        <w:rPr>
          <w:color w:val="auto"/>
        </w:rPr>
      </w:pPr>
      <w:r w:rsidRPr="00CA6213">
        <w:rPr>
          <w:color w:val="auto"/>
        </w:rPr>
        <w:t>Safety and Hazards</w:t>
      </w:r>
    </w:p>
    <w:p w:rsidR="00213991" w:rsidRPr="00CA6213" w:rsidRDefault="00213991" w:rsidP="00213991">
      <w:pPr>
        <w:rPr>
          <w:color w:val="auto"/>
        </w:rPr>
      </w:pPr>
      <w:r w:rsidRPr="00CA6213">
        <w:rPr>
          <w:color w:val="auto"/>
        </w:rPr>
        <w:t xml:space="preserve">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 The Sierra Wireless modem can transmit signals that could interfere with this equipment. Do not operate the Sierra Wireless modem in any aircraft, whether the aircraft is on the ground or in flight. In aircraft, the Sierra Wireless modem </w:t>
      </w:r>
      <w:r w:rsidRPr="00CA6213">
        <w:rPr>
          <w:rFonts w:cs="PalatinoLinotype-Bold"/>
          <w:b/>
          <w:bCs/>
          <w:color w:val="auto"/>
        </w:rPr>
        <w:t>MUST BE POWERED OFF</w:t>
      </w:r>
      <w:r w:rsidRPr="00CA6213">
        <w:rPr>
          <w:color w:val="auto"/>
        </w:rPr>
        <w:t>. When operating, the Sierra Wireless modem can transmit signals that could interfere with various onboard systems.</w:t>
      </w:r>
    </w:p>
    <w:p w:rsidR="00213991" w:rsidRPr="00CA6213" w:rsidRDefault="00213991" w:rsidP="00213991">
      <w:pPr>
        <w:pStyle w:val="Note"/>
        <w:rPr>
          <w:color w:val="auto"/>
        </w:rPr>
      </w:pPr>
      <w:r w:rsidRPr="00CA6213">
        <w:rPr>
          <w:color w:val="auto"/>
        </w:rPr>
        <w:t>Some airlines may permit the use of cellular phones while the aircraft is on the ground and the door is open. Sierra Wireless modems may be used at this time.</w:t>
      </w:r>
    </w:p>
    <w:p w:rsidR="00DD0095" w:rsidRPr="00CA6213" w:rsidRDefault="00213991" w:rsidP="00213991">
      <w:pPr>
        <w:rPr>
          <w:color w:val="auto"/>
        </w:rPr>
      </w:pPr>
      <w:r w:rsidRPr="00CA6213">
        <w:rPr>
          <w:color w:val="auto"/>
        </w:rPr>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rsidR="00DD0095" w:rsidRPr="00CA6213" w:rsidRDefault="00DD0095" w:rsidP="00DD0095">
      <w:pPr>
        <w:pStyle w:val="BoilerplateTitles"/>
        <w:rPr>
          <w:color w:val="auto"/>
        </w:rPr>
      </w:pPr>
      <w:r w:rsidRPr="00CA6213">
        <w:rPr>
          <w:color w:val="auto"/>
        </w:rPr>
        <w:t>Limitations of Liability</w:t>
      </w:r>
    </w:p>
    <w:p w:rsidR="00213991" w:rsidRPr="00CA6213" w:rsidRDefault="00213991" w:rsidP="00213991">
      <w:pPr>
        <w:rPr>
          <w:color w:val="auto"/>
          <w:szCs w:val="20"/>
        </w:rPr>
      </w:pPr>
      <w:r w:rsidRPr="00CA6213">
        <w:rPr>
          <w:color w:val="auto"/>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rsidR="00213991" w:rsidRPr="00CA6213" w:rsidRDefault="00213991" w:rsidP="00213991">
      <w:pPr>
        <w:rPr>
          <w:color w:val="auto"/>
        </w:rPr>
      </w:pPr>
      <w:r w:rsidRPr="00CA6213">
        <w:rPr>
          <w:color w:val="auto"/>
        </w:rPr>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rsidR="00213991" w:rsidRPr="00CA6213" w:rsidRDefault="00213991" w:rsidP="00213991">
      <w:pPr>
        <w:rPr>
          <w:color w:val="auto"/>
        </w:rPr>
      </w:pPr>
      <w:r w:rsidRPr="00CA6213">
        <w:rPr>
          <w:color w:val="auto"/>
        </w:rPr>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rsidR="00213991" w:rsidRPr="00CA6213" w:rsidRDefault="00213991" w:rsidP="00213991">
      <w:pPr>
        <w:rPr>
          <w:color w:val="auto"/>
          <w:u w:val="single"/>
        </w:rPr>
      </w:pPr>
      <w:r w:rsidRPr="00CA6213">
        <w:rPr>
          <w:color w:val="auto"/>
        </w:rPr>
        <w:t>Customer understands that Sierra Wireless is not providing cellular or GPS (including A-GPS) services. These services are provided by a third party and should be purchased directly by the Customer.</w:t>
      </w:r>
      <w:r w:rsidRPr="00CA6213">
        <w:rPr>
          <w:color w:val="auto"/>
          <w:u w:val="single"/>
        </w:rPr>
        <w:br w:type="page"/>
      </w:r>
    </w:p>
    <w:p w:rsidR="00DD0095" w:rsidRPr="00CA6213" w:rsidRDefault="00213991" w:rsidP="00213991">
      <w:pPr>
        <w:rPr>
          <w:color w:val="auto"/>
        </w:rPr>
      </w:pPr>
      <w:r w:rsidRPr="00CA6213">
        <w:rPr>
          <w:color w:val="auto"/>
          <w:u w:val="single"/>
        </w:rPr>
        <w:t>SPECIFIC DISCLAIMERS OF LIABILITY</w:t>
      </w:r>
      <w:r w:rsidRPr="00CA6213">
        <w:rPr>
          <w:color w:val="auto"/>
        </w:rPr>
        <w:t>: CUSTOMER RECOGNIZES AND ACKNOWLEDGES SIERRA WIRELESS IS NOT RESPONSIBLE FOR AND SHALL NOT BE HELD LIABLE FOR ANY DEFECT OR DEFICIENCY OF ANY KIND OF CELLULAR OR GPS (INCLUDING A-GPS) SERVICES.</w:t>
      </w:r>
    </w:p>
    <w:p w:rsidR="004B2498" w:rsidRPr="00CA6213" w:rsidRDefault="004B2498" w:rsidP="00DD0095">
      <w:pPr>
        <w:pStyle w:val="BoilerplateTitles"/>
        <w:rPr>
          <w:color w:val="auto"/>
        </w:rPr>
      </w:pPr>
      <w:r w:rsidRPr="00CA6213">
        <w:rPr>
          <w:color w:val="auto"/>
        </w:rPr>
        <w:t>Patents</w:t>
      </w:r>
    </w:p>
    <w:p w:rsidR="00213991" w:rsidRPr="00CA6213" w:rsidRDefault="00213991" w:rsidP="00213991">
      <w:pPr>
        <w:rPr>
          <w:rFonts w:cs="Helvetica"/>
          <w:color w:val="auto"/>
        </w:rPr>
      </w:pPr>
      <w:r w:rsidRPr="00CA6213">
        <w:rPr>
          <w:rFonts w:cs="Helvetica"/>
          <w:color w:val="auto"/>
        </w:rPr>
        <w:t>This product may contain technology developed by or for Sierra Wireless Inc.</w:t>
      </w:r>
    </w:p>
    <w:p w:rsidR="00213991" w:rsidRPr="00CA6213" w:rsidRDefault="00213991" w:rsidP="00213991">
      <w:pPr>
        <w:rPr>
          <w:rFonts w:cs="Helvetica"/>
          <w:color w:val="auto"/>
        </w:rPr>
      </w:pPr>
      <w:r w:rsidRPr="00CA6213">
        <w:rPr>
          <w:rFonts w:cs="Helvetica"/>
          <w:color w:val="auto"/>
        </w:rPr>
        <w:t>This product includes technology licensed from QUALCOMM</w:t>
      </w:r>
      <w:r w:rsidRPr="00CA6213">
        <w:rPr>
          <w:rFonts w:cs="Helvetica"/>
          <w:color w:val="auto"/>
          <w:vertAlign w:val="superscript"/>
        </w:rPr>
        <w:t>®</w:t>
      </w:r>
      <w:r w:rsidRPr="00CA6213">
        <w:rPr>
          <w:rFonts w:cs="Helvetica"/>
          <w:color w:val="auto"/>
        </w:rPr>
        <w:t>.</w:t>
      </w:r>
    </w:p>
    <w:p w:rsidR="004B2498" w:rsidRPr="00CA6213" w:rsidRDefault="00213991" w:rsidP="00213991">
      <w:pPr>
        <w:rPr>
          <w:rFonts w:cs="Helvetica"/>
          <w:color w:val="auto"/>
        </w:rPr>
      </w:pPr>
      <w:r w:rsidRPr="00CA6213">
        <w:rPr>
          <w:rFonts w:cs="Helvetica"/>
          <w:color w:val="auto"/>
        </w:rPr>
        <w:t>This product is manufactured or sold by Sierra Wireless Inc. or its affiliates under one or more patents licensed from InterDigital Group and MMP Portfolio Licensing.</w:t>
      </w:r>
    </w:p>
    <w:p w:rsidR="00DD0095" w:rsidRPr="00CA6213" w:rsidRDefault="00DD0095" w:rsidP="00DD0095">
      <w:pPr>
        <w:pStyle w:val="BoilerplateTitles"/>
        <w:rPr>
          <w:color w:val="auto"/>
        </w:rPr>
      </w:pPr>
      <w:r w:rsidRPr="00CA6213">
        <w:rPr>
          <w:color w:val="auto"/>
        </w:rPr>
        <w:t>Copyright</w:t>
      </w:r>
    </w:p>
    <w:p w:rsidR="00DD0095" w:rsidRPr="00CA6213" w:rsidRDefault="00213991" w:rsidP="003E6A71">
      <w:pPr>
        <w:rPr>
          <w:color w:val="auto"/>
        </w:rPr>
      </w:pPr>
      <w:r w:rsidRPr="00CA6213">
        <w:rPr>
          <w:color w:val="auto"/>
        </w:rPr>
        <w:t>© 2013 Sierra Wireless. All rights reserved.</w:t>
      </w:r>
    </w:p>
    <w:p w:rsidR="00DD0095" w:rsidRPr="00CA6213" w:rsidRDefault="00DD0095" w:rsidP="00DD0095">
      <w:pPr>
        <w:pStyle w:val="BoilerplateTitles"/>
        <w:rPr>
          <w:color w:val="auto"/>
        </w:rPr>
      </w:pPr>
      <w:r w:rsidRPr="00CA6213">
        <w:rPr>
          <w:color w:val="auto"/>
        </w:rPr>
        <w:t>Trademarks</w:t>
      </w:r>
    </w:p>
    <w:p w:rsidR="00213991" w:rsidRPr="00CA6213" w:rsidRDefault="00213991" w:rsidP="00213991">
      <w:pPr>
        <w:rPr>
          <w:color w:val="auto"/>
        </w:rPr>
      </w:pPr>
      <w:r w:rsidRPr="00CA6213">
        <w:rPr>
          <w:color w:val="auto"/>
        </w:rPr>
        <w:t>Sierra Wireless</w:t>
      </w:r>
      <w:r w:rsidRPr="00CA6213">
        <w:rPr>
          <w:rFonts w:cs="Helvetica"/>
          <w:color w:val="auto"/>
          <w:vertAlign w:val="superscript"/>
        </w:rPr>
        <w:t>®</w:t>
      </w:r>
      <w:r w:rsidRPr="00CA6213">
        <w:rPr>
          <w:color w:val="auto"/>
        </w:rPr>
        <w:t>, AirPrime</w:t>
      </w:r>
      <w:r w:rsidRPr="00CA6213">
        <w:rPr>
          <w:rFonts w:cs="Helvetica"/>
          <w:color w:val="auto"/>
          <w:vertAlign w:val="superscript"/>
        </w:rPr>
        <w:t>®</w:t>
      </w:r>
      <w:r w:rsidRPr="00CA6213">
        <w:rPr>
          <w:color w:val="auto"/>
        </w:rPr>
        <w:t>, AirLink</w:t>
      </w:r>
      <w:r w:rsidRPr="00CA6213">
        <w:rPr>
          <w:rFonts w:cs="Helvetica"/>
          <w:color w:val="auto"/>
          <w:vertAlign w:val="superscript"/>
        </w:rPr>
        <w:t>®</w:t>
      </w:r>
      <w:r w:rsidRPr="00CA6213">
        <w:rPr>
          <w:color w:val="auto"/>
        </w:rPr>
        <w:t>, AirVantage</w:t>
      </w:r>
      <w:r w:rsidRPr="00CA6213">
        <w:rPr>
          <w:rFonts w:cs="Helvetica"/>
          <w:color w:val="auto"/>
          <w:vertAlign w:val="superscript"/>
        </w:rPr>
        <w:t>®</w:t>
      </w:r>
      <w:r w:rsidRPr="00CA6213">
        <w:rPr>
          <w:color w:val="auto"/>
        </w:rPr>
        <w:t xml:space="preserve"> and the Sierra Wireless logo are registered trademarks of Sierra Wireless.</w:t>
      </w:r>
    </w:p>
    <w:p w:rsidR="00213991" w:rsidRPr="00CA6213" w:rsidRDefault="00213991" w:rsidP="00213991">
      <w:pPr>
        <w:rPr>
          <w:color w:val="auto"/>
        </w:rPr>
      </w:pPr>
      <w:r w:rsidRPr="00CA6213">
        <w:rPr>
          <w:color w:val="auto"/>
        </w:rPr>
        <w:t>Watcher</w:t>
      </w:r>
      <w:r w:rsidRPr="00CA6213">
        <w:rPr>
          <w:rFonts w:cs="Helvetica"/>
          <w:color w:val="auto"/>
          <w:vertAlign w:val="superscript"/>
        </w:rPr>
        <w:t>®</w:t>
      </w:r>
      <w:r w:rsidRPr="00CA6213">
        <w:rPr>
          <w:color w:val="auto"/>
        </w:rPr>
        <w:t xml:space="preserve"> is a registered trademark of Netgear, Inc., used under license.</w:t>
      </w:r>
    </w:p>
    <w:p w:rsidR="00213991" w:rsidRPr="00CA6213" w:rsidRDefault="00213991" w:rsidP="00213991">
      <w:pPr>
        <w:rPr>
          <w:color w:val="auto"/>
        </w:rPr>
      </w:pPr>
      <w:r w:rsidRPr="00CA6213">
        <w:rPr>
          <w:color w:val="auto"/>
        </w:rPr>
        <w:t>Windows</w:t>
      </w:r>
      <w:r w:rsidRPr="00CA6213">
        <w:rPr>
          <w:rFonts w:cs="Helvetica"/>
          <w:color w:val="auto"/>
          <w:vertAlign w:val="superscript"/>
        </w:rPr>
        <w:t>®</w:t>
      </w:r>
      <w:r w:rsidRPr="00CA6213">
        <w:rPr>
          <w:color w:val="auto"/>
        </w:rPr>
        <w:t xml:space="preserve"> and Windows Vista</w:t>
      </w:r>
      <w:r w:rsidRPr="00CA6213">
        <w:rPr>
          <w:rFonts w:cs="Helvetica"/>
          <w:color w:val="auto"/>
          <w:vertAlign w:val="superscript"/>
        </w:rPr>
        <w:t>®</w:t>
      </w:r>
      <w:r w:rsidRPr="00CA6213">
        <w:rPr>
          <w:color w:val="auto"/>
        </w:rPr>
        <w:t xml:space="preserve"> are registered trademarks of Microsoft Corporation.</w:t>
      </w:r>
    </w:p>
    <w:p w:rsidR="00213991" w:rsidRPr="00CA6213" w:rsidRDefault="00213991" w:rsidP="00213991">
      <w:pPr>
        <w:rPr>
          <w:color w:val="auto"/>
        </w:rPr>
      </w:pPr>
      <w:r w:rsidRPr="00CA6213">
        <w:rPr>
          <w:color w:val="auto"/>
        </w:rPr>
        <w:t>Macintosh</w:t>
      </w:r>
      <w:r w:rsidRPr="00CA6213">
        <w:rPr>
          <w:rFonts w:cs="Helvetica"/>
          <w:color w:val="auto"/>
          <w:vertAlign w:val="superscript"/>
        </w:rPr>
        <w:t>®</w:t>
      </w:r>
      <w:r w:rsidRPr="00CA6213">
        <w:rPr>
          <w:color w:val="auto"/>
        </w:rPr>
        <w:t xml:space="preserve"> and Mac OS X</w:t>
      </w:r>
      <w:r w:rsidRPr="00CA6213">
        <w:rPr>
          <w:rFonts w:cs="Helvetica"/>
          <w:color w:val="auto"/>
          <w:vertAlign w:val="superscript"/>
        </w:rPr>
        <w:t>®</w:t>
      </w:r>
      <w:r w:rsidRPr="00CA6213">
        <w:rPr>
          <w:color w:val="auto"/>
        </w:rPr>
        <w:t xml:space="preserve"> are registered trademarks of Apple Inc., registered in the U.S. and other countries.</w:t>
      </w:r>
    </w:p>
    <w:p w:rsidR="00213991" w:rsidRPr="00CA6213" w:rsidRDefault="00213991" w:rsidP="00213991">
      <w:pPr>
        <w:rPr>
          <w:color w:val="auto"/>
        </w:rPr>
      </w:pPr>
      <w:r w:rsidRPr="00CA6213">
        <w:rPr>
          <w:color w:val="auto"/>
        </w:rPr>
        <w:t>QUALCOMM</w:t>
      </w:r>
      <w:r w:rsidRPr="00CA6213">
        <w:rPr>
          <w:rFonts w:cs="Helvetica"/>
          <w:color w:val="auto"/>
          <w:vertAlign w:val="superscript"/>
        </w:rPr>
        <w:t>®</w:t>
      </w:r>
      <w:r w:rsidRPr="00CA6213">
        <w:rPr>
          <w:color w:val="auto"/>
        </w:rPr>
        <w:t xml:space="preserve"> is a registered trademark of QUALCOMM Incorporated.  Used under license.</w:t>
      </w:r>
    </w:p>
    <w:p w:rsidR="00DD0095" w:rsidRPr="00CA6213" w:rsidRDefault="00213991" w:rsidP="00213991">
      <w:pPr>
        <w:rPr>
          <w:color w:val="auto"/>
        </w:rPr>
      </w:pPr>
      <w:r w:rsidRPr="00CA6213">
        <w:rPr>
          <w:color w:val="auto"/>
        </w:rPr>
        <w:t>Other trademarks are the property of their respective owners.</w:t>
      </w:r>
    </w:p>
    <w:p w:rsidR="00DD0095" w:rsidRPr="00CA6213" w:rsidRDefault="00DD0095" w:rsidP="00DD0095">
      <w:pPr>
        <w:pStyle w:val="BoilerplateTitles"/>
        <w:rPr>
          <w:color w:val="auto"/>
        </w:rPr>
      </w:pPr>
      <w:r w:rsidRPr="00CA6213">
        <w:rPr>
          <w:color w:val="auto"/>
        </w:rPr>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CA6213" w:rsidRPr="00CA6213" w:rsidTr="00B44287">
        <w:trPr>
          <w:cantSplit/>
          <w:tblHeader/>
        </w:trPr>
        <w:tc>
          <w:tcPr>
            <w:tcW w:w="1666" w:type="pct"/>
            <w:vMerge w:val="restart"/>
            <w:tcBorders>
              <w:top w:val="single" w:sz="18" w:space="0" w:color="000000"/>
              <w:bottom w:val="single" w:sz="2" w:space="0" w:color="000000"/>
            </w:tcBorders>
            <w:shd w:val="clear" w:color="auto" w:fill="auto"/>
            <w:vAlign w:val="center"/>
          </w:tcPr>
          <w:p w:rsidR="00213991" w:rsidRPr="00CA6213" w:rsidRDefault="00213991" w:rsidP="00B44287">
            <w:pPr>
              <w:pStyle w:val="TableBody"/>
              <w:keepNext/>
              <w:jc w:val="right"/>
              <w:rPr>
                <w:bCs/>
                <w:color w:val="auto"/>
              </w:rPr>
            </w:pPr>
            <w:r w:rsidRPr="00CA6213">
              <w:rPr>
                <w:bCs/>
                <w:color w:val="auto"/>
              </w:rPr>
              <w:t>Sales Desk:</w:t>
            </w:r>
          </w:p>
        </w:tc>
        <w:tc>
          <w:tcPr>
            <w:tcW w:w="1667" w:type="pct"/>
            <w:tcBorders>
              <w:top w:val="single" w:sz="18" w:space="0" w:color="000000"/>
              <w:bottom w:val="single" w:sz="2" w:space="0" w:color="000000"/>
            </w:tcBorders>
            <w:shd w:val="clear" w:color="auto" w:fill="auto"/>
            <w:vAlign w:val="center"/>
          </w:tcPr>
          <w:p w:rsidR="00213991" w:rsidRPr="00CA6213" w:rsidRDefault="00213991" w:rsidP="00B44287">
            <w:pPr>
              <w:pStyle w:val="TableBody"/>
              <w:keepNext/>
              <w:rPr>
                <w:bCs/>
                <w:color w:val="auto"/>
              </w:rPr>
            </w:pPr>
            <w:r w:rsidRPr="00CA6213">
              <w:rPr>
                <w:bCs/>
                <w:color w:val="auto"/>
              </w:rPr>
              <w:t>Phone:</w:t>
            </w:r>
          </w:p>
        </w:tc>
        <w:tc>
          <w:tcPr>
            <w:tcW w:w="1667" w:type="pct"/>
            <w:tcBorders>
              <w:top w:val="single" w:sz="18" w:space="0" w:color="000000"/>
              <w:bottom w:val="single" w:sz="2" w:space="0" w:color="000000"/>
            </w:tcBorders>
            <w:shd w:val="clear" w:color="auto" w:fill="auto"/>
            <w:vAlign w:val="center"/>
          </w:tcPr>
          <w:p w:rsidR="00213991" w:rsidRPr="00CA6213" w:rsidRDefault="00213991" w:rsidP="00B44287">
            <w:pPr>
              <w:pStyle w:val="TableBody"/>
              <w:keepNext/>
              <w:rPr>
                <w:bCs/>
                <w:color w:val="auto"/>
              </w:rPr>
            </w:pPr>
            <w:r w:rsidRPr="00CA6213">
              <w:rPr>
                <w:bCs/>
                <w:color w:val="auto"/>
              </w:rPr>
              <w:t>1-604-232-1488</w:t>
            </w:r>
          </w:p>
        </w:tc>
      </w:tr>
      <w:tr w:rsidR="00CA6213" w:rsidRPr="00CA6213" w:rsidTr="00B44287">
        <w:trPr>
          <w:cantSplit/>
        </w:trPr>
        <w:tc>
          <w:tcPr>
            <w:tcW w:w="1666" w:type="pct"/>
            <w:vMerge/>
            <w:shd w:val="clear" w:color="auto" w:fill="auto"/>
            <w:vAlign w:val="center"/>
          </w:tcPr>
          <w:p w:rsidR="00213991" w:rsidRPr="00CA6213" w:rsidRDefault="00213991" w:rsidP="00B44287">
            <w:pPr>
              <w:pStyle w:val="TableBody"/>
              <w:jc w:val="right"/>
              <w:rPr>
                <w:color w:val="auto"/>
              </w:rPr>
            </w:pPr>
          </w:p>
        </w:tc>
        <w:tc>
          <w:tcPr>
            <w:tcW w:w="1667" w:type="pct"/>
            <w:shd w:val="clear" w:color="auto" w:fill="auto"/>
            <w:vAlign w:val="center"/>
          </w:tcPr>
          <w:p w:rsidR="00213991" w:rsidRPr="00CA6213" w:rsidRDefault="00213991" w:rsidP="00B44287">
            <w:pPr>
              <w:pStyle w:val="TableBody"/>
              <w:rPr>
                <w:color w:val="auto"/>
              </w:rPr>
            </w:pPr>
            <w:r w:rsidRPr="00CA6213">
              <w:rPr>
                <w:color w:val="auto"/>
              </w:rPr>
              <w:t>Hours:</w:t>
            </w:r>
          </w:p>
        </w:tc>
        <w:tc>
          <w:tcPr>
            <w:tcW w:w="1667" w:type="pct"/>
            <w:shd w:val="clear" w:color="auto" w:fill="auto"/>
            <w:vAlign w:val="center"/>
          </w:tcPr>
          <w:p w:rsidR="00213991" w:rsidRPr="00CA6213" w:rsidRDefault="00213991" w:rsidP="00B44287">
            <w:pPr>
              <w:pStyle w:val="TableBody"/>
              <w:rPr>
                <w:color w:val="auto"/>
              </w:rPr>
            </w:pPr>
            <w:r w:rsidRPr="00CA6213">
              <w:rPr>
                <w:color w:val="auto"/>
              </w:rPr>
              <w:t>8:00 AM to 5:00 PM Pacific Time</w:t>
            </w:r>
          </w:p>
        </w:tc>
      </w:tr>
      <w:tr w:rsidR="00CA6213" w:rsidRPr="00CA6213" w:rsidTr="00B44287">
        <w:trPr>
          <w:cantSplit/>
        </w:trPr>
        <w:tc>
          <w:tcPr>
            <w:tcW w:w="1666" w:type="pct"/>
            <w:vMerge/>
            <w:shd w:val="clear" w:color="auto" w:fill="auto"/>
            <w:vAlign w:val="center"/>
          </w:tcPr>
          <w:p w:rsidR="00213991" w:rsidRPr="00CA6213" w:rsidRDefault="00213991" w:rsidP="00B44287">
            <w:pPr>
              <w:pStyle w:val="TableBody"/>
              <w:jc w:val="right"/>
              <w:rPr>
                <w:color w:val="auto"/>
              </w:rPr>
            </w:pPr>
          </w:p>
        </w:tc>
        <w:tc>
          <w:tcPr>
            <w:tcW w:w="1667" w:type="pct"/>
            <w:shd w:val="clear" w:color="auto" w:fill="auto"/>
            <w:vAlign w:val="center"/>
          </w:tcPr>
          <w:p w:rsidR="00213991" w:rsidRPr="00CA6213" w:rsidRDefault="00213991" w:rsidP="00B44287">
            <w:pPr>
              <w:pStyle w:val="TableBody"/>
              <w:rPr>
                <w:color w:val="auto"/>
              </w:rPr>
            </w:pPr>
            <w:r w:rsidRPr="00CA6213">
              <w:rPr>
                <w:color w:val="auto"/>
              </w:rPr>
              <w:t>E-mail:</w:t>
            </w:r>
          </w:p>
        </w:tc>
        <w:tc>
          <w:tcPr>
            <w:tcW w:w="1667" w:type="pct"/>
            <w:shd w:val="clear" w:color="auto" w:fill="auto"/>
            <w:vAlign w:val="center"/>
          </w:tcPr>
          <w:p w:rsidR="00213991" w:rsidRPr="00CA6213" w:rsidRDefault="00810003" w:rsidP="00B44287">
            <w:pPr>
              <w:pStyle w:val="TableBody"/>
              <w:rPr>
                <w:color w:val="auto"/>
              </w:rPr>
            </w:pPr>
            <w:hyperlink r:id="rId11" w:history="1">
              <w:r w:rsidR="00213991" w:rsidRPr="00CA6213">
                <w:rPr>
                  <w:rStyle w:val="Hyperlink"/>
                  <w:color w:val="auto"/>
                </w:rPr>
                <w:t>sales@sierrawireless.com</w:t>
              </w:r>
            </w:hyperlink>
          </w:p>
        </w:tc>
      </w:tr>
      <w:tr w:rsidR="00CA6213" w:rsidRPr="00CA6213" w:rsidTr="00B44287">
        <w:trPr>
          <w:cantSplit/>
        </w:trPr>
        <w:tc>
          <w:tcPr>
            <w:tcW w:w="1666" w:type="pct"/>
            <w:shd w:val="clear" w:color="auto" w:fill="auto"/>
            <w:vAlign w:val="center"/>
          </w:tcPr>
          <w:p w:rsidR="00213991" w:rsidRPr="00CA6213" w:rsidRDefault="00213991" w:rsidP="00B44287">
            <w:pPr>
              <w:pStyle w:val="TableBody"/>
              <w:jc w:val="right"/>
              <w:rPr>
                <w:color w:val="auto"/>
              </w:rPr>
            </w:pPr>
            <w:r w:rsidRPr="00CA6213">
              <w:rPr>
                <w:color w:val="auto"/>
              </w:rPr>
              <w:t>Post:</w:t>
            </w:r>
          </w:p>
        </w:tc>
        <w:tc>
          <w:tcPr>
            <w:tcW w:w="3334" w:type="pct"/>
            <w:gridSpan w:val="2"/>
            <w:shd w:val="clear" w:color="auto" w:fill="auto"/>
            <w:vAlign w:val="center"/>
          </w:tcPr>
          <w:p w:rsidR="00213991" w:rsidRPr="00CA6213" w:rsidRDefault="00213991" w:rsidP="00B44287">
            <w:pPr>
              <w:pStyle w:val="TableBody"/>
              <w:rPr>
                <w:color w:val="auto"/>
              </w:rPr>
            </w:pPr>
            <w:r w:rsidRPr="00CA6213">
              <w:rPr>
                <w:color w:val="auto"/>
              </w:rPr>
              <w:t>Sierra Wireless</w:t>
            </w:r>
          </w:p>
          <w:p w:rsidR="00213991" w:rsidRPr="00CA6213" w:rsidRDefault="00213991" w:rsidP="00B44287">
            <w:pPr>
              <w:pStyle w:val="TableBody"/>
              <w:rPr>
                <w:color w:val="auto"/>
              </w:rPr>
            </w:pPr>
            <w:r w:rsidRPr="00CA6213">
              <w:rPr>
                <w:color w:val="auto"/>
              </w:rPr>
              <w:t>13811 Wireless Way</w:t>
            </w:r>
          </w:p>
          <w:p w:rsidR="00213991" w:rsidRPr="00CA6213" w:rsidRDefault="00213991" w:rsidP="00B44287">
            <w:pPr>
              <w:pStyle w:val="TableBody"/>
              <w:rPr>
                <w:color w:val="auto"/>
              </w:rPr>
            </w:pPr>
            <w:r w:rsidRPr="00CA6213">
              <w:rPr>
                <w:color w:val="auto"/>
              </w:rPr>
              <w:t>Richmond, BC</w:t>
            </w:r>
          </w:p>
          <w:p w:rsidR="00213991" w:rsidRPr="00CA6213" w:rsidRDefault="00213991" w:rsidP="00B44287">
            <w:pPr>
              <w:pStyle w:val="TableBody"/>
              <w:rPr>
                <w:color w:val="auto"/>
              </w:rPr>
            </w:pPr>
            <w:r w:rsidRPr="00CA6213">
              <w:rPr>
                <w:color w:val="auto"/>
              </w:rPr>
              <w:t>Canada                      V6V 3A4</w:t>
            </w:r>
          </w:p>
        </w:tc>
      </w:tr>
      <w:tr w:rsidR="00CA6213" w:rsidRPr="00CA6213" w:rsidTr="00B44287">
        <w:trPr>
          <w:cantSplit/>
          <w:trHeight w:val="300"/>
        </w:trPr>
        <w:tc>
          <w:tcPr>
            <w:tcW w:w="1666" w:type="pct"/>
            <w:shd w:val="clear" w:color="auto" w:fill="auto"/>
            <w:vAlign w:val="center"/>
          </w:tcPr>
          <w:p w:rsidR="00213991" w:rsidRPr="00CA6213" w:rsidRDefault="00213991" w:rsidP="00B44287">
            <w:pPr>
              <w:pStyle w:val="TableBody"/>
              <w:jc w:val="right"/>
              <w:rPr>
                <w:color w:val="auto"/>
              </w:rPr>
            </w:pPr>
            <w:r w:rsidRPr="00CA6213">
              <w:rPr>
                <w:color w:val="auto"/>
              </w:rPr>
              <w:t>Technical Support:</w:t>
            </w:r>
          </w:p>
        </w:tc>
        <w:tc>
          <w:tcPr>
            <w:tcW w:w="3334" w:type="pct"/>
            <w:gridSpan w:val="2"/>
            <w:shd w:val="clear" w:color="auto" w:fill="auto"/>
            <w:vAlign w:val="center"/>
          </w:tcPr>
          <w:p w:rsidR="00213991" w:rsidRPr="00CA6213" w:rsidRDefault="00810003" w:rsidP="00B44287">
            <w:pPr>
              <w:pStyle w:val="TableBody"/>
              <w:rPr>
                <w:color w:val="auto"/>
              </w:rPr>
            </w:pPr>
            <w:hyperlink r:id="rId12" w:history="1">
              <w:r w:rsidR="00213991" w:rsidRPr="00CA6213">
                <w:rPr>
                  <w:rStyle w:val="Hyperlink"/>
                  <w:rFonts w:eastAsia="SimSun"/>
                  <w:color w:val="auto"/>
                </w:rPr>
                <w:t>support@sierrawireless.com</w:t>
              </w:r>
            </w:hyperlink>
          </w:p>
        </w:tc>
      </w:tr>
      <w:tr w:rsidR="00CA6213" w:rsidRPr="00CA6213" w:rsidTr="00B44287">
        <w:trPr>
          <w:cantSplit/>
        </w:trPr>
        <w:tc>
          <w:tcPr>
            <w:tcW w:w="1666" w:type="pct"/>
            <w:shd w:val="clear" w:color="auto" w:fill="auto"/>
            <w:vAlign w:val="center"/>
          </w:tcPr>
          <w:p w:rsidR="00213991" w:rsidRPr="00CA6213" w:rsidRDefault="00213991" w:rsidP="00B44287">
            <w:pPr>
              <w:pStyle w:val="TableBody"/>
              <w:jc w:val="right"/>
              <w:rPr>
                <w:color w:val="auto"/>
              </w:rPr>
            </w:pPr>
            <w:r w:rsidRPr="00CA6213">
              <w:rPr>
                <w:color w:val="auto"/>
              </w:rPr>
              <w:t>RMA Support:</w:t>
            </w:r>
          </w:p>
        </w:tc>
        <w:tc>
          <w:tcPr>
            <w:tcW w:w="3334" w:type="pct"/>
            <w:gridSpan w:val="2"/>
            <w:shd w:val="clear" w:color="auto" w:fill="auto"/>
            <w:vAlign w:val="center"/>
          </w:tcPr>
          <w:p w:rsidR="00213991" w:rsidRPr="00CA6213" w:rsidRDefault="00810003" w:rsidP="00B44287">
            <w:pPr>
              <w:pStyle w:val="TableBody"/>
              <w:rPr>
                <w:color w:val="auto"/>
              </w:rPr>
            </w:pPr>
            <w:hyperlink r:id="rId13" w:history="1">
              <w:r w:rsidR="00213991" w:rsidRPr="00CA6213">
                <w:rPr>
                  <w:rStyle w:val="Hyperlink"/>
                  <w:rFonts w:eastAsia="SimSun"/>
                  <w:color w:val="auto"/>
                </w:rPr>
                <w:t>repairs@sierrawireless.com</w:t>
              </w:r>
            </w:hyperlink>
          </w:p>
        </w:tc>
      </w:tr>
      <w:tr w:rsidR="00CA6213" w:rsidRPr="00CA6213" w:rsidTr="00B44287">
        <w:trPr>
          <w:cantSplit/>
        </w:trPr>
        <w:tc>
          <w:tcPr>
            <w:tcW w:w="1666" w:type="pct"/>
            <w:shd w:val="clear" w:color="auto" w:fill="auto"/>
            <w:vAlign w:val="center"/>
          </w:tcPr>
          <w:p w:rsidR="00213991" w:rsidRPr="00CA6213" w:rsidRDefault="00213991" w:rsidP="00B44287">
            <w:pPr>
              <w:pStyle w:val="TableBody"/>
              <w:jc w:val="right"/>
              <w:rPr>
                <w:color w:val="auto"/>
              </w:rPr>
            </w:pPr>
            <w:r w:rsidRPr="00CA6213">
              <w:rPr>
                <w:color w:val="auto"/>
              </w:rPr>
              <w:t>Fax:</w:t>
            </w:r>
          </w:p>
        </w:tc>
        <w:tc>
          <w:tcPr>
            <w:tcW w:w="3334" w:type="pct"/>
            <w:gridSpan w:val="2"/>
            <w:shd w:val="clear" w:color="auto" w:fill="auto"/>
            <w:vAlign w:val="center"/>
          </w:tcPr>
          <w:p w:rsidR="00213991" w:rsidRPr="00CA6213" w:rsidRDefault="00213991" w:rsidP="00B44287">
            <w:pPr>
              <w:pStyle w:val="TableBody"/>
              <w:rPr>
                <w:color w:val="auto"/>
              </w:rPr>
            </w:pPr>
            <w:r w:rsidRPr="00CA6213">
              <w:rPr>
                <w:color w:val="auto"/>
              </w:rPr>
              <w:t>1-604-231-1109</w:t>
            </w:r>
          </w:p>
        </w:tc>
      </w:tr>
      <w:tr w:rsidR="00CA6213" w:rsidRPr="00CA6213" w:rsidTr="00B44287">
        <w:trPr>
          <w:cantSplit/>
        </w:trPr>
        <w:tc>
          <w:tcPr>
            <w:tcW w:w="1666" w:type="pct"/>
            <w:tcBorders>
              <w:top w:val="nil"/>
              <w:bottom w:val="single" w:sz="18" w:space="0" w:color="000000"/>
            </w:tcBorders>
            <w:shd w:val="clear" w:color="auto" w:fill="auto"/>
            <w:vAlign w:val="center"/>
          </w:tcPr>
          <w:p w:rsidR="00213991" w:rsidRPr="00CA6213" w:rsidRDefault="00213991" w:rsidP="00B44287">
            <w:pPr>
              <w:pStyle w:val="TableBody"/>
              <w:jc w:val="right"/>
              <w:rPr>
                <w:color w:val="auto"/>
              </w:rPr>
            </w:pPr>
            <w:r w:rsidRPr="00CA6213">
              <w:rPr>
                <w:color w:val="auto"/>
              </w:rPr>
              <w:t>Web:</w:t>
            </w:r>
          </w:p>
        </w:tc>
        <w:tc>
          <w:tcPr>
            <w:tcW w:w="3334" w:type="pct"/>
            <w:gridSpan w:val="2"/>
            <w:tcBorders>
              <w:top w:val="nil"/>
              <w:bottom w:val="single" w:sz="18" w:space="0" w:color="000000"/>
            </w:tcBorders>
            <w:shd w:val="clear" w:color="auto" w:fill="auto"/>
            <w:vAlign w:val="center"/>
          </w:tcPr>
          <w:p w:rsidR="00213991" w:rsidRPr="00CA6213" w:rsidRDefault="00810003" w:rsidP="00B44287">
            <w:pPr>
              <w:pStyle w:val="TableBody"/>
              <w:rPr>
                <w:color w:val="auto"/>
              </w:rPr>
            </w:pPr>
            <w:hyperlink r:id="rId14" w:history="1">
              <w:r w:rsidR="00213991" w:rsidRPr="00CA6213">
                <w:rPr>
                  <w:rStyle w:val="Hyperlink"/>
                  <w:color w:val="auto"/>
                </w:rPr>
                <w:t>www.sierrawireless.com</w:t>
              </w:r>
            </w:hyperlink>
          </w:p>
        </w:tc>
      </w:tr>
    </w:tbl>
    <w:p w:rsidR="00DD0095" w:rsidRPr="00CA6213" w:rsidRDefault="00DD0095" w:rsidP="004B52C4">
      <w:pPr>
        <w:rPr>
          <w:rStyle w:val="Hyperlink"/>
          <w:rFonts w:cs="Arial"/>
          <w:color w:val="auto"/>
        </w:rPr>
      </w:pPr>
      <w:r w:rsidRPr="00CA6213">
        <w:rPr>
          <w:color w:val="auto"/>
        </w:rPr>
        <w:t xml:space="preserve">Consult our website for up-to-date product descriptions, documentation, application notes, firmware upgrades, troubleshooting tips, and press releases: </w:t>
      </w:r>
      <w:hyperlink r:id="rId15" w:history="1">
        <w:r w:rsidRPr="00CA6213">
          <w:rPr>
            <w:rStyle w:val="Hyperlink"/>
            <w:rFonts w:cs="Arial"/>
            <w:color w:val="auto"/>
          </w:rPr>
          <w:t>www.sierrawireless.com</w:t>
        </w:r>
      </w:hyperlink>
      <w:bookmarkEnd w:id="6"/>
    </w:p>
    <w:p w:rsidR="00430E5F" w:rsidRPr="00CA6213" w:rsidRDefault="00430E5F">
      <w:pPr>
        <w:rPr>
          <w:rFonts w:ascii="Arial" w:eastAsia="SimSun" w:hAnsi="Arial" w:cs="Lucida Sans Unicode"/>
          <w:b/>
          <w:color w:val="auto"/>
          <w:sz w:val="44"/>
          <w:szCs w:val="48"/>
          <w:lang w:eastAsia="zh-CN"/>
        </w:rPr>
      </w:pPr>
      <w:r w:rsidRPr="00CA6213">
        <w:rPr>
          <w:color w:val="auto"/>
        </w:rPr>
        <w:br w:type="page"/>
      </w:r>
    </w:p>
    <w:p w:rsidR="00F63A9C" w:rsidRPr="00CA6213" w:rsidRDefault="00F63A9C" w:rsidP="00F63A9C">
      <w:pPr>
        <w:pStyle w:val="BoilerplateTitles"/>
        <w:rPr>
          <w:color w:val="auto"/>
        </w:rPr>
      </w:pPr>
      <w:r w:rsidRPr="00CA6213">
        <w:rPr>
          <w:color w:val="auto"/>
        </w:rPr>
        <w:t>Document History</w:t>
      </w:r>
    </w:p>
    <w:tbl>
      <w:tblPr>
        <w:tblStyle w:val="TableSWI"/>
        <w:tblW w:w="5000" w:type="pct"/>
        <w:tblLook w:val="01E0" w:firstRow="1" w:lastRow="1" w:firstColumn="1" w:lastColumn="1" w:noHBand="0" w:noVBand="0"/>
      </w:tblPr>
      <w:tblGrid>
        <w:gridCol w:w="947"/>
        <w:gridCol w:w="1745"/>
        <w:gridCol w:w="6331"/>
      </w:tblGrid>
      <w:tr w:rsidR="00CA6213" w:rsidRPr="00CA6213"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rsidR="00F63A9C" w:rsidRPr="00CA6213" w:rsidRDefault="00F63A9C" w:rsidP="00AE4F6B">
            <w:pPr>
              <w:pStyle w:val="TableColumnHead"/>
              <w:spacing w:before="144" w:after="144"/>
              <w:rPr>
                <w:color w:val="auto"/>
              </w:rPr>
            </w:pPr>
            <w:r w:rsidRPr="00CA6213">
              <w:rPr>
                <w:color w:val="auto"/>
              </w:rPr>
              <w:t>Version</w:t>
            </w:r>
          </w:p>
        </w:tc>
        <w:tc>
          <w:tcPr>
            <w:tcW w:w="973" w:type="pct"/>
          </w:tcPr>
          <w:p w:rsidR="00F63A9C" w:rsidRPr="00CA6213" w:rsidRDefault="00F63A9C" w:rsidP="00AE4F6B">
            <w:pPr>
              <w:pStyle w:val="TableColumnHead"/>
              <w:spacing w:before="144" w:after="144"/>
              <w:rPr>
                <w:color w:val="auto"/>
              </w:rPr>
            </w:pPr>
            <w:r w:rsidRPr="00CA6213">
              <w:rPr>
                <w:color w:val="auto"/>
              </w:rPr>
              <w:t>Date</w:t>
            </w:r>
          </w:p>
        </w:tc>
        <w:tc>
          <w:tcPr>
            <w:tcW w:w="3514" w:type="pct"/>
          </w:tcPr>
          <w:p w:rsidR="00F63A9C" w:rsidRPr="00CA6213" w:rsidRDefault="00F63A9C" w:rsidP="00AE4F6B">
            <w:pPr>
              <w:pStyle w:val="TableColumnHead"/>
              <w:spacing w:before="144" w:after="144"/>
              <w:rPr>
                <w:color w:val="auto"/>
              </w:rPr>
            </w:pPr>
            <w:r w:rsidRPr="00CA6213">
              <w:rPr>
                <w:color w:val="auto"/>
              </w:rPr>
              <w:t>Updates</w:t>
            </w:r>
          </w:p>
        </w:tc>
      </w:tr>
      <w:tr w:rsidR="00CA6213" w:rsidRPr="00CA6213" w:rsidTr="00413DD8">
        <w:tc>
          <w:tcPr>
            <w:tcW w:w="513" w:type="pct"/>
          </w:tcPr>
          <w:p w:rsidR="00F63A9C" w:rsidRPr="00CA6213" w:rsidRDefault="00910FE9" w:rsidP="00C9250A">
            <w:pPr>
              <w:pStyle w:val="TableBody"/>
              <w:rPr>
                <w:color w:val="auto"/>
              </w:rPr>
            </w:pPr>
            <w:r w:rsidRPr="00CA6213">
              <w:rPr>
                <w:color w:val="auto"/>
              </w:rPr>
              <w:t>R01.00</w:t>
            </w:r>
          </w:p>
        </w:tc>
        <w:tc>
          <w:tcPr>
            <w:tcW w:w="973" w:type="pct"/>
          </w:tcPr>
          <w:p w:rsidR="00F63A9C" w:rsidRPr="00CA6213" w:rsidRDefault="00747FE0" w:rsidP="00C9250A">
            <w:pPr>
              <w:pStyle w:val="TableBody"/>
              <w:rPr>
                <w:color w:val="auto"/>
              </w:rPr>
            </w:pPr>
            <w:r w:rsidRPr="00CA6213">
              <w:rPr>
                <w:color w:val="auto"/>
              </w:rPr>
              <w:t>December 7</w:t>
            </w:r>
            <w:r w:rsidRPr="00CA6213">
              <w:rPr>
                <w:color w:val="auto"/>
                <w:vertAlign w:val="superscript"/>
              </w:rPr>
              <w:t>th</w:t>
            </w:r>
            <w:r w:rsidR="005D6EE8" w:rsidRPr="00CA6213">
              <w:rPr>
                <w:color w:val="auto"/>
              </w:rPr>
              <w:t>,</w:t>
            </w:r>
            <w:r w:rsidR="00F63A9C" w:rsidRPr="00CA6213">
              <w:rPr>
                <w:color w:val="auto"/>
              </w:rPr>
              <w:t xml:space="preserve"> 20</w:t>
            </w:r>
            <w:r w:rsidR="00F31881" w:rsidRPr="00CA6213">
              <w:rPr>
                <w:color w:val="auto"/>
              </w:rPr>
              <w:t>1</w:t>
            </w:r>
            <w:r w:rsidRPr="00CA6213">
              <w:rPr>
                <w:color w:val="auto"/>
              </w:rPr>
              <w:t>6</w:t>
            </w:r>
          </w:p>
        </w:tc>
        <w:tc>
          <w:tcPr>
            <w:tcW w:w="3514" w:type="pct"/>
          </w:tcPr>
          <w:p w:rsidR="00F63A9C" w:rsidRPr="00CA6213" w:rsidRDefault="00F63A9C" w:rsidP="005C3A0B">
            <w:pPr>
              <w:pStyle w:val="TableBody"/>
              <w:rPr>
                <w:color w:val="auto"/>
              </w:rPr>
            </w:pPr>
            <w:r w:rsidRPr="00CA6213">
              <w:rPr>
                <w:color w:val="auto"/>
              </w:rPr>
              <w:t>Creation</w:t>
            </w:r>
          </w:p>
        </w:tc>
      </w:tr>
      <w:tr w:rsidR="00CA6213" w:rsidRPr="00CA6213" w:rsidTr="00413DD8">
        <w:tc>
          <w:tcPr>
            <w:tcW w:w="513" w:type="pct"/>
          </w:tcPr>
          <w:p w:rsidR="00F63A9C" w:rsidRPr="00CA6213" w:rsidRDefault="00910FE9" w:rsidP="005C3A0B">
            <w:pPr>
              <w:pStyle w:val="TableBody"/>
              <w:rPr>
                <w:color w:val="auto"/>
              </w:rPr>
            </w:pPr>
            <w:r w:rsidRPr="00CA6213">
              <w:rPr>
                <w:color w:val="auto"/>
              </w:rPr>
              <w:t>R01.01</w:t>
            </w:r>
          </w:p>
        </w:tc>
        <w:tc>
          <w:tcPr>
            <w:tcW w:w="973" w:type="pct"/>
          </w:tcPr>
          <w:p w:rsidR="00F63A9C" w:rsidRPr="00CA6213" w:rsidRDefault="00747FE0" w:rsidP="005C3A0B">
            <w:pPr>
              <w:pStyle w:val="TableBody"/>
              <w:rPr>
                <w:color w:val="auto"/>
              </w:rPr>
            </w:pPr>
            <w:r w:rsidRPr="00CA6213">
              <w:rPr>
                <w:color w:val="auto"/>
              </w:rPr>
              <w:t>….</w:t>
            </w:r>
          </w:p>
        </w:tc>
        <w:tc>
          <w:tcPr>
            <w:tcW w:w="3514" w:type="pct"/>
          </w:tcPr>
          <w:p w:rsidR="00F63A9C" w:rsidRPr="00CA6213" w:rsidRDefault="00747FE0" w:rsidP="003B6BF6">
            <w:pPr>
              <w:pStyle w:val="TableBody"/>
              <w:rPr>
                <w:color w:val="auto"/>
              </w:rPr>
            </w:pPr>
            <w:r w:rsidRPr="00CA6213">
              <w:rPr>
                <w:color w:val="auto"/>
              </w:rPr>
              <w:t>Update description</w:t>
            </w:r>
          </w:p>
        </w:tc>
      </w:tr>
      <w:tr w:rsidR="00CA6213" w:rsidRPr="00CA6213" w:rsidTr="00413DD8">
        <w:tc>
          <w:tcPr>
            <w:tcW w:w="513" w:type="pct"/>
          </w:tcPr>
          <w:p w:rsidR="00E633AD" w:rsidRPr="00CA6213" w:rsidRDefault="00747FE0" w:rsidP="005C3A0B">
            <w:pPr>
              <w:pStyle w:val="TableBody"/>
              <w:rPr>
                <w:color w:val="auto"/>
              </w:rPr>
            </w:pPr>
            <w:r w:rsidRPr="00CA6213">
              <w:rPr>
                <w:color w:val="auto"/>
              </w:rPr>
              <w:t>…</w:t>
            </w:r>
          </w:p>
        </w:tc>
        <w:tc>
          <w:tcPr>
            <w:tcW w:w="973" w:type="pct"/>
          </w:tcPr>
          <w:p w:rsidR="00E633AD" w:rsidRPr="00CA6213" w:rsidRDefault="00E633AD" w:rsidP="005C3A0B">
            <w:pPr>
              <w:pStyle w:val="TableBody"/>
              <w:rPr>
                <w:color w:val="auto"/>
              </w:rPr>
            </w:pPr>
          </w:p>
        </w:tc>
        <w:tc>
          <w:tcPr>
            <w:tcW w:w="3514" w:type="pct"/>
          </w:tcPr>
          <w:p w:rsidR="00E633AD" w:rsidRPr="00CA6213" w:rsidRDefault="00E633AD" w:rsidP="001F6AB3">
            <w:pPr>
              <w:pStyle w:val="TableBody"/>
              <w:rPr>
                <w:color w:val="auto"/>
              </w:rPr>
            </w:pPr>
          </w:p>
        </w:tc>
      </w:tr>
      <w:tr w:rsidR="00CA6213" w:rsidRPr="00CA6213" w:rsidTr="00413DD8">
        <w:tc>
          <w:tcPr>
            <w:tcW w:w="513" w:type="pct"/>
          </w:tcPr>
          <w:p w:rsidR="00E633AD" w:rsidRPr="00CA6213" w:rsidRDefault="00E633AD" w:rsidP="005C3A0B">
            <w:pPr>
              <w:pStyle w:val="TableBody"/>
              <w:rPr>
                <w:color w:val="auto"/>
              </w:rPr>
            </w:pPr>
          </w:p>
        </w:tc>
        <w:tc>
          <w:tcPr>
            <w:tcW w:w="973" w:type="pct"/>
          </w:tcPr>
          <w:p w:rsidR="00E633AD" w:rsidRPr="00CA6213" w:rsidRDefault="00E633AD" w:rsidP="005C3A0B">
            <w:pPr>
              <w:pStyle w:val="TableBody"/>
              <w:rPr>
                <w:color w:val="auto"/>
              </w:rPr>
            </w:pPr>
          </w:p>
        </w:tc>
        <w:tc>
          <w:tcPr>
            <w:tcW w:w="3514" w:type="pct"/>
          </w:tcPr>
          <w:p w:rsidR="00E633AD" w:rsidRPr="00CA6213" w:rsidRDefault="00E633AD" w:rsidP="00BE3748">
            <w:pPr>
              <w:pStyle w:val="TableBody"/>
              <w:rPr>
                <w:color w:val="auto"/>
              </w:rPr>
            </w:pPr>
          </w:p>
        </w:tc>
      </w:tr>
      <w:tr w:rsidR="00CA6213" w:rsidRPr="00CA6213" w:rsidTr="00413DD8">
        <w:tc>
          <w:tcPr>
            <w:tcW w:w="513" w:type="pct"/>
          </w:tcPr>
          <w:p w:rsidR="00E633AD" w:rsidRPr="00CA6213" w:rsidRDefault="00E633AD" w:rsidP="005C3A0B">
            <w:pPr>
              <w:pStyle w:val="TableBody"/>
              <w:rPr>
                <w:color w:val="auto"/>
              </w:rPr>
            </w:pPr>
          </w:p>
        </w:tc>
        <w:tc>
          <w:tcPr>
            <w:tcW w:w="973" w:type="pct"/>
          </w:tcPr>
          <w:p w:rsidR="00E633AD" w:rsidRPr="00CA6213" w:rsidRDefault="00E633AD" w:rsidP="0004604B">
            <w:pPr>
              <w:pStyle w:val="TableBody"/>
              <w:rPr>
                <w:color w:val="auto"/>
              </w:rPr>
            </w:pPr>
          </w:p>
        </w:tc>
        <w:tc>
          <w:tcPr>
            <w:tcW w:w="3514" w:type="pct"/>
          </w:tcPr>
          <w:p w:rsidR="00BF7627" w:rsidRPr="00CA6213" w:rsidRDefault="00BF7627" w:rsidP="00AD2DE1">
            <w:pPr>
              <w:pStyle w:val="TableBody"/>
              <w:rPr>
                <w:color w:val="auto"/>
              </w:rPr>
            </w:pPr>
          </w:p>
        </w:tc>
      </w:tr>
      <w:tr w:rsidR="00CA6213" w:rsidRPr="00CA6213" w:rsidTr="00413DD8">
        <w:tc>
          <w:tcPr>
            <w:tcW w:w="513" w:type="pct"/>
          </w:tcPr>
          <w:p w:rsidR="00117B7A" w:rsidRPr="00CA6213" w:rsidRDefault="00117B7A" w:rsidP="005C3A0B">
            <w:pPr>
              <w:pStyle w:val="TableBody"/>
              <w:rPr>
                <w:color w:val="auto"/>
              </w:rPr>
            </w:pPr>
          </w:p>
        </w:tc>
        <w:tc>
          <w:tcPr>
            <w:tcW w:w="973" w:type="pct"/>
          </w:tcPr>
          <w:p w:rsidR="00117B7A" w:rsidRPr="00CA6213" w:rsidRDefault="00117B7A" w:rsidP="005C3A0B">
            <w:pPr>
              <w:pStyle w:val="TableBody"/>
              <w:rPr>
                <w:color w:val="auto"/>
              </w:rPr>
            </w:pPr>
          </w:p>
        </w:tc>
        <w:tc>
          <w:tcPr>
            <w:tcW w:w="3514" w:type="pct"/>
          </w:tcPr>
          <w:p w:rsidR="00886F41" w:rsidRPr="00CA6213" w:rsidRDefault="00886F41" w:rsidP="00886F41">
            <w:pPr>
              <w:pStyle w:val="TableBody"/>
              <w:rPr>
                <w:color w:val="auto"/>
              </w:rPr>
            </w:pPr>
          </w:p>
        </w:tc>
      </w:tr>
      <w:tr w:rsidR="00CA6213" w:rsidRPr="00CA6213" w:rsidTr="00413DD8">
        <w:tc>
          <w:tcPr>
            <w:tcW w:w="513" w:type="pct"/>
          </w:tcPr>
          <w:p w:rsidR="00886F41" w:rsidRPr="00CA6213" w:rsidRDefault="00886F41" w:rsidP="005C3A0B">
            <w:pPr>
              <w:pStyle w:val="TableBody"/>
              <w:rPr>
                <w:color w:val="auto"/>
              </w:rPr>
            </w:pPr>
          </w:p>
        </w:tc>
        <w:tc>
          <w:tcPr>
            <w:tcW w:w="973" w:type="pct"/>
          </w:tcPr>
          <w:p w:rsidR="00886F41" w:rsidRPr="00CA6213" w:rsidRDefault="00886F41" w:rsidP="005C3A0B">
            <w:pPr>
              <w:pStyle w:val="TableBody"/>
              <w:rPr>
                <w:color w:val="auto"/>
              </w:rPr>
            </w:pPr>
          </w:p>
        </w:tc>
        <w:tc>
          <w:tcPr>
            <w:tcW w:w="3514" w:type="pct"/>
          </w:tcPr>
          <w:p w:rsidR="00957377" w:rsidRPr="00CA6213" w:rsidRDefault="00957377" w:rsidP="004A1885">
            <w:pPr>
              <w:pStyle w:val="TableBody"/>
              <w:rPr>
                <w:color w:val="auto"/>
              </w:rPr>
            </w:pPr>
          </w:p>
        </w:tc>
      </w:tr>
      <w:tr w:rsidR="00CA6213" w:rsidRPr="00CA6213" w:rsidTr="00413DD8">
        <w:tc>
          <w:tcPr>
            <w:tcW w:w="513" w:type="pct"/>
          </w:tcPr>
          <w:p w:rsidR="002172C4" w:rsidRPr="00CA6213" w:rsidRDefault="002172C4" w:rsidP="005C3A0B">
            <w:pPr>
              <w:pStyle w:val="TableBody"/>
              <w:rPr>
                <w:color w:val="auto"/>
              </w:rPr>
            </w:pPr>
          </w:p>
        </w:tc>
        <w:tc>
          <w:tcPr>
            <w:tcW w:w="973" w:type="pct"/>
          </w:tcPr>
          <w:p w:rsidR="002172C4" w:rsidRPr="00CA6213" w:rsidRDefault="002172C4" w:rsidP="005C3A0B">
            <w:pPr>
              <w:pStyle w:val="TableBody"/>
              <w:rPr>
                <w:color w:val="auto"/>
              </w:rPr>
            </w:pPr>
          </w:p>
        </w:tc>
        <w:tc>
          <w:tcPr>
            <w:tcW w:w="3514" w:type="pct"/>
          </w:tcPr>
          <w:p w:rsidR="002172C4" w:rsidRPr="00CA6213" w:rsidRDefault="002172C4" w:rsidP="00886F41">
            <w:pPr>
              <w:pStyle w:val="TableBody"/>
              <w:rPr>
                <w:color w:val="auto"/>
              </w:rPr>
            </w:pPr>
          </w:p>
        </w:tc>
      </w:tr>
      <w:tr w:rsidR="00CA6213" w:rsidRPr="00CA6213"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rsidR="00C8412B" w:rsidRPr="00CA6213" w:rsidRDefault="00C8412B" w:rsidP="005C3A0B">
            <w:pPr>
              <w:pStyle w:val="TableBody"/>
              <w:rPr>
                <w:color w:val="auto"/>
              </w:rPr>
            </w:pPr>
          </w:p>
        </w:tc>
        <w:tc>
          <w:tcPr>
            <w:tcW w:w="973" w:type="pct"/>
          </w:tcPr>
          <w:p w:rsidR="00C8412B" w:rsidRPr="00CA6213" w:rsidRDefault="00C8412B" w:rsidP="005C3A0B">
            <w:pPr>
              <w:pStyle w:val="TableBody"/>
              <w:cnfStyle w:val="010000000000" w:firstRow="0" w:lastRow="1" w:firstColumn="0" w:lastColumn="0" w:oddVBand="0" w:evenVBand="0" w:oddHBand="0" w:evenHBand="0" w:firstRowFirstColumn="0" w:firstRowLastColumn="0" w:lastRowFirstColumn="0" w:lastRowLastColumn="0"/>
              <w:rPr>
                <w:color w:val="auto"/>
              </w:rPr>
            </w:pPr>
          </w:p>
        </w:tc>
        <w:tc>
          <w:tcPr>
            <w:tcW w:w="3514" w:type="pct"/>
          </w:tcPr>
          <w:p w:rsidR="00C8412B" w:rsidRPr="00CA6213" w:rsidRDefault="00C8412B" w:rsidP="00886F41">
            <w:pPr>
              <w:pStyle w:val="TableBody"/>
              <w:cnfStyle w:val="010000000000" w:firstRow="0" w:lastRow="1" w:firstColumn="0" w:lastColumn="0" w:oddVBand="0" w:evenVBand="0" w:oddHBand="0" w:evenHBand="0" w:firstRowFirstColumn="0" w:firstRowLastColumn="0" w:lastRowFirstColumn="0" w:lastRowLastColumn="0"/>
              <w:rPr>
                <w:color w:val="auto"/>
              </w:rPr>
            </w:pPr>
          </w:p>
        </w:tc>
      </w:tr>
    </w:tbl>
    <w:p w:rsidR="004F42B8" w:rsidRPr="00CA6213" w:rsidRDefault="004F42B8" w:rsidP="004F42B8">
      <w:pPr>
        <w:rPr>
          <w:color w:val="auto"/>
          <w:lang w:eastAsia="zh-CN"/>
        </w:rPr>
      </w:pPr>
    </w:p>
    <w:p w:rsidR="004F42B8" w:rsidRPr="00CA6213" w:rsidRDefault="004F42B8">
      <w:pPr>
        <w:rPr>
          <w:color w:val="auto"/>
          <w:lang w:eastAsia="zh-CN"/>
        </w:rPr>
      </w:pPr>
      <w:r w:rsidRPr="00CA6213">
        <w:rPr>
          <w:color w:val="auto"/>
          <w:lang w:eastAsia="zh-CN"/>
        </w:rPr>
        <w:br w:type="page"/>
      </w:r>
    </w:p>
    <w:sdt>
      <w:sdtPr>
        <w:rPr>
          <w:rFonts w:ascii="Helvetica" w:eastAsia="Times New Roman" w:hAnsi="Helvetica" w:cs="Times New Roman"/>
          <w:b w:val="0"/>
          <w:bCs w:val="0"/>
          <w:color w:val="auto"/>
          <w:sz w:val="20"/>
          <w:szCs w:val="24"/>
        </w:rPr>
        <w:id w:val="-797382935"/>
        <w:docPartObj>
          <w:docPartGallery w:val="Table of Contents"/>
          <w:docPartUnique/>
        </w:docPartObj>
      </w:sdtPr>
      <w:sdtEndPr>
        <w:rPr>
          <w:noProof/>
        </w:rPr>
      </w:sdtEndPr>
      <w:sdtContent>
        <w:p w:rsidR="004F42B8" w:rsidRPr="00CA6213" w:rsidRDefault="004F42B8">
          <w:pPr>
            <w:pStyle w:val="TOCHeading"/>
            <w:rPr>
              <w:color w:val="auto"/>
            </w:rPr>
          </w:pPr>
          <w:r w:rsidRPr="00CA6213">
            <w:rPr>
              <w:color w:val="auto"/>
            </w:rPr>
            <w:t>Contents</w:t>
          </w:r>
        </w:p>
        <w:p w:rsidR="00B13DA1" w:rsidRPr="00CA6213" w:rsidRDefault="004F42B8">
          <w:pPr>
            <w:pStyle w:val="TOC1"/>
            <w:rPr>
              <w:rFonts w:asciiTheme="minorHAnsi" w:eastAsiaTheme="minorEastAsia" w:hAnsiTheme="minorHAnsi" w:cstheme="minorBidi"/>
              <w:b w:val="0"/>
              <w:bCs w:val="0"/>
              <w:caps w:val="0"/>
              <w:color w:val="auto"/>
              <w:sz w:val="22"/>
              <w:szCs w:val="22"/>
              <w:lang w:val="fr-FR"/>
            </w:rPr>
          </w:pPr>
          <w:r w:rsidRPr="00CA6213">
            <w:rPr>
              <w:color w:val="auto"/>
            </w:rPr>
            <w:fldChar w:fldCharType="begin"/>
          </w:r>
          <w:r w:rsidRPr="00CA6213">
            <w:rPr>
              <w:color w:val="auto"/>
            </w:rPr>
            <w:instrText xml:space="preserve"> TOC \o "1-3" \h \z \u </w:instrText>
          </w:r>
          <w:r w:rsidRPr="00CA6213">
            <w:rPr>
              <w:color w:val="auto"/>
            </w:rPr>
            <w:fldChar w:fldCharType="separate"/>
          </w:r>
          <w:hyperlink w:anchor="_Toc475032346" w:history="1">
            <w:r w:rsidR="00B13DA1" w:rsidRPr="00CA6213">
              <w:rPr>
                <w:rStyle w:val="Hyperlink"/>
                <w:color w:val="auto"/>
              </w:rPr>
              <w:t>1.</w:t>
            </w:r>
            <w:r w:rsidR="00B13DA1" w:rsidRPr="00CA6213">
              <w:rPr>
                <w:rFonts w:asciiTheme="minorHAnsi" w:eastAsiaTheme="minorEastAsia" w:hAnsiTheme="minorHAnsi" w:cstheme="minorBidi"/>
                <w:b w:val="0"/>
                <w:bCs w:val="0"/>
                <w:caps w:val="0"/>
                <w:color w:val="auto"/>
                <w:sz w:val="22"/>
                <w:szCs w:val="22"/>
                <w:lang w:val="fr-FR"/>
              </w:rPr>
              <w:tab/>
            </w:r>
            <w:r w:rsidR="00B13DA1" w:rsidRPr="00CA6213">
              <w:rPr>
                <w:rStyle w:val="Hyperlink"/>
                <w:color w:val="auto"/>
              </w:rPr>
              <w:t>NV Commands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_Toc475032346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47" w:history="1">
            <w:r w:rsidR="00B13DA1" w:rsidRPr="00CA6213">
              <w:rPr>
                <w:rStyle w:val="Hyperlink"/>
                <w:color w:val="auto"/>
              </w:rPr>
              <w:t>1.1.</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Auto Generation of NV backup Files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_Toc475032347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48" w:history="1">
            <w:r w:rsidR="00B13DA1" w:rsidRPr="00CA6213">
              <w:rPr>
                <w:rStyle w:val="Hyperlink"/>
                <w:color w:val="auto"/>
              </w:rPr>
              <w:t>1.2.</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Auto Recovery from Backup NV Files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_Toc475032348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49" w:history="1">
            <w:r w:rsidR="00B13DA1" w:rsidRPr="00CA6213">
              <w:rPr>
                <w:rStyle w:val="Hyperlink"/>
                <w:color w:val="auto"/>
              </w:rPr>
              <w:t>1.3.</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+NVBU Command: NV Backup Status and Control</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_Toc475032349 \h </w:instrText>
            </w:r>
            <w:r w:rsidR="00B13DA1" w:rsidRPr="00CA6213">
              <w:rPr>
                <w:webHidden/>
                <w:color w:val="auto"/>
              </w:rPr>
            </w:r>
            <w:r w:rsidR="00B13DA1" w:rsidRPr="00CA6213">
              <w:rPr>
                <w:webHidden/>
                <w:color w:val="auto"/>
              </w:rPr>
              <w:fldChar w:fldCharType="separate"/>
            </w:r>
            <w:r w:rsidR="00B13DA1" w:rsidRPr="00CA6213">
              <w:rPr>
                <w:webHidden/>
                <w:color w:val="auto"/>
              </w:rPr>
              <w:t>6</w:t>
            </w:r>
            <w:r w:rsidR="00B13DA1" w:rsidRPr="00CA6213">
              <w:rPr>
                <w:webHidden/>
                <w:color w:val="auto"/>
              </w:rPr>
              <w:fldChar w:fldCharType="end"/>
            </w:r>
          </w:hyperlink>
        </w:p>
        <w:p w:rsidR="00B13DA1" w:rsidRPr="00CA6213" w:rsidRDefault="00810003">
          <w:pPr>
            <w:pStyle w:val="TOC1"/>
            <w:rPr>
              <w:rFonts w:asciiTheme="minorHAnsi" w:eastAsiaTheme="minorEastAsia" w:hAnsiTheme="minorHAnsi" w:cstheme="minorBidi"/>
              <w:b w:val="0"/>
              <w:bCs w:val="0"/>
              <w:caps w:val="0"/>
              <w:color w:val="auto"/>
              <w:sz w:val="22"/>
              <w:szCs w:val="22"/>
              <w:lang w:val="fr-FR"/>
            </w:rPr>
          </w:pPr>
          <w:hyperlink w:anchor="_Toc475032350" w:history="1">
            <w:r w:rsidR="00B13DA1" w:rsidRPr="00CA6213">
              <w:rPr>
                <w:rStyle w:val="Hyperlink"/>
                <w:color w:val="auto"/>
              </w:rPr>
              <w:t>2.</w:t>
            </w:r>
            <w:r w:rsidR="00B13DA1" w:rsidRPr="00CA6213">
              <w:rPr>
                <w:rFonts w:asciiTheme="minorHAnsi" w:eastAsiaTheme="minorEastAsia" w:hAnsiTheme="minorHAnsi" w:cstheme="minorBidi"/>
                <w:b w:val="0"/>
                <w:bCs w:val="0"/>
                <w:caps w:val="0"/>
                <w:color w:val="auto"/>
                <w:sz w:val="22"/>
                <w:szCs w:val="22"/>
                <w:lang w:val="fr-FR"/>
              </w:rPr>
              <w:tab/>
            </w:r>
            <w:r w:rsidR="00B13DA1" w:rsidRPr="00CA6213">
              <w:rPr>
                <w:rStyle w:val="Hyperlink"/>
                <w:color w:val="auto"/>
              </w:rPr>
              <w:t>Development notes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_Toc475032350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51" w:history="1">
            <w:r w:rsidR="00B13DA1" w:rsidRPr="00CA6213">
              <w:rPr>
                <w:rStyle w:val="Hyperlink"/>
                <w:color w:val="auto"/>
              </w:rPr>
              <w:t>2.1.</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References</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_Toc475032351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52" w:history="1">
            <w:r w:rsidR="00B13DA1" w:rsidRPr="00CA6213">
              <w:rPr>
                <w:rStyle w:val="Hyperlink"/>
                <w:color w:val="auto"/>
              </w:rPr>
              <w:t>2.2.</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Applicability</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_Toc475032352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rsidR="00B13DA1" w:rsidRPr="00CA6213" w:rsidRDefault="00810003">
          <w:pPr>
            <w:pStyle w:val="TOC2"/>
            <w:tabs>
              <w:tab w:val="left" w:pos="1195"/>
            </w:tabs>
            <w:rPr>
              <w:rFonts w:asciiTheme="minorHAnsi" w:eastAsiaTheme="minorEastAsia" w:hAnsiTheme="minorHAnsi" w:cstheme="minorBidi"/>
              <w:color w:val="auto"/>
              <w:sz w:val="22"/>
              <w:szCs w:val="22"/>
              <w:lang w:val="fr-FR"/>
            </w:rPr>
          </w:pPr>
          <w:hyperlink w:anchor="_Toc475032353" w:history="1">
            <w:r w:rsidR="00B13DA1" w:rsidRPr="00CA6213">
              <w:rPr>
                <w:rStyle w:val="Hyperlink"/>
                <w:color w:val="auto"/>
              </w:rPr>
              <w:t>2.3.</w:t>
            </w:r>
            <w:r w:rsidR="00B13DA1" w:rsidRPr="00CA6213">
              <w:rPr>
                <w:rFonts w:asciiTheme="minorHAnsi" w:eastAsiaTheme="minorEastAsia" w:hAnsiTheme="minorHAnsi" w:cstheme="minorBidi"/>
                <w:color w:val="auto"/>
                <w:sz w:val="22"/>
                <w:szCs w:val="22"/>
                <w:lang w:val="fr-FR"/>
              </w:rPr>
              <w:tab/>
            </w:r>
            <w:r w:rsidR="00B13DA1" w:rsidRPr="00CA6213">
              <w:rPr>
                <w:rStyle w:val="Hyperlink"/>
                <w:color w:val="auto"/>
              </w:rPr>
              <w:t>Other</w:t>
            </w:r>
            <w:r w:rsidR="00B13DA1" w:rsidRPr="00CA6213">
              <w:rPr>
                <w:webHidden/>
                <w:color w:val="auto"/>
              </w:rPr>
              <w:tab/>
            </w:r>
            <w:r w:rsidR="00B13DA1" w:rsidRPr="00CA6213">
              <w:rPr>
                <w:webHidden/>
                <w:color w:val="auto"/>
              </w:rPr>
              <w:fldChar w:fldCharType="begin"/>
            </w:r>
            <w:r w:rsidR="00B13DA1" w:rsidRPr="00CA6213">
              <w:rPr>
                <w:webHidden/>
                <w:color w:val="auto"/>
              </w:rPr>
              <w:instrText xml:space="preserve"> PAGEREF _Toc475032353 \h </w:instrText>
            </w:r>
            <w:r w:rsidR="00B13DA1" w:rsidRPr="00CA6213">
              <w:rPr>
                <w:webHidden/>
                <w:color w:val="auto"/>
              </w:rPr>
            </w:r>
            <w:r w:rsidR="00B13DA1" w:rsidRPr="00CA6213">
              <w:rPr>
                <w:webHidden/>
                <w:color w:val="auto"/>
              </w:rPr>
              <w:fldChar w:fldCharType="separate"/>
            </w:r>
            <w:r w:rsidR="00B13DA1" w:rsidRPr="00CA6213">
              <w:rPr>
                <w:webHidden/>
                <w:color w:val="auto"/>
              </w:rPr>
              <w:t>10</w:t>
            </w:r>
            <w:r w:rsidR="00B13DA1" w:rsidRPr="00CA6213">
              <w:rPr>
                <w:webHidden/>
                <w:color w:val="auto"/>
              </w:rPr>
              <w:fldChar w:fldCharType="end"/>
            </w:r>
          </w:hyperlink>
        </w:p>
        <w:p w:rsidR="004F42B8" w:rsidRPr="00CA6213" w:rsidRDefault="004F42B8">
          <w:pPr>
            <w:rPr>
              <w:color w:val="auto"/>
            </w:rPr>
          </w:pPr>
          <w:r w:rsidRPr="00CA6213">
            <w:rPr>
              <w:b/>
              <w:bCs/>
              <w:noProof/>
              <w:color w:val="auto"/>
            </w:rPr>
            <w:fldChar w:fldCharType="end"/>
          </w:r>
        </w:p>
      </w:sdtContent>
    </w:sdt>
    <w:p w:rsidR="00472E39" w:rsidRPr="00CA6213" w:rsidRDefault="00472E39" w:rsidP="004F42B8">
      <w:pPr>
        <w:rPr>
          <w:color w:val="auto"/>
          <w:lang w:eastAsia="zh-CN"/>
        </w:rPr>
      </w:pPr>
    </w:p>
    <w:p w:rsidR="00472E39" w:rsidRPr="00CA6213" w:rsidRDefault="00472E39">
      <w:pPr>
        <w:rPr>
          <w:color w:val="auto"/>
          <w:lang w:eastAsia="zh-CN"/>
        </w:rPr>
      </w:pPr>
      <w:r w:rsidRPr="00CA6213">
        <w:rPr>
          <w:color w:val="auto"/>
          <w:lang w:eastAsia="zh-CN"/>
        </w:rPr>
        <w:br w:type="page"/>
      </w:r>
    </w:p>
    <w:p w:rsidR="00472E39" w:rsidRPr="00CA6213" w:rsidRDefault="00472E39" w:rsidP="00FC3FB3">
      <w:pPr>
        <w:pStyle w:val="Heading1"/>
        <w:spacing w:before="360"/>
        <w:rPr>
          <w:color w:val="auto"/>
        </w:rPr>
        <w:sectPr w:rsidR="00472E39" w:rsidRPr="00CA6213" w:rsidSect="00B44287">
          <w:pgSz w:w="11909" w:h="16834" w:code="9"/>
          <w:pgMar w:top="1440" w:right="1440" w:bottom="1440" w:left="1440" w:header="691" w:footer="800" w:gutter="0"/>
          <w:cols w:space="720"/>
          <w:titlePg/>
          <w:docGrid w:linePitch="360"/>
        </w:sectPr>
      </w:pPr>
      <w:bookmarkStart w:id="7" w:name="_Toc170125965"/>
      <w:bookmarkStart w:id="8" w:name="_Toc345081451"/>
      <w:bookmarkStart w:id="9" w:name="_Toc349754087"/>
      <w:bookmarkStart w:id="10" w:name="_Toc170125794"/>
      <w:bookmarkStart w:id="11" w:name="_Toc78179754"/>
    </w:p>
    <w:p w:rsidR="00C07016" w:rsidRPr="00CA6213" w:rsidRDefault="00B80AC9" w:rsidP="00C07016">
      <w:pPr>
        <w:pStyle w:val="Heading1"/>
        <w:rPr>
          <w:color w:val="auto"/>
        </w:rPr>
      </w:pPr>
      <w:bookmarkStart w:id="12" w:name="_Toc475032346"/>
      <w:r w:rsidRPr="00CA6213">
        <w:rPr>
          <w:color w:val="auto"/>
        </w:rPr>
        <w:t>NV Commands</w:t>
      </w:r>
      <w:bookmarkEnd w:id="12"/>
    </w:p>
    <w:p w:rsidR="00DE05F5" w:rsidRPr="00CA6213" w:rsidRDefault="00DE05F5" w:rsidP="00B80AC9">
      <w:pPr>
        <w:pStyle w:val="Heading2"/>
        <w:rPr>
          <w:color w:val="auto"/>
        </w:rPr>
      </w:pPr>
      <w:bookmarkStart w:id="13" w:name="_Toc475032347"/>
      <w:r w:rsidRPr="00CA6213">
        <w:rPr>
          <w:color w:val="auto"/>
        </w:rPr>
        <w:t>Auto Generation of NV backup Files</w:t>
      </w:r>
      <w:bookmarkEnd w:id="13"/>
    </w:p>
    <w:p w:rsidR="00B80AC9" w:rsidRPr="00CA6213" w:rsidRDefault="00A47178" w:rsidP="00B80AC9">
      <w:pPr>
        <w:rPr>
          <w:color w:val="auto"/>
          <w:lang w:eastAsia="zh-CN"/>
        </w:rPr>
      </w:pPr>
      <w:r w:rsidRPr="00CA6213">
        <w:rPr>
          <w:color w:val="auto"/>
          <w:lang w:eastAsia="zh-CN"/>
        </w:rPr>
        <w:t xml:space="preserve">There are 3 </w:t>
      </w:r>
      <w:r w:rsidR="00B80AC9" w:rsidRPr="00CA6213">
        <w:rPr>
          <w:color w:val="auto"/>
          <w:lang w:eastAsia="zh-CN"/>
        </w:rPr>
        <w:t>NV partition</w:t>
      </w:r>
      <w:r w:rsidRPr="00CA6213">
        <w:rPr>
          <w:color w:val="auto"/>
          <w:lang w:eastAsia="zh-CN"/>
        </w:rPr>
        <w:t>s</w:t>
      </w:r>
      <w:r w:rsidR="00B80AC9" w:rsidRPr="00CA6213">
        <w:rPr>
          <w:color w:val="auto"/>
          <w:lang w:eastAsia="zh-CN"/>
        </w:rPr>
        <w:t xml:space="preserve"> in flash used by the Firmware:</w:t>
      </w:r>
    </w:p>
    <w:p w:rsidR="00A47178" w:rsidRPr="00CA6213" w:rsidRDefault="00A47178" w:rsidP="00B80AC9">
      <w:pPr>
        <w:pStyle w:val="ListParagraph"/>
        <w:numPr>
          <w:ilvl w:val="0"/>
          <w:numId w:val="15"/>
        </w:numPr>
        <w:rPr>
          <w:color w:val="auto"/>
          <w:lang w:eastAsia="zh-CN"/>
        </w:rPr>
      </w:pPr>
      <w:r w:rsidRPr="00CA6213">
        <w:rPr>
          <w:color w:val="auto"/>
          <w:lang w:eastAsia="zh-CN"/>
        </w:rPr>
        <w:t>Static</w:t>
      </w:r>
      <w:r w:rsidR="00B80AC9" w:rsidRPr="00CA6213">
        <w:rPr>
          <w:color w:val="auto"/>
          <w:lang w:eastAsia="zh-CN"/>
        </w:rPr>
        <w:t xml:space="preserve"> </w:t>
      </w:r>
      <w:r w:rsidRPr="00CA6213">
        <w:rPr>
          <w:color w:val="auto"/>
          <w:lang w:eastAsia="zh-CN"/>
        </w:rPr>
        <w:t>Calibrated partition</w:t>
      </w:r>
    </w:p>
    <w:p w:rsidR="00B80AC9" w:rsidRPr="00CA6213" w:rsidRDefault="00A47178" w:rsidP="00B80AC9">
      <w:pPr>
        <w:pStyle w:val="ListParagraph"/>
        <w:numPr>
          <w:ilvl w:val="0"/>
          <w:numId w:val="15"/>
        </w:numPr>
        <w:rPr>
          <w:color w:val="auto"/>
          <w:lang w:eastAsia="zh-CN"/>
        </w:rPr>
      </w:pPr>
      <w:r w:rsidRPr="00CA6213">
        <w:rPr>
          <w:color w:val="auto"/>
          <w:lang w:eastAsia="zh-CN"/>
        </w:rPr>
        <w:t>S</w:t>
      </w:r>
      <w:r w:rsidR="00B80AC9" w:rsidRPr="00CA6213">
        <w:rPr>
          <w:color w:val="auto"/>
          <w:lang w:eastAsia="zh-CN"/>
        </w:rPr>
        <w:t xml:space="preserve">tatic </w:t>
      </w:r>
      <w:r w:rsidRPr="00CA6213">
        <w:rPr>
          <w:color w:val="auto"/>
          <w:lang w:eastAsia="zh-CN"/>
        </w:rPr>
        <w:t xml:space="preserve">config </w:t>
      </w:r>
      <w:r w:rsidR="00B80AC9" w:rsidRPr="00CA6213">
        <w:rPr>
          <w:color w:val="auto"/>
          <w:lang w:eastAsia="zh-CN"/>
        </w:rPr>
        <w:t xml:space="preserve">parameters </w:t>
      </w:r>
      <w:r w:rsidRPr="00CA6213">
        <w:rPr>
          <w:color w:val="auto"/>
          <w:lang w:eastAsia="zh-CN"/>
        </w:rPr>
        <w:t>partition</w:t>
      </w:r>
    </w:p>
    <w:p w:rsidR="00B80AC9" w:rsidRPr="00CA6213" w:rsidRDefault="00B80AC9" w:rsidP="00B80AC9">
      <w:pPr>
        <w:pStyle w:val="ListParagraph"/>
        <w:numPr>
          <w:ilvl w:val="0"/>
          <w:numId w:val="15"/>
        </w:numPr>
        <w:rPr>
          <w:color w:val="auto"/>
          <w:lang w:eastAsia="zh-CN"/>
        </w:rPr>
      </w:pPr>
      <w:r w:rsidRPr="00CA6213">
        <w:rPr>
          <w:color w:val="auto"/>
          <w:lang w:eastAsia="zh-CN"/>
        </w:rPr>
        <w:t>Dynamic default parameters</w:t>
      </w:r>
      <w:r w:rsidR="00A47178" w:rsidRPr="00CA6213">
        <w:rPr>
          <w:color w:val="auto"/>
          <w:lang w:eastAsia="zh-CN"/>
        </w:rPr>
        <w:t xml:space="preserve"> partition</w:t>
      </w:r>
    </w:p>
    <w:p w:rsidR="00B80AC9" w:rsidRPr="00CA6213" w:rsidRDefault="00B80AC9" w:rsidP="00B80AC9">
      <w:pPr>
        <w:rPr>
          <w:color w:val="auto"/>
          <w:lang w:eastAsia="zh-CN"/>
        </w:rPr>
      </w:pPr>
      <w:r w:rsidRPr="00CA6213">
        <w:rPr>
          <w:color w:val="auto"/>
          <w:lang w:eastAsia="zh-CN"/>
        </w:rPr>
        <w:t>NV backup feature only backup the Calibrated and static config partition</w:t>
      </w:r>
      <w:r w:rsidR="00A47178" w:rsidRPr="00CA6213">
        <w:rPr>
          <w:color w:val="auto"/>
          <w:lang w:eastAsia="zh-CN"/>
        </w:rPr>
        <w:t xml:space="preserve"> together</w:t>
      </w:r>
      <w:r w:rsidRPr="00CA6213">
        <w:rPr>
          <w:color w:val="auto"/>
          <w:lang w:eastAsia="zh-CN"/>
        </w:rPr>
        <w:t xml:space="preserve">. The dynamic partition is never backup, although it </w:t>
      </w:r>
      <w:r w:rsidR="00B13DA1" w:rsidRPr="00CA6213">
        <w:rPr>
          <w:color w:val="auto"/>
          <w:lang w:eastAsia="zh-CN"/>
        </w:rPr>
        <w:t>is</w:t>
      </w:r>
      <w:r w:rsidRPr="00CA6213">
        <w:rPr>
          <w:color w:val="auto"/>
          <w:lang w:eastAsia="zh-CN"/>
        </w:rPr>
        <w:t xml:space="preserve"> reset to the default configuration</w:t>
      </w:r>
      <w:r w:rsidR="00B13DA1" w:rsidRPr="00CA6213">
        <w:rPr>
          <w:color w:val="auto"/>
          <w:lang w:eastAsia="zh-CN"/>
        </w:rPr>
        <w:t xml:space="preserve"> when a backup recovery is performed.</w:t>
      </w:r>
    </w:p>
    <w:p w:rsidR="00B80AC9" w:rsidRPr="00CA6213" w:rsidRDefault="00B80AC9" w:rsidP="00B80AC9">
      <w:pPr>
        <w:rPr>
          <w:color w:val="auto"/>
          <w:lang w:eastAsia="zh-CN"/>
        </w:rPr>
      </w:pPr>
      <w:r w:rsidRPr="00CA6213">
        <w:rPr>
          <w:color w:val="auto"/>
          <w:lang w:eastAsia="zh-CN"/>
        </w:rPr>
        <w:t>The firmware automatically generates NV backup files from existing NV data</w:t>
      </w:r>
      <w:r w:rsidR="00B13DA1" w:rsidRPr="00CA6213">
        <w:rPr>
          <w:color w:val="auto"/>
          <w:lang w:eastAsia="zh-CN"/>
        </w:rPr>
        <w:t xml:space="preserve"> (calibaration &amp; static config parameters only)</w:t>
      </w:r>
      <w:r w:rsidRPr="00CA6213">
        <w:rPr>
          <w:color w:val="auto"/>
          <w:lang w:eastAsia="zh-CN"/>
        </w:rPr>
        <w:t xml:space="preserve"> at ~</w:t>
      </w:r>
      <w:r w:rsidR="00FD6151" w:rsidRPr="00CA6213">
        <w:rPr>
          <w:color w:val="auto"/>
          <w:lang w:eastAsia="zh-CN"/>
        </w:rPr>
        <w:t>12</w:t>
      </w:r>
      <w:r w:rsidRPr="00CA6213">
        <w:rPr>
          <w:color w:val="auto"/>
          <w:lang w:eastAsia="zh-CN"/>
        </w:rPr>
        <w:t xml:space="preserve"> seconds after boot if one of the following conditions are met:</w:t>
      </w:r>
    </w:p>
    <w:p w:rsidR="00B80AC9" w:rsidRPr="00CA6213" w:rsidRDefault="00B80AC9" w:rsidP="00B80AC9">
      <w:pPr>
        <w:pStyle w:val="ListParagraph"/>
        <w:numPr>
          <w:ilvl w:val="0"/>
          <w:numId w:val="16"/>
        </w:numPr>
        <w:rPr>
          <w:color w:val="auto"/>
          <w:lang w:eastAsia="zh-CN"/>
        </w:rPr>
      </w:pPr>
      <w:r w:rsidRPr="00CA6213">
        <w:rPr>
          <w:color w:val="auto"/>
          <w:lang w:eastAsia="zh-CN"/>
        </w:rPr>
        <w:t>NV backup d</w:t>
      </w:r>
      <w:r w:rsidR="00FD6151" w:rsidRPr="00CA6213">
        <w:rPr>
          <w:color w:val="auto"/>
          <w:lang w:eastAsia="zh-CN"/>
        </w:rPr>
        <w:t>oes not exist</w:t>
      </w:r>
    </w:p>
    <w:p w:rsidR="00B80AC9" w:rsidRPr="00CA6213" w:rsidRDefault="00FD6151" w:rsidP="00FD6151">
      <w:pPr>
        <w:pStyle w:val="ListParagraph"/>
        <w:numPr>
          <w:ilvl w:val="0"/>
          <w:numId w:val="16"/>
        </w:numPr>
        <w:rPr>
          <w:color w:val="auto"/>
          <w:lang w:eastAsia="zh-CN"/>
        </w:rPr>
      </w:pPr>
      <w:r w:rsidRPr="00CA6213">
        <w:rPr>
          <w:color w:val="auto"/>
          <w:lang w:eastAsia="zh-CN"/>
        </w:rPr>
        <w:t>NV backup has been corrupted unexpectedly</w:t>
      </w:r>
    </w:p>
    <w:p w:rsidR="00B80AC9" w:rsidRPr="00CA6213" w:rsidRDefault="00B80AC9" w:rsidP="00B80AC9">
      <w:pPr>
        <w:rPr>
          <w:color w:val="auto"/>
          <w:lang w:eastAsia="zh-CN"/>
        </w:rPr>
      </w:pPr>
      <w:r w:rsidRPr="00CA6213">
        <w:rPr>
          <w:color w:val="auto"/>
          <w:lang w:eastAsia="zh-CN"/>
        </w:rPr>
        <w:t xml:space="preserve">An automatic backup file generation is notified with +NVBU_IND with &lt;status&gt;=0 on </w:t>
      </w:r>
      <w:r w:rsidR="006C224D">
        <w:rPr>
          <w:color w:val="auto"/>
          <w:lang w:eastAsia="zh-CN"/>
        </w:rPr>
        <w:t>the</w:t>
      </w:r>
      <w:r w:rsidRPr="00CA6213">
        <w:rPr>
          <w:color w:val="auto"/>
          <w:lang w:eastAsia="zh-CN"/>
        </w:rPr>
        <w:t xml:space="preserve"> AT port</w:t>
      </w:r>
    </w:p>
    <w:p w:rsidR="00DE05F5" w:rsidRPr="00CA6213" w:rsidRDefault="00DE05F5" w:rsidP="00390523">
      <w:pPr>
        <w:pStyle w:val="Heading2"/>
        <w:rPr>
          <w:color w:val="auto"/>
        </w:rPr>
      </w:pPr>
      <w:bookmarkStart w:id="14" w:name="_Toc475032348"/>
      <w:bookmarkStart w:id="15" w:name="_Toc232914898"/>
      <w:bookmarkStart w:id="16" w:name="_Toc133649734"/>
      <w:r w:rsidRPr="00CA6213">
        <w:rPr>
          <w:color w:val="auto"/>
        </w:rPr>
        <w:t>Auto Recovery from Backup NV Files</w:t>
      </w:r>
      <w:bookmarkEnd w:id="14"/>
    </w:p>
    <w:p w:rsidR="00DE05F5" w:rsidRPr="00CA6213" w:rsidRDefault="00DE05F5" w:rsidP="00DE05F5">
      <w:pPr>
        <w:rPr>
          <w:color w:val="auto"/>
          <w:lang w:eastAsia="zh-CN"/>
        </w:rPr>
      </w:pPr>
      <w:r w:rsidRPr="00CA6213">
        <w:rPr>
          <w:color w:val="auto"/>
          <w:lang w:eastAsia="zh-CN"/>
        </w:rPr>
        <w:t>NV recovery is automatically done if an NV corruption is detected during NV initialization at boot.</w:t>
      </w:r>
    </w:p>
    <w:p w:rsidR="00DE05F5" w:rsidRPr="00CA6213" w:rsidRDefault="00DE05F5" w:rsidP="00DE05F5">
      <w:pPr>
        <w:rPr>
          <w:color w:val="auto"/>
          <w:lang w:eastAsia="zh-CN"/>
        </w:rPr>
      </w:pPr>
      <w:r w:rsidRPr="00CA6213">
        <w:rPr>
          <w:color w:val="auto"/>
          <w:lang w:eastAsia="zh-CN"/>
        </w:rPr>
        <w:t>The firmware automatically recovers NV data from available NV backup when:</w:t>
      </w:r>
    </w:p>
    <w:p w:rsidR="00DE05F5" w:rsidRPr="00CA6213" w:rsidRDefault="00DE05F5" w:rsidP="00DE05F5">
      <w:pPr>
        <w:pStyle w:val="ListParagraph"/>
        <w:numPr>
          <w:ilvl w:val="0"/>
          <w:numId w:val="17"/>
        </w:numPr>
        <w:rPr>
          <w:color w:val="auto"/>
          <w:lang w:eastAsia="zh-CN"/>
        </w:rPr>
      </w:pPr>
      <w:r w:rsidRPr="00CA6213">
        <w:rPr>
          <w:color w:val="auto"/>
          <w:lang w:eastAsia="zh-CN"/>
        </w:rPr>
        <w:t xml:space="preserve">The calibrated partition is corrupted. </w:t>
      </w:r>
    </w:p>
    <w:p w:rsidR="00DE05F5" w:rsidRPr="00CA6213" w:rsidRDefault="00DE05F5" w:rsidP="00DE05F5">
      <w:pPr>
        <w:pStyle w:val="ListParagraph"/>
        <w:numPr>
          <w:ilvl w:val="0"/>
          <w:numId w:val="17"/>
        </w:numPr>
        <w:rPr>
          <w:color w:val="auto"/>
          <w:lang w:eastAsia="zh-CN"/>
        </w:rPr>
      </w:pPr>
      <w:r w:rsidRPr="00CA6213">
        <w:rPr>
          <w:color w:val="auto"/>
          <w:lang w:eastAsia="zh-CN"/>
        </w:rPr>
        <w:t>The static config partition is corrupted</w:t>
      </w:r>
    </w:p>
    <w:p w:rsidR="00DE05F5" w:rsidRPr="00CA6213" w:rsidRDefault="00DE05F5" w:rsidP="00DE05F5">
      <w:pPr>
        <w:pStyle w:val="ListParagraph"/>
        <w:numPr>
          <w:ilvl w:val="0"/>
          <w:numId w:val="17"/>
        </w:numPr>
        <w:rPr>
          <w:color w:val="auto"/>
          <w:lang w:eastAsia="zh-CN"/>
        </w:rPr>
      </w:pPr>
      <w:r w:rsidRPr="00CA6213">
        <w:rPr>
          <w:color w:val="auto"/>
          <w:lang w:eastAsia="zh-CN"/>
        </w:rPr>
        <w:t>A file in the dynamic partition is missing</w:t>
      </w:r>
    </w:p>
    <w:p w:rsidR="00DE05F5" w:rsidRPr="00CA6213" w:rsidRDefault="00DE05F5" w:rsidP="00DE05F5">
      <w:pPr>
        <w:rPr>
          <w:color w:val="auto"/>
          <w:lang w:eastAsia="zh-CN"/>
        </w:rPr>
      </w:pPr>
      <w:r w:rsidRPr="00CA6213">
        <w:rPr>
          <w:color w:val="auto"/>
          <w:lang w:eastAsia="zh-CN"/>
        </w:rPr>
        <w:t xml:space="preserve">This is notified with +NVBU_IND with &lt;status&gt;=3 on </w:t>
      </w:r>
      <w:r w:rsidR="006C224D">
        <w:rPr>
          <w:color w:val="auto"/>
          <w:lang w:eastAsia="zh-CN"/>
        </w:rPr>
        <w:t>the</w:t>
      </w:r>
      <w:r w:rsidRPr="00CA6213">
        <w:rPr>
          <w:color w:val="auto"/>
          <w:lang w:eastAsia="zh-CN"/>
        </w:rPr>
        <w:t xml:space="preserve"> AT port.</w:t>
      </w:r>
    </w:p>
    <w:p w:rsidR="00DE05F5" w:rsidRPr="00CA6213" w:rsidRDefault="00DE05F5" w:rsidP="00DE05F5">
      <w:pPr>
        <w:rPr>
          <w:color w:val="auto"/>
          <w:lang w:eastAsia="zh-CN"/>
        </w:rPr>
      </w:pPr>
      <w:r w:rsidRPr="00CA6213">
        <w:rPr>
          <w:color w:val="auto"/>
          <w:lang w:eastAsia="zh-CN"/>
        </w:rPr>
        <w:t>Manual NV data restores all data from the backup file to the original NV partition.</w:t>
      </w:r>
    </w:p>
    <w:p w:rsidR="00DE05F5" w:rsidRPr="00CA6213" w:rsidRDefault="00DE05F5" w:rsidP="00DE05F5">
      <w:pPr>
        <w:rPr>
          <w:color w:val="auto"/>
          <w:lang w:eastAsia="zh-CN"/>
        </w:rPr>
      </w:pPr>
      <w:r w:rsidRPr="00CA6213">
        <w:rPr>
          <w:color w:val="auto"/>
          <w:lang w:eastAsia="zh-CN"/>
        </w:rPr>
        <w:t xml:space="preserve">If the </w:t>
      </w:r>
      <w:r w:rsidR="00F624F2" w:rsidRPr="00CA6213">
        <w:rPr>
          <w:color w:val="auto"/>
          <w:lang w:eastAsia="zh-CN"/>
        </w:rPr>
        <w:t xml:space="preserve">modem </w:t>
      </w:r>
      <w:r w:rsidRPr="00CA6213">
        <w:rPr>
          <w:color w:val="auto"/>
          <w:lang w:eastAsia="zh-CN"/>
        </w:rPr>
        <w:t>firmware crashes with 10 consecutive loops and a full restore has not been performed before, the firmware performs a full restore of all NV data items. Only consecutive crashes that happened within 12 seconds after the module boots is counted for this reset loop detection.</w:t>
      </w:r>
    </w:p>
    <w:p w:rsidR="00C07016" w:rsidRPr="00CA6213" w:rsidRDefault="0088406A" w:rsidP="00390523">
      <w:pPr>
        <w:pStyle w:val="Heading2"/>
        <w:rPr>
          <w:color w:val="auto"/>
        </w:rPr>
      </w:pPr>
      <w:bookmarkStart w:id="17" w:name="_Toc475032349"/>
      <w:r w:rsidRPr="00CA6213">
        <w:rPr>
          <w:color w:val="auto"/>
        </w:rPr>
        <w:t>+NVBU Command: NV Backup Status and Control</w:t>
      </w:r>
      <w:bookmarkEnd w:id="17"/>
    </w:p>
    <w:bookmarkEnd w:id="15"/>
    <w:bookmarkEnd w:id="16"/>
    <w:p w:rsidR="004042FA" w:rsidRPr="00CA6213" w:rsidRDefault="004042FA" w:rsidP="008467AF">
      <w:pPr>
        <w:rPr>
          <w:color w:val="auto"/>
          <w:lang w:eastAsia="zh-CN"/>
        </w:rPr>
      </w:pPr>
    </w:p>
    <w:tbl>
      <w:tblPr>
        <w:tblStyle w:val="TableSWIleft"/>
        <w:tblW w:w="9069" w:type="dxa"/>
        <w:tblLayout w:type="fixed"/>
        <w:tblLook w:val="04A0" w:firstRow="1" w:lastRow="0" w:firstColumn="1" w:lastColumn="0" w:noHBand="0" w:noVBand="1"/>
      </w:tblPr>
      <w:tblGrid>
        <w:gridCol w:w="2265"/>
        <w:gridCol w:w="6804"/>
      </w:tblGrid>
      <w:tr w:rsidR="00CA6213" w:rsidRPr="00CA6213"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rsidR="004042FA" w:rsidRPr="00CA6213" w:rsidRDefault="00B356C4" w:rsidP="001272F1">
            <w:pPr>
              <w:pStyle w:val="TableRowHead"/>
              <w:spacing w:before="144" w:after="144"/>
              <w:rPr>
                <w:bCs w:val="0"/>
                <w:color w:val="auto"/>
              </w:rPr>
            </w:pPr>
            <w:r>
              <w:rPr>
                <w:color w:val="auto"/>
              </w:rPr>
              <w:t>HL78XX</w:t>
            </w:r>
          </w:p>
        </w:tc>
      </w:tr>
      <w:tr w:rsidR="00CA6213" w:rsidRPr="00CA6213" w:rsidTr="004042FA">
        <w:trPr>
          <w:trHeight w:val="978"/>
        </w:trPr>
        <w:tc>
          <w:tcPr>
            <w:tcW w:w="2265" w:type="dxa"/>
          </w:tcPr>
          <w:p w:rsidR="004042FA" w:rsidRPr="00CA6213" w:rsidRDefault="004042FA" w:rsidP="001272F1">
            <w:pPr>
              <w:pStyle w:val="TableBody"/>
              <w:keepNext/>
              <w:rPr>
                <w:i/>
                <w:color w:val="auto"/>
              </w:rPr>
            </w:pPr>
            <w:r w:rsidRPr="00CA6213">
              <w:rPr>
                <w:i/>
                <w:color w:val="auto"/>
              </w:rPr>
              <w:t>Test command</w:t>
            </w:r>
          </w:p>
          <w:p w:rsidR="004042FA" w:rsidRPr="00CA6213" w:rsidRDefault="004042FA" w:rsidP="001272F1">
            <w:pPr>
              <w:pStyle w:val="TableBody"/>
              <w:keepNext/>
              <w:rPr>
                <w:color w:val="auto"/>
              </w:rPr>
            </w:pPr>
          </w:p>
          <w:p w:rsidR="004042FA" w:rsidRPr="00CA6213" w:rsidRDefault="004042FA" w:rsidP="001272F1">
            <w:pPr>
              <w:pStyle w:val="TableBody"/>
              <w:keepNext/>
              <w:rPr>
                <w:color w:val="auto"/>
                <w:u w:val="single"/>
              </w:rPr>
            </w:pPr>
            <w:r w:rsidRPr="00CA6213">
              <w:rPr>
                <w:color w:val="auto"/>
                <w:u w:val="single"/>
              </w:rPr>
              <w:t>Syntax</w:t>
            </w:r>
          </w:p>
          <w:p w:rsidR="004042FA" w:rsidRPr="00CA6213" w:rsidRDefault="004042FA" w:rsidP="001B258B">
            <w:pPr>
              <w:pStyle w:val="TableBody"/>
              <w:keepNext/>
              <w:rPr>
                <w:b/>
                <w:color w:val="auto"/>
              </w:rPr>
            </w:pPr>
            <w:r w:rsidRPr="00CA6213">
              <w:rPr>
                <w:b/>
                <w:color w:val="auto"/>
              </w:rPr>
              <w:t>AT+</w:t>
            </w:r>
            <w:r w:rsidR="001B258B" w:rsidRPr="00CA6213">
              <w:rPr>
                <w:b/>
                <w:color w:val="auto"/>
              </w:rPr>
              <w:t>NVBU</w:t>
            </w:r>
            <w:r w:rsidRPr="00CA6213">
              <w:rPr>
                <w:b/>
                <w:color w:val="auto"/>
              </w:rPr>
              <w:t>=?</w:t>
            </w:r>
          </w:p>
        </w:tc>
        <w:tc>
          <w:tcPr>
            <w:tcW w:w="6804" w:type="dxa"/>
          </w:tcPr>
          <w:p w:rsidR="004042FA" w:rsidRPr="00CA6213" w:rsidRDefault="004042FA" w:rsidP="001272F1">
            <w:pPr>
              <w:pStyle w:val="TableBody"/>
              <w:keepNext/>
              <w:rPr>
                <w:color w:val="auto"/>
                <w:u w:val="single"/>
              </w:rPr>
            </w:pPr>
          </w:p>
          <w:p w:rsidR="004042FA" w:rsidRPr="00CA6213" w:rsidRDefault="004042FA" w:rsidP="001272F1">
            <w:pPr>
              <w:pStyle w:val="TableBody"/>
              <w:keepNext/>
              <w:rPr>
                <w:color w:val="auto"/>
                <w:u w:val="single"/>
              </w:rPr>
            </w:pPr>
          </w:p>
          <w:p w:rsidR="001B258B" w:rsidRPr="00CA6213" w:rsidRDefault="001B258B" w:rsidP="001B258B">
            <w:pPr>
              <w:pStyle w:val="TableBody"/>
              <w:rPr>
                <w:color w:val="auto"/>
                <w:u w:val="single"/>
              </w:rPr>
            </w:pPr>
            <w:r w:rsidRPr="00CA6213">
              <w:rPr>
                <w:color w:val="auto"/>
                <w:u w:val="single"/>
              </w:rPr>
              <w:t>Response</w:t>
            </w:r>
          </w:p>
          <w:p w:rsidR="001B258B" w:rsidRPr="00CA6213" w:rsidRDefault="001B258B" w:rsidP="001B258B">
            <w:pPr>
              <w:pStyle w:val="TableBody"/>
              <w:rPr>
                <w:b/>
                <w:color w:val="auto"/>
                <w:lang w:eastAsia="zh-CN"/>
              </w:rPr>
            </w:pPr>
            <w:r w:rsidRPr="00CA6213">
              <w:rPr>
                <w:b/>
                <w:color w:val="auto"/>
              </w:rPr>
              <w:t>+NVBU</w:t>
            </w:r>
            <w:r w:rsidRPr="00CA6213">
              <w:rPr>
                <w:b/>
                <w:color w:val="auto"/>
                <w:lang w:eastAsia="zh-CN"/>
              </w:rPr>
              <w:t>: (0-2)</w:t>
            </w:r>
          </w:p>
          <w:p w:rsidR="004042FA" w:rsidRPr="00CA6213" w:rsidRDefault="001B258B" w:rsidP="001B258B">
            <w:pPr>
              <w:pStyle w:val="TableBody"/>
              <w:keepNext/>
              <w:rPr>
                <w:color w:val="auto"/>
              </w:rPr>
            </w:pPr>
            <w:r w:rsidRPr="00CA6213">
              <w:rPr>
                <w:b/>
                <w:color w:val="auto"/>
                <w:lang w:eastAsia="zh-CN"/>
              </w:rPr>
              <w:t>OK</w:t>
            </w:r>
          </w:p>
        </w:tc>
      </w:tr>
      <w:tr w:rsidR="00CA6213" w:rsidRPr="00CA6213" w:rsidTr="004042FA">
        <w:trPr>
          <w:trHeight w:val="65"/>
        </w:trPr>
        <w:tc>
          <w:tcPr>
            <w:tcW w:w="2265" w:type="dxa"/>
          </w:tcPr>
          <w:p w:rsidR="004042FA" w:rsidRPr="00CA6213" w:rsidRDefault="004042FA" w:rsidP="001272F1">
            <w:pPr>
              <w:pStyle w:val="TableBody"/>
              <w:rPr>
                <w:i/>
                <w:color w:val="auto"/>
              </w:rPr>
            </w:pPr>
            <w:r w:rsidRPr="00CA6213">
              <w:rPr>
                <w:i/>
                <w:color w:val="auto"/>
              </w:rPr>
              <w:t>Read command</w:t>
            </w:r>
          </w:p>
          <w:p w:rsidR="004042FA" w:rsidRPr="00CA6213" w:rsidRDefault="004042FA" w:rsidP="001272F1">
            <w:pPr>
              <w:pStyle w:val="TableBody"/>
              <w:rPr>
                <w:color w:val="auto"/>
              </w:rPr>
            </w:pPr>
          </w:p>
          <w:p w:rsidR="004042FA" w:rsidRPr="00CA6213" w:rsidRDefault="004042FA" w:rsidP="001272F1">
            <w:pPr>
              <w:pStyle w:val="TableBody"/>
              <w:rPr>
                <w:color w:val="auto"/>
                <w:u w:val="single"/>
              </w:rPr>
            </w:pPr>
            <w:r w:rsidRPr="00CA6213">
              <w:rPr>
                <w:color w:val="auto"/>
                <w:u w:val="single"/>
              </w:rPr>
              <w:t>Syntax</w:t>
            </w:r>
          </w:p>
          <w:p w:rsidR="004042FA" w:rsidRPr="00CA6213" w:rsidRDefault="004042FA" w:rsidP="001B258B">
            <w:pPr>
              <w:pStyle w:val="TableBody"/>
              <w:rPr>
                <w:b/>
                <w:color w:val="auto"/>
              </w:rPr>
            </w:pPr>
            <w:r w:rsidRPr="00CA6213">
              <w:rPr>
                <w:b/>
                <w:color w:val="auto"/>
              </w:rPr>
              <w:t>AT+</w:t>
            </w:r>
            <w:r w:rsidR="001B258B" w:rsidRPr="00CA6213">
              <w:rPr>
                <w:b/>
                <w:color w:val="auto"/>
              </w:rPr>
              <w:t>NVBU</w:t>
            </w:r>
            <w:r w:rsidRPr="00CA6213">
              <w:rPr>
                <w:b/>
                <w:color w:val="auto"/>
              </w:rPr>
              <w:t>?</w:t>
            </w:r>
          </w:p>
        </w:tc>
        <w:tc>
          <w:tcPr>
            <w:tcW w:w="6804" w:type="dxa"/>
          </w:tcPr>
          <w:p w:rsidR="001B258B" w:rsidRPr="00CA6213" w:rsidRDefault="001B258B" w:rsidP="001B258B">
            <w:pPr>
              <w:pStyle w:val="TableBody"/>
              <w:rPr>
                <w:color w:val="auto"/>
              </w:rPr>
            </w:pPr>
            <w:r w:rsidRPr="00CA6213">
              <w:rPr>
                <w:color w:val="auto"/>
                <w:lang w:eastAsia="zh-CN"/>
              </w:rPr>
              <w:t xml:space="preserve">Returns list of NV backup with the format: </w:t>
            </w:r>
            <w:r w:rsidRPr="00CA6213">
              <w:rPr>
                <w:b/>
                <w:color w:val="auto"/>
              </w:rPr>
              <w:t>+NVBU: &lt;file id&gt;,&lt;backup date&gt;,&lt;backup firmware version&gt;</w:t>
            </w:r>
          </w:p>
          <w:p w:rsidR="001B258B" w:rsidRPr="00CA6213" w:rsidRDefault="001B258B" w:rsidP="001B258B">
            <w:pPr>
              <w:pStyle w:val="TableBody"/>
              <w:rPr>
                <w:color w:val="auto"/>
                <w:u w:val="single"/>
              </w:rPr>
            </w:pPr>
          </w:p>
          <w:p w:rsidR="001B258B" w:rsidRPr="00CA6213" w:rsidRDefault="001B258B" w:rsidP="001B258B">
            <w:pPr>
              <w:pStyle w:val="TableBody"/>
              <w:rPr>
                <w:color w:val="auto"/>
                <w:u w:val="single"/>
              </w:rPr>
            </w:pPr>
            <w:r w:rsidRPr="00CA6213">
              <w:rPr>
                <w:color w:val="auto"/>
                <w:u w:val="single"/>
              </w:rPr>
              <w:t>Response</w:t>
            </w:r>
          </w:p>
          <w:p w:rsidR="001B258B" w:rsidRPr="00CA6213" w:rsidRDefault="001356B2" w:rsidP="001B258B">
            <w:pPr>
              <w:pStyle w:val="TableBody"/>
              <w:rPr>
                <w:b/>
                <w:color w:val="auto"/>
                <w:lang w:eastAsia="zh-CN"/>
              </w:rPr>
            </w:pPr>
            <w:r w:rsidRPr="00CA6213">
              <w:rPr>
                <w:b/>
                <w:color w:val="auto"/>
                <w:lang w:eastAsia="zh-CN"/>
              </w:rPr>
              <w:t>[+NVBU:</w:t>
            </w:r>
            <w:r w:rsidR="001B258B" w:rsidRPr="00CA6213">
              <w:rPr>
                <w:b/>
                <w:color w:val="auto"/>
                <w:lang w:eastAsia="zh-CN"/>
              </w:rPr>
              <w:t>0,&lt;backup date&gt;,&lt;backup firmware version&gt;]</w:t>
            </w:r>
          </w:p>
          <w:p w:rsidR="001B258B" w:rsidRPr="00CA6213" w:rsidRDefault="001B258B" w:rsidP="001B258B">
            <w:pPr>
              <w:pStyle w:val="TableBody"/>
              <w:rPr>
                <w:b/>
                <w:color w:val="auto"/>
                <w:lang w:eastAsia="zh-CN"/>
              </w:rPr>
            </w:pPr>
            <w:r w:rsidRPr="00CA6213">
              <w:rPr>
                <w:b/>
                <w:color w:val="auto"/>
                <w:lang w:eastAsia="zh-CN"/>
              </w:rPr>
              <w:t xml:space="preserve">OK </w:t>
            </w:r>
          </w:p>
          <w:p w:rsidR="007E0FF5" w:rsidRPr="00CA6213" w:rsidRDefault="007E0FF5" w:rsidP="001B258B">
            <w:pPr>
              <w:pStyle w:val="TableBody"/>
              <w:rPr>
                <w:color w:val="auto"/>
              </w:rPr>
            </w:pPr>
          </w:p>
          <w:p w:rsidR="007E0FF5" w:rsidRPr="00CA6213" w:rsidRDefault="007E0FF5" w:rsidP="007E0FF5">
            <w:pPr>
              <w:pStyle w:val="TableBody"/>
              <w:rPr>
                <w:color w:val="auto"/>
                <w:u w:val="single"/>
              </w:rPr>
            </w:pPr>
            <w:r w:rsidRPr="00CA6213">
              <w:rPr>
                <w:color w:val="auto"/>
                <w:u w:val="single"/>
              </w:rPr>
              <w:t>Error case</w:t>
            </w:r>
          </w:p>
          <w:p w:rsidR="007E0FF5" w:rsidRPr="00CA6213" w:rsidRDefault="007E0FF5" w:rsidP="001B258B">
            <w:pPr>
              <w:pStyle w:val="TableBody"/>
              <w:rPr>
                <w:color w:val="auto"/>
              </w:rPr>
            </w:pPr>
            <w:r w:rsidRPr="00CA6213">
              <w:rPr>
                <w:b/>
                <w:color w:val="auto"/>
              </w:rPr>
              <w:t>ERROR</w:t>
            </w:r>
            <w:r w:rsidRPr="00CA6213">
              <w:rPr>
                <w:color w:val="auto"/>
              </w:rPr>
              <w:t xml:space="preserve"> when no backup available</w:t>
            </w:r>
          </w:p>
          <w:p w:rsidR="007E0FF5" w:rsidRPr="00CA6213" w:rsidRDefault="007E0FF5" w:rsidP="001B258B">
            <w:pPr>
              <w:pStyle w:val="TableBody"/>
              <w:rPr>
                <w:color w:val="auto"/>
              </w:rPr>
            </w:pPr>
          </w:p>
          <w:p w:rsidR="001B258B" w:rsidRPr="00CA6213" w:rsidRDefault="001B258B" w:rsidP="001B258B">
            <w:pPr>
              <w:pStyle w:val="TableBody"/>
              <w:rPr>
                <w:color w:val="auto"/>
                <w:u w:val="single"/>
              </w:rPr>
            </w:pPr>
            <w:r w:rsidRPr="00CA6213">
              <w:rPr>
                <w:color w:val="auto"/>
                <w:u w:val="single"/>
              </w:rPr>
              <w:t>Parameters</w:t>
            </w:r>
          </w:p>
          <w:p w:rsidR="001B258B" w:rsidRPr="00CA6213" w:rsidRDefault="001B258B" w:rsidP="001B258B">
            <w:pPr>
              <w:pStyle w:val="TableBody"/>
              <w:rPr>
                <w:b/>
                <w:color w:val="auto"/>
              </w:rPr>
            </w:pPr>
            <w:r w:rsidRPr="00CA6213">
              <w:rPr>
                <w:b/>
                <w:color w:val="auto"/>
              </w:rPr>
              <w:t>&lt;file id&gt;</w:t>
            </w:r>
            <w:r w:rsidRPr="00CA6213">
              <w:rPr>
                <w:color w:val="auto"/>
              </w:rPr>
              <w:tab/>
              <w:t>Backup file ID corresponding to one NV partition in non-volatile memory</w:t>
            </w:r>
          </w:p>
          <w:p w:rsidR="001B258B" w:rsidRPr="00CA6213" w:rsidRDefault="001B258B" w:rsidP="001B258B">
            <w:pPr>
              <w:pStyle w:val="TableBody"/>
              <w:rPr>
                <w:b/>
                <w:color w:val="auto"/>
              </w:rPr>
            </w:pPr>
          </w:p>
          <w:p w:rsidR="001B258B" w:rsidRPr="00CA6213" w:rsidRDefault="001B258B" w:rsidP="001B258B">
            <w:pPr>
              <w:pStyle w:val="TableBody"/>
              <w:rPr>
                <w:color w:val="auto"/>
              </w:rPr>
            </w:pPr>
            <w:r w:rsidRPr="00CA6213">
              <w:rPr>
                <w:b/>
                <w:color w:val="auto"/>
              </w:rPr>
              <w:t>&lt;backup date&gt;</w:t>
            </w:r>
            <w:r w:rsidRPr="00CA6213">
              <w:rPr>
                <w:color w:val="auto"/>
              </w:rPr>
              <w:tab/>
              <w:t>Generation date of the NV backup</w:t>
            </w:r>
          </w:p>
          <w:p w:rsidR="001B258B" w:rsidRPr="00CA6213" w:rsidRDefault="001B258B" w:rsidP="001B258B">
            <w:pPr>
              <w:pStyle w:val="TableBody"/>
              <w:rPr>
                <w:b/>
                <w:color w:val="auto"/>
              </w:rPr>
            </w:pPr>
          </w:p>
          <w:p w:rsidR="004042FA" w:rsidRPr="00CA6213" w:rsidRDefault="001B258B" w:rsidP="001B258B">
            <w:pPr>
              <w:pStyle w:val="TableBody"/>
              <w:rPr>
                <w:color w:val="auto"/>
              </w:rPr>
            </w:pPr>
            <w:r w:rsidRPr="00CA6213">
              <w:rPr>
                <w:b/>
                <w:color w:val="auto"/>
              </w:rPr>
              <w:t>&lt;backup firmware version&gt;</w:t>
            </w:r>
            <w:r w:rsidRPr="00CA6213">
              <w:rPr>
                <w:color w:val="auto"/>
              </w:rPr>
              <w:tab/>
              <w:t>Firmware version used to generate the NV backup</w:t>
            </w:r>
          </w:p>
        </w:tc>
      </w:tr>
      <w:tr w:rsidR="00CA6213" w:rsidRPr="00CA6213" w:rsidTr="004042FA">
        <w:trPr>
          <w:cantSplit w:val="0"/>
          <w:trHeight w:val="815"/>
        </w:trPr>
        <w:tc>
          <w:tcPr>
            <w:tcW w:w="2265" w:type="dxa"/>
          </w:tcPr>
          <w:p w:rsidR="001B258B" w:rsidRPr="00CA6213" w:rsidRDefault="001B258B" w:rsidP="001B258B">
            <w:pPr>
              <w:pStyle w:val="TableBody"/>
              <w:rPr>
                <w:i/>
                <w:color w:val="auto"/>
              </w:rPr>
            </w:pPr>
            <w:r w:rsidRPr="00CA6213">
              <w:rPr>
                <w:i/>
                <w:color w:val="auto"/>
              </w:rPr>
              <w:t>Write command</w:t>
            </w:r>
          </w:p>
          <w:p w:rsidR="001B258B" w:rsidRPr="00CA6213" w:rsidRDefault="001B258B" w:rsidP="001B258B">
            <w:pPr>
              <w:pStyle w:val="TableBody"/>
              <w:rPr>
                <w:color w:val="auto"/>
              </w:rPr>
            </w:pPr>
          </w:p>
          <w:p w:rsidR="001B258B" w:rsidRPr="00CA6213" w:rsidRDefault="001B258B" w:rsidP="001B258B">
            <w:pPr>
              <w:pStyle w:val="TableBody"/>
              <w:rPr>
                <w:color w:val="auto"/>
                <w:u w:val="single"/>
              </w:rPr>
            </w:pPr>
            <w:r w:rsidRPr="00CA6213">
              <w:rPr>
                <w:color w:val="auto"/>
                <w:u w:val="single"/>
              </w:rPr>
              <w:t>Syntax</w:t>
            </w:r>
          </w:p>
          <w:p w:rsidR="001B258B" w:rsidRPr="00CA6213" w:rsidRDefault="001B258B" w:rsidP="001B258B">
            <w:pPr>
              <w:pStyle w:val="TableBody"/>
              <w:rPr>
                <w:color w:val="auto"/>
                <w:u w:val="single"/>
              </w:rPr>
            </w:pPr>
            <w:r w:rsidRPr="00CA6213">
              <w:rPr>
                <w:color w:val="auto"/>
              </w:rPr>
              <w:t>For &lt;mode&gt;=0 or 1:</w:t>
            </w:r>
          </w:p>
          <w:p w:rsidR="001B258B" w:rsidRPr="00CA6213" w:rsidRDefault="001B258B" w:rsidP="001B258B">
            <w:pPr>
              <w:pStyle w:val="TableBody"/>
              <w:rPr>
                <w:b/>
                <w:color w:val="auto"/>
              </w:rPr>
            </w:pPr>
            <w:r w:rsidRPr="00CA6213">
              <w:rPr>
                <w:b/>
                <w:color w:val="auto"/>
              </w:rPr>
              <w:t>AT+NVBU=</w:t>
            </w:r>
          </w:p>
          <w:p w:rsidR="001B258B" w:rsidRPr="00CA6213" w:rsidRDefault="001B258B" w:rsidP="001B258B">
            <w:pPr>
              <w:pStyle w:val="TableBody"/>
              <w:rPr>
                <w:b/>
                <w:color w:val="auto"/>
                <w:lang w:val="fr-FR"/>
              </w:rPr>
            </w:pPr>
            <w:r w:rsidRPr="00CA6213">
              <w:rPr>
                <w:b/>
                <w:color w:val="auto"/>
                <w:lang w:val="fr-FR"/>
              </w:rPr>
              <w:t>&lt;mode&gt;</w:t>
            </w:r>
            <w:r w:rsidRPr="00CA6213">
              <w:rPr>
                <w:b/>
                <w:color w:val="auto"/>
                <w:lang w:val="fr-FR"/>
              </w:rPr>
              <w:br/>
              <w:t>[,&lt;parti_id&gt;]</w:t>
            </w:r>
          </w:p>
          <w:p w:rsidR="001B258B" w:rsidRPr="00CA6213" w:rsidRDefault="001B258B" w:rsidP="001B258B">
            <w:pPr>
              <w:pStyle w:val="TableBody"/>
              <w:rPr>
                <w:b/>
                <w:color w:val="auto"/>
                <w:lang w:val="fr-FR"/>
              </w:rPr>
            </w:pPr>
          </w:p>
          <w:p w:rsidR="001B258B" w:rsidRPr="00CA6213" w:rsidRDefault="001B258B" w:rsidP="001B258B">
            <w:pPr>
              <w:pStyle w:val="TableBody"/>
              <w:rPr>
                <w:color w:val="auto"/>
                <w:u w:val="single"/>
                <w:lang w:val="fr-FR"/>
              </w:rPr>
            </w:pPr>
            <w:r w:rsidRPr="00CA6213">
              <w:rPr>
                <w:color w:val="auto"/>
                <w:lang w:val="fr-FR"/>
              </w:rPr>
              <w:t>For &lt;mode&gt;=2:</w:t>
            </w:r>
          </w:p>
          <w:p w:rsidR="001B258B" w:rsidRPr="00CA6213" w:rsidRDefault="001B258B" w:rsidP="001B258B">
            <w:pPr>
              <w:pStyle w:val="TableBody"/>
              <w:rPr>
                <w:b/>
                <w:color w:val="auto"/>
              </w:rPr>
            </w:pPr>
            <w:r w:rsidRPr="00CA6213">
              <w:rPr>
                <w:b/>
                <w:color w:val="auto"/>
              </w:rPr>
              <w:t>AT+NVBU=</w:t>
            </w:r>
          </w:p>
          <w:p w:rsidR="001B258B" w:rsidRPr="00CA6213" w:rsidRDefault="001B258B" w:rsidP="001B258B">
            <w:pPr>
              <w:pStyle w:val="TableBody"/>
              <w:rPr>
                <w:b/>
                <w:color w:val="auto"/>
              </w:rPr>
            </w:pPr>
            <w:r w:rsidRPr="00CA6213">
              <w:rPr>
                <w:b/>
                <w:color w:val="auto"/>
              </w:rPr>
              <w:t>&lt;mode&gt;[,&lt;clear&gt;]</w:t>
            </w:r>
          </w:p>
        </w:tc>
        <w:tc>
          <w:tcPr>
            <w:tcW w:w="6804" w:type="dxa"/>
          </w:tcPr>
          <w:p w:rsidR="001B258B" w:rsidRPr="00CA6213" w:rsidRDefault="001B258B" w:rsidP="001B258B">
            <w:pPr>
              <w:pStyle w:val="TableBody"/>
              <w:rPr>
                <w:color w:val="auto"/>
                <w:u w:val="single"/>
              </w:rPr>
            </w:pPr>
          </w:p>
          <w:p w:rsidR="001B258B" w:rsidRPr="00CA6213" w:rsidRDefault="001B258B" w:rsidP="001B258B">
            <w:pPr>
              <w:pStyle w:val="TableBody"/>
              <w:rPr>
                <w:color w:val="auto"/>
                <w:u w:val="single"/>
              </w:rPr>
            </w:pPr>
          </w:p>
          <w:p w:rsidR="001B258B" w:rsidRPr="00CA6213" w:rsidRDefault="001B258B" w:rsidP="001B258B">
            <w:pPr>
              <w:pStyle w:val="TableBody"/>
              <w:rPr>
                <w:color w:val="auto"/>
                <w:u w:val="single"/>
              </w:rPr>
            </w:pPr>
            <w:r w:rsidRPr="00CA6213">
              <w:rPr>
                <w:color w:val="auto"/>
                <w:u w:val="single"/>
              </w:rPr>
              <w:t>Response</w:t>
            </w:r>
          </w:p>
          <w:p w:rsidR="001B258B" w:rsidRPr="00CA6213" w:rsidRDefault="001B258B" w:rsidP="001B258B">
            <w:pPr>
              <w:pStyle w:val="TableBody"/>
              <w:rPr>
                <w:color w:val="auto"/>
              </w:rPr>
            </w:pPr>
            <w:r w:rsidRPr="00CA6213">
              <w:rPr>
                <w:color w:val="auto"/>
              </w:rPr>
              <w:t>For &lt;mode&gt;=0 or 1:</w:t>
            </w:r>
          </w:p>
          <w:p w:rsidR="001B258B" w:rsidRPr="00CA6213" w:rsidRDefault="001B258B" w:rsidP="001B258B">
            <w:pPr>
              <w:pStyle w:val="TableBody"/>
              <w:rPr>
                <w:b/>
                <w:color w:val="auto"/>
              </w:rPr>
            </w:pPr>
            <w:r w:rsidRPr="00CA6213">
              <w:rPr>
                <w:b/>
                <w:color w:val="auto"/>
              </w:rPr>
              <w:t>OK</w:t>
            </w:r>
          </w:p>
          <w:p w:rsidR="001B258B" w:rsidRPr="00CA6213" w:rsidRDefault="001B258B" w:rsidP="001B258B">
            <w:pPr>
              <w:pStyle w:val="TableBody"/>
              <w:rPr>
                <w:color w:val="auto"/>
              </w:rPr>
            </w:pPr>
          </w:p>
          <w:p w:rsidR="001B258B" w:rsidRPr="00CA6213" w:rsidRDefault="001B258B" w:rsidP="001B258B">
            <w:pPr>
              <w:pStyle w:val="TableBody"/>
              <w:rPr>
                <w:color w:val="auto"/>
              </w:rPr>
            </w:pPr>
            <w:r w:rsidRPr="00CA6213">
              <w:rPr>
                <w:color w:val="auto"/>
              </w:rPr>
              <w:t>For &lt;mode&gt;=2 and &lt;clear&gt;=0:</w:t>
            </w:r>
          </w:p>
          <w:p w:rsidR="001B258B" w:rsidRPr="00CA6213" w:rsidRDefault="001B258B" w:rsidP="001B258B">
            <w:pPr>
              <w:pStyle w:val="TableBody"/>
              <w:rPr>
                <w:b/>
                <w:color w:val="auto"/>
              </w:rPr>
            </w:pPr>
            <w:r w:rsidRPr="00CA6213">
              <w:rPr>
                <w:b/>
                <w:color w:val="auto"/>
              </w:rPr>
              <w:t>&lt;log data 0&gt;</w:t>
            </w:r>
          </w:p>
          <w:p w:rsidR="001B258B" w:rsidRPr="00CA6213" w:rsidRDefault="001B258B" w:rsidP="001B258B">
            <w:pPr>
              <w:pStyle w:val="TableBody"/>
              <w:rPr>
                <w:b/>
                <w:color w:val="auto"/>
              </w:rPr>
            </w:pPr>
            <w:r w:rsidRPr="00CA6213">
              <w:rPr>
                <w:b/>
                <w:color w:val="auto"/>
              </w:rPr>
              <w:t>[&lt;log data 1&gt;]</w:t>
            </w:r>
          </w:p>
          <w:p w:rsidR="001B258B" w:rsidRPr="00CA6213" w:rsidRDefault="001B258B" w:rsidP="001B258B">
            <w:pPr>
              <w:pStyle w:val="TableBody"/>
              <w:rPr>
                <w:b/>
                <w:color w:val="auto"/>
              </w:rPr>
            </w:pPr>
            <w:r w:rsidRPr="00CA6213">
              <w:rPr>
                <w:b/>
                <w:color w:val="auto"/>
              </w:rPr>
              <w:t>…</w:t>
            </w:r>
          </w:p>
          <w:p w:rsidR="001B258B" w:rsidRPr="00CA6213" w:rsidRDefault="001B258B" w:rsidP="001B258B">
            <w:pPr>
              <w:pStyle w:val="TableBody"/>
              <w:rPr>
                <w:b/>
                <w:color w:val="auto"/>
              </w:rPr>
            </w:pPr>
            <w:r w:rsidRPr="00CA6213">
              <w:rPr>
                <w:b/>
                <w:color w:val="auto"/>
              </w:rPr>
              <w:t>[&lt;log data n&gt;]</w:t>
            </w:r>
          </w:p>
          <w:p w:rsidR="001B258B" w:rsidRPr="00CA6213" w:rsidRDefault="001B258B" w:rsidP="001B258B">
            <w:pPr>
              <w:pStyle w:val="TableBody"/>
              <w:rPr>
                <w:b/>
                <w:color w:val="auto"/>
              </w:rPr>
            </w:pPr>
            <w:r w:rsidRPr="00CA6213">
              <w:rPr>
                <w:b/>
                <w:color w:val="auto"/>
              </w:rPr>
              <w:t>OK</w:t>
            </w:r>
          </w:p>
          <w:p w:rsidR="001B258B" w:rsidRPr="00CA6213" w:rsidRDefault="001B258B" w:rsidP="001B258B">
            <w:pPr>
              <w:pStyle w:val="TableBody"/>
              <w:rPr>
                <w:color w:val="auto"/>
              </w:rPr>
            </w:pPr>
          </w:p>
          <w:p w:rsidR="001B258B" w:rsidRPr="00CA6213" w:rsidRDefault="001B258B" w:rsidP="001B258B">
            <w:pPr>
              <w:pStyle w:val="TableBody"/>
              <w:rPr>
                <w:color w:val="auto"/>
              </w:rPr>
            </w:pPr>
            <w:r w:rsidRPr="00CA6213">
              <w:rPr>
                <w:color w:val="auto"/>
              </w:rPr>
              <w:t>For &lt;mode&gt;=2 and &lt;clear&gt;=1:</w:t>
            </w:r>
          </w:p>
          <w:p w:rsidR="001B258B" w:rsidRPr="00CA6213" w:rsidRDefault="001B258B" w:rsidP="001B258B">
            <w:pPr>
              <w:pStyle w:val="TableBody"/>
              <w:rPr>
                <w:b/>
                <w:color w:val="auto"/>
              </w:rPr>
            </w:pPr>
            <w:r w:rsidRPr="00CA6213">
              <w:rPr>
                <w:b/>
                <w:color w:val="auto"/>
              </w:rPr>
              <w:t>OK</w:t>
            </w:r>
          </w:p>
          <w:p w:rsidR="001B258B" w:rsidRPr="00CA6213" w:rsidRDefault="001B258B" w:rsidP="001B258B">
            <w:pPr>
              <w:pStyle w:val="TableBody"/>
              <w:rPr>
                <w:color w:val="auto"/>
              </w:rPr>
            </w:pPr>
          </w:p>
          <w:p w:rsidR="001B258B" w:rsidRPr="00CA6213" w:rsidRDefault="001B258B" w:rsidP="001B258B">
            <w:pPr>
              <w:pStyle w:val="TableBody"/>
              <w:rPr>
                <w:color w:val="auto"/>
                <w:u w:val="single"/>
              </w:rPr>
            </w:pPr>
            <w:r w:rsidRPr="00CA6213">
              <w:rPr>
                <w:color w:val="auto"/>
                <w:u w:val="single"/>
              </w:rPr>
              <w:t>Parameters</w:t>
            </w:r>
          </w:p>
          <w:p w:rsidR="001B258B" w:rsidRPr="00CA6213" w:rsidRDefault="001B258B" w:rsidP="001B258B">
            <w:pPr>
              <w:pStyle w:val="TableBody"/>
              <w:rPr>
                <w:color w:val="auto"/>
              </w:rPr>
            </w:pPr>
            <w:r w:rsidRPr="00CA6213">
              <w:rPr>
                <w:b/>
                <w:color w:val="auto"/>
              </w:rPr>
              <w:t>&lt;mode&gt;</w:t>
            </w:r>
            <w:r w:rsidRPr="00CA6213">
              <w:rPr>
                <w:b/>
                <w:color w:val="auto"/>
              </w:rPr>
              <w:tab/>
            </w:r>
            <w:r w:rsidRPr="00CA6213">
              <w:rPr>
                <w:color w:val="auto"/>
              </w:rPr>
              <w:t>0</w:t>
            </w:r>
            <w:r w:rsidRPr="00CA6213">
              <w:rPr>
                <w:color w:val="auto"/>
              </w:rPr>
              <w:tab/>
              <w:t xml:space="preserve">Generate backup of </w:t>
            </w:r>
            <w:r w:rsidR="00A47178" w:rsidRPr="00CA6213">
              <w:rPr>
                <w:color w:val="auto"/>
              </w:rPr>
              <w:t xml:space="preserve">both </w:t>
            </w:r>
            <w:r w:rsidRPr="00CA6213">
              <w:rPr>
                <w:color w:val="auto"/>
              </w:rPr>
              <w:t>Static Calibrated and static config NV data to NV backup partition</w:t>
            </w:r>
            <w:r w:rsidRPr="00CA6213">
              <w:rPr>
                <w:color w:val="auto"/>
                <w:lang w:eastAsia="zh-CN"/>
              </w:rPr>
              <w:br/>
            </w:r>
            <w:r w:rsidRPr="00CA6213">
              <w:rPr>
                <w:color w:val="auto"/>
              </w:rPr>
              <w:tab/>
            </w:r>
            <w:r w:rsidRPr="00CA6213">
              <w:rPr>
                <w:color w:val="auto"/>
              </w:rPr>
              <w:tab/>
              <w:t>1</w:t>
            </w:r>
            <w:r w:rsidRPr="00CA6213">
              <w:rPr>
                <w:color w:val="auto"/>
              </w:rPr>
              <w:tab/>
              <w:t>Restore all NV data from the NVM backup partition</w:t>
            </w:r>
            <w:r w:rsidR="00B64629" w:rsidRPr="00CA6213">
              <w:rPr>
                <w:color w:val="auto"/>
              </w:rPr>
              <w:t xml:space="preserve"> and default dynamic parameters</w:t>
            </w:r>
            <w:r w:rsidRPr="00CA6213">
              <w:rPr>
                <w:color w:val="auto"/>
                <w:lang w:eastAsia="zh-CN"/>
              </w:rPr>
              <w:t xml:space="preserve"> </w:t>
            </w:r>
            <w:r w:rsidRPr="00CA6213">
              <w:rPr>
                <w:color w:val="auto"/>
                <w:lang w:eastAsia="zh-CN"/>
              </w:rPr>
              <w:br/>
            </w:r>
            <w:r w:rsidRPr="00CA6213">
              <w:rPr>
                <w:color w:val="auto"/>
              </w:rPr>
              <w:tab/>
            </w:r>
            <w:r w:rsidRPr="00CA6213">
              <w:rPr>
                <w:color w:val="auto"/>
              </w:rPr>
              <w:tab/>
              <w:t>2</w:t>
            </w:r>
            <w:r w:rsidRPr="00CA6213">
              <w:rPr>
                <w:color w:val="auto"/>
              </w:rPr>
              <w:tab/>
              <w:t>List logs of NV backup operations</w:t>
            </w:r>
          </w:p>
          <w:p w:rsidR="001B258B" w:rsidRPr="00CA6213" w:rsidRDefault="001B258B" w:rsidP="001B258B">
            <w:pPr>
              <w:pStyle w:val="TableBody"/>
              <w:rPr>
                <w:color w:val="auto"/>
                <w:lang w:eastAsia="zh-CN"/>
              </w:rPr>
            </w:pPr>
          </w:p>
          <w:p w:rsidR="001B258B" w:rsidRPr="00CA6213" w:rsidRDefault="001B258B" w:rsidP="001B258B">
            <w:pPr>
              <w:pStyle w:val="TableBody"/>
              <w:rPr>
                <w:color w:val="auto"/>
              </w:rPr>
            </w:pPr>
            <w:r w:rsidRPr="00CA6213">
              <w:rPr>
                <w:b/>
                <w:color w:val="auto"/>
              </w:rPr>
              <w:t>&lt;log data&gt;</w:t>
            </w:r>
            <w:r w:rsidRPr="00CA6213">
              <w:rPr>
                <w:b/>
                <w:color w:val="auto"/>
              </w:rPr>
              <w:tab/>
            </w:r>
            <w:r w:rsidRPr="00CA6213">
              <w:rPr>
                <w:color w:val="auto"/>
              </w:rPr>
              <w:t>NV backup operations log data</w:t>
            </w:r>
          </w:p>
          <w:p w:rsidR="001B258B" w:rsidRPr="00CA6213" w:rsidRDefault="001B258B" w:rsidP="001B258B">
            <w:pPr>
              <w:pStyle w:val="TableBody"/>
              <w:rPr>
                <w:color w:val="auto"/>
              </w:rPr>
            </w:pPr>
          </w:p>
          <w:p w:rsidR="001B258B" w:rsidRPr="00CA6213" w:rsidRDefault="001B258B" w:rsidP="001B258B">
            <w:pPr>
              <w:pStyle w:val="TableBody"/>
              <w:rPr>
                <w:color w:val="auto"/>
              </w:rPr>
            </w:pPr>
            <w:r w:rsidRPr="00CA6213">
              <w:rPr>
                <w:b/>
                <w:color w:val="auto"/>
              </w:rPr>
              <w:t>&lt;parti_id&gt;</w:t>
            </w:r>
            <w:r w:rsidRPr="00CA6213">
              <w:rPr>
                <w:b/>
                <w:color w:val="auto"/>
              </w:rPr>
              <w:tab/>
            </w:r>
            <w:r w:rsidRPr="00CA6213">
              <w:rPr>
                <w:color w:val="auto"/>
              </w:rPr>
              <w:t>0</w:t>
            </w:r>
            <w:r w:rsidRPr="00CA6213">
              <w:rPr>
                <w:color w:val="auto"/>
              </w:rPr>
              <w:tab/>
              <w:t>Static Calibrated and static config NV</w:t>
            </w:r>
          </w:p>
          <w:p w:rsidR="001B258B" w:rsidRPr="00CA6213" w:rsidRDefault="001B258B" w:rsidP="001B258B">
            <w:pPr>
              <w:pStyle w:val="TableBody"/>
              <w:rPr>
                <w:color w:val="auto"/>
              </w:rPr>
            </w:pPr>
            <w:r w:rsidRPr="00CA6213">
              <w:rPr>
                <w:color w:val="auto"/>
              </w:rPr>
              <w:tab/>
            </w:r>
            <w:r w:rsidRPr="00CA6213">
              <w:rPr>
                <w:color w:val="auto"/>
              </w:rPr>
              <w:tab/>
              <w:t>1</w:t>
            </w:r>
            <w:r w:rsidRPr="00CA6213">
              <w:rPr>
                <w:color w:val="auto"/>
              </w:rPr>
              <w:tab/>
              <w:t>Idem as 0. For retro compatibility purpose</w:t>
            </w:r>
          </w:p>
          <w:p w:rsidR="001B258B" w:rsidRPr="00CA6213" w:rsidRDefault="001B258B" w:rsidP="001B258B">
            <w:pPr>
              <w:pStyle w:val="TableBody"/>
              <w:rPr>
                <w:color w:val="auto"/>
              </w:rPr>
            </w:pPr>
            <w:r w:rsidRPr="00CA6213">
              <w:rPr>
                <w:color w:val="auto"/>
              </w:rPr>
              <w:tab/>
            </w:r>
            <w:r w:rsidRPr="00CA6213">
              <w:rPr>
                <w:color w:val="auto"/>
              </w:rPr>
              <w:tab/>
              <w:t>2</w:t>
            </w:r>
            <w:r w:rsidRPr="00CA6213">
              <w:rPr>
                <w:color w:val="auto"/>
              </w:rPr>
              <w:tab/>
            </w:r>
            <w:r w:rsidR="00A47178" w:rsidRPr="00CA6213">
              <w:rPr>
                <w:color w:val="auto"/>
              </w:rPr>
              <w:t>Idem as 0. For retro compatibility purpose</w:t>
            </w:r>
          </w:p>
          <w:p w:rsidR="001B258B" w:rsidRPr="00CA6213" w:rsidRDefault="001B258B" w:rsidP="001B258B">
            <w:pPr>
              <w:pStyle w:val="TableBody"/>
              <w:rPr>
                <w:color w:val="auto"/>
              </w:rPr>
            </w:pPr>
            <w:r w:rsidRPr="00CA6213">
              <w:rPr>
                <w:color w:val="auto"/>
              </w:rPr>
              <w:tab/>
            </w:r>
            <w:r w:rsidRPr="00CA6213">
              <w:rPr>
                <w:color w:val="auto"/>
              </w:rPr>
              <w:tab/>
              <w:t>3</w:t>
            </w:r>
            <w:r w:rsidRPr="00CA6213">
              <w:rPr>
                <w:color w:val="auto"/>
              </w:rPr>
              <w:tab/>
            </w:r>
            <w:r w:rsidR="00B64629" w:rsidRPr="00CA6213">
              <w:rPr>
                <w:color w:val="auto"/>
              </w:rPr>
              <w:t>Idem as 0. For retro compatibility purpose</w:t>
            </w:r>
          </w:p>
          <w:p w:rsidR="001B258B" w:rsidRPr="00CA6213" w:rsidRDefault="001B258B" w:rsidP="001B258B">
            <w:pPr>
              <w:pStyle w:val="TableBody"/>
              <w:rPr>
                <w:b/>
                <w:color w:val="auto"/>
              </w:rPr>
            </w:pPr>
          </w:p>
          <w:p w:rsidR="001B258B" w:rsidRPr="00CA6213" w:rsidRDefault="001B258B" w:rsidP="001B258B">
            <w:pPr>
              <w:pStyle w:val="TableBody"/>
              <w:rPr>
                <w:color w:val="auto"/>
              </w:rPr>
            </w:pPr>
            <w:r w:rsidRPr="00CA6213">
              <w:rPr>
                <w:b/>
                <w:color w:val="auto"/>
              </w:rPr>
              <w:t>&lt;clear log&gt;</w:t>
            </w:r>
            <w:r w:rsidRPr="00CA6213">
              <w:rPr>
                <w:b/>
                <w:color w:val="auto"/>
              </w:rPr>
              <w:tab/>
            </w:r>
            <w:r w:rsidRPr="00CA6213">
              <w:rPr>
                <w:color w:val="auto"/>
                <w:u w:val="single"/>
              </w:rPr>
              <w:t>0</w:t>
            </w:r>
            <w:r w:rsidRPr="00CA6213">
              <w:rPr>
                <w:color w:val="auto"/>
              </w:rPr>
              <w:tab/>
              <w:t>Read log</w:t>
            </w:r>
          </w:p>
          <w:p w:rsidR="001B258B" w:rsidRPr="00CA6213" w:rsidRDefault="001B258B" w:rsidP="001B258B">
            <w:pPr>
              <w:pStyle w:val="TableBody"/>
              <w:rPr>
                <w:snapToGrid w:val="0"/>
                <w:color w:val="auto"/>
              </w:rPr>
            </w:pPr>
            <w:r w:rsidRPr="00CA6213">
              <w:rPr>
                <w:color w:val="auto"/>
              </w:rPr>
              <w:tab/>
            </w:r>
            <w:r w:rsidRPr="00CA6213">
              <w:rPr>
                <w:color w:val="auto"/>
              </w:rPr>
              <w:tab/>
              <w:t>1</w:t>
            </w:r>
            <w:r w:rsidRPr="00CA6213">
              <w:rPr>
                <w:color w:val="auto"/>
              </w:rPr>
              <w:tab/>
              <w:t>Clear log</w:t>
            </w:r>
          </w:p>
        </w:tc>
      </w:tr>
      <w:tr w:rsidR="00CA6213" w:rsidRPr="00CA6213" w:rsidTr="004042FA">
        <w:trPr>
          <w:trHeight w:val="389"/>
        </w:trPr>
        <w:tc>
          <w:tcPr>
            <w:tcW w:w="2265" w:type="dxa"/>
          </w:tcPr>
          <w:p w:rsidR="001B258B" w:rsidRPr="00CA6213" w:rsidRDefault="001B258B" w:rsidP="001B258B">
            <w:pPr>
              <w:pStyle w:val="TableBody"/>
              <w:rPr>
                <w:i/>
                <w:color w:val="auto"/>
              </w:rPr>
            </w:pPr>
            <w:r w:rsidRPr="00CA6213">
              <w:rPr>
                <w:i/>
                <w:color w:val="auto"/>
              </w:rPr>
              <w:t>Unsolicited Notification</w:t>
            </w:r>
          </w:p>
        </w:tc>
        <w:tc>
          <w:tcPr>
            <w:tcW w:w="6804" w:type="dxa"/>
          </w:tcPr>
          <w:p w:rsidR="001B258B" w:rsidRPr="00CA6213" w:rsidRDefault="001B258B" w:rsidP="001B258B">
            <w:pPr>
              <w:pStyle w:val="TableBody"/>
              <w:rPr>
                <w:color w:val="auto"/>
                <w:u w:val="single"/>
              </w:rPr>
            </w:pPr>
            <w:r w:rsidRPr="00CA6213">
              <w:rPr>
                <w:color w:val="auto"/>
                <w:u w:val="single"/>
              </w:rPr>
              <w:t>Response</w:t>
            </w:r>
          </w:p>
          <w:p w:rsidR="00C82EA3" w:rsidRPr="00CA6213" w:rsidRDefault="00065D0D" w:rsidP="00C82EA3">
            <w:pPr>
              <w:pStyle w:val="TableBody"/>
              <w:rPr>
                <w:b/>
                <w:color w:val="auto"/>
              </w:rPr>
            </w:pPr>
            <w:r w:rsidRPr="00CA6213">
              <w:rPr>
                <w:b/>
                <w:color w:val="auto"/>
              </w:rPr>
              <w:t>+NVBU_IND:</w:t>
            </w:r>
            <w:r w:rsidR="00C82EA3" w:rsidRPr="00CA6213">
              <w:rPr>
                <w:b/>
                <w:color w:val="auto"/>
              </w:rPr>
              <w:t>&lt;status&gt;,&lt;file id&gt;,</w:t>
            </w:r>
            <w:r w:rsidR="00F63E66" w:rsidRPr="00CA6213">
              <w:rPr>
                <w:b/>
                <w:color w:val="auto"/>
              </w:rPr>
              <w:t>&lt;errcode&gt;</w:t>
            </w:r>
          </w:p>
          <w:p w:rsidR="00C82EA3" w:rsidRPr="00CA6213" w:rsidRDefault="00C82EA3" w:rsidP="00C82EA3">
            <w:pPr>
              <w:pStyle w:val="TableBody"/>
              <w:rPr>
                <w:b/>
                <w:color w:val="auto"/>
              </w:rPr>
            </w:pPr>
          </w:p>
          <w:p w:rsidR="00C82EA3" w:rsidRPr="00CA6213" w:rsidRDefault="00C82EA3" w:rsidP="00C82EA3">
            <w:pPr>
              <w:pStyle w:val="TableBody"/>
              <w:rPr>
                <w:color w:val="auto"/>
              </w:rPr>
            </w:pPr>
            <w:r w:rsidRPr="00CA6213">
              <w:rPr>
                <w:color w:val="auto"/>
              </w:rPr>
              <w:t>For &lt;status&gt;=0:</w:t>
            </w:r>
          </w:p>
          <w:p w:rsidR="00C82EA3" w:rsidRPr="00CA6213" w:rsidRDefault="00C82EA3" w:rsidP="00C82EA3">
            <w:pPr>
              <w:pStyle w:val="TableBody"/>
              <w:rPr>
                <w:b/>
                <w:color w:val="auto"/>
              </w:rPr>
            </w:pPr>
            <w:r w:rsidRPr="00CA6213">
              <w:rPr>
                <w:b/>
                <w:color w:val="auto"/>
              </w:rPr>
              <w:t>+NVBU_IND:&lt;status&gt;,&lt;file id&gt;,</w:t>
            </w:r>
            <w:r w:rsidR="00F63E66" w:rsidRPr="00CA6213">
              <w:rPr>
                <w:b/>
                <w:color w:val="auto"/>
              </w:rPr>
              <w:t>&lt;errcode&gt;,</w:t>
            </w:r>
            <w:r w:rsidRPr="00CA6213">
              <w:rPr>
                <w:b/>
                <w:color w:val="auto"/>
              </w:rPr>
              <w:t>&lt;backup date&gt;,&lt;backup firmware version&gt;</w:t>
            </w:r>
          </w:p>
          <w:p w:rsidR="00C82EA3" w:rsidRPr="00CA6213" w:rsidRDefault="00C82EA3" w:rsidP="00C82EA3">
            <w:pPr>
              <w:pStyle w:val="TableBody"/>
              <w:rPr>
                <w:b/>
                <w:color w:val="auto"/>
              </w:rPr>
            </w:pPr>
          </w:p>
          <w:p w:rsidR="00C82EA3" w:rsidRPr="00CA6213" w:rsidRDefault="00C82EA3" w:rsidP="00C82EA3">
            <w:pPr>
              <w:pStyle w:val="TableBody"/>
              <w:rPr>
                <w:color w:val="auto"/>
              </w:rPr>
            </w:pPr>
            <w:r w:rsidRPr="00CA6213">
              <w:rPr>
                <w:color w:val="auto"/>
              </w:rPr>
              <w:t>For &lt;status&gt;=1</w:t>
            </w:r>
            <w:r w:rsidR="00F63E66" w:rsidRPr="00CA6213">
              <w:rPr>
                <w:color w:val="auto"/>
              </w:rPr>
              <w:t xml:space="preserve"> &amp; 2</w:t>
            </w:r>
            <w:r w:rsidRPr="00CA6213">
              <w:rPr>
                <w:color w:val="auto"/>
              </w:rPr>
              <w:t>:</w:t>
            </w:r>
          </w:p>
          <w:p w:rsidR="00C82EA3" w:rsidRPr="00CA6213" w:rsidRDefault="00065D0D" w:rsidP="00C82EA3">
            <w:pPr>
              <w:pStyle w:val="TableBody"/>
              <w:rPr>
                <w:b/>
                <w:color w:val="auto"/>
                <w:highlight w:val="yellow"/>
              </w:rPr>
            </w:pPr>
            <w:r w:rsidRPr="00CA6213">
              <w:rPr>
                <w:b/>
                <w:color w:val="auto"/>
              </w:rPr>
              <w:t>+NVBU_IND:</w:t>
            </w:r>
            <w:r w:rsidR="00C82EA3" w:rsidRPr="00CA6213">
              <w:rPr>
                <w:b/>
                <w:color w:val="auto"/>
              </w:rPr>
              <w:t>&lt;status&gt;,&lt;file id&gt;,</w:t>
            </w:r>
            <w:r w:rsidR="00F63E66" w:rsidRPr="00CA6213">
              <w:rPr>
                <w:b/>
                <w:color w:val="auto"/>
              </w:rPr>
              <w:t>&lt;errcode&gt;,</w:t>
            </w:r>
            <w:r w:rsidR="00A91604" w:rsidRPr="00CA6213">
              <w:rPr>
                <w:b/>
                <w:color w:val="auto"/>
              </w:rPr>
              <w:t>&lt;cause&gt;,</w:t>
            </w:r>
            <w:r w:rsidR="00C82EA3" w:rsidRPr="00CA6213">
              <w:rPr>
                <w:b/>
                <w:color w:val="auto"/>
              </w:rPr>
              <w:t>&lt;backup date used for restore&gt;,&lt;backup firmware version used for restore&gt;</w:t>
            </w:r>
          </w:p>
          <w:p w:rsidR="00C82EA3" w:rsidRPr="00CA6213" w:rsidRDefault="00C82EA3" w:rsidP="00C82EA3">
            <w:pPr>
              <w:pStyle w:val="TableBody"/>
              <w:rPr>
                <w:b/>
                <w:color w:val="auto"/>
              </w:rPr>
            </w:pPr>
          </w:p>
          <w:p w:rsidR="00C82EA3" w:rsidRPr="00CA6213" w:rsidRDefault="00C82EA3" w:rsidP="00C82EA3">
            <w:pPr>
              <w:pStyle w:val="TableBody"/>
              <w:rPr>
                <w:color w:val="auto"/>
                <w:u w:val="single"/>
              </w:rPr>
            </w:pPr>
            <w:r w:rsidRPr="00CA6213">
              <w:rPr>
                <w:color w:val="auto"/>
                <w:u w:val="single"/>
              </w:rPr>
              <w:t>Parameters</w:t>
            </w:r>
          </w:p>
          <w:p w:rsidR="00C82EA3" w:rsidRPr="00CA6213" w:rsidRDefault="00C82EA3" w:rsidP="00C82EA3">
            <w:pPr>
              <w:pStyle w:val="TableBody"/>
              <w:rPr>
                <w:b/>
                <w:color w:val="auto"/>
              </w:rPr>
            </w:pPr>
            <w:r w:rsidRPr="00CA6213">
              <w:rPr>
                <w:b/>
                <w:color w:val="auto"/>
              </w:rPr>
              <w:t>&lt;status&gt;</w:t>
            </w:r>
            <w:r w:rsidRPr="00CA6213">
              <w:rPr>
                <w:b/>
                <w:color w:val="auto"/>
              </w:rPr>
              <w:tab/>
              <w:t>NV backup status</w:t>
            </w:r>
          </w:p>
          <w:p w:rsidR="00C82EA3" w:rsidRPr="00CA6213" w:rsidRDefault="00C82EA3" w:rsidP="00C82EA3">
            <w:pPr>
              <w:pStyle w:val="TableBody"/>
              <w:rPr>
                <w:color w:val="auto"/>
              </w:rPr>
            </w:pPr>
            <w:r w:rsidRPr="00CA6213">
              <w:rPr>
                <w:color w:val="auto"/>
              </w:rPr>
              <w:t>0</w:t>
            </w:r>
            <w:r w:rsidRPr="00CA6213">
              <w:rPr>
                <w:color w:val="auto"/>
              </w:rPr>
              <w:tab/>
              <w:t xml:space="preserve">NV backup generation </w:t>
            </w:r>
          </w:p>
          <w:p w:rsidR="00C82EA3" w:rsidRPr="00CA6213" w:rsidRDefault="00C82EA3" w:rsidP="00C82EA3">
            <w:pPr>
              <w:pStyle w:val="TableBody"/>
              <w:rPr>
                <w:color w:val="auto"/>
              </w:rPr>
            </w:pPr>
            <w:r w:rsidRPr="00CA6213">
              <w:rPr>
                <w:color w:val="auto"/>
              </w:rPr>
              <w:t>1</w:t>
            </w:r>
            <w:r w:rsidRPr="00CA6213">
              <w:rPr>
                <w:color w:val="auto"/>
              </w:rPr>
              <w:tab/>
              <w:t>NV backup restor</w:t>
            </w:r>
            <w:r w:rsidR="00A861FC" w:rsidRPr="00CA6213">
              <w:rPr>
                <w:color w:val="auto"/>
              </w:rPr>
              <w:t>ation</w:t>
            </w:r>
            <w:r w:rsidRPr="00CA6213">
              <w:rPr>
                <w:color w:val="auto"/>
              </w:rPr>
              <w:t xml:space="preserve"> </w:t>
            </w:r>
          </w:p>
          <w:p w:rsidR="00C82EA3" w:rsidRPr="00CA6213" w:rsidRDefault="00C82EA3" w:rsidP="00C82EA3">
            <w:pPr>
              <w:pStyle w:val="TableBody"/>
              <w:rPr>
                <w:color w:val="auto"/>
              </w:rPr>
            </w:pPr>
            <w:r w:rsidRPr="00CA6213">
              <w:rPr>
                <w:color w:val="auto"/>
              </w:rPr>
              <w:t>2</w:t>
            </w:r>
            <w:r w:rsidRPr="00CA6213">
              <w:rPr>
                <w:color w:val="auto"/>
              </w:rPr>
              <w:tab/>
              <w:t>Backup data restored (when NV corruption is detected during NV initialization)</w:t>
            </w:r>
          </w:p>
          <w:p w:rsidR="00F624F2" w:rsidRPr="00CA6213" w:rsidRDefault="00F624F2" w:rsidP="00C82EA3">
            <w:pPr>
              <w:pStyle w:val="TableBody"/>
              <w:rPr>
                <w:color w:val="auto"/>
              </w:rPr>
            </w:pPr>
          </w:p>
          <w:p w:rsidR="00F624F2" w:rsidRPr="00CA6213" w:rsidRDefault="00F624F2" w:rsidP="00F624F2">
            <w:pPr>
              <w:pStyle w:val="TableBody"/>
              <w:rPr>
                <w:b/>
                <w:color w:val="auto"/>
              </w:rPr>
            </w:pPr>
            <w:r w:rsidRPr="00CA6213">
              <w:rPr>
                <w:b/>
                <w:color w:val="auto"/>
              </w:rPr>
              <w:t>&lt;errcode&gt;</w:t>
            </w:r>
            <w:r w:rsidRPr="00CA6213">
              <w:rPr>
                <w:b/>
                <w:color w:val="auto"/>
              </w:rPr>
              <w:tab/>
              <w:t>Error code</w:t>
            </w:r>
          </w:p>
          <w:p w:rsidR="00F624F2" w:rsidRPr="00CA6213" w:rsidRDefault="00F624F2" w:rsidP="00F624F2">
            <w:pPr>
              <w:pStyle w:val="TableBody"/>
              <w:rPr>
                <w:color w:val="auto"/>
              </w:rPr>
            </w:pPr>
            <w:r w:rsidRPr="00CA6213">
              <w:rPr>
                <w:color w:val="auto"/>
              </w:rPr>
              <w:t>0</w:t>
            </w:r>
            <w:r w:rsidRPr="00CA6213">
              <w:rPr>
                <w:color w:val="auto"/>
              </w:rPr>
              <w:tab/>
              <w:t>No error</w:t>
            </w:r>
          </w:p>
          <w:p w:rsidR="00F624F2" w:rsidRPr="00CA6213" w:rsidRDefault="00F624F2" w:rsidP="00F624F2">
            <w:pPr>
              <w:pStyle w:val="TableBody"/>
              <w:rPr>
                <w:color w:val="auto"/>
              </w:rPr>
            </w:pPr>
            <w:r w:rsidRPr="00CA6213">
              <w:rPr>
                <w:color w:val="auto"/>
              </w:rPr>
              <w:t>1</w:t>
            </w:r>
            <w:r w:rsidRPr="00CA6213">
              <w:rPr>
                <w:color w:val="auto"/>
              </w:rPr>
              <w:tab/>
              <w:t>General error</w:t>
            </w:r>
          </w:p>
          <w:p w:rsidR="00F624F2" w:rsidRPr="00CA6213" w:rsidRDefault="00F624F2" w:rsidP="00F624F2">
            <w:pPr>
              <w:pStyle w:val="TableBody"/>
              <w:rPr>
                <w:color w:val="auto"/>
              </w:rPr>
            </w:pPr>
            <w:r w:rsidRPr="00CA6213">
              <w:rPr>
                <w:color w:val="auto"/>
              </w:rPr>
              <w:t>2</w:t>
            </w:r>
            <w:r w:rsidRPr="00CA6213">
              <w:rPr>
                <w:color w:val="auto"/>
              </w:rPr>
              <w:tab/>
              <w:t>Reserved</w:t>
            </w:r>
          </w:p>
          <w:p w:rsidR="00F624F2" w:rsidRPr="00CA6213" w:rsidRDefault="00F624F2" w:rsidP="00F624F2">
            <w:pPr>
              <w:pStyle w:val="TableBody"/>
              <w:rPr>
                <w:color w:val="auto"/>
              </w:rPr>
            </w:pPr>
            <w:r w:rsidRPr="00CA6213">
              <w:rPr>
                <w:color w:val="auto"/>
              </w:rPr>
              <w:t>3</w:t>
            </w:r>
            <w:r w:rsidRPr="00CA6213">
              <w:rPr>
                <w:color w:val="auto"/>
              </w:rPr>
              <w:tab/>
              <w:t>Flash erase error</w:t>
            </w:r>
          </w:p>
          <w:p w:rsidR="00F624F2" w:rsidRPr="00CA6213" w:rsidRDefault="00F624F2" w:rsidP="00F624F2">
            <w:pPr>
              <w:pStyle w:val="TableBody"/>
              <w:rPr>
                <w:color w:val="auto"/>
              </w:rPr>
            </w:pPr>
            <w:r w:rsidRPr="00CA6213">
              <w:rPr>
                <w:color w:val="auto"/>
              </w:rPr>
              <w:t>4</w:t>
            </w:r>
            <w:r w:rsidRPr="00CA6213">
              <w:rPr>
                <w:color w:val="auto"/>
              </w:rPr>
              <w:tab/>
              <w:t>Backup file corrupted</w:t>
            </w:r>
          </w:p>
          <w:p w:rsidR="00F624F2" w:rsidRPr="00CA6213" w:rsidRDefault="00F624F2" w:rsidP="00F624F2">
            <w:pPr>
              <w:pStyle w:val="TableBody"/>
              <w:rPr>
                <w:color w:val="auto"/>
              </w:rPr>
            </w:pPr>
            <w:r w:rsidRPr="00CA6213">
              <w:rPr>
                <w:color w:val="auto"/>
              </w:rPr>
              <w:t>5</w:t>
            </w:r>
            <w:r w:rsidRPr="00CA6213">
              <w:rPr>
                <w:color w:val="auto"/>
              </w:rPr>
              <w:tab/>
              <w:t>Flash read / write error</w:t>
            </w:r>
          </w:p>
          <w:p w:rsidR="00C82EA3" w:rsidRPr="00CA6213" w:rsidRDefault="00C82EA3" w:rsidP="00C82EA3">
            <w:pPr>
              <w:pStyle w:val="TableBody"/>
              <w:rPr>
                <w:b/>
                <w:color w:val="auto"/>
              </w:rPr>
            </w:pPr>
          </w:p>
          <w:p w:rsidR="00A91604" w:rsidRPr="00CA6213" w:rsidRDefault="00A91604" w:rsidP="00A91604">
            <w:pPr>
              <w:pStyle w:val="TableBody"/>
              <w:rPr>
                <w:b/>
                <w:color w:val="auto"/>
              </w:rPr>
            </w:pPr>
            <w:r w:rsidRPr="00CA6213">
              <w:rPr>
                <w:b/>
                <w:color w:val="auto"/>
              </w:rPr>
              <w:t>&lt;cause&gt;</w:t>
            </w:r>
            <w:r w:rsidRPr="00CA6213">
              <w:rPr>
                <w:b/>
                <w:color w:val="auto"/>
              </w:rPr>
              <w:tab/>
              <w:t>Root cause</w:t>
            </w:r>
          </w:p>
          <w:p w:rsidR="00A91604" w:rsidRPr="00CA6213" w:rsidRDefault="00A91604" w:rsidP="00A91604">
            <w:pPr>
              <w:pStyle w:val="TableBody"/>
              <w:rPr>
                <w:color w:val="auto"/>
              </w:rPr>
            </w:pPr>
            <w:r w:rsidRPr="00CA6213">
              <w:rPr>
                <w:color w:val="auto"/>
              </w:rPr>
              <w:t>0</w:t>
            </w:r>
            <w:r w:rsidRPr="00CA6213">
              <w:rPr>
                <w:color w:val="auto"/>
              </w:rPr>
              <w:tab/>
              <w:t>User request</w:t>
            </w:r>
          </w:p>
          <w:p w:rsidR="00A91604" w:rsidRPr="00CA6213" w:rsidRDefault="00A91604" w:rsidP="00A91604">
            <w:pPr>
              <w:pStyle w:val="TableBody"/>
              <w:rPr>
                <w:color w:val="auto"/>
              </w:rPr>
            </w:pPr>
            <w:r w:rsidRPr="00CA6213">
              <w:rPr>
                <w:color w:val="auto"/>
              </w:rPr>
              <w:t>1</w:t>
            </w:r>
            <w:r w:rsidRPr="00CA6213">
              <w:rPr>
                <w:color w:val="auto"/>
              </w:rPr>
              <w:tab/>
              <w:t>Modem firmware problem</w:t>
            </w:r>
          </w:p>
          <w:p w:rsidR="00A91604" w:rsidRPr="00CA6213" w:rsidRDefault="00A91604" w:rsidP="00A91604">
            <w:pPr>
              <w:pStyle w:val="TableBody"/>
              <w:rPr>
                <w:color w:val="auto"/>
              </w:rPr>
            </w:pPr>
            <w:r w:rsidRPr="00CA6213">
              <w:rPr>
                <w:color w:val="auto"/>
              </w:rPr>
              <w:t>2</w:t>
            </w:r>
            <w:r w:rsidRPr="00CA6213">
              <w:rPr>
                <w:color w:val="auto"/>
              </w:rPr>
              <w:tab/>
              <w:t>Whole NV partition structure corrupted</w:t>
            </w:r>
          </w:p>
          <w:p w:rsidR="00A91604" w:rsidRPr="00CA6213" w:rsidRDefault="00A91604" w:rsidP="00A91604">
            <w:pPr>
              <w:pStyle w:val="TableBody"/>
              <w:rPr>
                <w:color w:val="auto"/>
              </w:rPr>
            </w:pPr>
            <w:r w:rsidRPr="00CA6213">
              <w:rPr>
                <w:color w:val="auto"/>
              </w:rPr>
              <w:t>3</w:t>
            </w:r>
            <w:r w:rsidRPr="00CA6213">
              <w:rPr>
                <w:color w:val="auto"/>
              </w:rPr>
              <w:tab/>
              <w:t>NV Calibrated partition corrupted</w:t>
            </w:r>
          </w:p>
          <w:p w:rsidR="00A91604" w:rsidRPr="00CA6213" w:rsidRDefault="00A91604" w:rsidP="00A91604">
            <w:pPr>
              <w:pStyle w:val="TableBody"/>
              <w:rPr>
                <w:color w:val="auto"/>
              </w:rPr>
            </w:pPr>
            <w:r w:rsidRPr="00CA6213">
              <w:rPr>
                <w:color w:val="auto"/>
              </w:rPr>
              <w:t>4</w:t>
            </w:r>
            <w:r w:rsidRPr="00CA6213">
              <w:rPr>
                <w:color w:val="auto"/>
              </w:rPr>
              <w:tab/>
              <w:t xml:space="preserve">NV Static config partition corrupted </w:t>
            </w:r>
          </w:p>
          <w:p w:rsidR="00A91604" w:rsidRPr="00CA6213" w:rsidRDefault="00A91604" w:rsidP="00A91604">
            <w:pPr>
              <w:pStyle w:val="TableBody"/>
              <w:rPr>
                <w:color w:val="auto"/>
              </w:rPr>
            </w:pPr>
            <w:r w:rsidRPr="00CA6213">
              <w:rPr>
                <w:color w:val="auto"/>
              </w:rPr>
              <w:t>5</w:t>
            </w:r>
            <w:r w:rsidRPr="00CA6213">
              <w:rPr>
                <w:color w:val="auto"/>
              </w:rPr>
              <w:tab/>
              <w:t>NV dynamic parameter missing</w:t>
            </w:r>
          </w:p>
          <w:p w:rsidR="00A91604" w:rsidRPr="00CA6213" w:rsidRDefault="00A91604" w:rsidP="00C82EA3">
            <w:pPr>
              <w:pStyle w:val="TableBody"/>
              <w:rPr>
                <w:b/>
                <w:color w:val="auto"/>
              </w:rPr>
            </w:pPr>
          </w:p>
          <w:p w:rsidR="00C82EA3" w:rsidRPr="00CA6213" w:rsidRDefault="00C82EA3" w:rsidP="00C82EA3">
            <w:pPr>
              <w:pStyle w:val="TableBody"/>
              <w:rPr>
                <w:b/>
                <w:color w:val="auto"/>
              </w:rPr>
            </w:pPr>
            <w:r w:rsidRPr="00CA6213">
              <w:rPr>
                <w:b/>
                <w:color w:val="auto"/>
              </w:rPr>
              <w:t>&lt;backup date&gt;</w:t>
            </w:r>
            <w:r w:rsidRPr="00CA6213">
              <w:rPr>
                <w:b/>
                <w:color w:val="auto"/>
              </w:rPr>
              <w:tab/>
            </w:r>
            <w:r w:rsidRPr="00CA6213">
              <w:rPr>
                <w:color w:val="auto"/>
              </w:rPr>
              <w:t>NV backup generation date</w:t>
            </w:r>
          </w:p>
          <w:p w:rsidR="00C82EA3" w:rsidRPr="00CA6213" w:rsidRDefault="00C82EA3" w:rsidP="00C82EA3">
            <w:pPr>
              <w:pStyle w:val="TableBody"/>
              <w:rPr>
                <w:b/>
                <w:color w:val="auto"/>
              </w:rPr>
            </w:pPr>
          </w:p>
          <w:p w:rsidR="00C82EA3" w:rsidRPr="00CA6213" w:rsidRDefault="00C82EA3" w:rsidP="00C82EA3">
            <w:pPr>
              <w:pStyle w:val="TableBody"/>
              <w:rPr>
                <w:color w:val="auto"/>
              </w:rPr>
            </w:pPr>
            <w:r w:rsidRPr="00CA6213">
              <w:rPr>
                <w:b/>
                <w:color w:val="auto"/>
              </w:rPr>
              <w:t>&lt;backup firmware version&gt;</w:t>
            </w:r>
            <w:r w:rsidRPr="00CA6213">
              <w:rPr>
                <w:b/>
                <w:color w:val="auto"/>
              </w:rPr>
              <w:tab/>
            </w:r>
            <w:r w:rsidRPr="00CA6213">
              <w:rPr>
                <w:color w:val="auto"/>
              </w:rPr>
              <w:t>Firmware version used to generate the NV backup</w:t>
            </w:r>
          </w:p>
          <w:p w:rsidR="00C82EA3" w:rsidRPr="00CA6213" w:rsidRDefault="00C82EA3" w:rsidP="00C82EA3">
            <w:pPr>
              <w:pStyle w:val="TableBody"/>
              <w:rPr>
                <w:b/>
                <w:color w:val="auto"/>
              </w:rPr>
            </w:pPr>
          </w:p>
          <w:p w:rsidR="00C82EA3" w:rsidRPr="00CA6213" w:rsidRDefault="00C82EA3" w:rsidP="00C82EA3">
            <w:pPr>
              <w:pStyle w:val="TableBody"/>
              <w:rPr>
                <w:color w:val="auto"/>
              </w:rPr>
            </w:pPr>
            <w:r w:rsidRPr="00CA6213">
              <w:rPr>
                <w:b/>
                <w:color w:val="auto"/>
              </w:rPr>
              <w:t>&lt;backup date used for restore&gt;</w:t>
            </w:r>
            <w:r w:rsidRPr="00CA6213">
              <w:rPr>
                <w:b/>
                <w:color w:val="auto"/>
              </w:rPr>
              <w:tab/>
            </w:r>
            <w:r w:rsidRPr="00CA6213">
              <w:rPr>
                <w:color w:val="auto"/>
              </w:rPr>
              <w:t>Generation date of the NV backup that was used for the NV restore</w:t>
            </w:r>
          </w:p>
          <w:p w:rsidR="00C82EA3" w:rsidRPr="00CA6213" w:rsidRDefault="00C82EA3" w:rsidP="00C82EA3">
            <w:pPr>
              <w:pStyle w:val="TableBody"/>
              <w:rPr>
                <w:b/>
                <w:color w:val="auto"/>
              </w:rPr>
            </w:pPr>
          </w:p>
          <w:p w:rsidR="00C82EA3" w:rsidRPr="00CA6213" w:rsidRDefault="00C82EA3" w:rsidP="00C82EA3">
            <w:pPr>
              <w:pStyle w:val="TableBody"/>
              <w:rPr>
                <w:color w:val="auto"/>
              </w:rPr>
            </w:pPr>
            <w:r w:rsidRPr="00CA6213">
              <w:rPr>
                <w:b/>
                <w:color w:val="auto"/>
              </w:rPr>
              <w:t>&lt;backup firmware version used for restore&gt;</w:t>
            </w:r>
            <w:r w:rsidRPr="00CA6213">
              <w:rPr>
                <w:b/>
                <w:color w:val="auto"/>
              </w:rPr>
              <w:tab/>
            </w:r>
            <w:r w:rsidRPr="00CA6213">
              <w:rPr>
                <w:color w:val="auto"/>
              </w:rPr>
              <w:t>Firmware version used to generate the NV backup that was used for the NV restore</w:t>
            </w:r>
          </w:p>
          <w:p w:rsidR="001B258B" w:rsidRPr="00CA6213" w:rsidRDefault="001B258B" w:rsidP="00A91604">
            <w:pPr>
              <w:pStyle w:val="TableBody"/>
              <w:rPr>
                <w:color w:val="auto"/>
                <w:u w:val="single"/>
              </w:rPr>
            </w:pPr>
          </w:p>
        </w:tc>
      </w:tr>
      <w:tr w:rsidR="00CA6213" w:rsidRPr="00CA6213" w:rsidTr="004042FA">
        <w:trPr>
          <w:cantSplit w:val="0"/>
          <w:trHeight w:val="815"/>
        </w:trPr>
        <w:tc>
          <w:tcPr>
            <w:tcW w:w="2265" w:type="dxa"/>
          </w:tcPr>
          <w:p w:rsidR="001B258B" w:rsidRPr="00CA6213" w:rsidRDefault="001B258B" w:rsidP="001B258B">
            <w:pPr>
              <w:pStyle w:val="TableBody"/>
              <w:rPr>
                <w:i/>
                <w:color w:val="auto"/>
              </w:rPr>
            </w:pPr>
            <w:r w:rsidRPr="00CA6213">
              <w:rPr>
                <w:color w:val="auto"/>
                <w:u w:val="single"/>
              </w:rPr>
              <w:t>Examples</w:t>
            </w:r>
          </w:p>
        </w:tc>
        <w:tc>
          <w:tcPr>
            <w:tcW w:w="6804" w:type="dxa"/>
          </w:tcPr>
          <w:p w:rsidR="00B64629" w:rsidRPr="00CA6213" w:rsidRDefault="00B64629" w:rsidP="00B64629">
            <w:pPr>
              <w:pStyle w:val="TableBody"/>
              <w:rPr>
                <w:color w:val="auto"/>
              </w:rPr>
            </w:pPr>
            <w:r w:rsidRPr="00CA6213">
              <w:rPr>
                <w:color w:val="auto"/>
              </w:rPr>
              <w:t># automatic backup files generation, notified by +NVBU_IND</w:t>
            </w:r>
          </w:p>
          <w:p w:rsidR="00B64629" w:rsidRPr="00CA6213" w:rsidRDefault="00B64629" w:rsidP="00B64629">
            <w:pPr>
              <w:pStyle w:val="TableBody"/>
              <w:rPr>
                <w:b/>
                <w:color w:val="auto"/>
              </w:rPr>
            </w:pPr>
            <w:r w:rsidRPr="00CA6213">
              <w:rPr>
                <w:b/>
                <w:color w:val="auto"/>
              </w:rPr>
              <w:t>+NVBU_IND: 0,0,</w:t>
            </w:r>
            <w:r w:rsidR="005F7940" w:rsidRPr="00CA6213">
              <w:rPr>
                <w:b/>
                <w:color w:val="auto"/>
              </w:rPr>
              <w:t>0,</w:t>
            </w:r>
            <w:r w:rsidRPr="00CA6213">
              <w:rPr>
                <w:b/>
                <w:color w:val="auto"/>
              </w:rPr>
              <w:t>"2015/07/22</w:t>
            </w:r>
            <w:r w:rsidR="00445CE8" w:rsidRPr="00CA6213">
              <w:rPr>
                <w:b/>
                <w:color w:val="auto"/>
              </w:rPr>
              <w:t>-</w:t>
            </w:r>
            <w:r w:rsidRPr="00CA6213">
              <w:rPr>
                <w:b/>
                <w:color w:val="auto"/>
              </w:rPr>
              <w:t>04:23:33","AHL77xx_NQ.01.00.27_0.2.2.20170207.x1210"</w:t>
            </w:r>
          </w:p>
          <w:p w:rsidR="00B64629" w:rsidRPr="00CA6213" w:rsidRDefault="00B64629" w:rsidP="00B64629">
            <w:pPr>
              <w:pStyle w:val="TableBody"/>
              <w:rPr>
                <w:b/>
                <w:color w:val="auto"/>
              </w:rPr>
            </w:pPr>
          </w:p>
          <w:p w:rsidR="00B64629" w:rsidRPr="00CA6213" w:rsidRDefault="00B64629" w:rsidP="00B64629">
            <w:pPr>
              <w:pStyle w:val="TableBody"/>
              <w:rPr>
                <w:color w:val="auto"/>
              </w:rPr>
            </w:pPr>
            <w:r w:rsidRPr="00CA6213">
              <w:rPr>
                <w:color w:val="auto"/>
              </w:rPr>
              <w:t># manual generation of backup files from existing NV partitions</w:t>
            </w:r>
          </w:p>
          <w:p w:rsidR="00B64629" w:rsidRPr="00CA6213" w:rsidRDefault="00B64629" w:rsidP="00B64629">
            <w:pPr>
              <w:pStyle w:val="TableBody"/>
              <w:rPr>
                <w:b/>
                <w:color w:val="auto"/>
              </w:rPr>
            </w:pPr>
            <w:r w:rsidRPr="00CA6213">
              <w:rPr>
                <w:b/>
                <w:color w:val="auto"/>
              </w:rPr>
              <w:t>AT+NVBU=0,3</w:t>
            </w:r>
          </w:p>
          <w:p w:rsidR="00B64629" w:rsidRPr="00CA6213" w:rsidRDefault="00B64629" w:rsidP="00B64629">
            <w:pPr>
              <w:pStyle w:val="TableBody"/>
              <w:rPr>
                <w:b/>
                <w:color w:val="auto"/>
              </w:rPr>
            </w:pPr>
            <w:r w:rsidRPr="00CA6213">
              <w:rPr>
                <w:b/>
                <w:color w:val="auto"/>
              </w:rPr>
              <w:t>OK</w:t>
            </w:r>
          </w:p>
          <w:p w:rsidR="00B64629" w:rsidRPr="00CA6213" w:rsidRDefault="00B64629" w:rsidP="00B64629">
            <w:pPr>
              <w:pStyle w:val="TableBody"/>
              <w:rPr>
                <w:b/>
                <w:color w:val="auto"/>
              </w:rPr>
            </w:pPr>
            <w:r w:rsidRPr="00CA6213">
              <w:rPr>
                <w:b/>
                <w:color w:val="auto"/>
              </w:rPr>
              <w:t>+NVBU_IND: 0,0,</w:t>
            </w:r>
            <w:r w:rsidR="00185088" w:rsidRPr="00CA6213">
              <w:rPr>
                <w:b/>
                <w:color w:val="auto"/>
              </w:rPr>
              <w:t>0,</w:t>
            </w:r>
            <w:r w:rsidRPr="00CA6213">
              <w:rPr>
                <w:b/>
                <w:color w:val="auto"/>
              </w:rPr>
              <w:t>"2015/07/22 04:23:39","</w:t>
            </w:r>
            <w:r w:rsidR="00B356C4">
              <w:rPr>
                <w:b/>
                <w:color w:val="auto"/>
              </w:rPr>
              <w:t>AHL78xx.1.3.0.1.20170207</w:t>
            </w:r>
            <w:r w:rsidRPr="00CA6213">
              <w:rPr>
                <w:b/>
                <w:color w:val="auto"/>
              </w:rPr>
              <w:t>"</w:t>
            </w:r>
          </w:p>
          <w:p w:rsidR="00B64629" w:rsidRPr="00CA6213" w:rsidRDefault="00B64629" w:rsidP="00B64629">
            <w:pPr>
              <w:pStyle w:val="TableBody"/>
              <w:rPr>
                <w:b/>
                <w:color w:val="auto"/>
              </w:rPr>
            </w:pPr>
          </w:p>
          <w:p w:rsidR="00B64629" w:rsidRPr="00CA6213" w:rsidRDefault="00B64629" w:rsidP="00B64629">
            <w:pPr>
              <w:pStyle w:val="TableBody"/>
              <w:rPr>
                <w:color w:val="auto"/>
              </w:rPr>
            </w:pPr>
            <w:r w:rsidRPr="00CA6213">
              <w:rPr>
                <w:color w:val="auto"/>
              </w:rPr>
              <w:t># manual restore of backup files to original NV partitions</w:t>
            </w:r>
          </w:p>
          <w:p w:rsidR="00B64629" w:rsidRPr="00CA6213" w:rsidRDefault="00B64629" w:rsidP="00B64629">
            <w:pPr>
              <w:pStyle w:val="TableBody"/>
              <w:rPr>
                <w:b/>
                <w:color w:val="auto"/>
              </w:rPr>
            </w:pPr>
            <w:r w:rsidRPr="00CA6213">
              <w:rPr>
                <w:b/>
                <w:color w:val="auto"/>
              </w:rPr>
              <w:t>AT+NVBU=1,3</w:t>
            </w:r>
          </w:p>
          <w:p w:rsidR="00B64629" w:rsidRPr="00CA6213" w:rsidRDefault="00B64629" w:rsidP="00B64629">
            <w:pPr>
              <w:pStyle w:val="TableBody"/>
              <w:rPr>
                <w:b/>
                <w:color w:val="auto"/>
              </w:rPr>
            </w:pPr>
            <w:r w:rsidRPr="00CA6213">
              <w:rPr>
                <w:b/>
                <w:color w:val="auto"/>
              </w:rPr>
              <w:t>OK</w:t>
            </w:r>
          </w:p>
          <w:p w:rsidR="00B64629" w:rsidRPr="00CA6213" w:rsidRDefault="008B28BB" w:rsidP="00B64629">
            <w:pPr>
              <w:pStyle w:val="TableBody"/>
              <w:rPr>
                <w:b/>
                <w:color w:val="auto"/>
              </w:rPr>
            </w:pPr>
            <w:r w:rsidRPr="00CA6213">
              <w:rPr>
                <w:b/>
                <w:color w:val="auto"/>
              </w:rPr>
              <w:t>+NVBU_IND: 1,0,</w:t>
            </w:r>
            <w:r w:rsidR="00A91604" w:rsidRPr="00CA6213">
              <w:rPr>
                <w:b/>
                <w:color w:val="auto"/>
              </w:rPr>
              <w:t>0,</w:t>
            </w:r>
            <w:r w:rsidR="00B17256" w:rsidRPr="00CA6213">
              <w:rPr>
                <w:b/>
                <w:color w:val="auto"/>
              </w:rPr>
              <w:t>0,</w:t>
            </w:r>
            <w:r w:rsidRPr="00CA6213">
              <w:rPr>
                <w:b/>
                <w:color w:val="auto"/>
              </w:rPr>
              <w:t xml:space="preserve">"2015/07/22 </w:t>
            </w:r>
            <w:r w:rsidR="00B64629" w:rsidRPr="00CA6213">
              <w:rPr>
                <w:b/>
                <w:color w:val="auto"/>
              </w:rPr>
              <w:t>04:23:39","</w:t>
            </w:r>
            <w:r w:rsidR="00B356C4">
              <w:rPr>
                <w:b/>
                <w:color w:val="auto"/>
              </w:rPr>
              <w:t>AHL78xx.1.3.0.1.20170207</w:t>
            </w:r>
            <w:r w:rsidR="00B64629" w:rsidRPr="00CA6213">
              <w:rPr>
                <w:b/>
                <w:color w:val="auto"/>
              </w:rPr>
              <w:t>"</w:t>
            </w:r>
          </w:p>
          <w:p w:rsidR="00B64629" w:rsidRPr="00CA6213" w:rsidRDefault="00B64629" w:rsidP="00B64629">
            <w:pPr>
              <w:pStyle w:val="TableBody"/>
              <w:rPr>
                <w:b/>
                <w:color w:val="auto"/>
              </w:rPr>
            </w:pPr>
            <w:r w:rsidRPr="00CA6213">
              <w:rPr>
                <w:b/>
                <w:color w:val="auto"/>
              </w:rPr>
              <w:tab/>
            </w:r>
          </w:p>
          <w:p w:rsidR="00B64629" w:rsidRPr="00CA6213" w:rsidRDefault="00B64629" w:rsidP="00B64629">
            <w:pPr>
              <w:pStyle w:val="TableBody"/>
              <w:rPr>
                <w:b/>
                <w:color w:val="auto"/>
              </w:rPr>
            </w:pPr>
            <w:r w:rsidRPr="00CA6213">
              <w:rPr>
                <w:b/>
                <w:color w:val="auto"/>
              </w:rPr>
              <w:t>&lt;module reboots automatically&gt;</w:t>
            </w:r>
          </w:p>
          <w:p w:rsidR="00B64629" w:rsidRPr="00CA6213" w:rsidRDefault="00B64629" w:rsidP="00B64629">
            <w:pPr>
              <w:pStyle w:val="TableBody"/>
              <w:rPr>
                <w:b/>
                <w:color w:val="auto"/>
              </w:rPr>
            </w:pPr>
          </w:p>
          <w:p w:rsidR="00B64629" w:rsidRPr="00CA6213" w:rsidRDefault="00B64629" w:rsidP="00B64629">
            <w:pPr>
              <w:pStyle w:val="TableBody"/>
              <w:rPr>
                <w:b/>
                <w:color w:val="auto"/>
              </w:rPr>
            </w:pPr>
          </w:p>
          <w:p w:rsidR="008B28BB" w:rsidRPr="00CA6213" w:rsidRDefault="008B28BB" w:rsidP="00B1659C">
            <w:pPr>
              <w:pStyle w:val="TableBody"/>
              <w:rPr>
                <w:color w:val="auto"/>
                <w:u w:val="single"/>
              </w:rPr>
            </w:pPr>
          </w:p>
        </w:tc>
      </w:tr>
      <w:tr w:rsidR="00CA6213" w:rsidRPr="00CA6213" w:rsidTr="004042FA">
        <w:trPr>
          <w:cantSplit w:val="0"/>
          <w:trHeight w:val="815"/>
        </w:trPr>
        <w:tc>
          <w:tcPr>
            <w:tcW w:w="2265" w:type="dxa"/>
          </w:tcPr>
          <w:p w:rsidR="001B258B" w:rsidRPr="00CA6213" w:rsidRDefault="001B258B" w:rsidP="001B258B">
            <w:pPr>
              <w:pStyle w:val="TableBody"/>
              <w:rPr>
                <w:color w:val="auto"/>
                <w:szCs w:val="18"/>
              </w:rPr>
            </w:pPr>
            <w:r w:rsidRPr="00CA6213">
              <w:rPr>
                <w:color w:val="auto"/>
                <w:szCs w:val="18"/>
                <w:u w:val="single"/>
              </w:rPr>
              <w:t>Reference</w:t>
            </w:r>
          </w:p>
          <w:p w:rsidR="001B258B" w:rsidRPr="00CA6213" w:rsidRDefault="001B258B" w:rsidP="001B258B">
            <w:pPr>
              <w:pStyle w:val="TableBody"/>
              <w:rPr>
                <w:i/>
                <w:color w:val="auto"/>
                <w:lang w:val="fr-FR"/>
              </w:rPr>
            </w:pPr>
            <w:r w:rsidRPr="00CA6213">
              <w:rPr>
                <w:color w:val="auto"/>
                <w:szCs w:val="18"/>
              </w:rPr>
              <w:t>Sierra Wireless Proprietary</w:t>
            </w:r>
          </w:p>
        </w:tc>
        <w:tc>
          <w:tcPr>
            <w:tcW w:w="6804" w:type="dxa"/>
          </w:tcPr>
          <w:p w:rsidR="001B258B" w:rsidRPr="00CA6213" w:rsidRDefault="001B258B" w:rsidP="001B258B">
            <w:pPr>
              <w:pStyle w:val="TableBody"/>
              <w:rPr>
                <w:color w:val="auto"/>
                <w:szCs w:val="18"/>
                <w:lang w:eastAsia="zh-CN"/>
              </w:rPr>
            </w:pPr>
            <w:r w:rsidRPr="00CA6213">
              <w:rPr>
                <w:color w:val="auto"/>
                <w:szCs w:val="18"/>
                <w:u w:val="single"/>
              </w:rPr>
              <w:t>Notes</w:t>
            </w:r>
          </w:p>
          <w:p w:rsidR="00A47178" w:rsidRPr="00CA6213" w:rsidRDefault="00A47178" w:rsidP="00A47178">
            <w:pPr>
              <w:pStyle w:val="TableBody"/>
              <w:numPr>
                <w:ilvl w:val="0"/>
                <w:numId w:val="14"/>
              </w:numPr>
              <w:rPr>
                <w:color w:val="auto"/>
              </w:rPr>
            </w:pPr>
            <w:r w:rsidRPr="00CA6213">
              <w:rPr>
                <w:color w:val="auto"/>
              </w:rPr>
              <w:t>Status of operations for &lt;mode&gt;=0 and &lt;mode&gt;=1 is notified by +NVBU_IND unsolicited notifications with &lt;status&gt;=0 and &lt;status&gt;=1 respectively on the AT port executed the write command.</w:t>
            </w:r>
          </w:p>
          <w:p w:rsidR="00A47178" w:rsidRPr="00CA6213" w:rsidRDefault="00A47178" w:rsidP="00A47178">
            <w:pPr>
              <w:pStyle w:val="TableBody"/>
              <w:numPr>
                <w:ilvl w:val="0"/>
                <w:numId w:val="14"/>
              </w:numPr>
              <w:rPr>
                <w:color w:val="auto"/>
              </w:rPr>
            </w:pPr>
            <w:r w:rsidRPr="00CA6213">
              <w:rPr>
                <w:color w:val="auto"/>
              </w:rPr>
              <w:t>Execution of the write command with &lt;mode&gt;=1 is followed by a modem reboot automatically; NVs are restored to their default values on booting.</w:t>
            </w:r>
          </w:p>
          <w:p w:rsidR="00A47178" w:rsidRPr="00CA6213" w:rsidRDefault="00A47178" w:rsidP="00A47178">
            <w:pPr>
              <w:pStyle w:val="TableBody"/>
              <w:numPr>
                <w:ilvl w:val="0"/>
                <w:numId w:val="14"/>
              </w:numPr>
              <w:rPr>
                <w:color w:val="auto"/>
              </w:rPr>
            </w:pPr>
            <w:r w:rsidRPr="00CA6213">
              <w:rPr>
                <w:color w:val="auto"/>
              </w:rPr>
              <w:t xml:space="preserve">The </w:t>
            </w:r>
            <w:r w:rsidR="001006D7" w:rsidRPr="00CA6213">
              <w:rPr>
                <w:color w:val="auto"/>
              </w:rPr>
              <w:t>log file is limited to 4ko</w:t>
            </w:r>
            <w:r w:rsidRPr="00CA6213">
              <w:rPr>
                <w:color w:val="auto"/>
              </w:rPr>
              <w:t>.</w:t>
            </w:r>
          </w:p>
          <w:p w:rsidR="00A47178" w:rsidRPr="00CA6213" w:rsidRDefault="00A47178" w:rsidP="00A47178">
            <w:pPr>
              <w:pStyle w:val="TableBody"/>
              <w:numPr>
                <w:ilvl w:val="0"/>
                <w:numId w:val="14"/>
              </w:numPr>
              <w:rPr>
                <w:color w:val="auto"/>
              </w:rPr>
            </w:pPr>
            <w:r w:rsidRPr="00CA6213">
              <w:rPr>
                <w:color w:val="auto"/>
              </w:rPr>
              <w:t>NO SIM card is required for this command.</w:t>
            </w:r>
          </w:p>
          <w:p w:rsidR="00F63E66" w:rsidRPr="00CA6213" w:rsidRDefault="00F63E66" w:rsidP="00A47178">
            <w:pPr>
              <w:pStyle w:val="TableBody"/>
              <w:numPr>
                <w:ilvl w:val="0"/>
                <w:numId w:val="14"/>
              </w:numPr>
              <w:rPr>
                <w:color w:val="auto"/>
              </w:rPr>
            </w:pPr>
            <w:r w:rsidRPr="00CA6213">
              <w:rPr>
                <w:color w:val="auto"/>
              </w:rPr>
              <w:t>The backup date and the backup firmware are displayed only when available (i.e. backup not corrupted)</w:t>
            </w:r>
          </w:p>
          <w:p w:rsidR="001B258B" w:rsidRPr="00CA6213" w:rsidRDefault="00A47178" w:rsidP="001006D7">
            <w:pPr>
              <w:pStyle w:val="TableBody"/>
              <w:numPr>
                <w:ilvl w:val="0"/>
                <w:numId w:val="14"/>
              </w:numPr>
              <w:rPr>
                <w:color w:val="auto"/>
              </w:rPr>
            </w:pPr>
            <w:r w:rsidRPr="00CA6213">
              <w:rPr>
                <w:color w:val="auto"/>
              </w:rPr>
              <w:t>&lt;mode&gt;=2 is for retrieving log for R&amp;D analysis and not fully documented; generally:</w:t>
            </w:r>
          </w:p>
        </w:tc>
      </w:tr>
      <w:tr w:rsidR="00CA6213" w:rsidRPr="00CA6213" w:rsidTr="004042FA">
        <w:trPr>
          <w:cantSplit w:val="0"/>
          <w:trHeight w:val="815"/>
        </w:trPr>
        <w:tc>
          <w:tcPr>
            <w:tcW w:w="2265" w:type="dxa"/>
          </w:tcPr>
          <w:p w:rsidR="00A47178" w:rsidRPr="00CA6213" w:rsidRDefault="00A47178" w:rsidP="001B258B">
            <w:pPr>
              <w:pStyle w:val="TableBody"/>
              <w:rPr>
                <w:color w:val="auto"/>
                <w:szCs w:val="18"/>
                <w:u w:val="single"/>
              </w:rPr>
            </w:pPr>
          </w:p>
        </w:tc>
        <w:tc>
          <w:tcPr>
            <w:tcW w:w="6804" w:type="dxa"/>
          </w:tcPr>
          <w:p w:rsidR="00A47178" w:rsidRPr="00CA6213" w:rsidRDefault="00A47178" w:rsidP="001B258B">
            <w:pPr>
              <w:pStyle w:val="TableBody"/>
              <w:rPr>
                <w:color w:val="auto"/>
                <w:szCs w:val="18"/>
                <w:u w:val="single"/>
              </w:rPr>
            </w:pPr>
          </w:p>
        </w:tc>
      </w:tr>
    </w:tbl>
    <w:p w:rsidR="00C43D50" w:rsidRPr="00CA6213" w:rsidRDefault="00C43D50" w:rsidP="00C43D50">
      <w:pPr>
        <w:rPr>
          <w:color w:val="auto"/>
        </w:rPr>
      </w:pPr>
      <w:bookmarkStart w:id="18" w:name="_Toc345081237"/>
    </w:p>
    <w:p w:rsidR="00220046" w:rsidRPr="00CA6213" w:rsidRDefault="00220046" w:rsidP="00B1659C">
      <w:pPr>
        <w:pStyle w:val="Heading1"/>
        <w:numPr>
          <w:ilvl w:val="0"/>
          <w:numId w:val="0"/>
        </w:numPr>
        <w:rPr>
          <w:color w:val="auto"/>
        </w:rPr>
        <w:sectPr w:rsidR="00220046" w:rsidRPr="00CA6213"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pPr>
    </w:p>
    <w:bookmarkEnd w:id="7"/>
    <w:bookmarkEnd w:id="8"/>
    <w:bookmarkEnd w:id="9"/>
    <w:bookmarkEnd w:id="10"/>
    <w:bookmarkEnd w:id="11"/>
    <w:bookmarkEnd w:id="18"/>
    <w:p w:rsidR="007A6C35" w:rsidRPr="00CA6213" w:rsidRDefault="007A6C35" w:rsidP="007A6C35">
      <w:pPr>
        <w:jc w:val="both"/>
        <w:rPr>
          <w:color w:val="auto"/>
          <w:lang w:eastAsia="zh-CN"/>
        </w:rPr>
      </w:pPr>
    </w:p>
    <w:p w:rsidR="00AF021C" w:rsidRPr="00CA6213" w:rsidRDefault="00AF021C" w:rsidP="0056113C">
      <w:pPr>
        <w:jc w:val="both"/>
        <w:rPr>
          <w:color w:val="auto"/>
          <w:lang w:eastAsia="zh-CN"/>
        </w:rPr>
      </w:pPr>
    </w:p>
    <w:p w:rsidR="00AF021C" w:rsidRPr="00CA6213" w:rsidRDefault="00AF021C" w:rsidP="00AF021C">
      <w:pPr>
        <w:jc w:val="both"/>
        <w:rPr>
          <w:color w:val="auto"/>
          <w:lang w:eastAsia="zh-CN"/>
        </w:rPr>
      </w:pPr>
    </w:p>
    <w:sectPr w:rsidR="00AF021C" w:rsidRPr="00CA6213" w:rsidSect="00E67EFB">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0003" w:rsidRDefault="00810003" w:rsidP="0094718A">
      <w:r>
        <w:separator/>
      </w:r>
    </w:p>
    <w:p w:rsidR="00810003" w:rsidRDefault="00810003" w:rsidP="0094718A"/>
  </w:endnote>
  <w:endnote w:type="continuationSeparator" w:id="0">
    <w:p w:rsidR="00810003" w:rsidRDefault="00810003" w:rsidP="0094718A">
      <w:r>
        <w:continuationSeparator/>
      </w:r>
    </w:p>
    <w:p w:rsidR="00810003" w:rsidRDefault="00810003"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ourier New"/>
    <w:charset w:val="00"/>
    <w:family w:val="swiss"/>
    <w:pitch w:val="variable"/>
    <w:sig w:usb0="00000087"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2AF4F492" wp14:editId="125757B0">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1A040"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t>[R01.06]</w:t>
    </w:r>
    <w:r>
      <w:fldChar w:fldCharType="end"/>
    </w:r>
    <w:r w:rsidRPr="0015218C">
      <w:tab/>
    </w:r>
    <w:r>
      <w:fldChar w:fldCharType="begin"/>
    </w:r>
    <w:r>
      <w:instrText xml:space="preserve"> REF Date \h  \* MERGEFORMAT </w:instrText>
    </w:r>
    <w:r>
      <w:fldChar w:fldCharType="separate"/>
    </w:r>
    <w:r>
      <w:t>[Sep 26, 2016]</w:t>
    </w:r>
    <w:r>
      <w:fldChar w:fldCharType="end"/>
    </w:r>
    <w:r>
      <w:tab/>
    </w:r>
    <w:r>
      <w:fldChar w:fldCharType="begin"/>
    </w:r>
    <w:r>
      <w:instrText xml:space="preserve"> PAGE </w:instrText>
    </w:r>
    <w:r>
      <w:fldChar w:fldCharType="separate"/>
    </w:r>
    <w:r w:rsidR="005C1024">
      <w:rPr>
        <w:noProof/>
      </w:rPr>
      <w:t>9</w:t>
    </w:r>
    <w:r>
      <w:rPr>
        <w:noProof/>
      </w:rPr>
      <w:fldChar w:fldCharType="end"/>
    </w:r>
  </w:p>
  <w:p w:rsidR="00650BB0" w:rsidRDefault="00650B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160F48C9" wp14:editId="63680F06">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5450B"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220046">
      <w:t>[No FH number]</w:t>
    </w:r>
    <w:r>
      <w:fldChar w:fldCharType="end"/>
    </w:r>
    <w:r w:rsidRPr="0015218C">
      <w:tab/>
      <w:t xml:space="preserve">Rev </w:t>
    </w:r>
    <w:r>
      <w:fldChar w:fldCharType="begin"/>
    </w:r>
    <w:r>
      <w:instrText xml:space="preserve"> REF Revision \h  \* MERGEFORMAT </w:instrText>
    </w:r>
    <w:r>
      <w:fldChar w:fldCharType="separate"/>
    </w:r>
    <w:r w:rsidR="00220046">
      <w:t>[R01.xx]</w:t>
    </w:r>
    <w:r>
      <w:fldChar w:fldCharType="end"/>
    </w:r>
    <w:r w:rsidRPr="0015218C">
      <w:tab/>
    </w:r>
    <w:r>
      <w:fldChar w:fldCharType="begin"/>
    </w:r>
    <w:r>
      <w:instrText xml:space="preserve"> REF Date \h  \* MERGEFORMAT </w:instrText>
    </w:r>
    <w:r>
      <w:fldChar w:fldCharType="separate"/>
    </w:r>
    <w:r w:rsidR="00220046">
      <w:t>[Date (December 7</w:t>
    </w:r>
    <w:r w:rsidR="00220046" w:rsidRPr="00220046">
      <w:t>th</w:t>
    </w:r>
    <w:r w:rsidR="00220046">
      <w:t>, 2016)]</w:t>
    </w:r>
    <w:r>
      <w:fldChar w:fldCharType="end"/>
    </w:r>
    <w:r>
      <w:tab/>
    </w:r>
    <w:r>
      <w:fldChar w:fldCharType="begin"/>
    </w:r>
    <w:r>
      <w:instrText xml:space="preserve"> PAGE </w:instrText>
    </w:r>
    <w:r>
      <w:fldChar w:fldCharType="separate"/>
    </w:r>
    <w:r w:rsidR="005C1024">
      <w:rPr>
        <w:noProof/>
      </w:rPr>
      <w:t>10</w:t>
    </w:r>
    <w:r>
      <w:rPr>
        <w:noProof/>
      </w:rPr>
      <w:fldChar w:fldCharType="end"/>
    </w:r>
  </w:p>
  <w:p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0003" w:rsidRDefault="00810003" w:rsidP="0094718A">
      <w:r>
        <w:separator/>
      </w:r>
    </w:p>
    <w:p w:rsidR="00810003" w:rsidRDefault="00810003" w:rsidP="0094718A"/>
  </w:footnote>
  <w:footnote w:type="continuationSeparator" w:id="0">
    <w:p w:rsidR="00810003" w:rsidRDefault="00810003" w:rsidP="0094718A">
      <w:r>
        <w:continuationSeparator/>
      </w:r>
    </w:p>
    <w:p w:rsidR="00810003" w:rsidRDefault="00810003"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B0" w:rsidRDefault="00650B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20EEB562" wp14:editId="00B1401B">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0BB0" w:rsidRPr="00B1659C" w:rsidRDefault="00650BB0" w:rsidP="006939A4">
                            <w:pPr>
                              <w:pStyle w:val="HeaderRight"/>
                              <w:rPr>
                                <w:lang w:val="en-US"/>
                              </w:rPr>
                            </w:pPr>
                            <w:r>
                              <w:fldChar w:fldCharType="begin"/>
                            </w:r>
                            <w:r w:rsidRPr="00B1659C">
                              <w:rPr>
                                <w:lang w:val="en-US"/>
                              </w:rPr>
                              <w:instrText xml:space="preserve"> STYLEREF  "Heading 1"  \* MERGEFORMAT </w:instrText>
                            </w:r>
                            <w:r>
                              <w:fldChar w:fldCharType="separate"/>
                            </w:r>
                            <w:r w:rsidR="005C1024">
                              <w:rPr>
                                <w:lang w:val="en-US"/>
                              </w:rPr>
                              <w:t>NV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EEB562"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220046"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rsidR="00650BB0" w:rsidRPr="00B1659C" w:rsidRDefault="00650BB0" w:rsidP="006939A4">
                      <w:pPr>
                        <w:pStyle w:val="HeaderRight"/>
                        <w:rPr>
                          <w:lang w:val="en-US"/>
                        </w:rPr>
                      </w:pPr>
                      <w:r>
                        <w:fldChar w:fldCharType="begin"/>
                      </w:r>
                      <w:r w:rsidRPr="00B1659C">
                        <w:rPr>
                          <w:lang w:val="en-US"/>
                        </w:rPr>
                        <w:instrText xml:space="preserve"> STYLEREF  "Heading 1"  \* MERGEFORMAT </w:instrText>
                      </w:r>
                      <w:r>
                        <w:fldChar w:fldCharType="separate"/>
                      </w:r>
                      <w:r w:rsidR="005C1024">
                        <w:rPr>
                          <w:lang w:val="en-US"/>
                        </w:rPr>
                        <w:t>NV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rsidR="00650BB0" w:rsidRPr="00E23B31" w:rsidRDefault="00650BB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3BCBC754" wp14:editId="13AAAF2F">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41605C6"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" strokecolor="#ccc" strokeweight="1.5pt"/>
              <v:line id="Line 241"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E70F08"/>
    <w:multiLevelType w:val="hybridMultilevel"/>
    <w:tmpl w:val="0B840552"/>
    <w:lvl w:ilvl="0" w:tplc="826617A8">
      <w:start w:val="2"/>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51E065E"/>
    <w:multiLevelType w:val="hybridMultilevel"/>
    <w:tmpl w:val="CFD6C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5603C8E"/>
    <w:multiLevelType w:val="hybridMultilevel"/>
    <w:tmpl w:val="C0BA2DD6"/>
    <w:lvl w:ilvl="0" w:tplc="826617A8">
      <w:start w:val="2"/>
      <w:numFmt w:val="bullet"/>
      <w:lvlText w:val="-"/>
      <w:lvlJc w:val="left"/>
      <w:pPr>
        <w:ind w:left="720"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251E86"/>
    <w:multiLevelType w:val="hybridMultilevel"/>
    <w:tmpl w:val="55C62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6"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3E2873"/>
    <w:multiLevelType w:val="hybridMultilevel"/>
    <w:tmpl w:val="186E8A60"/>
    <w:lvl w:ilvl="0" w:tplc="040C0001">
      <w:start w:val="1"/>
      <w:numFmt w:val="bullet"/>
      <w:lvlText w:val=""/>
      <w:lvlJc w:val="left"/>
      <w:pPr>
        <w:ind w:left="774" w:hanging="360"/>
      </w:pPr>
      <w:rPr>
        <w:rFonts w:ascii="Symbol" w:hAnsi="Symbol"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num w:numId="1">
    <w:abstractNumId w:val="15"/>
  </w:num>
  <w:num w:numId="2">
    <w:abstractNumId w:val="16"/>
  </w:num>
  <w:num w:numId="3">
    <w:abstractNumId w:val="6"/>
  </w:num>
  <w:num w:numId="4">
    <w:abstractNumId w:val="17"/>
  </w:num>
  <w:num w:numId="5">
    <w:abstractNumId w:val="7"/>
  </w:num>
  <w:num w:numId="6">
    <w:abstractNumId w:val="9"/>
  </w:num>
  <w:num w:numId="7">
    <w:abstractNumId w:val="3"/>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14"/>
  </w:num>
  <w:num w:numId="12">
    <w:abstractNumId w:val="0"/>
  </w:num>
  <w:num w:numId="13">
    <w:abstractNumId w:val="5"/>
  </w:num>
  <w:num w:numId="14">
    <w:abstractNumId w:val="12"/>
  </w:num>
  <w:num w:numId="15">
    <w:abstractNumId w:val="8"/>
  </w:num>
  <w:num w:numId="16">
    <w:abstractNumId w:val="13"/>
  </w:num>
  <w:num w:numId="17">
    <w:abstractNumId w:val="18"/>
  </w:num>
  <w:num w:numId="18">
    <w:abstractNumId w:val="2"/>
  </w:num>
  <w:num w:numId="19">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0B72"/>
    <w:rsid w:val="000533BF"/>
    <w:rsid w:val="000536CE"/>
    <w:rsid w:val="000538D8"/>
    <w:rsid w:val="00053E0A"/>
    <w:rsid w:val="000546CF"/>
    <w:rsid w:val="00054716"/>
    <w:rsid w:val="00054B66"/>
    <w:rsid w:val="00054C86"/>
    <w:rsid w:val="0005704B"/>
    <w:rsid w:val="00057313"/>
    <w:rsid w:val="00061F85"/>
    <w:rsid w:val="0006489B"/>
    <w:rsid w:val="00064BB7"/>
    <w:rsid w:val="00064E35"/>
    <w:rsid w:val="000652C7"/>
    <w:rsid w:val="00065D0D"/>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06D7"/>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6B2"/>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27E2"/>
    <w:rsid w:val="00153721"/>
    <w:rsid w:val="001543A1"/>
    <w:rsid w:val="00157324"/>
    <w:rsid w:val="001577F8"/>
    <w:rsid w:val="001606F3"/>
    <w:rsid w:val="00161889"/>
    <w:rsid w:val="0016330D"/>
    <w:rsid w:val="001636B3"/>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5088"/>
    <w:rsid w:val="00187A24"/>
    <w:rsid w:val="001910E4"/>
    <w:rsid w:val="00194B5D"/>
    <w:rsid w:val="001975DA"/>
    <w:rsid w:val="00197F52"/>
    <w:rsid w:val="001A0B3C"/>
    <w:rsid w:val="001A0DFC"/>
    <w:rsid w:val="001A1A85"/>
    <w:rsid w:val="001A347F"/>
    <w:rsid w:val="001A5124"/>
    <w:rsid w:val="001A5FD6"/>
    <w:rsid w:val="001B0C4B"/>
    <w:rsid w:val="001B209E"/>
    <w:rsid w:val="001B258B"/>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28A"/>
    <w:rsid w:val="001E0469"/>
    <w:rsid w:val="001E0FB9"/>
    <w:rsid w:val="001E1553"/>
    <w:rsid w:val="001E36BA"/>
    <w:rsid w:val="001E6FFB"/>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2E27"/>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A54D5"/>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5CF"/>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0B"/>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5CE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1024"/>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4F27"/>
    <w:rsid w:val="005E5039"/>
    <w:rsid w:val="005E6324"/>
    <w:rsid w:val="005E6DE1"/>
    <w:rsid w:val="005F2C05"/>
    <w:rsid w:val="005F3253"/>
    <w:rsid w:val="005F3E07"/>
    <w:rsid w:val="005F571B"/>
    <w:rsid w:val="005F5B57"/>
    <w:rsid w:val="005F7513"/>
    <w:rsid w:val="005F7940"/>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084"/>
    <w:rsid w:val="00616757"/>
    <w:rsid w:val="0061798F"/>
    <w:rsid w:val="006216EB"/>
    <w:rsid w:val="006257BA"/>
    <w:rsid w:val="00626756"/>
    <w:rsid w:val="00626B43"/>
    <w:rsid w:val="00634BBE"/>
    <w:rsid w:val="00634C48"/>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332B"/>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24D"/>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244C"/>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6C3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D7E1D"/>
    <w:rsid w:val="007E045E"/>
    <w:rsid w:val="007E0FF5"/>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0003"/>
    <w:rsid w:val="00813480"/>
    <w:rsid w:val="008156F8"/>
    <w:rsid w:val="00815BA0"/>
    <w:rsid w:val="00816EB1"/>
    <w:rsid w:val="00820A20"/>
    <w:rsid w:val="008216F5"/>
    <w:rsid w:val="00821D57"/>
    <w:rsid w:val="00822AEC"/>
    <w:rsid w:val="00823C69"/>
    <w:rsid w:val="00823DC1"/>
    <w:rsid w:val="00824846"/>
    <w:rsid w:val="00825118"/>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74A"/>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06A"/>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8BB"/>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E6B"/>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5B1F"/>
    <w:rsid w:val="00A4656B"/>
    <w:rsid w:val="00A47178"/>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3978"/>
    <w:rsid w:val="00A85487"/>
    <w:rsid w:val="00A85AF6"/>
    <w:rsid w:val="00A861FC"/>
    <w:rsid w:val="00A91604"/>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B1A"/>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21C"/>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3DA1"/>
    <w:rsid w:val="00B1509D"/>
    <w:rsid w:val="00B1659C"/>
    <w:rsid w:val="00B1725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6C4"/>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4629"/>
    <w:rsid w:val="00B665C5"/>
    <w:rsid w:val="00B677D0"/>
    <w:rsid w:val="00B70CD1"/>
    <w:rsid w:val="00B72BF9"/>
    <w:rsid w:val="00B734D9"/>
    <w:rsid w:val="00B7392B"/>
    <w:rsid w:val="00B73F94"/>
    <w:rsid w:val="00B7593D"/>
    <w:rsid w:val="00B7760C"/>
    <w:rsid w:val="00B776D3"/>
    <w:rsid w:val="00B80252"/>
    <w:rsid w:val="00B80AC9"/>
    <w:rsid w:val="00B810EE"/>
    <w:rsid w:val="00B812E8"/>
    <w:rsid w:val="00B819A6"/>
    <w:rsid w:val="00B82B20"/>
    <w:rsid w:val="00B847B9"/>
    <w:rsid w:val="00B863DC"/>
    <w:rsid w:val="00B87B5A"/>
    <w:rsid w:val="00B9038C"/>
    <w:rsid w:val="00B903A0"/>
    <w:rsid w:val="00B9048F"/>
    <w:rsid w:val="00B914F2"/>
    <w:rsid w:val="00B94DF1"/>
    <w:rsid w:val="00B96645"/>
    <w:rsid w:val="00B975C8"/>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C784C"/>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00C"/>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2EA3"/>
    <w:rsid w:val="00C8404A"/>
    <w:rsid w:val="00C8412B"/>
    <w:rsid w:val="00C84BE1"/>
    <w:rsid w:val="00C84F1D"/>
    <w:rsid w:val="00C90CAE"/>
    <w:rsid w:val="00C9249F"/>
    <w:rsid w:val="00C9250A"/>
    <w:rsid w:val="00C945ED"/>
    <w:rsid w:val="00C948FF"/>
    <w:rsid w:val="00C94F0A"/>
    <w:rsid w:val="00CA0C8D"/>
    <w:rsid w:val="00CA0EDA"/>
    <w:rsid w:val="00CA183B"/>
    <w:rsid w:val="00CA1AD7"/>
    <w:rsid w:val="00CA6213"/>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6B4C"/>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1DC"/>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5F5"/>
    <w:rsid w:val="00DE0742"/>
    <w:rsid w:val="00DE12BE"/>
    <w:rsid w:val="00DE231A"/>
    <w:rsid w:val="00DE2A0C"/>
    <w:rsid w:val="00DE3CF5"/>
    <w:rsid w:val="00DE47E1"/>
    <w:rsid w:val="00DE553F"/>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4F2"/>
    <w:rsid w:val="00F62556"/>
    <w:rsid w:val="00F62D84"/>
    <w:rsid w:val="00F6302A"/>
    <w:rsid w:val="00F63A9C"/>
    <w:rsid w:val="00F63E66"/>
    <w:rsid w:val="00F656D2"/>
    <w:rsid w:val="00F6604D"/>
    <w:rsid w:val="00F6624A"/>
    <w:rsid w:val="00F67F59"/>
    <w:rsid w:val="00F707B6"/>
    <w:rsid w:val="00F72A9C"/>
    <w:rsid w:val="00F7329F"/>
    <w:rsid w:val="00F74C16"/>
    <w:rsid w:val="00F75BD2"/>
    <w:rsid w:val="00F75CA0"/>
    <w:rsid w:val="00F75E2E"/>
    <w:rsid w:val="00F76B58"/>
    <w:rsid w:val="00F813D3"/>
    <w:rsid w:val="00F81FC0"/>
    <w:rsid w:val="00F82023"/>
    <w:rsid w:val="00F824D4"/>
    <w:rsid w:val="00F82AC8"/>
    <w:rsid w:val="00F82C7C"/>
    <w:rsid w:val="00F82EBA"/>
    <w:rsid w:val="00F83E1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151"/>
    <w:rsid w:val="00FD6BA7"/>
    <w:rsid w:val="00FD7C40"/>
    <w:rsid w:val="00FE071A"/>
    <w:rsid w:val="00FE07A7"/>
    <w:rsid w:val="00FE43EA"/>
    <w:rsid w:val="00FE4439"/>
    <w:rsid w:val="00FE4754"/>
    <w:rsid w:val="00FE5B42"/>
    <w:rsid w:val="00FF0206"/>
    <w:rsid w:val="00FF3EEB"/>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278DBFC7"/>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6DB8F-0463-4A6F-8CAB-FB390DE4F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TotalTime>
  <Pages>1</Pages>
  <Words>1770</Words>
  <Characters>9741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AT Command Name or Group of AT Commands</vt:lpstr>
    </vt:vector>
  </TitlesOfParts>
  <Company>Sierra Wireless</Company>
  <LinksUpToDate>false</LinksUpToDate>
  <CharactersWithSpaces>11489</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 Name or Group of AT Commands</dc:title>
  <dc:creator>Pol Carré</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Pol Carré</cp:lastModifiedBy>
  <cp:revision>3</cp:revision>
  <cp:lastPrinted>2007-06-07T23:45:00Z</cp:lastPrinted>
  <dcterms:created xsi:type="dcterms:W3CDTF">2018-02-26T16:00:00Z</dcterms:created>
  <dcterms:modified xsi:type="dcterms:W3CDTF">2018-02-26T16:00:00Z</dcterms:modified>
</cp:coreProperties>
</file>