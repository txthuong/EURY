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5F47F1" w14:textId="77777777" w:rsidR="00187A24" w:rsidRPr="00844859" w:rsidRDefault="00CB7BD0" w:rsidP="0094718A">
      <w:r>
        <w:rPr>
          <w:noProof/>
        </w:rPr>
        <mc:AlternateContent>
          <mc:Choice Requires="wpg">
            <w:drawing>
              <wp:anchor distT="0" distB="0" distL="114300" distR="114300" simplePos="0" relativeHeight="251672576" behindDoc="0" locked="0" layoutInCell="1" allowOverlap="1" wp14:anchorId="2C609C1E" wp14:editId="1151E80B">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14:paraId="7CAEFF1C" w14:textId="77777777" w:rsidR="00A8567C" w:rsidRPr="00782843" w:rsidRDefault="00A8567C" w:rsidP="00213991">
                              <w:pPr>
                                <w:pStyle w:val="REFREVDATE"/>
                              </w:pPr>
                              <w:r w:rsidRPr="00232FD4">
                                <w:fldChar w:fldCharType="begin"/>
                              </w:r>
                              <w:r w:rsidRPr="00232FD4">
                                <w:instrText xml:space="preserve"> DOCPROPERTY  Reference  \* MERGEFORMAT </w:instrText>
                              </w:r>
                              <w:r w:rsidRPr="00232FD4">
                                <w:fldChar w:fldCharType="separate"/>
                              </w:r>
                              <w:r w:rsidR="00073A19">
                                <w:t>FH number</w:t>
                              </w:r>
                              <w:r w:rsidRPr="00232FD4">
                                <w:fldChar w:fldCharType="end"/>
                              </w:r>
                              <w:bookmarkEnd w:id="0"/>
                            </w:p>
                            <w:bookmarkStart w:id="1" w:name="Revision"/>
                            <w:p w14:paraId="607DCEC7" w14:textId="77777777" w:rsidR="00A8567C" w:rsidRDefault="00A8567C" w:rsidP="00213991">
                              <w:pPr>
                                <w:pStyle w:val="REFREVDATE"/>
                              </w:pPr>
                              <w:r w:rsidRPr="00782843">
                                <w:fldChar w:fldCharType="begin"/>
                              </w:r>
                              <w:r>
                                <w:instrText xml:space="preserve"> DOCPROPERTY  Revision  \* MERGEFORMAT </w:instrText>
                              </w:r>
                              <w:r w:rsidRPr="00782843">
                                <w:fldChar w:fldCharType="separate"/>
                              </w:r>
                              <w:r w:rsidR="00073A19">
                                <w:t>01.00</w:t>
                              </w:r>
                              <w:r w:rsidRPr="00782843">
                                <w:fldChar w:fldCharType="end"/>
                              </w:r>
                              <w:bookmarkEnd w:id="1"/>
                            </w:p>
                            <w:bookmarkStart w:id="2" w:name="Date"/>
                            <w:p w14:paraId="5572A100" w14:textId="77777777" w:rsidR="00A8567C" w:rsidRDefault="00A8567C" w:rsidP="00213991">
                              <w:pPr>
                                <w:pStyle w:val="REFREVDATE"/>
                              </w:pPr>
                              <w:r w:rsidRPr="00782843">
                                <w:fldChar w:fldCharType="begin"/>
                              </w:r>
                              <w:r>
                                <w:instrText xml:space="preserve"> DOCPROPERTY  Date  \* MERGEFORMAT </w:instrText>
                              </w:r>
                              <w:r w:rsidRPr="00782843">
                                <w:fldChar w:fldCharType="separate"/>
                              </w:r>
                              <w:r w:rsidR="00236881">
                                <w:t>March 03, 2017</w:t>
                              </w:r>
                              <w:r w:rsidRPr="00782843">
                                <w:fldChar w:fldCharType="end"/>
                              </w:r>
                              <w:bookmarkEnd w:id="2"/>
                            </w:p>
                            <w:p w14:paraId="29976EBE" w14:textId="77777777" w:rsidR="00A8567C" w:rsidRPr="00C41FB8" w:rsidRDefault="00A8567C"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alias w:val="Title"/>
                                <w:tag w:val=""/>
                                <w:id w:val="-1592386886"/>
                                <w:placeholder>
                                  <w:docPart w:val="CD3FDB0051454FC08054A8D640D82B7C"/>
                                </w:placeholder>
                                <w:dataBinding w:prefixMappings="xmlns:ns0='http://purl.org/dc/elements/1.1/' xmlns:ns1='http://schemas.openxmlformats.org/package/2006/metadata/core-properties' " w:xpath="/ns1:coreProperties[1]/ns0:title[1]" w:storeItemID="{6C3C8BC8-F283-45AE-878A-BAB7291924A1}"/>
                                <w:text/>
                              </w:sdtPr>
                              <w:sdtEndPr/>
                              <w:sdtContent>
                                <w:p w14:paraId="1FEB69CE" w14:textId="3F8C2033" w:rsidR="00A8567C" w:rsidRDefault="00236881" w:rsidP="004B2498">
                                  <w:pPr>
                                    <w:pStyle w:val="Title2"/>
                                  </w:pPr>
                                  <w:r>
                                    <w:t>+KSREP command</w:t>
                                  </w:r>
                                </w:p>
                              </w:sdtContent>
                            </w:sdt>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A8567C" w:rsidRPr="004B2498" w:rsidRDefault="00A8567C"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609C1E"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gML8EA&#10;AADbAAAADwAAAGRycy9kb3ducmV2LnhtbESP0YrCMBRE3wX/IVzBF1lTxa1ajaKC4quuH3Btrm2x&#10;uSlNtPXvjSDs4zAzZ5jlujWleFLtCssKRsMIBHFqdcGZgsvf/mcGwnlkjaVlUvAiB+tVt7PERNuG&#10;T/Q8+0wECLsEFeTeV4mULs3JoBvaijh4N1sb9EHWmdQ1NgFuSjmOolgaLDgs5FjRLqf0fn4YBbdj&#10;M/idN9eDv0xPk3iLxfRqX0r1e+1mAcJT6//D3/ZRKxjH8PkSfoB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OoDC/BAAAA2wAAAA8AAAAAAAAAAAAAAAAAmAIAAGRycy9kb3du&#10;cmV2LnhtbFBLBQYAAAAABAAEAPUAAACGAwAAAAA=&#10;" stroked="f">
                  <v:textbox>
                    <w:txbxContent>
                      <w:bookmarkStart w:id="3" w:name="Reference"/>
                      <w:p w14:paraId="7CAEFF1C" w14:textId="77777777" w:rsidR="00A8567C" w:rsidRPr="00782843" w:rsidRDefault="00A8567C" w:rsidP="00213991">
                        <w:pPr>
                          <w:pStyle w:val="REFREVDATE"/>
                        </w:pPr>
                        <w:r w:rsidRPr="00232FD4">
                          <w:fldChar w:fldCharType="begin"/>
                        </w:r>
                        <w:r w:rsidRPr="00232FD4">
                          <w:instrText xml:space="preserve"> DOCPROPERTY  Reference  \* MERGEFORMAT </w:instrText>
                        </w:r>
                        <w:r w:rsidRPr="00232FD4">
                          <w:fldChar w:fldCharType="separate"/>
                        </w:r>
                        <w:r w:rsidR="00073A19">
                          <w:t>FH number</w:t>
                        </w:r>
                        <w:r w:rsidRPr="00232FD4">
                          <w:fldChar w:fldCharType="end"/>
                        </w:r>
                        <w:bookmarkEnd w:id="3"/>
                      </w:p>
                      <w:bookmarkStart w:id="4" w:name="Revision"/>
                      <w:p w14:paraId="607DCEC7" w14:textId="77777777" w:rsidR="00A8567C" w:rsidRDefault="00A8567C" w:rsidP="00213991">
                        <w:pPr>
                          <w:pStyle w:val="REFREVDATE"/>
                        </w:pPr>
                        <w:r w:rsidRPr="00782843">
                          <w:fldChar w:fldCharType="begin"/>
                        </w:r>
                        <w:r>
                          <w:instrText xml:space="preserve"> DOCPROPERTY  Revision  \* MERGEFORMAT </w:instrText>
                        </w:r>
                        <w:r w:rsidRPr="00782843">
                          <w:fldChar w:fldCharType="separate"/>
                        </w:r>
                        <w:r w:rsidR="00073A19">
                          <w:t>01.00</w:t>
                        </w:r>
                        <w:r w:rsidRPr="00782843">
                          <w:fldChar w:fldCharType="end"/>
                        </w:r>
                        <w:bookmarkEnd w:id="4"/>
                      </w:p>
                      <w:bookmarkStart w:id="5" w:name="Date"/>
                      <w:p w14:paraId="5572A100" w14:textId="77777777" w:rsidR="00A8567C" w:rsidRDefault="00A8567C" w:rsidP="00213991">
                        <w:pPr>
                          <w:pStyle w:val="REFREVDATE"/>
                        </w:pPr>
                        <w:r w:rsidRPr="00782843">
                          <w:fldChar w:fldCharType="begin"/>
                        </w:r>
                        <w:r>
                          <w:instrText xml:space="preserve"> DOCPROPERTY  Date  \* MERGEFORMAT </w:instrText>
                        </w:r>
                        <w:r w:rsidRPr="00782843">
                          <w:fldChar w:fldCharType="separate"/>
                        </w:r>
                        <w:r w:rsidR="00236881">
                          <w:t>March 03, 2017</w:t>
                        </w:r>
                        <w:r w:rsidRPr="00782843">
                          <w:fldChar w:fldCharType="end"/>
                        </w:r>
                        <w:bookmarkEnd w:id="5"/>
                      </w:p>
                      <w:p w14:paraId="29976EBE" w14:textId="77777777" w:rsidR="00A8567C" w:rsidRPr="00C41FB8" w:rsidRDefault="00A8567C" w:rsidP="00C41FB8">
                        <w:pPr>
                          <w:pStyle w:val="REFREVDATE"/>
                        </w:pPr>
                      </w:p>
                    </w:txbxContent>
                  </v:textbox>
                </v:shape>
                <v:line id="Line 388" o:spid="_x0000_s1028" style="position:absolute;flip:x;visibility:visible;mso-wrap-style:square" from="1248,1396" to="1731,1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cp8QAAADbAAAADwAAAGRycy9kb3ducmV2LnhtbESPQWsCMRSE74X+h/AKvdWsgnbZGsUK&#10;godear14e25eN9HNy5Kk67a/vhEEj8PMfMPMl4NrRU8hWs8KxqMCBHHtteVGwf5r81KCiAlZY+uZ&#10;FPxShOXi8WGOlfYX/qR+lxqRIRwrVGBS6iopY23IYRz5jjh73z44TFmGRuqAlwx3rZwUxUw6tJwX&#10;DHa0NlSfdz9OQRmm2/7jeF79mfcS7dGuh8PJKvX8NKzeQCQa0j18a2+1gskrX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FynxAAAANsAAAAPAAAAAAAAAAAA&#10;AAAAAKECAABkcnMvZG93bnJldi54bWxQSwUGAAAAAAQABAD5AAAAkgM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6+bWDAAAAA2wAAAA8AAABkcnMvZG93bnJldi54bWxETz1rwzAQ3Qv5D+IC3Wo5HkRxrYQQSOmQ&#10;JXaXbod1tU2sk7GURPGvj4ZCx8f7rnbRjuJGsx8ca9hkOQji1pmBOw3fzfHtHYQPyAZHx6ThQR52&#10;29VLhaVxdz7TrQ6dSCHsS9TQhzCVUvq2J4s+cxNx4n7dbDEkOHfSzHhP4XaURZ4raXHg1NDjRIee&#10;2kt9tRriZ1QnVo2V6qjGn2K/FMvUaP26jvsPEIFi+Bf/ub+MhiKNTV/SD5DbJ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jr5tYMAAAADbAAAADwAAAAAAAAAAAAAAAACfAgAA&#10;ZHJzL2Rvd25yZXYueG1sUEsFBgAAAAAEAAQA9wAAAIwDAAAAAA==&#10;">
                  <v:imagedata r:id="rId9" o:title=""/>
                </v:shape>
                <v:shape id="Text Box 392" o:spid="_x0000_s1030" type="#_x0000_t202" style="position:absolute;left:2576;top:2656;width:7773;height:14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eYXcEA&#10;AADbAAAADwAAAGRycy9kb3ducmV2LnhtbESP3arCMBCE7wXfIazgjWiqePypRlFB8dafB1ibtS02&#10;m9JEW9/eCMK5HGbmG2a5bkwhXlS53LKC4SACQZxYnXOq4HrZ92cgnEfWWFgmBW9ysF61W0uMta35&#10;RK+zT0WAsItRQeZ9GUvpkowMuoEtiYN3t5VBH2SVSl1hHeCmkKMomkiDOYeFDEvaZZQ8zk+j4H6s&#10;e3/z+nbw1+lpPNliPr3Zt1LdTrNZgPDU+P/wr33UCkZz+H4JP0CuP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I3mF3BAAAA2wAAAA8AAAAAAAAAAAAAAAAAmAIAAGRycy9kb3du&#10;cmV2LnhtbFBLBQYAAAAABAAEAPUAAACGAwAAAAA=&#10;" stroked="f">
                  <v:textbox>
                    <w:txbxContent>
                      <w:sdt>
                        <w:sdtPr>
                          <w:alias w:val="Title"/>
                          <w:tag w:val=""/>
                          <w:id w:val="-1592386886"/>
                          <w:placeholder>
                            <w:docPart w:val="CD3FDB0051454FC08054A8D640D82B7C"/>
                          </w:placeholder>
                          <w:dataBinding w:prefixMappings="xmlns:ns0='http://purl.org/dc/elements/1.1/' xmlns:ns1='http://schemas.openxmlformats.org/package/2006/metadata/core-properties' " w:xpath="/ns1:coreProperties[1]/ns0:title[1]" w:storeItemID="{6C3C8BC8-F283-45AE-878A-BAB7291924A1}"/>
                          <w:text/>
                        </w:sdtPr>
                        <w:sdtEndPr/>
                        <w:sdtContent>
                          <w:p w14:paraId="1FEB69CE" w14:textId="3F8C2033" w:rsidR="00A8567C" w:rsidRDefault="00236881" w:rsidP="004B2498">
                            <w:pPr>
                              <w:pStyle w:val="Title2"/>
                            </w:pPr>
                            <w:r>
                              <w:t>+KSREP command</w:t>
                            </w:r>
                          </w:p>
                        </w:sdtContent>
                      </w:sdt>
                    </w:txbxContent>
                  </v:textbox>
                </v:shape>
                <v:line id="Line 393" o:spid="_x0000_s1031" style="position:absolute;visibility:visible;mso-wrap-style:square" from="10337,2530" to="10337,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wQasIAAADbAAAADwAAAGRycy9kb3ducmV2LnhtbERPz2vCMBS+D/wfwhO8jJnWrSLVtIyh&#10;sF0GVi+7PZpn2615KUm09b9fDoMdP77fu3IyvbiR851lBekyAUFcW91xo+B8OjxtQPiArLG3TAru&#10;5KEsZg87zLUd+Ui3KjQihrDPUUEbwpBL6euWDPqlHYgjd7HOYIjQNVI7HGO46eUqSdbSYMexocWB&#10;3lqqf6qrUZDp9ONz77Lx/v349eJP+0siU6nUYj69bkEEmsK/+M/9rhU8x/XxS/wBsvg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BwQasIAAADbAAAADwAAAAAAAAAAAAAA&#10;AAChAgAAZHJzL2Rvd25yZXYueG1sUEsFBgAAAAAEAAQA+QAAAJADAAAAAA==&#10;" strokecolor="#ccc" strokeweight="1pt"/>
                <v:shape id="Text Box 394" o:spid="_x0000_s1032" type="#_x0000_t202" style="position:absolute;left:2576;top:981;width:7773;height:16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qv1MEA&#10;AADbAAAADwAAAGRycy9kb3ducmV2LnhtbESPS6vCMBSE94L/IRzh7jT1VaQaRQRBuCsfCO4OzbEp&#10;Nielidp7f70RBJfDzHzDLFatrcSDGl86VjAcJCCIc6dLLhScjtv+DIQPyBorx6Tgjzyslt3OAjPt&#10;nrynxyEUIkLYZ6jAhFBnUvrckEU/cDVx9K6usRiibAqpG3xGuK3kKElSabHkuGCwpo2h/Ha4WwXr&#10;SXFEaeTv9Jz+08jUF1/Opkr99Nr1HESgNnzDn/ZOKxgP4f0l/gC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qr9TBAAAA2wAAAA8AAAAAAAAAAAAAAAAAmAIAAGRycy9kb3du&#10;cmV2LnhtbFBLBQYAAAAABAAEAPUAAACGAwAAAAA=&#10;" fillcolor="#ff1900" stroked="f">
                  <v:textbox>
                    <w:txbxContent>
                      <w:p w14:paraId="299F13F0" w14:textId="77777777" w:rsidR="00A8567C" w:rsidRPr="004B2498" w:rsidRDefault="00A8567C"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Jp4sQAAADbAAAADwAAAGRycy9kb3ducmV2LnhtbESPQWsCMRSE74X+h/AKvdWsimXZGsUK&#10;godear14e25eN9HNy5Kk67a/vhEEj8PMfMPMl4NrRU8hWs8KxqMCBHHtteVGwf5r81KCiAlZY+uZ&#10;FPxShOXi8WGOlfYX/qR+lxqRIRwrVGBS6iopY23IYRz5jjh73z44TFmGRuqAlwx3rZwUxat0aDkv&#10;GOxobag+736cgjLMtv3H8bz6M+8l2qNdD4eTVer5aVi9gUg0pHv41t5qBdMJX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UmnixAAAANsAAAAPAAAAAAAAAAAA&#10;AAAAAKECAABkcnMvZG93bnJldi54bWxQSwUGAAAAAAQABAD5AAAAkgMAAAAA&#10;" strokecolor="#ccc" strokeweight="1pt"/>
                <v:line id="Line 396" o:spid="_x0000_s1034" style="position:absolute;flip:x;visibility:visible;mso-wrap-style:square" from="1252,3629" to="10340,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7MecQAAADbAAAADwAAAGRycy9kb3ducmV2LnhtbESPQWsCMRSE74X+h/AK3mrWimXZGsUK&#10;godear14e25eN9HNy5LEde2vb4RCj8PMfMPMl4NrRU8hWs8KJuMCBHHtteVGwf5r81yCiAlZY+uZ&#10;FNwownLx+DDHSvsrf1K/S43IEI4VKjApdZWUsTbkMI59R5y9bx8cpixDI3XAa4a7Vr4Uxat0aDkv&#10;GOxobag+7y5OQRlm2/7jeF79mPcS7dGuh8PJKjV6GlZvIBIN6T/8195qBdMp3L/kH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Hsx5xAAAANsAAAAPAAAAAAAAAAAA&#10;AAAAAKECAABkcnMvZG93bnJldi54bWxQSwUGAAAAAAQABAD5AAAAkgMAAAAA&#10;" strokecolor="#ccc" strokeweight="1pt"/>
                <v:line id="Line 397" o:spid="_x0000_s1035" style="position:absolute;visibility:visible;mso-wrap-style:square" from="2430,3637" to="2430,147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cWacUAAADbAAAADwAAAGRycy9kb3ducmV2LnhtbESPT2vCQBTE7wW/w/IKvRTdpFWR6CZI&#10;sVAvBf9cvD2yzyQ2+zbsbk389l2h4HGYmd8wq2IwrbiS841lBekkAUFcWt1wpeB4+BwvQPiArLG1&#10;TApu5KHIR08rzLTteUfXfahEhLDPUEEdQpdJ6cuaDPqJ7Yijd7bOYIjSVVI77CPctPItSebSYMNx&#10;ocaOPmoqf/a/RsFMp9vvjZv1t8vraeoPm3MiU6nUy/OwXoIINIRH+L/9pRW8T+H+Jf4Am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ycWacUAAADbAAAADwAAAAAAAAAA&#10;AAAAAAChAgAAZHJzL2Rvd25yZXYueG1sUEsFBgAAAAAEAAQA+QAAAJMDAAAAAA==&#10;" strokecolor="#ccc" strokeweight="1pt"/>
                <v:line id="Line 398" o:spid="_x0000_s1036" style="position:absolute;flip:x;visibility:visible;mso-wrap-style:square" from="2426,14727" to="2905,14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vxlsQAAADbAAAADwAAAGRycy9kb3ducmV2LnhtbESPQWsCMRSE74X+h/AKvdWsLZZlaxQr&#10;CB68aHvp7bl53UQ3L0sS17W/vhEEj8PMfMNM54NrRU8hWs8KxqMCBHHtteVGwffX6qUEEROyxtYz&#10;KbhQhPns8WGKlfZn3lK/S43IEI4VKjApdZWUsTbkMI58R5y9Xx8cpixDI3XAc4a7Vr4Wxbt0aDkv&#10;GOxoaag+7k5OQRkm636zPy7+zGeJdm+Xw8/BKvX8NCw+QCQa0j18a6+1grcJXL/kHyB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u/GWxAAAANsAAAAPAAAAAAAAAAAA&#10;AAAAAKECAABkcnMvZG93bnJldi54bWxQSwUGAAAAAAQABAD5AAAAkgMAAAAA&#10;" strokecolor="#ccc" strokeweight="1pt"/>
              </v:group>
            </w:pict>
          </mc:Fallback>
        </mc:AlternateContent>
      </w:r>
    </w:p>
    <w:p w14:paraId="3257B0B5" w14:textId="77777777" w:rsidR="00DD0095" w:rsidRPr="00844859" w:rsidRDefault="000F1B15" w:rsidP="00DD0095">
      <w:pPr>
        <w:pStyle w:val="BoilerplateTitles"/>
      </w:pPr>
      <w:r w:rsidRPr="00844859">
        <w:rPr>
          <w:noProof/>
          <w:lang w:eastAsia="en-US"/>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r w:rsidR="00187A24" w:rsidRPr="00844859">
        <w:br w:type="page"/>
      </w:r>
      <w:bookmarkStart w:id="3"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Some airlines may permit the use of cellular phones while the aircraft is on the ground and the door is open. Sierra Wireless modems may be used at this time.</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particular purpose, or </w:t>
      </w:r>
      <w:proofErr w:type="spellStart"/>
      <w:r w:rsidRPr="00844859">
        <w:rPr>
          <w:szCs w:val="20"/>
        </w:rPr>
        <w:t>noninfringement</w:t>
      </w:r>
      <w:proofErr w:type="spellEnd"/>
      <w:r w:rsidRPr="00844859">
        <w:rPr>
          <w:szCs w:val="20"/>
        </w:rPr>
        <w:t xml:space="preserve">.  The recipient of the manual shall endorse all risks arising from its use.  </w:t>
      </w:r>
    </w:p>
    <w:p w14:paraId="5E608D07" w14:textId="77777777" w:rsidR="00213991" w:rsidRPr="00844859" w:rsidRDefault="00213991" w:rsidP="00213991">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Notwithstanding the foregoing, in no event shall Sierra Wireless and/or its affiliates aggregate liability arising under or in connection with the Sierra Wireless product, regardless of the number of events, occurrences, or claims giving rise to liability, be in excess of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399DB7D3"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72A1F8A9" w14:textId="77777777" w:rsidR="004B2498" w:rsidRPr="00430E5F" w:rsidRDefault="00213991" w:rsidP="00213991">
      <w:pPr>
        <w:rPr>
          <w:rFonts w:cs="Helvetica"/>
        </w:rPr>
      </w:pPr>
      <w:r w:rsidRPr="00C05A90">
        <w:rPr>
          <w:rFonts w:cs="Helvetica"/>
        </w:rPr>
        <w:t xml:space="preserve">This product is manufactured or sold by Sierra Wireless Inc. or its affiliates under one or more patents licensed from </w:t>
      </w:r>
      <w:proofErr w:type="spellStart"/>
      <w:r w:rsidRPr="00C05A90">
        <w:rPr>
          <w:rFonts w:cs="Helvetica"/>
        </w:rPr>
        <w:t>InterDigital</w:t>
      </w:r>
      <w:proofErr w:type="spellEnd"/>
      <w:r w:rsidRPr="00C05A90">
        <w:rPr>
          <w:rFonts w:cs="Helvetica"/>
        </w:rPr>
        <w:t xml:space="preserve">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r w:rsidRPr="00C05A90">
        <w:t>© 2013 Sierra Wireless.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xml:space="preserve">, </w:t>
      </w:r>
      <w:proofErr w:type="spellStart"/>
      <w:r w:rsidRPr="00C05A90">
        <w:t>AirPrime</w:t>
      </w:r>
      <w:proofErr w:type="spellEnd"/>
      <w:r w:rsidRPr="00C05A90">
        <w:rPr>
          <w:rFonts w:cs="Helvetica"/>
          <w:vertAlign w:val="superscript"/>
        </w:rPr>
        <w:t>®</w:t>
      </w:r>
      <w:r w:rsidRPr="00C05A90">
        <w:t xml:space="preserve">, </w:t>
      </w:r>
      <w:proofErr w:type="spellStart"/>
      <w:r w:rsidRPr="00C05A90">
        <w:t>AirLink</w:t>
      </w:r>
      <w:proofErr w:type="spellEnd"/>
      <w:r w:rsidRPr="00C05A90">
        <w:rPr>
          <w:rFonts w:cs="Helvetica"/>
          <w:vertAlign w:val="superscript"/>
        </w:rPr>
        <w:t>®</w:t>
      </w:r>
      <w:r w:rsidRPr="00C05A90">
        <w:t xml:space="preserve">, </w:t>
      </w:r>
      <w:proofErr w:type="spellStart"/>
      <w:r w:rsidRPr="00C05A90">
        <w:t>AirVantage</w:t>
      </w:r>
      <w:proofErr w:type="spellEnd"/>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w:t>
      </w:r>
      <w:proofErr w:type="spellStart"/>
      <w:r w:rsidRPr="00C05A90">
        <w:t>Netgear</w:t>
      </w:r>
      <w:proofErr w:type="spellEnd"/>
      <w:r w:rsidRPr="00C05A90">
        <w:t>,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046C6BE"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Used under license.</w:t>
      </w:r>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07"/>
        <w:gridCol w:w="3008"/>
        <w:gridCol w:w="3008"/>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D16C23" w:rsidP="00B44287">
            <w:pPr>
              <w:pStyle w:val="TableBody"/>
            </w:pPr>
            <w:hyperlink r:id="rId11" w:history="1">
              <w:r w:rsidR="00213991" w:rsidRPr="00844859">
                <w:rPr>
                  <w:rStyle w:val="Hyperlink"/>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D16C23" w:rsidP="00B44287">
            <w:pPr>
              <w:pStyle w:val="TableBody"/>
            </w:pPr>
            <w:hyperlink r:id="rId12" w:history="1">
              <w:r w:rsidR="00213991">
                <w:rPr>
                  <w:rStyle w:val="Hyperlink"/>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D16C23" w:rsidP="00B44287">
            <w:pPr>
              <w:pStyle w:val="TableBody"/>
            </w:pPr>
            <w:hyperlink r:id="rId13" w:history="1">
              <w:r w:rsidR="00213991">
                <w:rPr>
                  <w:rStyle w:val="Hyperlink"/>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D16C23" w:rsidP="00B44287">
            <w:pPr>
              <w:pStyle w:val="TableBody"/>
            </w:pPr>
            <w:hyperlink r:id="rId14" w:history="1">
              <w:r w:rsidR="00213991" w:rsidRPr="00844859">
                <w:rPr>
                  <w:rStyle w:val="Hyperlink"/>
                </w:rPr>
                <w:t>www.sierrawireless.com</w:t>
              </w:r>
            </w:hyperlink>
          </w:p>
        </w:tc>
      </w:tr>
    </w:tbl>
    <w:p w14:paraId="78336E79"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5" w:history="1">
        <w:r w:rsidRPr="00844859">
          <w:rPr>
            <w:rStyle w:val="Hyperlink"/>
            <w:rFonts w:cs="Arial"/>
          </w:rPr>
          <w:t>www.sierrawireless.com</w:t>
        </w:r>
      </w:hyperlink>
      <w:bookmarkEnd w:id="3"/>
    </w:p>
    <w:p w14:paraId="682222DF" w14:textId="77777777" w:rsidR="00430E5F" w:rsidRDefault="00430E5F">
      <w:pPr>
        <w:rPr>
          <w:rFonts w:ascii="Arial" w:eastAsia="SimSun" w:hAnsi="Arial" w:cs="Lucida Sans Unicode"/>
          <w:b/>
          <w:sz w:val="44"/>
          <w:szCs w:val="48"/>
          <w:lang w:eastAsia="zh-CN"/>
        </w:rPr>
      </w:pPr>
      <w:r>
        <w:br w:type="page"/>
      </w:r>
    </w:p>
    <w:p w14:paraId="00A0BC3A" w14:textId="77777777" w:rsidR="00F63A9C" w:rsidRPr="00844859" w:rsidRDefault="00F63A9C" w:rsidP="00F63A9C">
      <w:pPr>
        <w:pStyle w:val="BoilerplateTitles"/>
      </w:pPr>
      <w:commentRangeStart w:id="4"/>
      <w:r w:rsidRPr="00844859">
        <w:lastRenderedPageBreak/>
        <w:t>Document History</w:t>
      </w:r>
      <w:commentRangeEnd w:id="4"/>
      <w:r w:rsidR="0056113C">
        <w:rPr>
          <w:rStyle w:val="CommentReference"/>
          <w:rFonts w:ascii="Verdana" w:eastAsia="Times New Roman" w:hAnsi="Verdana" w:cs="Times New Roman"/>
          <w:b w:val="0"/>
          <w:lang w:eastAsia="en-US"/>
        </w:rPr>
        <w:commentReference w:id="4"/>
      </w:r>
    </w:p>
    <w:tbl>
      <w:tblPr>
        <w:tblStyle w:val="TableSWI"/>
        <w:tblW w:w="5000" w:type="pct"/>
        <w:tblLook w:val="01E0" w:firstRow="1" w:lastRow="1" w:firstColumn="1" w:lastColumn="1" w:noHBand="0" w:noVBand="0"/>
      </w:tblPr>
      <w:tblGrid>
        <w:gridCol w:w="947"/>
        <w:gridCol w:w="1745"/>
        <w:gridCol w:w="6331"/>
      </w:tblGrid>
      <w:tr w:rsidR="00F63A9C" w:rsidRPr="00844859" w14:paraId="23A2B979" w14:textId="77777777" w:rsidTr="00413DD8">
        <w:trPr>
          <w:cnfStyle w:val="100000000000" w:firstRow="1" w:lastRow="0" w:firstColumn="0" w:lastColumn="0" w:oddVBand="0" w:evenVBand="0" w:oddHBand="0" w:evenHBand="0" w:firstRowFirstColumn="0" w:firstRowLastColumn="0" w:lastRowFirstColumn="0" w:lastRowLastColumn="0"/>
          <w:trHeight w:val="42"/>
        </w:trPr>
        <w:tc>
          <w:tcPr>
            <w:tcW w:w="513" w:type="pct"/>
          </w:tcPr>
          <w:p w14:paraId="3161B02C" w14:textId="77777777" w:rsidR="00F63A9C" w:rsidRPr="00E4164C" w:rsidRDefault="00F63A9C" w:rsidP="00AE4F6B">
            <w:pPr>
              <w:pStyle w:val="TableColumnHead"/>
              <w:spacing w:before="144" w:after="144"/>
            </w:pPr>
            <w:r w:rsidRPr="00E4164C">
              <w:t>Version</w:t>
            </w:r>
          </w:p>
        </w:tc>
        <w:tc>
          <w:tcPr>
            <w:tcW w:w="973" w:type="pct"/>
          </w:tcPr>
          <w:p w14:paraId="0BB05D2F" w14:textId="77777777" w:rsidR="00F63A9C" w:rsidRPr="00E4164C" w:rsidRDefault="00F63A9C" w:rsidP="00AE4F6B">
            <w:pPr>
              <w:pStyle w:val="TableColumnHead"/>
              <w:spacing w:before="144" w:after="144"/>
            </w:pPr>
            <w:r w:rsidRPr="00E4164C">
              <w:t>Date</w:t>
            </w:r>
          </w:p>
        </w:tc>
        <w:tc>
          <w:tcPr>
            <w:tcW w:w="3514" w:type="pct"/>
          </w:tcPr>
          <w:p w14:paraId="07F380D9" w14:textId="77777777" w:rsidR="00F63A9C" w:rsidRPr="00E4164C" w:rsidRDefault="00F63A9C" w:rsidP="00AE4F6B">
            <w:pPr>
              <w:pStyle w:val="TableColumnHead"/>
              <w:spacing w:before="144" w:after="144"/>
            </w:pPr>
            <w:r w:rsidRPr="00E4164C">
              <w:t>Updates</w:t>
            </w:r>
          </w:p>
        </w:tc>
      </w:tr>
      <w:tr w:rsidR="00F63A9C" w:rsidRPr="00844859" w14:paraId="30719A6A" w14:textId="77777777" w:rsidTr="00413DD8">
        <w:tc>
          <w:tcPr>
            <w:tcW w:w="513" w:type="pct"/>
          </w:tcPr>
          <w:p w14:paraId="34B20E5E" w14:textId="2C7184EF" w:rsidR="00F63A9C" w:rsidRPr="00844859" w:rsidRDefault="002E76EE" w:rsidP="00C9250A">
            <w:pPr>
              <w:pStyle w:val="TableBody"/>
            </w:pPr>
            <w:r>
              <w:t>R01.00</w:t>
            </w:r>
          </w:p>
        </w:tc>
        <w:tc>
          <w:tcPr>
            <w:tcW w:w="973" w:type="pct"/>
          </w:tcPr>
          <w:p w14:paraId="2DDDFF35" w14:textId="71C7EFE0" w:rsidR="00F63A9C" w:rsidRPr="00844859" w:rsidRDefault="00236881" w:rsidP="002E76EE">
            <w:pPr>
              <w:pStyle w:val="TableBody"/>
            </w:pPr>
            <w:r>
              <w:t>March 03</w:t>
            </w:r>
            <w:r w:rsidR="002E76EE">
              <w:t>, 2017</w:t>
            </w:r>
          </w:p>
        </w:tc>
        <w:tc>
          <w:tcPr>
            <w:tcW w:w="3514" w:type="pct"/>
          </w:tcPr>
          <w:p w14:paraId="38946849" w14:textId="77777777" w:rsidR="00F63A9C" w:rsidRPr="00844859" w:rsidRDefault="00F63A9C" w:rsidP="005C3A0B">
            <w:pPr>
              <w:pStyle w:val="TableBody"/>
            </w:pPr>
            <w:r w:rsidRPr="00844859">
              <w:t>Creation</w:t>
            </w:r>
          </w:p>
        </w:tc>
      </w:tr>
      <w:tr w:rsidR="00F63A9C" w:rsidRPr="00844859" w14:paraId="02A06814" w14:textId="77777777" w:rsidTr="00413DD8">
        <w:tc>
          <w:tcPr>
            <w:tcW w:w="513" w:type="pct"/>
          </w:tcPr>
          <w:p w14:paraId="113DA73B" w14:textId="18DD3037" w:rsidR="00F63A9C" w:rsidRPr="00844859" w:rsidRDefault="00F63A9C" w:rsidP="005C3A0B">
            <w:pPr>
              <w:pStyle w:val="TableBody"/>
            </w:pPr>
          </w:p>
        </w:tc>
        <w:tc>
          <w:tcPr>
            <w:tcW w:w="973" w:type="pct"/>
          </w:tcPr>
          <w:p w14:paraId="05454A4B" w14:textId="323B38EA" w:rsidR="00F63A9C" w:rsidRPr="00844859" w:rsidRDefault="00F63A9C" w:rsidP="005C3A0B">
            <w:pPr>
              <w:pStyle w:val="TableBody"/>
            </w:pPr>
          </w:p>
        </w:tc>
        <w:tc>
          <w:tcPr>
            <w:tcW w:w="3514" w:type="pct"/>
          </w:tcPr>
          <w:p w14:paraId="4E3FDA24" w14:textId="25033D27" w:rsidR="00F63A9C" w:rsidRPr="00844859" w:rsidRDefault="00F63A9C" w:rsidP="003B6BF6">
            <w:pPr>
              <w:pStyle w:val="TableBody"/>
            </w:pPr>
          </w:p>
        </w:tc>
      </w:tr>
      <w:tr w:rsidR="00E633AD" w:rsidRPr="00844859" w14:paraId="62EE3E4F" w14:textId="77777777" w:rsidTr="00413DD8">
        <w:tc>
          <w:tcPr>
            <w:tcW w:w="513" w:type="pct"/>
          </w:tcPr>
          <w:p w14:paraId="5EC5884D" w14:textId="084DDA56" w:rsidR="00E633AD" w:rsidRPr="00844859" w:rsidRDefault="00E633AD" w:rsidP="005C3A0B">
            <w:pPr>
              <w:pStyle w:val="TableBody"/>
            </w:pPr>
          </w:p>
        </w:tc>
        <w:tc>
          <w:tcPr>
            <w:tcW w:w="973" w:type="pct"/>
          </w:tcPr>
          <w:p w14:paraId="5B0AE54A" w14:textId="77777777" w:rsidR="00E633AD" w:rsidRPr="00844859" w:rsidRDefault="00E633AD" w:rsidP="005C3A0B">
            <w:pPr>
              <w:pStyle w:val="TableBody"/>
            </w:pPr>
          </w:p>
        </w:tc>
        <w:tc>
          <w:tcPr>
            <w:tcW w:w="3514" w:type="pct"/>
          </w:tcPr>
          <w:p w14:paraId="4C0B2744" w14:textId="77777777" w:rsidR="00E633AD" w:rsidRPr="00844859" w:rsidRDefault="00E633AD" w:rsidP="001F6AB3">
            <w:pPr>
              <w:pStyle w:val="TableBody"/>
            </w:pPr>
          </w:p>
        </w:tc>
      </w:tr>
      <w:tr w:rsidR="00E633AD" w:rsidRPr="00844859" w14:paraId="42BB606D" w14:textId="77777777" w:rsidTr="00413DD8">
        <w:tc>
          <w:tcPr>
            <w:tcW w:w="513" w:type="pct"/>
          </w:tcPr>
          <w:p w14:paraId="68D93809" w14:textId="77777777" w:rsidR="00E633AD" w:rsidRPr="00844859" w:rsidRDefault="00E633AD" w:rsidP="005C3A0B">
            <w:pPr>
              <w:pStyle w:val="TableBody"/>
            </w:pPr>
          </w:p>
        </w:tc>
        <w:tc>
          <w:tcPr>
            <w:tcW w:w="973" w:type="pct"/>
          </w:tcPr>
          <w:p w14:paraId="70479B37" w14:textId="77777777" w:rsidR="00E633AD" w:rsidRPr="00844859" w:rsidRDefault="00E633AD" w:rsidP="005C3A0B">
            <w:pPr>
              <w:pStyle w:val="TableBody"/>
            </w:pPr>
          </w:p>
        </w:tc>
        <w:tc>
          <w:tcPr>
            <w:tcW w:w="3514" w:type="pct"/>
          </w:tcPr>
          <w:p w14:paraId="061A870B" w14:textId="77777777" w:rsidR="00E633AD" w:rsidRPr="00844859" w:rsidRDefault="00E633AD" w:rsidP="00BE3748">
            <w:pPr>
              <w:pStyle w:val="TableBody"/>
            </w:pPr>
          </w:p>
        </w:tc>
      </w:tr>
      <w:tr w:rsidR="00E633AD" w:rsidRPr="00844859" w14:paraId="3E70968F" w14:textId="77777777" w:rsidTr="00413DD8">
        <w:tc>
          <w:tcPr>
            <w:tcW w:w="513" w:type="pct"/>
          </w:tcPr>
          <w:p w14:paraId="296F0E9D" w14:textId="77777777" w:rsidR="00E633AD" w:rsidRPr="00844859" w:rsidRDefault="00E633AD" w:rsidP="005C3A0B">
            <w:pPr>
              <w:pStyle w:val="TableBody"/>
            </w:pPr>
          </w:p>
        </w:tc>
        <w:tc>
          <w:tcPr>
            <w:tcW w:w="973" w:type="pct"/>
          </w:tcPr>
          <w:p w14:paraId="24906EC9" w14:textId="77777777" w:rsidR="00E633AD" w:rsidRPr="00844859" w:rsidRDefault="00E633AD" w:rsidP="0004604B">
            <w:pPr>
              <w:pStyle w:val="TableBody"/>
            </w:pPr>
          </w:p>
        </w:tc>
        <w:tc>
          <w:tcPr>
            <w:tcW w:w="3514" w:type="pct"/>
          </w:tcPr>
          <w:p w14:paraId="53F6CF03" w14:textId="77777777" w:rsidR="00BF7627" w:rsidRPr="00844859" w:rsidRDefault="00BF7627" w:rsidP="00AD2DE1">
            <w:pPr>
              <w:pStyle w:val="TableBody"/>
            </w:pPr>
          </w:p>
        </w:tc>
      </w:tr>
      <w:tr w:rsidR="00117B7A" w:rsidRPr="00844859" w14:paraId="7423A1CE" w14:textId="77777777" w:rsidTr="00413DD8">
        <w:tc>
          <w:tcPr>
            <w:tcW w:w="513" w:type="pct"/>
          </w:tcPr>
          <w:p w14:paraId="004CB815" w14:textId="77777777" w:rsidR="00117B7A" w:rsidRDefault="00117B7A" w:rsidP="005C3A0B">
            <w:pPr>
              <w:pStyle w:val="TableBody"/>
            </w:pPr>
          </w:p>
        </w:tc>
        <w:tc>
          <w:tcPr>
            <w:tcW w:w="973" w:type="pct"/>
          </w:tcPr>
          <w:p w14:paraId="1A3E9FB9" w14:textId="77777777" w:rsidR="00117B7A" w:rsidRDefault="00117B7A" w:rsidP="005C3A0B">
            <w:pPr>
              <w:pStyle w:val="TableBody"/>
            </w:pPr>
          </w:p>
        </w:tc>
        <w:tc>
          <w:tcPr>
            <w:tcW w:w="3514" w:type="pct"/>
          </w:tcPr>
          <w:p w14:paraId="6F82487C" w14:textId="77777777" w:rsidR="00886F41" w:rsidRDefault="00886F41" w:rsidP="00886F41">
            <w:pPr>
              <w:pStyle w:val="TableBody"/>
            </w:pPr>
          </w:p>
        </w:tc>
      </w:tr>
      <w:tr w:rsidR="00886F41" w:rsidRPr="00844859" w14:paraId="6E23EEFE" w14:textId="77777777" w:rsidTr="00413DD8">
        <w:tc>
          <w:tcPr>
            <w:tcW w:w="513" w:type="pct"/>
          </w:tcPr>
          <w:p w14:paraId="1603494F" w14:textId="77777777" w:rsidR="00886F41" w:rsidRDefault="00886F41" w:rsidP="005C3A0B">
            <w:pPr>
              <w:pStyle w:val="TableBody"/>
            </w:pPr>
          </w:p>
        </w:tc>
        <w:tc>
          <w:tcPr>
            <w:tcW w:w="973" w:type="pct"/>
          </w:tcPr>
          <w:p w14:paraId="17201DB7" w14:textId="77777777" w:rsidR="00886F41" w:rsidRDefault="00886F41" w:rsidP="005C3A0B">
            <w:pPr>
              <w:pStyle w:val="TableBody"/>
            </w:pPr>
          </w:p>
        </w:tc>
        <w:tc>
          <w:tcPr>
            <w:tcW w:w="3514" w:type="pct"/>
          </w:tcPr>
          <w:p w14:paraId="4620A9EE" w14:textId="77777777" w:rsidR="00957377" w:rsidRDefault="00957377" w:rsidP="004A1885">
            <w:pPr>
              <w:pStyle w:val="TableBody"/>
            </w:pPr>
          </w:p>
        </w:tc>
      </w:tr>
      <w:tr w:rsidR="002172C4" w:rsidRPr="00844859" w14:paraId="5AF36541" w14:textId="77777777" w:rsidTr="00413DD8">
        <w:tc>
          <w:tcPr>
            <w:tcW w:w="513" w:type="pct"/>
          </w:tcPr>
          <w:p w14:paraId="739476D0" w14:textId="77777777" w:rsidR="002172C4" w:rsidRDefault="002172C4" w:rsidP="005C3A0B">
            <w:pPr>
              <w:pStyle w:val="TableBody"/>
            </w:pPr>
          </w:p>
        </w:tc>
        <w:tc>
          <w:tcPr>
            <w:tcW w:w="973" w:type="pct"/>
          </w:tcPr>
          <w:p w14:paraId="219F032C" w14:textId="77777777" w:rsidR="002172C4" w:rsidRDefault="002172C4" w:rsidP="005C3A0B">
            <w:pPr>
              <w:pStyle w:val="TableBody"/>
            </w:pPr>
          </w:p>
        </w:tc>
        <w:tc>
          <w:tcPr>
            <w:tcW w:w="3514" w:type="pct"/>
          </w:tcPr>
          <w:p w14:paraId="6C498154" w14:textId="77777777" w:rsidR="002172C4" w:rsidRDefault="002172C4" w:rsidP="00886F41">
            <w:pPr>
              <w:pStyle w:val="TableBody"/>
            </w:pPr>
          </w:p>
        </w:tc>
      </w:tr>
      <w:tr w:rsidR="00C8412B" w:rsidRPr="00844859" w14:paraId="6EFB121A" w14:textId="77777777" w:rsidTr="00413DD8">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13" w:type="pct"/>
          </w:tcPr>
          <w:p w14:paraId="468064A0" w14:textId="77777777" w:rsidR="00C8412B" w:rsidRDefault="00C8412B" w:rsidP="005C3A0B">
            <w:pPr>
              <w:pStyle w:val="TableBody"/>
            </w:pPr>
          </w:p>
        </w:tc>
        <w:tc>
          <w:tcPr>
            <w:tcW w:w="973" w:type="pct"/>
          </w:tcPr>
          <w:p w14:paraId="46A12B30" w14:textId="77777777" w:rsidR="00C8412B" w:rsidRDefault="00C8412B" w:rsidP="005C3A0B">
            <w:pPr>
              <w:pStyle w:val="TableBody"/>
              <w:cnfStyle w:val="010000000000" w:firstRow="0" w:lastRow="1" w:firstColumn="0" w:lastColumn="0" w:oddVBand="0" w:evenVBand="0" w:oddHBand="0" w:evenHBand="0" w:firstRowFirstColumn="0" w:firstRowLastColumn="0" w:lastRowFirstColumn="0" w:lastRowLastColumn="0"/>
            </w:pPr>
          </w:p>
        </w:tc>
        <w:tc>
          <w:tcPr>
            <w:tcW w:w="3514" w:type="pct"/>
          </w:tcPr>
          <w:p w14:paraId="30029AD8" w14:textId="77777777" w:rsidR="00C8412B" w:rsidRDefault="00C8412B" w:rsidP="00886F41">
            <w:pPr>
              <w:pStyle w:val="TableBody"/>
              <w:cnfStyle w:val="010000000000" w:firstRow="0" w:lastRow="1" w:firstColumn="0" w:lastColumn="0" w:oddVBand="0" w:evenVBand="0" w:oddHBand="0" w:evenHBand="0" w:firstRowFirstColumn="0" w:firstRowLastColumn="0" w:lastRowFirstColumn="0" w:lastRowLastColumn="0"/>
            </w:pPr>
          </w:p>
        </w:tc>
      </w:tr>
    </w:tbl>
    <w:p w14:paraId="30F27425" w14:textId="77777777" w:rsidR="004F42B8" w:rsidRDefault="004F42B8" w:rsidP="004F42B8">
      <w:pPr>
        <w:rPr>
          <w:lang w:eastAsia="zh-CN"/>
        </w:rPr>
      </w:pPr>
    </w:p>
    <w:p w14:paraId="605E7D4A"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TOCHeading"/>
          </w:pPr>
          <w:r>
            <w:t>Contents</w:t>
          </w:r>
        </w:p>
        <w:p w14:paraId="0CEAD710" w14:textId="77777777" w:rsidR="0031767A" w:rsidRDefault="004F42B8">
          <w:pPr>
            <w:pStyle w:val="TOC1"/>
            <w:rPr>
              <w:rFonts w:asciiTheme="minorHAnsi" w:eastAsiaTheme="minorEastAsia" w:hAnsiTheme="minorHAnsi" w:cstheme="minorBidi"/>
              <w:b w:val="0"/>
              <w:bCs w:val="0"/>
              <w:caps w:val="0"/>
              <w:color w:val="auto"/>
              <w:sz w:val="22"/>
              <w:szCs w:val="22"/>
              <w:lang w:eastAsia="en-US"/>
            </w:rPr>
          </w:pPr>
          <w:r>
            <w:fldChar w:fldCharType="begin"/>
          </w:r>
          <w:r>
            <w:instrText xml:space="preserve"> TOC \o "1-3" \h \z \u </w:instrText>
          </w:r>
          <w:r>
            <w:fldChar w:fldCharType="separate"/>
          </w:r>
          <w:hyperlink w:anchor="_Toc476318920" w:history="1">
            <w:r w:rsidR="0031767A" w:rsidRPr="00D52738">
              <w:rPr>
                <w:rStyle w:val="Hyperlink"/>
              </w:rPr>
              <w:t>1.</w:t>
            </w:r>
            <w:r w:rsidR="0031767A">
              <w:rPr>
                <w:rFonts w:asciiTheme="minorHAnsi" w:eastAsiaTheme="minorEastAsia" w:hAnsiTheme="minorHAnsi" w:cstheme="minorBidi"/>
                <w:b w:val="0"/>
                <w:bCs w:val="0"/>
                <w:caps w:val="0"/>
                <w:color w:val="auto"/>
                <w:sz w:val="22"/>
                <w:szCs w:val="22"/>
                <w:lang w:eastAsia="en-US"/>
              </w:rPr>
              <w:tab/>
            </w:r>
            <w:r w:rsidR="0031767A" w:rsidRPr="00D52738">
              <w:rPr>
                <w:rStyle w:val="Hyperlink"/>
              </w:rPr>
              <w:t>Mobile Equipment Control and Status Commands</w:t>
            </w:r>
            <w:r w:rsidR="0031767A">
              <w:rPr>
                <w:webHidden/>
              </w:rPr>
              <w:tab/>
            </w:r>
            <w:r w:rsidR="0031767A">
              <w:rPr>
                <w:webHidden/>
              </w:rPr>
              <w:fldChar w:fldCharType="begin"/>
            </w:r>
            <w:r w:rsidR="0031767A">
              <w:rPr>
                <w:webHidden/>
              </w:rPr>
              <w:instrText xml:space="preserve"> PAGEREF _Toc476318920 \h </w:instrText>
            </w:r>
            <w:r w:rsidR="0031767A">
              <w:rPr>
                <w:webHidden/>
              </w:rPr>
            </w:r>
            <w:r w:rsidR="0031767A">
              <w:rPr>
                <w:webHidden/>
              </w:rPr>
              <w:fldChar w:fldCharType="separate"/>
            </w:r>
            <w:r w:rsidR="0031767A">
              <w:rPr>
                <w:webHidden/>
              </w:rPr>
              <w:t>6</w:t>
            </w:r>
            <w:r w:rsidR="0031767A">
              <w:rPr>
                <w:webHidden/>
              </w:rPr>
              <w:fldChar w:fldCharType="end"/>
            </w:r>
          </w:hyperlink>
        </w:p>
        <w:p w14:paraId="28492D66" w14:textId="77777777" w:rsidR="0031767A" w:rsidRDefault="00D16C23">
          <w:pPr>
            <w:pStyle w:val="TOC2"/>
            <w:tabs>
              <w:tab w:val="left" w:pos="1195"/>
            </w:tabs>
            <w:rPr>
              <w:rFonts w:asciiTheme="minorHAnsi" w:eastAsiaTheme="minorEastAsia" w:hAnsiTheme="minorHAnsi" w:cstheme="minorBidi"/>
              <w:color w:val="auto"/>
              <w:sz w:val="22"/>
              <w:szCs w:val="22"/>
              <w:lang w:eastAsia="en-US"/>
            </w:rPr>
          </w:pPr>
          <w:hyperlink w:anchor="_Toc476318921" w:history="1">
            <w:r w:rsidR="0031767A" w:rsidRPr="00D52738">
              <w:rPr>
                <w:rStyle w:val="Hyperlink"/>
              </w:rPr>
              <w:t>1.1.</w:t>
            </w:r>
            <w:r w:rsidR="0031767A">
              <w:rPr>
                <w:rFonts w:asciiTheme="minorHAnsi" w:eastAsiaTheme="minorEastAsia" w:hAnsiTheme="minorHAnsi" w:cstheme="minorBidi"/>
                <w:color w:val="auto"/>
                <w:sz w:val="22"/>
                <w:szCs w:val="22"/>
                <w:lang w:eastAsia="en-US"/>
              </w:rPr>
              <w:tab/>
            </w:r>
            <w:r w:rsidR="0031767A" w:rsidRPr="00D52738">
              <w:rPr>
                <w:rStyle w:val="Hyperlink"/>
              </w:rPr>
              <w:t>+KSREP Command: Mobile Start-up Reporting</w:t>
            </w:r>
            <w:r w:rsidR="0031767A">
              <w:rPr>
                <w:webHidden/>
              </w:rPr>
              <w:tab/>
            </w:r>
            <w:r w:rsidR="0031767A">
              <w:rPr>
                <w:webHidden/>
              </w:rPr>
              <w:fldChar w:fldCharType="begin"/>
            </w:r>
            <w:r w:rsidR="0031767A">
              <w:rPr>
                <w:webHidden/>
              </w:rPr>
              <w:instrText xml:space="preserve"> PAGEREF _Toc476318921 \h </w:instrText>
            </w:r>
            <w:r w:rsidR="0031767A">
              <w:rPr>
                <w:webHidden/>
              </w:rPr>
            </w:r>
            <w:r w:rsidR="0031767A">
              <w:rPr>
                <w:webHidden/>
              </w:rPr>
              <w:fldChar w:fldCharType="separate"/>
            </w:r>
            <w:r w:rsidR="0031767A">
              <w:rPr>
                <w:webHidden/>
              </w:rPr>
              <w:t>6</w:t>
            </w:r>
            <w:r w:rsidR="0031767A">
              <w:rPr>
                <w:webHidden/>
              </w:rPr>
              <w:fldChar w:fldCharType="end"/>
            </w:r>
          </w:hyperlink>
        </w:p>
        <w:p w14:paraId="1A5F5875" w14:textId="77777777" w:rsidR="0031767A" w:rsidRDefault="00D16C23">
          <w:pPr>
            <w:pStyle w:val="TOC1"/>
            <w:rPr>
              <w:rFonts w:asciiTheme="minorHAnsi" w:eastAsiaTheme="minorEastAsia" w:hAnsiTheme="minorHAnsi" w:cstheme="minorBidi"/>
              <w:b w:val="0"/>
              <w:bCs w:val="0"/>
              <w:caps w:val="0"/>
              <w:color w:val="auto"/>
              <w:sz w:val="22"/>
              <w:szCs w:val="22"/>
              <w:lang w:eastAsia="en-US"/>
            </w:rPr>
          </w:pPr>
          <w:hyperlink w:anchor="_Toc476318922" w:history="1">
            <w:r w:rsidR="0031767A" w:rsidRPr="00D52738">
              <w:rPr>
                <w:rStyle w:val="Hyperlink"/>
              </w:rPr>
              <w:t>2.</w:t>
            </w:r>
            <w:r w:rsidR="0031767A">
              <w:rPr>
                <w:rFonts w:asciiTheme="minorHAnsi" w:eastAsiaTheme="minorEastAsia" w:hAnsiTheme="minorHAnsi" w:cstheme="minorBidi"/>
                <w:b w:val="0"/>
                <w:bCs w:val="0"/>
                <w:caps w:val="0"/>
                <w:color w:val="auto"/>
                <w:sz w:val="22"/>
                <w:szCs w:val="22"/>
                <w:lang w:eastAsia="en-US"/>
              </w:rPr>
              <w:tab/>
            </w:r>
            <w:r w:rsidR="0031767A" w:rsidRPr="00D52738">
              <w:rPr>
                <w:rStyle w:val="Hyperlink"/>
              </w:rPr>
              <w:t>Development notes</w:t>
            </w:r>
            <w:r w:rsidR="0031767A">
              <w:rPr>
                <w:webHidden/>
              </w:rPr>
              <w:tab/>
            </w:r>
            <w:r w:rsidR="0031767A">
              <w:rPr>
                <w:webHidden/>
              </w:rPr>
              <w:fldChar w:fldCharType="begin"/>
            </w:r>
            <w:r w:rsidR="0031767A">
              <w:rPr>
                <w:webHidden/>
              </w:rPr>
              <w:instrText xml:space="preserve"> PAGEREF _Toc476318922 \h </w:instrText>
            </w:r>
            <w:r w:rsidR="0031767A">
              <w:rPr>
                <w:webHidden/>
              </w:rPr>
            </w:r>
            <w:r w:rsidR="0031767A">
              <w:rPr>
                <w:webHidden/>
              </w:rPr>
              <w:fldChar w:fldCharType="separate"/>
            </w:r>
            <w:r w:rsidR="0031767A">
              <w:rPr>
                <w:webHidden/>
              </w:rPr>
              <w:t>8</w:t>
            </w:r>
            <w:r w:rsidR="0031767A">
              <w:rPr>
                <w:webHidden/>
              </w:rPr>
              <w:fldChar w:fldCharType="end"/>
            </w:r>
          </w:hyperlink>
        </w:p>
        <w:p w14:paraId="56D12F09" w14:textId="77777777" w:rsidR="0031767A" w:rsidRDefault="00D16C23">
          <w:pPr>
            <w:pStyle w:val="TOC2"/>
            <w:tabs>
              <w:tab w:val="left" w:pos="1195"/>
            </w:tabs>
            <w:rPr>
              <w:rFonts w:asciiTheme="minorHAnsi" w:eastAsiaTheme="minorEastAsia" w:hAnsiTheme="minorHAnsi" w:cstheme="minorBidi"/>
              <w:color w:val="auto"/>
              <w:sz w:val="22"/>
              <w:szCs w:val="22"/>
              <w:lang w:eastAsia="en-US"/>
            </w:rPr>
          </w:pPr>
          <w:hyperlink w:anchor="_Toc476318923" w:history="1">
            <w:r w:rsidR="0031767A" w:rsidRPr="00D52738">
              <w:rPr>
                <w:rStyle w:val="Hyperlink"/>
              </w:rPr>
              <w:t>2.1.</w:t>
            </w:r>
            <w:r w:rsidR="0031767A">
              <w:rPr>
                <w:rFonts w:asciiTheme="minorHAnsi" w:eastAsiaTheme="minorEastAsia" w:hAnsiTheme="minorHAnsi" w:cstheme="minorBidi"/>
                <w:color w:val="auto"/>
                <w:sz w:val="22"/>
                <w:szCs w:val="22"/>
                <w:lang w:eastAsia="en-US"/>
              </w:rPr>
              <w:tab/>
            </w:r>
            <w:r w:rsidR="0031767A" w:rsidRPr="00D52738">
              <w:rPr>
                <w:rStyle w:val="Hyperlink"/>
              </w:rPr>
              <w:t>References</w:t>
            </w:r>
            <w:r w:rsidR="0031767A">
              <w:rPr>
                <w:webHidden/>
              </w:rPr>
              <w:tab/>
            </w:r>
            <w:r w:rsidR="0031767A">
              <w:rPr>
                <w:webHidden/>
              </w:rPr>
              <w:fldChar w:fldCharType="begin"/>
            </w:r>
            <w:r w:rsidR="0031767A">
              <w:rPr>
                <w:webHidden/>
              </w:rPr>
              <w:instrText xml:space="preserve"> PAGEREF _Toc476318923 \h </w:instrText>
            </w:r>
            <w:r w:rsidR="0031767A">
              <w:rPr>
                <w:webHidden/>
              </w:rPr>
            </w:r>
            <w:r w:rsidR="0031767A">
              <w:rPr>
                <w:webHidden/>
              </w:rPr>
              <w:fldChar w:fldCharType="separate"/>
            </w:r>
            <w:r w:rsidR="0031767A">
              <w:rPr>
                <w:webHidden/>
              </w:rPr>
              <w:t>8</w:t>
            </w:r>
            <w:r w:rsidR="0031767A">
              <w:rPr>
                <w:webHidden/>
              </w:rPr>
              <w:fldChar w:fldCharType="end"/>
            </w:r>
          </w:hyperlink>
        </w:p>
        <w:p w14:paraId="32063E64" w14:textId="77777777" w:rsidR="0031767A" w:rsidRDefault="00D16C23">
          <w:pPr>
            <w:pStyle w:val="TOC2"/>
            <w:tabs>
              <w:tab w:val="left" w:pos="1195"/>
            </w:tabs>
            <w:rPr>
              <w:rFonts w:asciiTheme="minorHAnsi" w:eastAsiaTheme="minorEastAsia" w:hAnsiTheme="minorHAnsi" w:cstheme="minorBidi"/>
              <w:color w:val="auto"/>
              <w:sz w:val="22"/>
              <w:szCs w:val="22"/>
              <w:lang w:eastAsia="en-US"/>
            </w:rPr>
          </w:pPr>
          <w:hyperlink w:anchor="_Toc476318924" w:history="1">
            <w:r w:rsidR="0031767A" w:rsidRPr="00D52738">
              <w:rPr>
                <w:rStyle w:val="Hyperlink"/>
              </w:rPr>
              <w:t>2.2.</w:t>
            </w:r>
            <w:r w:rsidR="0031767A">
              <w:rPr>
                <w:rFonts w:asciiTheme="minorHAnsi" w:eastAsiaTheme="minorEastAsia" w:hAnsiTheme="minorHAnsi" w:cstheme="minorBidi"/>
                <w:color w:val="auto"/>
                <w:sz w:val="22"/>
                <w:szCs w:val="22"/>
                <w:lang w:eastAsia="en-US"/>
              </w:rPr>
              <w:tab/>
            </w:r>
            <w:r w:rsidR="0031767A" w:rsidRPr="00D52738">
              <w:rPr>
                <w:rStyle w:val="Hyperlink"/>
              </w:rPr>
              <w:t>Applicability</w:t>
            </w:r>
            <w:r w:rsidR="0031767A">
              <w:rPr>
                <w:webHidden/>
              </w:rPr>
              <w:tab/>
            </w:r>
            <w:r w:rsidR="0031767A">
              <w:rPr>
                <w:webHidden/>
              </w:rPr>
              <w:fldChar w:fldCharType="begin"/>
            </w:r>
            <w:r w:rsidR="0031767A">
              <w:rPr>
                <w:webHidden/>
              </w:rPr>
              <w:instrText xml:space="preserve"> PAGEREF _Toc476318924 \h </w:instrText>
            </w:r>
            <w:r w:rsidR="0031767A">
              <w:rPr>
                <w:webHidden/>
              </w:rPr>
            </w:r>
            <w:r w:rsidR="0031767A">
              <w:rPr>
                <w:webHidden/>
              </w:rPr>
              <w:fldChar w:fldCharType="separate"/>
            </w:r>
            <w:r w:rsidR="0031767A">
              <w:rPr>
                <w:webHidden/>
              </w:rPr>
              <w:t>8</w:t>
            </w:r>
            <w:r w:rsidR="0031767A">
              <w:rPr>
                <w:webHidden/>
              </w:rPr>
              <w:fldChar w:fldCharType="end"/>
            </w:r>
          </w:hyperlink>
        </w:p>
        <w:p w14:paraId="34945F2A" w14:textId="77777777" w:rsidR="0031767A" w:rsidRDefault="00D16C23">
          <w:pPr>
            <w:pStyle w:val="TOC2"/>
            <w:tabs>
              <w:tab w:val="left" w:pos="1195"/>
            </w:tabs>
            <w:rPr>
              <w:rFonts w:asciiTheme="minorHAnsi" w:eastAsiaTheme="minorEastAsia" w:hAnsiTheme="minorHAnsi" w:cstheme="minorBidi"/>
              <w:color w:val="auto"/>
              <w:sz w:val="22"/>
              <w:szCs w:val="22"/>
              <w:lang w:eastAsia="en-US"/>
            </w:rPr>
          </w:pPr>
          <w:hyperlink w:anchor="_Toc476318925" w:history="1">
            <w:r w:rsidR="0031767A" w:rsidRPr="00D52738">
              <w:rPr>
                <w:rStyle w:val="Hyperlink"/>
              </w:rPr>
              <w:t>2.3.</w:t>
            </w:r>
            <w:r w:rsidR="0031767A">
              <w:rPr>
                <w:rFonts w:asciiTheme="minorHAnsi" w:eastAsiaTheme="minorEastAsia" w:hAnsiTheme="minorHAnsi" w:cstheme="minorBidi"/>
                <w:color w:val="auto"/>
                <w:sz w:val="22"/>
                <w:szCs w:val="22"/>
                <w:lang w:eastAsia="en-US"/>
              </w:rPr>
              <w:tab/>
            </w:r>
            <w:r w:rsidR="0031767A" w:rsidRPr="00D52738">
              <w:rPr>
                <w:rStyle w:val="Hyperlink"/>
              </w:rPr>
              <w:t>Other</w:t>
            </w:r>
            <w:r w:rsidR="0031767A">
              <w:rPr>
                <w:webHidden/>
              </w:rPr>
              <w:tab/>
            </w:r>
            <w:r w:rsidR="0031767A">
              <w:rPr>
                <w:webHidden/>
              </w:rPr>
              <w:fldChar w:fldCharType="begin"/>
            </w:r>
            <w:r w:rsidR="0031767A">
              <w:rPr>
                <w:webHidden/>
              </w:rPr>
              <w:instrText xml:space="preserve"> PAGEREF _Toc476318925 \h </w:instrText>
            </w:r>
            <w:r w:rsidR="0031767A">
              <w:rPr>
                <w:webHidden/>
              </w:rPr>
            </w:r>
            <w:r w:rsidR="0031767A">
              <w:rPr>
                <w:webHidden/>
              </w:rPr>
              <w:fldChar w:fldCharType="separate"/>
            </w:r>
            <w:r w:rsidR="0031767A">
              <w:rPr>
                <w:webHidden/>
              </w:rPr>
              <w:t>8</w:t>
            </w:r>
            <w:r w:rsidR="0031767A">
              <w:rPr>
                <w:webHidden/>
              </w:rPr>
              <w:fldChar w:fldCharType="end"/>
            </w:r>
          </w:hyperlink>
        </w:p>
        <w:p w14:paraId="0696CFD8" w14:textId="77777777" w:rsidR="004F42B8" w:rsidRDefault="004F42B8">
          <w:r>
            <w:rPr>
              <w:b/>
              <w:bCs/>
              <w:noProof/>
            </w:rPr>
            <w:fldChar w:fldCharType="end"/>
          </w:r>
        </w:p>
      </w:sdtContent>
    </w:sdt>
    <w:p w14:paraId="62B04505" w14:textId="77777777" w:rsidR="00472E39" w:rsidRDefault="00472E39" w:rsidP="004F42B8">
      <w:pPr>
        <w:rPr>
          <w:lang w:eastAsia="zh-CN"/>
        </w:rPr>
      </w:pPr>
    </w:p>
    <w:p w14:paraId="1F54A975" w14:textId="77777777" w:rsidR="00472E39" w:rsidRDefault="00472E39">
      <w:pPr>
        <w:rPr>
          <w:lang w:eastAsia="zh-CN"/>
        </w:rPr>
      </w:pPr>
      <w:r>
        <w:rPr>
          <w:lang w:eastAsia="zh-CN"/>
        </w:rPr>
        <w:br w:type="page"/>
      </w:r>
    </w:p>
    <w:p w14:paraId="0DF5C2C7" w14:textId="2C79B0C9" w:rsidR="00472E39" w:rsidRDefault="00472E39" w:rsidP="00FC3FB3">
      <w:pPr>
        <w:pStyle w:val="Heading1"/>
        <w:spacing w:before="360"/>
        <w:sectPr w:rsidR="00472E39" w:rsidSect="00B44287">
          <w:pgSz w:w="11909" w:h="16834" w:code="9"/>
          <w:pgMar w:top="1440" w:right="1440" w:bottom="1440" w:left="1440" w:header="691" w:footer="800" w:gutter="0"/>
          <w:cols w:space="720"/>
          <w:titlePg/>
          <w:docGrid w:linePitch="360"/>
        </w:sectPr>
      </w:pPr>
      <w:bookmarkStart w:id="5" w:name="_Toc170125965"/>
      <w:bookmarkStart w:id="6" w:name="_Toc345081451"/>
      <w:bookmarkStart w:id="7" w:name="_Toc349754087"/>
      <w:bookmarkStart w:id="8" w:name="_Toc170125794"/>
      <w:bookmarkStart w:id="9" w:name="_Toc78179754"/>
    </w:p>
    <w:p w14:paraId="283DF488" w14:textId="109A5703" w:rsidR="00C07016" w:rsidRPr="00AE67EA" w:rsidRDefault="009B6132" w:rsidP="00C07016">
      <w:pPr>
        <w:pStyle w:val="Heading1"/>
      </w:pPr>
      <w:bookmarkStart w:id="10" w:name="_Toc476318920"/>
      <w:r>
        <w:lastRenderedPageBreak/>
        <w:t>Mobile Equipment Control and Status Commands</w:t>
      </w:r>
      <w:bookmarkEnd w:id="10"/>
    </w:p>
    <w:p w14:paraId="6BDACDA3" w14:textId="624D88E8" w:rsidR="00C07016" w:rsidRDefault="009B6132" w:rsidP="00390523">
      <w:pPr>
        <w:pStyle w:val="Heading2"/>
      </w:pPr>
      <w:bookmarkStart w:id="11" w:name="_Toc476318921"/>
      <w:bookmarkStart w:id="12" w:name="_Toc232914898"/>
      <w:bookmarkStart w:id="13" w:name="_Toc133649734"/>
      <w:r>
        <w:t>+KS</w:t>
      </w:r>
      <w:r w:rsidR="00236881">
        <w:t>R</w:t>
      </w:r>
      <w:r>
        <w:t xml:space="preserve">EP Command: </w:t>
      </w:r>
      <w:r w:rsidR="00236881">
        <w:t>Mobile Start-up Reporting</w:t>
      </w:r>
      <w:bookmarkEnd w:id="11"/>
    </w:p>
    <w:bookmarkEnd w:id="12"/>
    <w:bookmarkEnd w:id="13"/>
    <w:p w14:paraId="7CA85E1A" w14:textId="77777777" w:rsidR="004042FA" w:rsidRDefault="004042FA" w:rsidP="008467AF">
      <w:pPr>
        <w:rPr>
          <w:lang w:eastAsia="zh-CN"/>
        </w:rPr>
      </w:pPr>
    </w:p>
    <w:tbl>
      <w:tblPr>
        <w:tblStyle w:val="TableSWIleft"/>
        <w:tblW w:w="9069" w:type="dxa"/>
        <w:tblLayout w:type="fixed"/>
        <w:tblLook w:val="04A0" w:firstRow="1" w:lastRow="0" w:firstColumn="1" w:lastColumn="0" w:noHBand="0" w:noVBand="1"/>
      </w:tblPr>
      <w:tblGrid>
        <w:gridCol w:w="2265"/>
        <w:gridCol w:w="6804"/>
      </w:tblGrid>
      <w:tr w:rsidR="004042FA" w:rsidRPr="00C41274" w14:paraId="677FE633" w14:textId="77777777" w:rsidTr="004042FA">
        <w:trPr>
          <w:cnfStyle w:val="100000000000" w:firstRow="1" w:lastRow="0" w:firstColumn="0" w:lastColumn="0" w:oddVBand="0" w:evenVBand="0" w:oddHBand="0" w:evenHBand="0" w:firstRowFirstColumn="0" w:firstRowLastColumn="0" w:lastRowFirstColumn="0" w:lastRowLastColumn="0"/>
        </w:trPr>
        <w:tc>
          <w:tcPr>
            <w:tcW w:w="9069" w:type="dxa"/>
            <w:gridSpan w:val="2"/>
          </w:tcPr>
          <w:p w14:paraId="020DD3B8" w14:textId="7D212E86" w:rsidR="004042FA" w:rsidRPr="00C41274" w:rsidRDefault="004042FA" w:rsidP="00A8567C">
            <w:pPr>
              <w:pStyle w:val="TableRowHead"/>
              <w:spacing w:before="144" w:after="144"/>
              <w:rPr>
                <w:bCs w:val="0"/>
              </w:rPr>
            </w:pPr>
            <w:commentRangeStart w:id="14"/>
            <w:r>
              <w:t>HL7718, HL7748, HL7749</w:t>
            </w:r>
            <w:commentRangeEnd w:id="14"/>
            <w:r>
              <w:rPr>
                <w:rStyle w:val="CommentReference"/>
                <w:rFonts w:ascii="Verdana" w:hAnsi="Verdana"/>
                <w:b w:val="0"/>
                <w:bCs w:val="0"/>
                <w:color w:val="3D3E40"/>
                <w:spacing w:val="0"/>
              </w:rPr>
              <w:commentReference w:id="14"/>
            </w:r>
          </w:p>
        </w:tc>
      </w:tr>
      <w:tr w:rsidR="004042FA" w:rsidRPr="00C41274" w14:paraId="706A03F7" w14:textId="77777777" w:rsidTr="004042FA">
        <w:trPr>
          <w:trHeight w:val="978"/>
        </w:trPr>
        <w:tc>
          <w:tcPr>
            <w:tcW w:w="2265" w:type="dxa"/>
          </w:tcPr>
          <w:p w14:paraId="30AF20C0" w14:textId="77777777" w:rsidR="004042FA" w:rsidRPr="00C41274" w:rsidRDefault="004042FA" w:rsidP="00A8567C">
            <w:pPr>
              <w:pStyle w:val="TableBody"/>
              <w:keepNext/>
              <w:rPr>
                <w:i/>
              </w:rPr>
            </w:pPr>
            <w:r w:rsidRPr="00C41274">
              <w:rPr>
                <w:i/>
              </w:rPr>
              <w:t>Test command</w:t>
            </w:r>
          </w:p>
          <w:p w14:paraId="498837A5" w14:textId="77777777" w:rsidR="004042FA" w:rsidRPr="00C41274" w:rsidRDefault="004042FA" w:rsidP="00A8567C">
            <w:pPr>
              <w:pStyle w:val="TableBody"/>
              <w:keepNext/>
            </w:pPr>
          </w:p>
          <w:p w14:paraId="09CBA33D" w14:textId="77777777" w:rsidR="004042FA" w:rsidRPr="00C41274" w:rsidRDefault="004042FA" w:rsidP="00A8567C">
            <w:pPr>
              <w:pStyle w:val="TableBody"/>
              <w:keepNext/>
              <w:rPr>
                <w:u w:val="single"/>
              </w:rPr>
            </w:pPr>
            <w:r w:rsidRPr="00C41274">
              <w:rPr>
                <w:u w:val="single"/>
              </w:rPr>
              <w:t>Syntax</w:t>
            </w:r>
          </w:p>
          <w:p w14:paraId="64421D05" w14:textId="748C1D3A" w:rsidR="004042FA" w:rsidRPr="00C41274" w:rsidRDefault="004042FA" w:rsidP="00236881">
            <w:pPr>
              <w:pStyle w:val="TableBody"/>
              <w:keepNext/>
              <w:rPr>
                <w:b/>
              </w:rPr>
            </w:pPr>
            <w:r w:rsidRPr="00C41274">
              <w:rPr>
                <w:b/>
              </w:rPr>
              <w:t>AT+K</w:t>
            </w:r>
            <w:r w:rsidR="002E76EE">
              <w:rPr>
                <w:b/>
              </w:rPr>
              <w:t>S</w:t>
            </w:r>
            <w:r w:rsidR="00236881">
              <w:rPr>
                <w:b/>
              </w:rPr>
              <w:t>R</w:t>
            </w:r>
            <w:r w:rsidR="002E76EE">
              <w:rPr>
                <w:b/>
              </w:rPr>
              <w:t>EP</w:t>
            </w:r>
            <w:r w:rsidRPr="00C41274">
              <w:rPr>
                <w:b/>
              </w:rPr>
              <w:t>=?</w:t>
            </w:r>
          </w:p>
        </w:tc>
        <w:tc>
          <w:tcPr>
            <w:tcW w:w="6804" w:type="dxa"/>
          </w:tcPr>
          <w:p w14:paraId="57603C0E" w14:textId="77777777" w:rsidR="004042FA" w:rsidRPr="00C41274" w:rsidRDefault="004042FA" w:rsidP="00A8567C">
            <w:pPr>
              <w:pStyle w:val="TableBody"/>
              <w:keepNext/>
              <w:rPr>
                <w:u w:val="single"/>
              </w:rPr>
            </w:pPr>
          </w:p>
          <w:p w14:paraId="21ECCCDD" w14:textId="77777777" w:rsidR="004042FA" w:rsidRPr="00C41274" w:rsidRDefault="004042FA" w:rsidP="00A8567C">
            <w:pPr>
              <w:pStyle w:val="TableBody"/>
              <w:keepNext/>
              <w:rPr>
                <w:u w:val="single"/>
              </w:rPr>
            </w:pPr>
          </w:p>
          <w:p w14:paraId="147C03B8" w14:textId="77777777" w:rsidR="004042FA" w:rsidRPr="00C41274" w:rsidRDefault="004042FA" w:rsidP="00A8567C">
            <w:pPr>
              <w:pStyle w:val="TableBody"/>
              <w:keepNext/>
              <w:rPr>
                <w:u w:val="single"/>
              </w:rPr>
            </w:pPr>
            <w:r w:rsidRPr="00C41274">
              <w:rPr>
                <w:u w:val="single"/>
              </w:rPr>
              <w:t>Response</w:t>
            </w:r>
          </w:p>
          <w:p w14:paraId="74A75D9E" w14:textId="063159EF" w:rsidR="004042FA" w:rsidRPr="00C41274" w:rsidRDefault="004042FA" w:rsidP="00A8567C">
            <w:pPr>
              <w:pStyle w:val="TableBody"/>
              <w:keepNext/>
            </w:pPr>
            <w:r w:rsidRPr="00C41274">
              <w:rPr>
                <w:b/>
              </w:rPr>
              <w:t>+K</w:t>
            </w:r>
            <w:r w:rsidR="002E76EE">
              <w:rPr>
                <w:b/>
              </w:rPr>
              <w:t>S</w:t>
            </w:r>
            <w:r w:rsidR="00236881">
              <w:rPr>
                <w:b/>
              </w:rPr>
              <w:t>R</w:t>
            </w:r>
            <w:r w:rsidR="002E76EE">
              <w:rPr>
                <w:b/>
              </w:rPr>
              <w:t>EP</w:t>
            </w:r>
            <w:r w:rsidRPr="00C41274">
              <w:rPr>
                <w:b/>
              </w:rPr>
              <w:t>:</w:t>
            </w:r>
            <w:r w:rsidRPr="00C41274">
              <w:t xml:space="preserve"> (list of supported </w:t>
            </w:r>
            <w:r w:rsidRPr="00C41274">
              <w:rPr>
                <w:b/>
              </w:rPr>
              <w:t>&lt;</w:t>
            </w:r>
            <w:r w:rsidR="00236881">
              <w:rPr>
                <w:b/>
              </w:rPr>
              <w:t>act</w:t>
            </w:r>
            <w:r w:rsidRPr="00C41274">
              <w:rPr>
                <w:b/>
              </w:rPr>
              <w:t>&gt;</w:t>
            </w:r>
            <w:r w:rsidRPr="00C41274">
              <w:t>s</w:t>
            </w:r>
            <w:r w:rsidR="00236881">
              <w:t>)</w:t>
            </w:r>
          </w:p>
          <w:p w14:paraId="53BF63F1" w14:textId="77777777" w:rsidR="004042FA" w:rsidRPr="00C41274" w:rsidRDefault="004042FA" w:rsidP="00A8567C">
            <w:pPr>
              <w:pStyle w:val="TableBody"/>
              <w:keepNext/>
            </w:pPr>
            <w:r w:rsidRPr="00C41274">
              <w:rPr>
                <w:b/>
              </w:rPr>
              <w:t>OK</w:t>
            </w:r>
          </w:p>
        </w:tc>
      </w:tr>
      <w:tr w:rsidR="004042FA" w:rsidRPr="00C41274" w14:paraId="573FCB16" w14:textId="77777777" w:rsidTr="004042FA">
        <w:trPr>
          <w:trHeight w:val="65"/>
        </w:trPr>
        <w:tc>
          <w:tcPr>
            <w:tcW w:w="2265" w:type="dxa"/>
          </w:tcPr>
          <w:p w14:paraId="2E271EC1" w14:textId="77777777" w:rsidR="004042FA" w:rsidRPr="00C41274" w:rsidRDefault="004042FA" w:rsidP="00A8567C">
            <w:pPr>
              <w:pStyle w:val="TableBody"/>
              <w:rPr>
                <w:i/>
              </w:rPr>
            </w:pPr>
            <w:r w:rsidRPr="00C41274">
              <w:rPr>
                <w:i/>
              </w:rPr>
              <w:t>Read command</w:t>
            </w:r>
          </w:p>
          <w:p w14:paraId="2DD3AE0D" w14:textId="77777777" w:rsidR="004042FA" w:rsidRPr="00C41274" w:rsidRDefault="004042FA" w:rsidP="00A8567C">
            <w:pPr>
              <w:pStyle w:val="TableBody"/>
            </w:pPr>
          </w:p>
          <w:p w14:paraId="2CC8FDB1" w14:textId="77777777" w:rsidR="004042FA" w:rsidRPr="00C41274" w:rsidRDefault="004042FA" w:rsidP="00A8567C">
            <w:pPr>
              <w:pStyle w:val="TableBody"/>
              <w:rPr>
                <w:u w:val="single"/>
              </w:rPr>
            </w:pPr>
            <w:r w:rsidRPr="00C41274">
              <w:rPr>
                <w:u w:val="single"/>
              </w:rPr>
              <w:t>Syntax</w:t>
            </w:r>
          </w:p>
          <w:p w14:paraId="35B94864" w14:textId="60516153" w:rsidR="004042FA" w:rsidRPr="00C41274" w:rsidRDefault="004042FA" w:rsidP="00236881">
            <w:pPr>
              <w:pStyle w:val="TableBody"/>
              <w:rPr>
                <w:b/>
              </w:rPr>
            </w:pPr>
            <w:r w:rsidRPr="00C41274">
              <w:rPr>
                <w:b/>
              </w:rPr>
              <w:t>AT+K</w:t>
            </w:r>
            <w:r w:rsidR="002E76EE">
              <w:rPr>
                <w:b/>
              </w:rPr>
              <w:t>S</w:t>
            </w:r>
            <w:r w:rsidR="00236881">
              <w:rPr>
                <w:b/>
              </w:rPr>
              <w:t>R</w:t>
            </w:r>
            <w:r w:rsidR="002E76EE">
              <w:rPr>
                <w:b/>
              </w:rPr>
              <w:t>EP</w:t>
            </w:r>
            <w:r w:rsidRPr="00C41274">
              <w:rPr>
                <w:b/>
              </w:rPr>
              <w:t>?</w:t>
            </w:r>
          </w:p>
        </w:tc>
        <w:tc>
          <w:tcPr>
            <w:tcW w:w="6804" w:type="dxa"/>
          </w:tcPr>
          <w:p w14:paraId="201AFD0C" w14:textId="77777777" w:rsidR="004042FA" w:rsidRPr="00137AA5" w:rsidRDefault="004042FA" w:rsidP="00A8567C">
            <w:pPr>
              <w:pStyle w:val="TableBody"/>
              <w:rPr>
                <w:u w:val="single"/>
              </w:rPr>
            </w:pPr>
          </w:p>
          <w:p w14:paraId="466A6B3C" w14:textId="77777777" w:rsidR="004042FA" w:rsidRPr="00137AA5" w:rsidRDefault="004042FA" w:rsidP="00A8567C">
            <w:pPr>
              <w:pStyle w:val="TableBody"/>
              <w:rPr>
                <w:u w:val="single"/>
              </w:rPr>
            </w:pPr>
          </w:p>
          <w:p w14:paraId="7BA0A746" w14:textId="77777777" w:rsidR="004042FA" w:rsidRPr="00BA6ACA" w:rsidRDefault="004042FA" w:rsidP="00A8567C">
            <w:pPr>
              <w:pStyle w:val="TableBody"/>
              <w:rPr>
                <w:u w:val="single"/>
              </w:rPr>
            </w:pPr>
            <w:r w:rsidRPr="00BA6ACA">
              <w:rPr>
                <w:u w:val="single"/>
              </w:rPr>
              <w:t>Response</w:t>
            </w:r>
          </w:p>
          <w:p w14:paraId="5D3E1766" w14:textId="79621DF1" w:rsidR="004042FA" w:rsidRPr="00BA6ACA" w:rsidRDefault="004042FA" w:rsidP="00A8567C">
            <w:pPr>
              <w:pStyle w:val="TableBody"/>
              <w:rPr>
                <w:b/>
                <w:snapToGrid w:val="0"/>
              </w:rPr>
            </w:pPr>
            <w:r w:rsidRPr="00BA6ACA">
              <w:rPr>
                <w:b/>
                <w:snapToGrid w:val="0"/>
              </w:rPr>
              <w:t>+K</w:t>
            </w:r>
            <w:r w:rsidR="002E76EE">
              <w:rPr>
                <w:b/>
                <w:snapToGrid w:val="0"/>
              </w:rPr>
              <w:t>S</w:t>
            </w:r>
            <w:r w:rsidR="00236881">
              <w:rPr>
                <w:b/>
                <w:snapToGrid w:val="0"/>
              </w:rPr>
              <w:t>R</w:t>
            </w:r>
            <w:r w:rsidR="002E76EE">
              <w:rPr>
                <w:b/>
                <w:snapToGrid w:val="0"/>
              </w:rPr>
              <w:t>EP</w:t>
            </w:r>
            <w:r w:rsidRPr="00BA6ACA">
              <w:rPr>
                <w:b/>
                <w:snapToGrid w:val="0"/>
              </w:rPr>
              <w:t>: &lt;</w:t>
            </w:r>
            <w:r w:rsidR="00236881">
              <w:rPr>
                <w:b/>
                <w:snapToGrid w:val="0"/>
              </w:rPr>
              <w:t>act</w:t>
            </w:r>
            <w:r w:rsidRPr="00BA6ACA">
              <w:rPr>
                <w:b/>
                <w:snapToGrid w:val="0"/>
              </w:rPr>
              <w:t>&gt;,&lt;</w:t>
            </w:r>
            <w:r w:rsidR="00236881">
              <w:rPr>
                <w:b/>
                <w:snapToGrid w:val="0"/>
              </w:rPr>
              <w:t>stat</w:t>
            </w:r>
            <w:r w:rsidRPr="00BA6ACA">
              <w:rPr>
                <w:b/>
                <w:snapToGrid w:val="0"/>
              </w:rPr>
              <w:t>&gt;</w:t>
            </w:r>
          </w:p>
          <w:p w14:paraId="32147E58" w14:textId="77777777" w:rsidR="004042FA" w:rsidRPr="00C41274" w:rsidRDefault="004042FA" w:rsidP="00A8567C">
            <w:pPr>
              <w:pStyle w:val="TableBody"/>
            </w:pPr>
            <w:r w:rsidRPr="00C41274">
              <w:rPr>
                <w:b/>
                <w:snapToGrid w:val="0"/>
              </w:rPr>
              <w:t>OK</w:t>
            </w:r>
          </w:p>
        </w:tc>
      </w:tr>
      <w:tr w:rsidR="004042FA" w:rsidRPr="00265629" w14:paraId="5741E374" w14:textId="77777777" w:rsidTr="004042FA">
        <w:trPr>
          <w:cantSplit w:val="0"/>
          <w:trHeight w:val="815"/>
        </w:trPr>
        <w:tc>
          <w:tcPr>
            <w:tcW w:w="2265" w:type="dxa"/>
          </w:tcPr>
          <w:p w14:paraId="455EF205" w14:textId="77777777" w:rsidR="004042FA" w:rsidRPr="00137AA5" w:rsidRDefault="004042FA" w:rsidP="00A8567C">
            <w:pPr>
              <w:pStyle w:val="TableBody"/>
              <w:rPr>
                <w:i/>
              </w:rPr>
            </w:pPr>
            <w:r w:rsidRPr="00137AA5">
              <w:rPr>
                <w:i/>
              </w:rPr>
              <w:t>Write command</w:t>
            </w:r>
          </w:p>
          <w:p w14:paraId="66777A4A" w14:textId="77777777" w:rsidR="004042FA" w:rsidRPr="00137AA5" w:rsidRDefault="004042FA" w:rsidP="00A8567C">
            <w:pPr>
              <w:pStyle w:val="TableBody"/>
            </w:pPr>
          </w:p>
          <w:p w14:paraId="109B45DF" w14:textId="77777777" w:rsidR="004042FA" w:rsidRPr="00137AA5" w:rsidRDefault="004042FA" w:rsidP="00A8567C">
            <w:pPr>
              <w:pStyle w:val="TableBody"/>
              <w:rPr>
                <w:u w:val="single"/>
              </w:rPr>
            </w:pPr>
            <w:r w:rsidRPr="00137AA5">
              <w:rPr>
                <w:u w:val="single"/>
              </w:rPr>
              <w:t>Syntax</w:t>
            </w:r>
          </w:p>
          <w:p w14:paraId="2FD43F73" w14:textId="0F5A4D52" w:rsidR="004042FA" w:rsidRPr="00C41274" w:rsidRDefault="004042FA" w:rsidP="00236881">
            <w:pPr>
              <w:pStyle w:val="TableBody"/>
              <w:rPr>
                <w:b/>
              </w:rPr>
            </w:pPr>
            <w:r w:rsidRPr="00265629">
              <w:rPr>
                <w:b/>
              </w:rPr>
              <w:t>AT+K</w:t>
            </w:r>
            <w:r w:rsidR="002E76EE">
              <w:rPr>
                <w:b/>
              </w:rPr>
              <w:t>S</w:t>
            </w:r>
            <w:r w:rsidR="00236881">
              <w:rPr>
                <w:b/>
              </w:rPr>
              <w:t>R</w:t>
            </w:r>
            <w:r w:rsidR="002E76EE">
              <w:rPr>
                <w:b/>
              </w:rPr>
              <w:t>EP</w:t>
            </w:r>
            <w:r w:rsidRPr="00265629">
              <w:rPr>
                <w:b/>
              </w:rPr>
              <w:t>=</w:t>
            </w:r>
            <w:r w:rsidR="002E76EE">
              <w:rPr>
                <w:b/>
              </w:rPr>
              <w:t>&lt;</w:t>
            </w:r>
            <w:r w:rsidR="00236881">
              <w:rPr>
                <w:b/>
              </w:rPr>
              <w:t>act</w:t>
            </w:r>
            <w:r w:rsidRPr="00265629">
              <w:rPr>
                <w:b/>
              </w:rPr>
              <w:t>&gt;</w:t>
            </w:r>
          </w:p>
        </w:tc>
        <w:tc>
          <w:tcPr>
            <w:tcW w:w="6804" w:type="dxa"/>
          </w:tcPr>
          <w:p w14:paraId="7C92E488" w14:textId="77777777" w:rsidR="004042FA" w:rsidRDefault="004042FA" w:rsidP="00A8567C">
            <w:pPr>
              <w:pStyle w:val="TableBody"/>
              <w:rPr>
                <w:u w:val="single"/>
              </w:rPr>
            </w:pPr>
          </w:p>
          <w:p w14:paraId="2A5639BB" w14:textId="77777777" w:rsidR="004042FA" w:rsidRPr="00C41274" w:rsidRDefault="004042FA" w:rsidP="00A8567C">
            <w:pPr>
              <w:pStyle w:val="TableBody"/>
              <w:rPr>
                <w:u w:val="single"/>
              </w:rPr>
            </w:pPr>
          </w:p>
          <w:p w14:paraId="48F18C61" w14:textId="77777777" w:rsidR="004042FA" w:rsidRPr="00C41274" w:rsidRDefault="004042FA" w:rsidP="00A8567C">
            <w:pPr>
              <w:pStyle w:val="TableBody"/>
              <w:rPr>
                <w:u w:val="single"/>
              </w:rPr>
            </w:pPr>
            <w:r w:rsidRPr="00C41274">
              <w:rPr>
                <w:u w:val="single"/>
              </w:rPr>
              <w:t>Response</w:t>
            </w:r>
          </w:p>
          <w:p w14:paraId="75A35015" w14:textId="77777777" w:rsidR="004042FA" w:rsidRPr="00C41274" w:rsidRDefault="004042FA" w:rsidP="00A8567C">
            <w:pPr>
              <w:pStyle w:val="TableBody"/>
              <w:rPr>
                <w:snapToGrid w:val="0"/>
              </w:rPr>
            </w:pPr>
            <w:r w:rsidRPr="00C41274">
              <w:rPr>
                <w:b/>
                <w:snapToGrid w:val="0"/>
              </w:rPr>
              <w:t>OK</w:t>
            </w:r>
          </w:p>
          <w:p w14:paraId="15443695" w14:textId="77777777" w:rsidR="004042FA" w:rsidRPr="00C41274" w:rsidRDefault="004042FA" w:rsidP="00A8567C">
            <w:pPr>
              <w:pStyle w:val="TableBody"/>
              <w:rPr>
                <w:snapToGrid w:val="0"/>
              </w:rPr>
            </w:pPr>
          </w:p>
          <w:p w14:paraId="761DDE3C" w14:textId="77777777" w:rsidR="004042FA" w:rsidRDefault="004042FA" w:rsidP="00A8567C">
            <w:pPr>
              <w:pStyle w:val="TableBody"/>
              <w:rPr>
                <w:u w:val="single"/>
              </w:rPr>
            </w:pPr>
          </w:p>
          <w:p w14:paraId="72E3A80B" w14:textId="77777777" w:rsidR="004042FA" w:rsidRPr="00C41274" w:rsidRDefault="004042FA" w:rsidP="00A8567C">
            <w:pPr>
              <w:pStyle w:val="TableBody"/>
              <w:rPr>
                <w:u w:val="single"/>
                <w:lang w:eastAsia="zh-CN"/>
              </w:rPr>
            </w:pPr>
            <w:r w:rsidRPr="00C41274">
              <w:rPr>
                <w:u w:val="single"/>
              </w:rPr>
              <w:t>Parameters</w:t>
            </w:r>
          </w:p>
          <w:p w14:paraId="2D86866C" w14:textId="77777777" w:rsidR="00236881" w:rsidRPr="00C41274" w:rsidRDefault="00236881" w:rsidP="00236881">
            <w:pPr>
              <w:pStyle w:val="TableBody"/>
            </w:pPr>
            <w:r w:rsidRPr="00C41274">
              <w:rPr>
                <w:b/>
              </w:rPr>
              <w:t>&lt;act&gt;</w:t>
            </w:r>
            <w:r>
              <w:tab/>
            </w:r>
            <w:r w:rsidRPr="00C41274">
              <w:t>Indicates if the module must send a unsolicited code during the startup</w:t>
            </w:r>
          </w:p>
          <w:p w14:paraId="1CDF96EE" w14:textId="77777777" w:rsidR="00236881" w:rsidRPr="00C41274" w:rsidRDefault="00236881" w:rsidP="00236881">
            <w:pPr>
              <w:pStyle w:val="TableBody"/>
            </w:pPr>
            <w:r w:rsidRPr="00C41274">
              <w:t>0</w:t>
            </w:r>
            <w:r w:rsidRPr="00C41274">
              <w:tab/>
              <w:t>The module do</w:t>
            </w:r>
            <w:r w:rsidRPr="00C41274">
              <w:rPr>
                <w:lang w:eastAsia="zh-CN"/>
              </w:rPr>
              <w:t>esn</w:t>
            </w:r>
            <w:r w:rsidRPr="00C41274">
              <w:t>’t send a</w:t>
            </w:r>
            <w:r w:rsidRPr="00C41274">
              <w:rPr>
                <w:lang w:eastAsia="zh-CN"/>
              </w:rPr>
              <w:t>n</w:t>
            </w:r>
            <w:r w:rsidRPr="00C41274">
              <w:t xml:space="preserve"> unsolicited code</w:t>
            </w:r>
          </w:p>
          <w:p w14:paraId="48ADFD0E" w14:textId="77777777" w:rsidR="00236881" w:rsidRDefault="00236881" w:rsidP="00236881">
            <w:pPr>
              <w:pStyle w:val="TableBody"/>
            </w:pPr>
            <w:r w:rsidRPr="00C41274">
              <w:t>1</w:t>
            </w:r>
            <w:r w:rsidRPr="00C41274">
              <w:tab/>
              <w:t>The module will send a</w:t>
            </w:r>
            <w:r w:rsidRPr="00C41274">
              <w:rPr>
                <w:lang w:eastAsia="zh-CN"/>
              </w:rPr>
              <w:t>n</w:t>
            </w:r>
            <w:r w:rsidRPr="00C41274">
              <w:t xml:space="preserve"> unsolicited code</w:t>
            </w:r>
          </w:p>
          <w:p w14:paraId="55D1DEB2" w14:textId="77777777" w:rsidR="00236881" w:rsidRPr="00C41274" w:rsidRDefault="00236881" w:rsidP="00236881">
            <w:pPr>
              <w:pStyle w:val="TableBody"/>
            </w:pPr>
          </w:p>
          <w:p w14:paraId="6F593FFB" w14:textId="77777777" w:rsidR="00236881" w:rsidRPr="00C41274" w:rsidRDefault="00236881" w:rsidP="00236881">
            <w:pPr>
              <w:pStyle w:val="TableBody"/>
            </w:pPr>
            <w:r w:rsidRPr="00C41274">
              <w:rPr>
                <w:b/>
              </w:rPr>
              <w:t>&lt;stat&gt;</w:t>
            </w:r>
            <w:r>
              <w:tab/>
            </w:r>
            <w:r w:rsidRPr="00C41274">
              <w:t>This code indicates the status of the module</w:t>
            </w:r>
          </w:p>
          <w:p w14:paraId="4DF880E9" w14:textId="77777777" w:rsidR="00236881" w:rsidRPr="00C41274" w:rsidRDefault="00236881" w:rsidP="00236881">
            <w:pPr>
              <w:pStyle w:val="TableBody"/>
            </w:pPr>
            <w:r w:rsidRPr="00C41274">
              <w:t>0</w:t>
            </w:r>
            <w:r w:rsidRPr="00C41274">
              <w:tab/>
              <w:t xml:space="preserve">The module is ready to receive commands for the TE. No </w:t>
            </w:r>
            <w:r>
              <w:tab/>
            </w:r>
            <w:r w:rsidRPr="00C41274">
              <w:t>access code is require</w:t>
            </w:r>
            <w:r w:rsidRPr="00C41274">
              <w:rPr>
                <w:lang w:eastAsia="zh-CN"/>
              </w:rPr>
              <w:t>d</w:t>
            </w:r>
          </w:p>
          <w:p w14:paraId="517646E1" w14:textId="77777777" w:rsidR="00236881" w:rsidRPr="00C41274" w:rsidRDefault="00236881" w:rsidP="00236881">
            <w:pPr>
              <w:pStyle w:val="TableBody"/>
            </w:pPr>
            <w:r w:rsidRPr="00C41274">
              <w:t>1</w:t>
            </w:r>
            <w:r w:rsidRPr="00C41274">
              <w:tab/>
              <w:t xml:space="preserve">The module is waiting for an access code. (The </w:t>
            </w:r>
            <w:r>
              <w:tab/>
            </w:r>
            <w:r w:rsidRPr="006827C8">
              <w:t>AT+CPIN?</w:t>
            </w:r>
            <w:r w:rsidRPr="007A6B60">
              <w:t xml:space="preserve"> command</w:t>
            </w:r>
            <w:r w:rsidRPr="00C41274">
              <w:t xml:space="preserve"> c</w:t>
            </w:r>
            <w:r w:rsidRPr="00C41274">
              <w:rPr>
                <w:lang w:eastAsia="zh-CN"/>
              </w:rPr>
              <w:t>a</w:t>
            </w:r>
            <w:r w:rsidRPr="00C41274">
              <w:t>n be used to determine it)</w:t>
            </w:r>
          </w:p>
          <w:p w14:paraId="418A1695" w14:textId="77777777" w:rsidR="00236881" w:rsidRPr="00C41274" w:rsidRDefault="00236881" w:rsidP="00236881">
            <w:pPr>
              <w:pStyle w:val="TableBody"/>
            </w:pPr>
            <w:r w:rsidRPr="00C41274">
              <w:t>2</w:t>
            </w:r>
            <w:r w:rsidRPr="00C41274">
              <w:tab/>
              <w:t>The SIM card is not present</w:t>
            </w:r>
          </w:p>
          <w:p w14:paraId="69911ABB" w14:textId="77777777" w:rsidR="00236881" w:rsidRPr="00C41274" w:rsidRDefault="00236881" w:rsidP="00236881">
            <w:pPr>
              <w:pStyle w:val="TableBody"/>
            </w:pPr>
            <w:r w:rsidRPr="00C41274">
              <w:t>3</w:t>
            </w:r>
            <w:r w:rsidRPr="00C41274">
              <w:tab/>
              <w:t>The module is in “</w:t>
            </w:r>
            <w:proofErr w:type="spellStart"/>
            <w:r w:rsidRPr="00C41274">
              <w:t>SIMlock</w:t>
            </w:r>
            <w:proofErr w:type="spellEnd"/>
            <w:r w:rsidRPr="00C41274">
              <w:t>” state</w:t>
            </w:r>
          </w:p>
          <w:p w14:paraId="7EBB7882" w14:textId="77777777" w:rsidR="00236881" w:rsidRPr="00C41274" w:rsidRDefault="00236881" w:rsidP="00236881">
            <w:pPr>
              <w:pStyle w:val="TableBody"/>
            </w:pPr>
            <w:r w:rsidRPr="00C41274">
              <w:t>4</w:t>
            </w:r>
            <w:r w:rsidRPr="00C41274">
              <w:tab/>
              <w:t>unrecoverable error</w:t>
            </w:r>
          </w:p>
          <w:p w14:paraId="1F021E51" w14:textId="790B07BD" w:rsidR="004042FA" w:rsidRDefault="00236881" w:rsidP="00236881">
            <w:pPr>
              <w:pStyle w:val="TableBody"/>
            </w:pPr>
            <w:r w:rsidRPr="00C41274">
              <w:t>5</w:t>
            </w:r>
            <w:r w:rsidRPr="00C41274">
              <w:tab/>
              <w:t>unknown state</w:t>
            </w:r>
          </w:p>
          <w:p w14:paraId="437FEA2F" w14:textId="14E55B4D" w:rsidR="00236881" w:rsidRPr="00C41274" w:rsidRDefault="00236881" w:rsidP="00236881">
            <w:pPr>
              <w:pStyle w:val="TableBody"/>
            </w:pPr>
            <w:r>
              <w:t>6</w:t>
            </w:r>
            <w:r>
              <w:tab/>
              <w:t>Inactive SIM</w:t>
            </w:r>
          </w:p>
          <w:p w14:paraId="04088E25" w14:textId="54693A0D" w:rsidR="004042FA" w:rsidRPr="00265629" w:rsidRDefault="004042FA" w:rsidP="00A8567C">
            <w:pPr>
              <w:pStyle w:val="TableBody"/>
              <w:rPr>
                <w:snapToGrid w:val="0"/>
              </w:rPr>
            </w:pPr>
          </w:p>
        </w:tc>
      </w:tr>
      <w:tr w:rsidR="00236881" w:rsidRPr="00744632" w14:paraId="58B57162" w14:textId="77777777" w:rsidTr="000E2897">
        <w:trPr>
          <w:trHeight w:val="389"/>
        </w:trPr>
        <w:tc>
          <w:tcPr>
            <w:tcW w:w="2265" w:type="dxa"/>
          </w:tcPr>
          <w:p w14:paraId="4AA0DAF5" w14:textId="77777777" w:rsidR="00236881" w:rsidRPr="00C41274" w:rsidRDefault="00236881" w:rsidP="000E2897">
            <w:pPr>
              <w:pStyle w:val="TableBody"/>
              <w:rPr>
                <w:i/>
              </w:rPr>
            </w:pPr>
            <w:r w:rsidRPr="00C41274">
              <w:rPr>
                <w:i/>
              </w:rPr>
              <w:t>Unsolicited Notification</w:t>
            </w:r>
          </w:p>
        </w:tc>
        <w:tc>
          <w:tcPr>
            <w:tcW w:w="6804" w:type="dxa"/>
          </w:tcPr>
          <w:p w14:paraId="17FCB5E2" w14:textId="77777777" w:rsidR="00236881" w:rsidRPr="00075842" w:rsidRDefault="00236881" w:rsidP="000E2897">
            <w:pPr>
              <w:pStyle w:val="TableBody"/>
              <w:rPr>
                <w:u w:val="single"/>
              </w:rPr>
            </w:pPr>
            <w:r w:rsidRPr="00075842">
              <w:rPr>
                <w:u w:val="single"/>
              </w:rPr>
              <w:t>Response</w:t>
            </w:r>
          </w:p>
          <w:p w14:paraId="54DA6083" w14:textId="7E269396" w:rsidR="00236881" w:rsidRPr="00744632" w:rsidRDefault="00236881" w:rsidP="00236881">
            <w:pPr>
              <w:pStyle w:val="TableBody"/>
              <w:rPr>
                <w:u w:val="single"/>
              </w:rPr>
            </w:pPr>
            <w:r w:rsidRPr="00744632">
              <w:rPr>
                <w:b/>
              </w:rPr>
              <w:t>+K</w:t>
            </w:r>
            <w:r>
              <w:rPr>
                <w:b/>
              </w:rPr>
              <w:t>SUP</w:t>
            </w:r>
            <w:r w:rsidRPr="00744632">
              <w:rPr>
                <w:b/>
              </w:rPr>
              <w:t>:</w:t>
            </w:r>
            <w:r>
              <w:rPr>
                <w:b/>
              </w:rPr>
              <w:t xml:space="preserve"> </w:t>
            </w:r>
            <w:r w:rsidRPr="00744632">
              <w:rPr>
                <w:b/>
              </w:rPr>
              <w:t>&lt;</w:t>
            </w:r>
            <w:r>
              <w:rPr>
                <w:b/>
              </w:rPr>
              <w:t>stat&gt;</w:t>
            </w:r>
          </w:p>
        </w:tc>
      </w:tr>
      <w:tr w:rsidR="004042FA" w:rsidRPr="00316EB9" w14:paraId="5A69EEDC" w14:textId="77777777" w:rsidTr="004042FA">
        <w:trPr>
          <w:cantSplit w:val="0"/>
          <w:trHeight w:val="815"/>
        </w:trPr>
        <w:tc>
          <w:tcPr>
            <w:tcW w:w="2265" w:type="dxa"/>
          </w:tcPr>
          <w:p w14:paraId="0FF85E5E" w14:textId="77777777" w:rsidR="004042FA" w:rsidRPr="00C41274" w:rsidRDefault="004042FA" w:rsidP="00A8567C">
            <w:pPr>
              <w:pStyle w:val="TableBody"/>
              <w:rPr>
                <w:szCs w:val="18"/>
              </w:rPr>
            </w:pPr>
            <w:r w:rsidRPr="00C41274">
              <w:rPr>
                <w:szCs w:val="18"/>
                <w:u w:val="single"/>
              </w:rPr>
              <w:t>Reference</w:t>
            </w:r>
          </w:p>
          <w:p w14:paraId="4648FDA3" w14:textId="77777777" w:rsidR="004042FA" w:rsidRPr="00C41274" w:rsidRDefault="004042FA" w:rsidP="00A8567C">
            <w:pPr>
              <w:pStyle w:val="TableBody"/>
              <w:rPr>
                <w:i/>
                <w:lang w:val="fr-FR"/>
              </w:rPr>
            </w:pPr>
            <w:r w:rsidRPr="00C41274">
              <w:rPr>
                <w:szCs w:val="18"/>
              </w:rPr>
              <w:t>Sierra Wireless Proprietary</w:t>
            </w:r>
          </w:p>
        </w:tc>
        <w:tc>
          <w:tcPr>
            <w:tcW w:w="6804" w:type="dxa"/>
          </w:tcPr>
          <w:p w14:paraId="7937269C" w14:textId="77777777" w:rsidR="004042FA" w:rsidRPr="00C41274" w:rsidRDefault="004042FA" w:rsidP="00A8567C">
            <w:pPr>
              <w:pStyle w:val="TableBody"/>
              <w:rPr>
                <w:szCs w:val="18"/>
                <w:lang w:eastAsia="zh-CN"/>
              </w:rPr>
            </w:pPr>
            <w:r w:rsidRPr="00C41274">
              <w:rPr>
                <w:szCs w:val="18"/>
                <w:u w:val="single"/>
              </w:rPr>
              <w:t>Notes</w:t>
            </w:r>
          </w:p>
          <w:p w14:paraId="03713D98" w14:textId="77777777" w:rsidR="004042FA" w:rsidRDefault="00A20B1C" w:rsidP="00983AC7">
            <w:pPr>
              <w:pStyle w:val="TableBulleted"/>
              <w:numPr>
                <w:ilvl w:val="0"/>
                <w:numId w:val="13"/>
              </w:numPr>
            </w:pPr>
            <w:r>
              <w:t>Current configuration is kept in non-volatile memory after reset.</w:t>
            </w:r>
          </w:p>
          <w:p w14:paraId="20DB86AD" w14:textId="77777777" w:rsidR="00672440" w:rsidRPr="00F5687C" w:rsidRDefault="00236881" w:rsidP="00983AC7">
            <w:pPr>
              <w:pStyle w:val="TableBody"/>
              <w:numPr>
                <w:ilvl w:val="0"/>
                <w:numId w:val="13"/>
              </w:numPr>
              <w:rPr>
                <w:rFonts w:ascii="Helvetica" w:hAnsi="Helvetica"/>
                <w:sz w:val="20"/>
              </w:rPr>
            </w:pPr>
            <w:r w:rsidRPr="00AE67EA">
              <w:t xml:space="preserve">The unsolicited </w:t>
            </w:r>
            <w:r>
              <w:t>notification is sent</w:t>
            </w:r>
            <w:r w:rsidRPr="00AE67EA">
              <w:t xml:space="preserve"> once after the boot process</w:t>
            </w:r>
          </w:p>
          <w:p w14:paraId="1A26B7E8" w14:textId="078C13F2" w:rsidR="00F5687C" w:rsidRPr="00236881" w:rsidRDefault="00F5687C" w:rsidP="00983AC7">
            <w:pPr>
              <w:pStyle w:val="TableBody"/>
              <w:numPr>
                <w:ilvl w:val="0"/>
                <w:numId w:val="13"/>
              </w:numPr>
              <w:rPr>
                <w:rFonts w:ascii="Helvetica" w:hAnsi="Helvetica"/>
                <w:sz w:val="20"/>
              </w:rPr>
            </w:pPr>
            <w:r>
              <w:t>The unsolicited notification is sent once after wake up from HIBERNATE and ALARM states</w:t>
            </w:r>
          </w:p>
        </w:tc>
        <w:bookmarkStart w:id="15" w:name="_GoBack"/>
        <w:bookmarkEnd w:id="15"/>
      </w:tr>
    </w:tbl>
    <w:p w14:paraId="622EF578" w14:textId="4800AE07" w:rsidR="004042FA" w:rsidRDefault="004042FA" w:rsidP="008467AF">
      <w:pPr>
        <w:rPr>
          <w:lang w:eastAsia="zh-CN"/>
        </w:rPr>
      </w:pPr>
    </w:p>
    <w:p w14:paraId="79276759" w14:textId="77777777" w:rsidR="00C43D50" w:rsidRPr="00AE67EA" w:rsidRDefault="00C43D50" w:rsidP="00C43D50">
      <w:bookmarkStart w:id="16" w:name="_Toc345081237"/>
    </w:p>
    <w:p w14:paraId="1F3AE0EF" w14:textId="16E03651" w:rsidR="00220046" w:rsidRDefault="00220046" w:rsidP="00220046">
      <w:pPr>
        <w:pStyle w:val="Heading1"/>
        <w:sectPr w:rsidR="00220046" w:rsidSect="00E67EFB">
          <w:headerReference w:type="even" r:id="rId18"/>
          <w:headerReference w:type="default" r:id="rId19"/>
          <w:footerReference w:type="default" r:id="rId20"/>
          <w:headerReference w:type="first" r:id="rId21"/>
          <w:footerReference w:type="first" r:id="rId22"/>
          <w:pgSz w:w="11909" w:h="16834" w:code="9"/>
          <w:pgMar w:top="1440" w:right="1440" w:bottom="1440" w:left="1440" w:header="691" w:footer="800" w:gutter="0"/>
          <w:cols w:space="720"/>
          <w:titlePg/>
          <w:docGrid w:linePitch="360"/>
        </w:sectPr>
      </w:pPr>
    </w:p>
    <w:p w14:paraId="51B66FDB" w14:textId="12BD0907" w:rsidR="00220046" w:rsidRDefault="00220046" w:rsidP="00220046">
      <w:pPr>
        <w:pStyle w:val="Heading1"/>
      </w:pPr>
      <w:bookmarkStart w:id="21" w:name="_Toc476318922"/>
      <w:commentRangeStart w:id="22"/>
      <w:r>
        <w:lastRenderedPageBreak/>
        <w:t>Development notes</w:t>
      </w:r>
      <w:commentRangeEnd w:id="22"/>
      <w:r w:rsidR="006048BB">
        <w:rPr>
          <w:rStyle w:val="CommentReference"/>
          <w:rFonts w:ascii="Verdana" w:eastAsia="Times New Roman" w:hAnsi="Verdana" w:cs="Times New Roman"/>
          <w:b w:val="0"/>
          <w:lang w:eastAsia="en-US"/>
        </w:rPr>
        <w:commentReference w:id="22"/>
      </w:r>
      <w:bookmarkEnd w:id="21"/>
    </w:p>
    <w:p w14:paraId="7BD29AC9" w14:textId="693061A7" w:rsidR="005B6470" w:rsidRDefault="00220046" w:rsidP="00220046">
      <w:pPr>
        <w:pStyle w:val="Heading2"/>
      </w:pPr>
      <w:bookmarkStart w:id="23" w:name="_Toc476318923"/>
      <w:bookmarkEnd w:id="5"/>
      <w:bookmarkEnd w:id="6"/>
      <w:bookmarkEnd w:id="7"/>
      <w:bookmarkEnd w:id="8"/>
      <w:bookmarkEnd w:id="9"/>
      <w:bookmarkEnd w:id="16"/>
      <w:r>
        <w:t>References</w:t>
      </w:r>
      <w:bookmarkEnd w:id="23"/>
    </w:p>
    <w:p w14:paraId="001F4479" w14:textId="12508368" w:rsidR="00220046" w:rsidRDefault="00672440" w:rsidP="00220046">
      <w:pPr>
        <w:jc w:val="both"/>
        <w:rPr>
          <w:lang w:eastAsia="zh-CN"/>
        </w:rPr>
      </w:pPr>
      <w:r>
        <w:rPr>
          <w:lang w:eastAsia="zh-CN"/>
        </w:rPr>
        <w:t>The AT command development is based on HL6</w:t>
      </w:r>
      <w:r w:rsidR="00073A19" w:rsidRPr="00073A19">
        <w:rPr>
          <w:lang w:eastAsia="zh-CN"/>
        </w:rPr>
        <w:t xml:space="preserve"> </w:t>
      </w:r>
      <w:r w:rsidR="00073A19">
        <w:rPr>
          <w:lang w:eastAsia="zh-CN"/>
        </w:rPr>
        <w:t>(</w:t>
      </w:r>
      <w:proofErr w:type="spellStart"/>
      <w:r w:rsidR="00073A19" w:rsidRPr="00690240">
        <w:rPr>
          <w:lang w:eastAsia="zh-CN"/>
        </w:rPr>
        <w:t>AirPrime</w:t>
      </w:r>
      <w:proofErr w:type="spellEnd"/>
      <w:r w:rsidR="00073A19" w:rsidRPr="00690240">
        <w:rPr>
          <w:lang w:eastAsia="zh-CN"/>
        </w:rPr>
        <w:t xml:space="preserve"> - HL6 and HL8 Series - AT Command</w:t>
      </w:r>
      <w:r w:rsidR="00073A19">
        <w:rPr>
          <w:lang w:eastAsia="zh-CN"/>
        </w:rPr>
        <w:t>s Interface Guide - Rev16.0)</w:t>
      </w:r>
      <w:r>
        <w:rPr>
          <w:lang w:eastAsia="zh-CN"/>
        </w:rPr>
        <w:t>.</w:t>
      </w:r>
    </w:p>
    <w:p w14:paraId="28B910B7" w14:textId="51AA2775" w:rsidR="00220046" w:rsidRDefault="00220046" w:rsidP="00220046">
      <w:pPr>
        <w:pStyle w:val="Heading2"/>
      </w:pPr>
      <w:bookmarkStart w:id="24" w:name="_Toc476318924"/>
      <w:r>
        <w:t>Applicability</w:t>
      </w:r>
      <w:bookmarkEnd w:id="24"/>
    </w:p>
    <w:p w14:paraId="34F26219" w14:textId="23E29D1F" w:rsidR="00220046" w:rsidRDefault="00672440" w:rsidP="00220046">
      <w:pPr>
        <w:jc w:val="both"/>
        <w:rPr>
          <w:lang w:eastAsia="zh-CN"/>
        </w:rPr>
      </w:pPr>
      <w:r>
        <w:rPr>
          <w:lang w:eastAsia="zh-CN"/>
        </w:rPr>
        <w:t>The</w:t>
      </w:r>
      <w:r w:rsidR="00220046">
        <w:rPr>
          <w:lang w:eastAsia="zh-CN"/>
        </w:rPr>
        <w:t xml:space="preserve"> described behavior is applicable</w:t>
      </w:r>
      <w:r>
        <w:rPr>
          <w:lang w:eastAsia="zh-CN"/>
        </w:rPr>
        <w:t xml:space="preserve"> on</w:t>
      </w:r>
      <w:r w:rsidR="00220046">
        <w:rPr>
          <w:lang w:eastAsia="zh-CN"/>
        </w:rPr>
        <w:t xml:space="preserve"> UARTF</w:t>
      </w:r>
      <w:r w:rsidR="00236881">
        <w:rPr>
          <w:lang w:eastAsia="zh-CN"/>
        </w:rPr>
        <w:t>, VCOM, MUX channels</w:t>
      </w:r>
      <w:r>
        <w:rPr>
          <w:lang w:eastAsia="zh-CN"/>
        </w:rPr>
        <w:t>.</w:t>
      </w:r>
    </w:p>
    <w:p w14:paraId="70A7ABC8" w14:textId="2D55BB0C" w:rsidR="00220046" w:rsidRDefault="00220046" w:rsidP="00220046">
      <w:pPr>
        <w:pStyle w:val="Heading2"/>
      </w:pPr>
      <w:bookmarkStart w:id="25" w:name="_Toc476318925"/>
      <w:r>
        <w:t>Other</w:t>
      </w:r>
      <w:bookmarkEnd w:id="25"/>
    </w:p>
    <w:p w14:paraId="4CF57A39" w14:textId="005EC5C3" w:rsidR="00220046" w:rsidRPr="00220046" w:rsidRDefault="00220046" w:rsidP="0056113C">
      <w:pPr>
        <w:jc w:val="both"/>
        <w:rPr>
          <w:lang w:eastAsia="zh-CN"/>
        </w:rPr>
      </w:pPr>
      <w:r>
        <w:rPr>
          <w:lang w:eastAsia="zh-CN"/>
        </w:rPr>
        <w:t>This section may contain all the information the developer may find relevant to indicate</w:t>
      </w:r>
    </w:p>
    <w:sectPr w:rsidR="00220046" w:rsidRPr="00220046" w:rsidSect="00E67EFB">
      <w:pgSz w:w="11909" w:h="16834" w:code="9"/>
      <w:pgMar w:top="1440" w:right="1440" w:bottom="1440" w:left="1440" w:header="691" w:footer="800" w:gutter="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 w:author="Julien Klein" w:date="2016-12-07T10:28:00Z" w:initials="JK">
    <w:p w14:paraId="282FAAE3" w14:textId="0010C669" w:rsidR="00A8567C" w:rsidRDefault="00A8567C">
      <w:pPr>
        <w:pStyle w:val="CommentText"/>
      </w:pPr>
      <w:r>
        <w:rPr>
          <w:rStyle w:val="CommentReference"/>
        </w:rPr>
        <w:annotationRef/>
      </w:r>
      <w:r>
        <w:t>Should be updated each time a new version of the document is pushed on SCM</w:t>
      </w:r>
    </w:p>
  </w:comment>
  <w:comment w:id="14" w:author="Julien Klein" w:date="2016-12-07T10:57:00Z" w:initials="JK">
    <w:p w14:paraId="7D02CB67" w14:textId="3B308C29" w:rsidR="00A8567C" w:rsidRDefault="00A8567C">
      <w:pPr>
        <w:pStyle w:val="CommentText"/>
      </w:pPr>
      <w:r>
        <w:rPr>
          <w:rStyle w:val="CommentReference"/>
        </w:rPr>
        <w:annotationRef/>
      </w:r>
      <w:r>
        <w:t>Precise the applicable products</w:t>
      </w:r>
    </w:p>
  </w:comment>
  <w:comment w:id="22" w:author="Julien Klein" w:date="2016-12-07T10:30:00Z" w:initials="JK">
    <w:p w14:paraId="7A184D2F" w14:textId="2B762EF9" w:rsidR="00A8567C" w:rsidRDefault="00A8567C">
      <w:pPr>
        <w:pStyle w:val="CommentText"/>
      </w:pPr>
      <w:r>
        <w:rPr>
          <w:rStyle w:val="CommentReference"/>
        </w:rPr>
        <w:annotationRef/>
      </w:r>
      <w:r>
        <w:t>This section is not intended to be published but gives additional information on the AT Command, that could be useful for support and maintenance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82FAAE3" w15:done="0"/>
  <w15:commentEx w15:paraId="7D02CB67" w15:done="0"/>
  <w15:commentEx w15:paraId="7A184D2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8DFF43" w14:textId="77777777" w:rsidR="00D16C23" w:rsidRDefault="00D16C23" w:rsidP="0094718A">
      <w:r>
        <w:separator/>
      </w:r>
    </w:p>
    <w:p w14:paraId="42868C46" w14:textId="77777777" w:rsidR="00D16C23" w:rsidRDefault="00D16C23" w:rsidP="0094718A"/>
  </w:endnote>
  <w:endnote w:type="continuationSeparator" w:id="0">
    <w:p w14:paraId="6F47C68E" w14:textId="77777777" w:rsidR="00D16C23" w:rsidRDefault="00D16C23" w:rsidP="0094718A">
      <w:r>
        <w:continuationSeparator/>
      </w:r>
    </w:p>
    <w:p w14:paraId="2F991D4A" w14:textId="77777777" w:rsidR="00D16C23" w:rsidRDefault="00D16C23"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altName w:val="Verdana"/>
    <w:panose1 w:val="020B0604030504040204"/>
    <w:charset w:val="00"/>
    <w:family w:val="swiss"/>
    <w:pitch w:val="variable"/>
    <w:sig w:usb0="A10006FF" w:usb1="4000205B" w:usb2="00000010" w:usb3="00000000" w:csb0="0000019F" w:csb1="00000000"/>
  </w:font>
  <w:font w:name="Gothic720 BT">
    <w:altName w:val="Arial"/>
    <w:charset w:val="00"/>
    <w:family w:val="swiss"/>
    <w:pitch w:val="variable"/>
    <w:sig w:usb0="00000001" w:usb1="00000000" w:usb2="00000000" w:usb3="00000000" w:csb0="0000001B"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801CA5" w14:textId="77777777" w:rsidR="00A8567C" w:rsidRPr="00213991" w:rsidRDefault="00A8567C"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45952"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AF1E2"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t>FH number</w:t>
    </w:r>
    <w:r>
      <w:fldChar w:fldCharType="end"/>
    </w:r>
    <w:r w:rsidRPr="0015218C">
      <w:tab/>
      <w:t xml:space="preserve">Rev </w:t>
    </w:r>
    <w:r>
      <w:fldChar w:fldCharType="begin"/>
    </w:r>
    <w:r>
      <w:instrText xml:space="preserve"> REF Revision \h  \* MERGEFORMAT </w:instrText>
    </w:r>
    <w:r>
      <w:fldChar w:fldCharType="separate"/>
    </w:r>
    <w:r>
      <w:t>1.0</w:t>
    </w:r>
    <w:r>
      <w:fldChar w:fldCharType="end"/>
    </w:r>
    <w:r w:rsidRPr="0015218C">
      <w:tab/>
    </w:r>
    <w:r>
      <w:fldChar w:fldCharType="begin"/>
    </w:r>
    <w:r>
      <w:instrText xml:space="preserve"> REF Date \h  \* MERGEFORMAT </w:instrText>
    </w:r>
    <w:r>
      <w:fldChar w:fldCharType="separate"/>
    </w:r>
    <w:r>
      <w:t>February 22, 2017</w:t>
    </w:r>
    <w:r>
      <w:fldChar w:fldCharType="end"/>
    </w:r>
    <w:r>
      <w:tab/>
    </w:r>
    <w:r>
      <w:fldChar w:fldCharType="begin"/>
    </w:r>
    <w:r>
      <w:instrText xml:space="preserve"> PAGE </w:instrText>
    </w:r>
    <w:r>
      <w:fldChar w:fldCharType="separate"/>
    </w:r>
    <w:r w:rsidR="00F5687C">
      <w:rPr>
        <w:noProof/>
      </w:rPr>
      <w:t>7</w:t>
    </w:r>
    <w:r>
      <w:rPr>
        <w:noProof/>
      </w:rPr>
      <w:fldChar w:fldCharType="end"/>
    </w:r>
  </w:p>
  <w:p w14:paraId="00D7CF85" w14:textId="77777777" w:rsidR="00A8567C" w:rsidRDefault="00A8567C"/>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4F906D" w14:textId="1E2197B3" w:rsidR="00A8567C" w:rsidRPr="00213991" w:rsidRDefault="00A8567C"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57216"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31792"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236881">
      <w:t>FH number</w:t>
    </w:r>
    <w:r>
      <w:fldChar w:fldCharType="end"/>
    </w:r>
    <w:r w:rsidRPr="0015218C">
      <w:tab/>
      <w:t xml:space="preserve">Rev </w:t>
    </w:r>
    <w:r>
      <w:fldChar w:fldCharType="begin"/>
    </w:r>
    <w:r>
      <w:instrText xml:space="preserve"> REF Revision \h  \* MERGEFORMAT </w:instrText>
    </w:r>
    <w:r>
      <w:fldChar w:fldCharType="separate"/>
    </w:r>
    <w:r w:rsidR="00236881">
      <w:t>01.00</w:t>
    </w:r>
    <w:r>
      <w:fldChar w:fldCharType="end"/>
    </w:r>
    <w:r w:rsidRPr="0015218C">
      <w:tab/>
    </w:r>
    <w:r>
      <w:fldChar w:fldCharType="begin"/>
    </w:r>
    <w:r>
      <w:instrText xml:space="preserve"> REF Date \h  \* MERGEFORMAT </w:instrText>
    </w:r>
    <w:r>
      <w:fldChar w:fldCharType="separate"/>
    </w:r>
    <w:r w:rsidR="00236881">
      <w:t>March 03, 2017</w:t>
    </w:r>
    <w:r>
      <w:fldChar w:fldCharType="end"/>
    </w:r>
    <w:r>
      <w:tab/>
    </w:r>
    <w:r>
      <w:fldChar w:fldCharType="begin"/>
    </w:r>
    <w:r>
      <w:instrText xml:space="preserve"> PAGE </w:instrText>
    </w:r>
    <w:r>
      <w:fldChar w:fldCharType="separate"/>
    </w:r>
    <w:r w:rsidR="00F5687C">
      <w:rPr>
        <w:noProof/>
      </w:rPr>
      <w:t>8</w:t>
    </w:r>
    <w:r>
      <w:rPr>
        <w:noProof/>
      </w:rPr>
      <w:fldChar w:fldCharType="end"/>
    </w:r>
  </w:p>
  <w:p w14:paraId="60646091" w14:textId="77777777" w:rsidR="00A8567C" w:rsidRDefault="00A8567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DE2725" w14:textId="77777777" w:rsidR="00D16C23" w:rsidRDefault="00D16C23" w:rsidP="0094718A">
      <w:r>
        <w:separator/>
      </w:r>
    </w:p>
    <w:p w14:paraId="3C9086FD" w14:textId="77777777" w:rsidR="00D16C23" w:rsidRDefault="00D16C23" w:rsidP="0094718A"/>
  </w:footnote>
  <w:footnote w:type="continuationSeparator" w:id="0">
    <w:p w14:paraId="4177B2F7" w14:textId="77777777" w:rsidR="00D16C23" w:rsidRDefault="00D16C23" w:rsidP="0094718A">
      <w:r>
        <w:continuationSeparator/>
      </w:r>
    </w:p>
    <w:p w14:paraId="281973DD" w14:textId="77777777" w:rsidR="00D16C23" w:rsidRDefault="00D16C23" w:rsidP="0094718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66B7E8" w14:textId="77777777" w:rsidR="00A8567C" w:rsidRDefault="00A8567C"/>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ACC1C9" w14:textId="77777777" w:rsidR="00A8567C" w:rsidRPr="00187A24" w:rsidRDefault="00A8567C" w:rsidP="00D51516">
    <w:pPr>
      <w:pStyle w:val="Header"/>
      <w:tabs>
        <w:tab w:val="center" w:pos="4514"/>
        <w:tab w:val="right" w:pos="9029"/>
      </w:tabs>
      <w:jc w:val="left"/>
    </w:pPr>
    <w:r>
      <w:tab/>
    </w:r>
    <w:r>
      <w:tab/>
    </w:r>
    <w:r>
      <w:rPr>
        <w:lang w:val="en-US" w:eastAsia="en-US"/>
      </w:rPr>
      <mc:AlternateContent>
        <mc:Choice Requires="wpg">
          <w:drawing>
            <wp:anchor distT="0" distB="0" distL="114300" distR="114300" simplePos="0" relativeHeight="251676672" behindDoc="0" locked="0" layoutInCell="1" allowOverlap="1" wp14:anchorId="36322540" wp14:editId="3CCBCD1D">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F2083" w14:textId="77777777" w:rsidR="00A8567C" w:rsidRPr="00220046" w:rsidRDefault="00A8567C" w:rsidP="006939A4">
                            <w:pPr>
                              <w:pStyle w:val="HeaderLeft"/>
                              <w:rPr>
                                <w:lang w:val="en-US"/>
                              </w:rPr>
                            </w:pPr>
                            <w:r>
                              <w:fldChar w:fldCharType="begin"/>
                            </w:r>
                            <w:r w:rsidRPr="00220046">
                              <w:rPr>
                                <w:lang w:val="en-US"/>
                              </w:rPr>
                              <w:instrText xml:space="preserve"> TITLE   \* MERGEFORMAT </w:instrText>
                            </w:r>
                            <w:r>
                              <w:fldChar w:fldCharType="separate"/>
                            </w:r>
                            <w:r w:rsidRPr="00220046">
                              <w:rPr>
                                <w:lang w:val="en-US"/>
                              </w:rPr>
                              <w:t>AT Command Name or Group of AT Commands</w:t>
                            </w:r>
                            <w:r>
                              <w:fldChar w:fldCharType="end"/>
                            </w: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F44651" w14:textId="77777777" w:rsidR="00A8567C" w:rsidRPr="00747FE0" w:rsidRDefault="00A8567C" w:rsidP="006939A4">
                            <w:pPr>
                              <w:pStyle w:val="HeaderRight"/>
                              <w:rPr>
                                <w:lang w:val="en-US"/>
                                <w:rPrChange w:id="17" w:author="Julien Klein" w:date="2016-12-07T10:11:00Z">
                                  <w:rPr/>
                                </w:rPrChange>
                              </w:rPr>
                            </w:pPr>
                            <w:r>
                              <w:fldChar w:fldCharType="begin"/>
                            </w:r>
                            <w:r w:rsidRPr="00747FE0">
                              <w:rPr>
                                <w:lang w:val="en-US"/>
                                <w:rPrChange w:id="18" w:author="Julien Klein" w:date="2016-12-07T10:11:00Z">
                                  <w:rPr/>
                                </w:rPrChange>
                              </w:rPr>
                              <w:instrText xml:space="preserve"> STYLEREF  "Heading 1"  \* MERGEFORMAT </w:instrText>
                            </w:r>
                            <w:r>
                              <w:fldChar w:fldCharType="separate"/>
                            </w:r>
                            <w:r w:rsidR="00F5687C">
                              <w:rPr>
                                <w:lang w:val="en-US"/>
                              </w:rPr>
                              <w:t>Mobile Equipment Control and Status Commands</w:t>
                            </w:r>
                            <w:r>
                              <w:fldChar w:fldCharType="end"/>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322540" id="Group 256" o:spid="_x0000_s1037" style="position:absolute;margin-left:-19.5pt;margin-top:-10.65pt;width:490.4pt;height:42pt;z-index:25167667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">
              <v:shapetype id="_x0000_t202" coordsize="21600,21600" o:spt="202" path="m,l,21600r21600,l21600,xe">
                <v:stroke joinstyle="miter"/>
                <v:path gradientshapeok="t" o:connecttype="rect"/>
              </v:shapetype>
              <v:shape id="Text Box 257" o:spid="_x0000_s1038" type="#_x0000_t202" style="position:absolute;left:1050;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WlcAA&#10;AADbAAAADwAAAGRycy9kb3ducmV2LnhtbERPTYvCMBC9C/6HMIIX0bQKItUoIrirJ7EKehyasS02&#10;k9JErf/eCAt7m8f7nMWqNZV4UuNKywriUQSCOLO65FzB+bQdzkA4j6yxskwK3uRgtex2Fpho++Ij&#10;PVOfixDCLkEFhfd1IqXLCjLoRrYmDtzNNgZ9gE0udYOvEG4qOY6iqTRYcmgosKZNQdk9fRgFh0s0&#10;w5/tZf8Y6Gl8zdrfQZxOlOr32vUchKfW/4v/3Dsd5o/h+0s4QC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t+WlcAAAADbAAAADwAAAAAAAAAAAAAAAACYAgAAZHJzL2Rvd25y&#10;ZXYueG1sUEsFBgAAAAAEAAQA9QAAAIUDAAAAAA==&#10;" stroked="f">
                <v:textbox>
                  <w:txbxContent>
                    <w:p w14:paraId="5A2F2083" w14:textId="77777777" w:rsidR="00A8567C" w:rsidRPr="00220046" w:rsidRDefault="00A8567C" w:rsidP="006939A4">
                      <w:pPr>
                        <w:pStyle w:val="HeaderLeft"/>
                        <w:rPr>
                          <w:lang w:val="en-US"/>
                        </w:rPr>
                      </w:pPr>
                      <w:r>
                        <w:fldChar w:fldCharType="begin"/>
                      </w:r>
                      <w:r w:rsidRPr="00220046">
                        <w:rPr>
                          <w:lang w:val="en-US"/>
                        </w:rPr>
                        <w:instrText xml:space="preserve"> TITLE   \* MERGEFORMAT </w:instrText>
                      </w:r>
                      <w:r>
                        <w:fldChar w:fldCharType="separate"/>
                      </w:r>
                      <w:r w:rsidRPr="00220046">
                        <w:rPr>
                          <w:lang w:val="en-US"/>
                        </w:rPr>
                        <w:t>AT Command Name or Group of AT Commands</w:t>
                      </w:r>
                      <w:r>
                        <w:fldChar w:fldCharType="end"/>
                      </w:r>
                    </w:p>
                  </w:txbxContent>
                </v:textbox>
              </v:shape>
              <v:shape id="Text Box 258" o:spid="_x0000_s1039" type="#_x0000_t202" style="position:absolute;left:7078;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MzDsIA&#10;AADbAAAADwAAAGRycy9kb3ducmV2LnhtbERPS4vCMBC+C/sfwizsRTTpClKqUZYF93ESq1CPQzO2&#10;xWZSmqjdf78RBG/z8T1nuR5sK67U+8axhmSqQBCXzjRcaTjsN5MUhA/IBlvHpOGPPKxXL6MlZsbd&#10;eEfXPFQihrDPUEMdQpdJ6cuaLPqp64gjd3K9xRBhX0nT4y2G21a+KzWXFhuODTV29FlTec4vVsO2&#10;UCl+bYrfy9jMk2M5fI+TfKb12+vwsQARaAhP8cP9Y+L8Gdx/iQfI1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kzMOwgAAANsAAAAPAAAAAAAAAAAAAAAAAJgCAABkcnMvZG93&#10;bnJldi54bWxQSwUGAAAAAAQABAD1AAAAhwMAAAAA&#10;" stroked="f">
                <v:textbox>
                  <w:txbxContent>
                    <w:p w14:paraId="42F44651" w14:textId="77777777" w:rsidR="00A8567C" w:rsidRPr="00747FE0" w:rsidRDefault="00A8567C" w:rsidP="006939A4">
                      <w:pPr>
                        <w:pStyle w:val="HeaderRight"/>
                        <w:rPr>
                          <w:lang w:val="en-US"/>
                          <w:rPrChange w:id="19" w:author="Julien Klein" w:date="2016-12-07T10:11:00Z">
                            <w:rPr/>
                          </w:rPrChange>
                        </w:rPr>
                      </w:pPr>
                      <w:r>
                        <w:fldChar w:fldCharType="begin"/>
                      </w:r>
                      <w:r w:rsidRPr="00747FE0">
                        <w:rPr>
                          <w:lang w:val="en-US"/>
                          <w:rPrChange w:id="20" w:author="Julien Klein" w:date="2016-12-07T10:11:00Z">
                            <w:rPr/>
                          </w:rPrChange>
                        </w:rPr>
                        <w:instrText xml:space="preserve"> STYLEREF  "Heading 1"  \* MERGEFORMAT </w:instrText>
                      </w:r>
                      <w:r>
                        <w:fldChar w:fldCharType="separate"/>
                      </w:r>
                      <w:r w:rsidR="00F5687C">
                        <w:rPr>
                          <w:lang w:val="en-US"/>
                        </w:rPr>
                        <w:t>Mobile Equipment Control and Status Commands</w:t>
                      </w:r>
                      <w:r>
                        <w:fldChar w:fldCharType="end"/>
                      </w:r>
                    </w:p>
                  </w:txbxContent>
                </v:textbox>
              </v:shape>
              <v:line id="Line 259" o:spid="_x0000_s1040" style="position:absolute;visibility:visible;mso-wrap-style:square" from="1050,1216" to="10858,12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Yv7sQAAADbAAAADwAAAGRycy9kb3ducmV2LnhtbESPzWrDMBCE74G+g9hAb7EcU5riWA6h&#10;UCi9tE3inhdr/UOslbFkx8nTV4VCbrvMfLOz2W42nZhocK1lBesoBkFcWt1yreB0fFu9gHAeWWNn&#10;mRRcycEuf1hkmGp74W+aDr4WIYRdigoa7/tUSlc2ZNBFticOWmUHgz6sQy31gJcQbjqZxPGzNNhy&#10;uNBgT68NlefDaEKNNV1/EvqcNh9VV37Z4kbFeFPqcTnvtyA8zf5u/qffdeCe4O+XMIDM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pi/uxAAAANsAAAAPAAAAAAAAAAAA&#10;AAAAAKECAABkcnMvZG93bnJldi54bWxQSwUGAAAAAAQABAD5AAAAkgMAAAAA&#10;" strokecolor="#ccc" strokeweight="1.5pt"/>
            </v:group>
          </w:pict>
        </mc:Fallback>
      </mc:AlternateContent>
    </w:r>
  </w:p>
  <w:p w14:paraId="2D9341B1" w14:textId="77777777" w:rsidR="00A8567C" w:rsidRPr="00E23B31" w:rsidRDefault="00A8567C" w:rsidP="00E23B3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CBA5F2" w14:textId="77777777" w:rsidR="00A8567C" w:rsidRPr="004760E1" w:rsidRDefault="00A8567C" w:rsidP="004760E1">
    <w:pPr>
      <w:pStyle w:val="Header"/>
    </w:pPr>
    <w:r>
      <w:rPr>
        <w:lang w:val="en-US" w:eastAsia="en-US"/>
      </w:rPr>
      <mc:AlternateContent>
        <mc:Choice Requires="wpg">
          <w:drawing>
            <wp:anchor distT="0" distB="0" distL="114300" distR="114300" simplePos="0" relativeHeight="251666432" behindDoc="0" locked="0" layoutInCell="1" allowOverlap="1" wp14:anchorId="5EB8E1B5" wp14:editId="75B7C367">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31CB2BA"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ryucEAAADaAAAADwAAAGRycy9kb3ducmV2LnhtbESPS4sCMRCE78L+h9CCN83oirjjRFkE&#10;YfHmC3ZvvZOeByadYRJ1/PdGEDwWVfUVla06a8SVWl87VjAeJSCIc6drLhUcD5vhHIQPyBqNY1Jw&#10;Jw+r5Ucvw1S7G+/oug+liBD2KSqoQmhSKX1ekUU/cg1x9ArXWgxRtqXULd4i3Bo5SZKZtFhzXKiw&#10;oXVF+Xl/sQoO/1uc2F/TdEXNX5/J2sz/8pNSg373vQARqAvv8Kv9oxVM4Xkl3gC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evK5wQAAANoAAAAPAAAAAAAAAAAAAAAA&#10;AKECAABkcnMvZG93bnJldi54bWxQSwUGAAAAAAQABAD5AAAAjwM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0ocAAAADaAAAADwAAAGRycy9kb3ducmV2LnhtbERPy2rCQBTdC/2H4QrdmYmB1hIzESkU&#10;Sjdt1XR9ydw8MHMnZCYx+vWdQsHl4byz3Ww6MdHgWssK1lEMgri0uuVawen4tnoB4Tyyxs4yKbiS&#10;g13+sMgw1fbC3zQdfC1CCLsUFTTe96mUrmzIoItsTxy4yg4GfYBDLfWAlxBuOpnE8bM02HJoaLCn&#10;14bK82E0Ycaarj8JfU6bj6orv2xxo2K8KfW4nPdbEJ5mfxf/u9+1gif4uxL8IP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kXdKHAAAAA2gAAAA8AAAAAAAAAAAAAAAAA&#10;oQIAAGRycy9kb3ducmV2LnhtbFBLBQYAAAAABAAEAPkAAACOAw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PMzCAAAA2gAAAA8AAABkcnMvZG93bnJldi54bWxEjzFrwzAUhPdC/oN4gWy1XA9qca2EUEjo&#10;kCVxl24P69UytZ6MpSRqfn1UKHQ87u47rtkkN4oLzWHwrOGpKEEQd94M3Gv4aHePLyBCRDY4eiYN&#10;PxRgs148NFgbf+UjXU6xFxnCoUYNNsapljJ0lhyGwk/E2fvys8OY5dxLM+M1w90oq7JU0uHAecHi&#10;RG+Wuu/T2WlI+6QOrFon1U6Nn9X2Vt2mVuvVMm1fQURK8T/81343Gp7h90q+AXJ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vzzMwgAAANoAAAAPAAAAAAAAAAAAAAAAAJ8C&#10;AABkcnMvZG93bnJldi54bWxQSwUGAAAAAAQABAD3AAAAjgMAAAAA&#10;">
                <v:imagedata r:id="rId2" o:title=""/>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 w15:restartNumberingAfterBreak="0">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 w15:restartNumberingAfterBreak="0">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5" w15:restartNumberingAfterBreak="0">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8" w15:restartNumberingAfterBreak="0">
    <w:nsid w:val="49383495"/>
    <w:multiLevelType w:val="hybridMultilevel"/>
    <w:tmpl w:val="D7C0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1" w15:restartNumberingAfterBreak="0">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11"/>
  </w:num>
  <w:num w:numId="3">
    <w:abstractNumId w:val="4"/>
  </w:num>
  <w:num w:numId="4">
    <w:abstractNumId w:val="12"/>
  </w:num>
  <w:num w:numId="5">
    <w:abstractNumId w:val="5"/>
  </w:num>
  <w:num w:numId="6">
    <w:abstractNumId w:val="6"/>
  </w:num>
  <w:num w:numId="7">
    <w:abstractNumId w:val="2"/>
  </w:num>
  <w:num w:numId="8">
    <w:abstractNumId w:val="7"/>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9"/>
  </w:num>
  <w:num w:numId="12">
    <w:abstractNumId w:val="0"/>
  </w:num>
  <w:num w:numId="13">
    <w:abstractNumId w:val="8"/>
  </w:num>
  <w:numIdMacAtCleanup w:val="13"/>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Julien Klein">
    <w15:presenceInfo w15:providerId="AD" w15:userId="S-1-5-21-1144071785-1927479445-1234779376-418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2"/>
  <w:drawingGridHorizontalSpacing w:val="100"/>
  <w:drawingGridVerticalSpacing w:val="187"/>
  <w:displayHorizontalDrawingGridEvery w:val="2"/>
  <w:characterSpacingControl w:val="doNotCompress"/>
  <w:hdrShapeDefaults>
    <o:shapedefaults v:ext="edit" spidmax="2049">
      <o:colormru v:ext="edit" colors="#d2e0f0,#c40043,#d2124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C94"/>
    <w:rsid w:val="00000025"/>
    <w:rsid w:val="00000072"/>
    <w:rsid w:val="00002472"/>
    <w:rsid w:val="00004BB0"/>
    <w:rsid w:val="00005A8C"/>
    <w:rsid w:val="00006E96"/>
    <w:rsid w:val="00007B59"/>
    <w:rsid w:val="00010A7A"/>
    <w:rsid w:val="00011232"/>
    <w:rsid w:val="0001166C"/>
    <w:rsid w:val="000119ED"/>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764A"/>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C86"/>
    <w:rsid w:val="0005704B"/>
    <w:rsid w:val="00057313"/>
    <w:rsid w:val="00061F85"/>
    <w:rsid w:val="00063A10"/>
    <w:rsid w:val="0006489B"/>
    <w:rsid w:val="00064BB7"/>
    <w:rsid w:val="00064E35"/>
    <w:rsid w:val="000652C7"/>
    <w:rsid w:val="000707E3"/>
    <w:rsid w:val="00070F90"/>
    <w:rsid w:val="00071DF2"/>
    <w:rsid w:val="00072883"/>
    <w:rsid w:val="00073663"/>
    <w:rsid w:val="00073A19"/>
    <w:rsid w:val="00075035"/>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31DD"/>
    <w:rsid w:val="000B3340"/>
    <w:rsid w:val="000B3C26"/>
    <w:rsid w:val="000B53A4"/>
    <w:rsid w:val="000B7BA6"/>
    <w:rsid w:val="000C16EA"/>
    <w:rsid w:val="000C1EB1"/>
    <w:rsid w:val="000C5969"/>
    <w:rsid w:val="000C65DB"/>
    <w:rsid w:val="000C7955"/>
    <w:rsid w:val="000D0973"/>
    <w:rsid w:val="000D0B48"/>
    <w:rsid w:val="000D3315"/>
    <w:rsid w:val="000D332C"/>
    <w:rsid w:val="000D3428"/>
    <w:rsid w:val="000D4630"/>
    <w:rsid w:val="000D5C6C"/>
    <w:rsid w:val="000D732B"/>
    <w:rsid w:val="000D7B18"/>
    <w:rsid w:val="000E0130"/>
    <w:rsid w:val="000E0919"/>
    <w:rsid w:val="000E1FE0"/>
    <w:rsid w:val="000E2EEF"/>
    <w:rsid w:val="000E35C0"/>
    <w:rsid w:val="000E58D3"/>
    <w:rsid w:val="000E7674"/>
    <w:rsid w:val="000F0B7D"/>
    <w:rsid w:val="000F16B4"/>
    <w:rsid w:val="000F1B15"/>
    <w:rsid w:val="000F353F"/>
    <w:rsid w:val="000F3840"/>
    <w:rsid w:val="000F4EDA"/>
    <w:rsid w:val="000F721A"/>
    <w:rsid w:val="000F7E02"/>
    <w:rsid w:val="001002FF"/>
    <w:rsid w:val="00103381"/>
    <w:rsid w:val="00103D81"/>
    <w:rsid w:val="001058A8"/>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7391"/>
    <w:rsid w:val="001276BC"/>
    <w:rsid w:val="001315C8"/>
    <w:rsid w:val="0013237E"/>
    <w:rsid w:val="001324BB"/>
    <w:rsid w:val="0013296A"/>
    <w:rsid w:val="001329F1"/>
    <w:rsid w:val="0013340F"/>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3721"/>
    <w:rsid w:val="001543A1"/>
    <w:rsid w:val="00157324"/>
    <w:rsid w:val="001577F8"/>
    <w:rsid w:val="001606F3"/>
    <w:rsid w:val="00161889"/>
    <w:rsid w:val="0016330D"/>
    <w:rsid w:val="001649C3"/>
    <w:rsid w:val="00164AC1"/>
    <w:rsid w:val="00164BA6"/>
    <w:rsid w:val="00165D2B"/>
    <w:rsid w:val="00165DF1"/>
    <w:rsid w:val="00167F0E"/>
    <w:rsid w:val="0017176F"/>
    <w:rsid w:val="00171B53"/>
    <w:rsid w:val="00173421"/>
    <w:rsid w:val="001735DB"/>
    <w:rsid w:val="00174C0C"/>
    <w:rsid w:val="001750DC"/>
    <w:rsid w:val="00176C8A"/>
    <w:rsid w:val="001828EB"/>
    <w:rsid w:val="00182C62"/>
    <w:rsid w:val="00183492"/>
    <w:rsid w:val="00183B67"/>
    <w:rsid w:val="00187A24"/>
    <w:rsid w:val="00194B5D"/>
    <w:rsid w:val="001975DA"/>
    <w:rsid w:val="00197F52"/>
    <w:rsid w:val="001A0B3C"/>
    <w:rsid w:val="001A0DFC"/>
    <w:rsid w:val="001A1A85"/>
    <w:rsid w:val="001A347F"/>
    <w:rsid w:val="001A5124"/>
    <w:rsid w:val="001A5FD6"/>
    <w:rsid w:val="001B0C4B"/>
    <w:rsid w:val="001B209E"/>
    <w:rsid w:val="001B32A9"/>
    <w:rsid w:val="001B3D96"/>
    <w:rsid w:val="001B5E24"/>
    <w:rsid w:val="001B642C"/>
    <w:rsid w:val="001B64AA"/>
    <w:rsid w:val="001C014C"/>
    <w:rsid w:val="001C084F"/>
    <w:rsid w:val="001C14F6"/>
    <w:rsid w:val="001C527A"/>
    <w:rsid w:val="001C5FD8"/>
    <w:rsid w:val="001C6162"/>
    <w:rsid w:val="001D0BA3"/>
    <w:rsid w:val="001D1DD5"/>
    <w:rsid w:val="001D4E16"/>
    <w:rsid w:val="001D64E9"/>
    <w:rsid w:val="001D78E8"/>
    <w:rsid w:val="001E0469"/>
    <w:rsid w:val="001E0FB9"/>
    <w:rsid w:val="001E1553"/>
    <w:rsid w:val="001E36BA"/>
    <w:rsid w:val="001E7D7D"/>
    <w:rsid w:val="001F06A4"/>
    <w:rsid w:val="001F148D"/>
    <w:rsid w:val="001F2946"/>
    <w:rsid w:val="001F2DEB"/>
    <w:rsid w:val="001F346D"/>
    <w:rsid w:val="001F6360"/>
    <w:rsid w:val="001F6AB3"/>
    <w:rsid w:val="001F72C8"/>
    <w:rsid w:val="00200178"/>
    <w:rsid w:val="002011FE"/>
    <w:rsid w:val="002037FF"/>
    <w:rsid w:val="00204151"/>
    <w:rsid w:val="00204F5E"/>
    <w:rsid w:val="00204FE8"/>
    <w:rsid w:val="00212247"/>
    <w:rsid w:val="00212AA0"/>
    <w:rsid w:val="00212F06"/>
    <w:rsid w:val="00213947"/>
    <w:rsid w:val="00213991"/>
    <w:rsid w:val="00215C1E"/>
    <w:rsid w:val="002172C4"/>
    <w:rsid w:val="00220046"/>
    <w:rsid w:val="0022076D"/>
    <w:rsid w:val="00220AB3"/>
    <w:rsid w:val="0022183A"/>
    <w:rsid w:val="00222F4C"/>
    <w:rsid w:val="00224B0E"/>
    <w:rsid w:val="00227BEB"/>
    <w:rsid w:val="00227C10"/>
    <w:rsid w:val="00230EFB"/>
    <w:rsid w:val="00231735"/>
    <w:rsid w:val="0023238C"/>
    <w:rsid w:val="0023240E"/>
    <w:rsid w:val="00232572"/>
    <w:rsid w:val="00234900"/>
    <w:rsid w:val="00234A05"/>
    <w:rsid w:val="00235AD6"/>
    <w:rsid w:val="00236881"/>
    <w:rsid w:val="00240FF8"/>
    <w:rsid w:val="00244309"/>
    <w:rsid w:val="0024436E"/>
    <w:rsid w:val="00245028"/>
    <w:rsid w:val="00245AD8"/>
    <w:rsid w:val="00247830"/>
    <w:rsid w:val="00247D59"/>
    <w:rsid w:val="0025052B"/>
    <w:rsid w:val="00250700"/>
    <w:rsid w:val="00250E10"/>
    <w:rsid w:val="00251FC8"/>
    <w:rsid w:val="00253F7E"/>
    <w:rsid w:val="00254973"/>
    <w:rsid w:val="00254F1E"/>
    <w:rsid w:val="002567E4"/>
    <w:rsid w:val="002568EB"/>
    <w:rsid w:val="002577BA"/>
    <w:rsid w:val="0026097F"/>
    <w:rsid w:val="0026170D"/>
    <w:rsid w:val="00264519"/>
    <w:rsid w:val="00265C2B"/>
    <w:rsid w:val="002664E0"/>
    <w:rsid w:val="00270544"/>
    <w:rsid w:val="00270AAD"/>
    <w:rsid w:val="00271FE1"/>
    <w:rsid w:val="00273711"/>
    <w:rsid w:val="002755BA"/>
    <w:rsid w:val="00277A30"/>
    <w:rsid w:val="00277AED"/>
    <w:rsid w:val="00280D72"/>
    <w:rsid w:val="0028118B"/>
    <w:rsid w:val="002812E0"/>
    <w:rsid w:val="00281906"/>
    <w:rsid w:val="00281D73"/>
    <w:rsid w:val="002823B2"/>
    <w:rsid w:val="00282C19"/>
    <w:rsid w:val="00283F10"/>
    <w:rsid w:val="00284F51"/>
    <w:rsid w:val="0029147A"/>
    <w:rsid w:val="0029151F"/>
    <w:rsid w:val="00295B4D"/>
    <w:rsid w:val="00296C93"/>
    <w:rsid w:val="002976B3"/>
    <w:rsid w:val="002A08FD"/>
    <w:rsid w:val="002A0F44"/>
    <w:rsid w:val="002A2103"/>
    <w:rsid w:val="002A3112"/>
    <w:rsid w:val="002A350A"/>
    <w:rsid w:val="002A4181"/>
    <w:rsid w:val="002B00C4"/>
    <w:rsid w:val="002B093D"/>
    <w:rsid w:val="002B0B6C"/>
    <w:rsid w:val="002B1407"/>
    <w:rsid w:val="002B149B"/>
    <w:rsid w:val="002B1A26"/>
    <w:rsid w:val="002B1BD6"/>
    <w:rsid w:val="002B3082"/>
    <w:rsid w:val="002B611F"/>
    <w:rsid w:val="002B76D1"/>
    <w:rsid w:val="002B76FA"/>
    <w:rsid w:val="002C2E7D"/>
    <w:rsid w:val="002C412A"/>
    <w:rsid w:val="002C4415"/>
    <w:rsid w:val="002C5499"/>
    <w:rsid w:val="002C7214"/>
    <w:rsid w:val="002D6CBF"/>
    <w:rsid w:val="002D7DA4"/>
    <w:rsid w:val="002E05F0"/>
    <w:rsid w:val="002E0E6F"/>
    <w:rsid w:val="002E1A24"/>
    <w:rsid w:val="002E3190"/>
    <w:rsid w:val="002E3D14"/>
    <w:rsid w:val="002E400F"/>
    <w:rsid w:val="002E4536"/>
    <w:rsid w:val="002E549D"/>
    <w:rsid w:val="002E6643"/>
    <w:rsid w:val="002E76EE"/>
    <w:rsid w:val="002F080D"/>
    <w:rsid w:val="002F0968"/>
    <w:rsid w:val="002F162E"/>
    <w:rsid w:val="002F1D60"/>
    <w:rsid w:val="002F223B"/>
    <w:rsid w:val="002F4CF0"/>
    <w:rsid w:val="002F6F5A"/>
    <w:rsid w:val="002F72AA"/>
    <w:rsid w:val="00300E51"/>
    <w:rsid w:val="00301EE1"/>
    <w:rsid w:val="003061C7"/>
    <w:rsid w:val="00311B74"/>
    <w:rsid w:val="003132B5"/>
    <w:rsid w:val="00313974"/>
    <w:rsid w:val="0031508A"/>
    <w:rsid w:val="0031767A"/>
    <w:rsid w:val="00321F37"/>
    <w:rsid w:val="00324D72"/>
    <w:rsid w:val="00325D37"/>
    <w:rsid w:val="0032630D"/>
    <w:rsid w:val="00326F2A"/>
    <w:rsid w:val="0033079E"/>
    <w:rsid w:val="00330CB6"/>
    <w:rsid w:val="0033186D"/>
    <w:rsid w:val="00331925"/>
    <w:rsid w:val="00332454"/>
    <w:rsid w:val="00332E2F"/>
    <w:rsid w:val="00333D19"/>
    <w:rsid w:val="0033513B"/>
    <w:rsid w:val="00337A02"/>
    <w:rsid w:val="003400CA"/>
    <w:rsid w:val="0034122B"/>
    <w:rsid w:val="003415DA"/>
    <w:rsid w:val="003418F8"/>
    <w:rsid w:val="00341F82"/>
    <w:rsid w:val="00342574"/>
    <w:rsid w:val="00343B6D"/>
    <w:rsid w:val="00344F44"/>
    <w:rsid w:val="00345355"/>
    <w:rsid w:val="003453FD"/>
    <w:rsid w:val="0034628F"/>
    <w:rsid w:val="00346507"/>
    <w:rsid w:val="0035059D"/>
    <w:rsid w:val="003508AF"/>
    <w:rsid w:val="00350DE4"/>
    <w:rsid w:val="0035195D"/>
    <w:rsid w:val="0035294D"/>
    <w:rsid w:val="0035503B"/>
    <w:rsid w:val="00356477"/>
    <w:rsid w:val="00361691"/>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41A"/>
    <w:rsid w:val="0038650A"/>
    <w:rsid w:val="00386577"/>
    <w:rsid w:val="0039008C"/>
    <w:rsid w:val="00390473"/>
    <w:rsid w:val="00390523"/>
    <w:rsid w:val="00391DB2"/>
    <w:rsid w:val="00394BAC"/>
    <w:rsid w:val="00394D57"/>
    <w:rsid w:val="00394E30"/>
    <w:rsid w:val="0039644F"/>
    <w:rsid w:val="003A0AD0"/>
    <w:rsid w:val="003A12D5"/>
    <w:rsid w:val="003A2C01"/>
    <w:rsid w:val="003A2F62"/>
    <w:rsid w:val="003A4F47"/>
    <w:rsid w:val="003A57AB"/>
    <w:rsid w:val="003A6F81"/>
    <w:rsid w:val="003B2463"/>
    <w:rsid w:val="003B39FA"/>
    <w:rsid w:val="003B6BF6"/>
    <w:rsid w:val="003B6D4E"/>
    <w:rsid w:val="003C06C5"/>
    <w:rsid w:val="003C0F82"/>
    <w:rsid w:val="003C12BB"/>
    <w:rsid w:val="003C476F"/>
    <w:rsid w:val="003C50E6"/>
    <w:rsid w:val="003C60B9"/>
    <w:rsid w:val="003D0A2E"/>
    <w:rsid w:val="003D2B17"/>
    <w:rsid w:val="003D477E"/>
    <w:rsid w:val="003D4F15"/>
    <w:rsid w:val="003D6322"/>
    <w:rsid w:val="003E0813"/>
    <w:rsid w:val="003E187C"/>
    <w:rsid w:val="003E2462"/>
    <w:rsid w:val="003E2536"/>
    <w:rsid w:val="003E2721"/>
    <w:rsid w:val="003E2B05"/>
    <w:rsid w:val="003E3315"/>
    <w:rsid w:val="003E46B3"/>
    <w:rsid w:val="003E4E0A"/>
    <w:rsid w:val="003E6A71"/>
    <w:rsid w:val="003F1142"/>
    <w:rsid w:val="003F1339"/>
    <w:rsid w:val="003F2656"/>
    <w:rsid w:val="003F2EEF"/>
    <w:rsid w:val="003F62E9"/>
    <w:rsid w:val="003F77FA"/>
    <w:rsid w:val="00400767"/>
    <w:rsid w:val="004042FA"/>
    <w:rsid w:val="004048F3"/>
    <w:rsid w:val="0040516D"/>
    <w:rsid w:val="004110B8"/>
    <w:rsid w:val="0041114E"/>
    <w:rsid w:val="00413DD8"/>
    <w:rsid w:val="00413F85"/>
    <w:rsid w:val="00414494"/>
    <w:rsid w:val="004161D2"/>
    <w:rsid w:val="004164BE"/>
    <w:rsid w:val="004168CF"/>
    <w:rsid w:val="004172A1"/>
    <w:rsid w:val="004202B5"/>
    <w:rsid w:val="004203C5"/>
    <w:rsid w:val="004203C7"/>
    <w:rsid w:val="00420BCA"/>
    <w:rsid w:val="00421215"/>
    <w:rsid w:val="0042156B"/>
    <w:rsid w:val="00422CCC"/>
    <w:rsid w:val="0042338C"/>
    <w:rsid w:val="00424426"/>
    <w:rsid w:val="00424A62"/>
    <w:rsid w:val="00424DA1"/>
    <w:rsid w:val="00426140"/>
    <w:rsid w:val="004261E6"/>
    <w:rsid w:val="004276C7"/>
    <w:rsid w:val="004302D1"/>
    <w:rsid w:val="00430E5F"/>
    <w:rsid w:val="0043199E"/>
    <w:rsid w:val="00433941"/>
    <w:rsid w:val="00433E67"/>
    <w:rsid w:val="00435237"/>
    <w:rsid w:val="00436417"/>
    <w:rsid w:val="00437359"/>
    <w:rsid w:val="004374B4"/>
    <w:rsid w:val="00440E30"/>
    <w:rsid w:val="004421F9"/>
    <w:rsid w:val="00442373"/>
    <w:rsid w:val="00446D8C"/>
    <w:rsid w:val="00447CDA"/>
    <w:rsid w:val="0045097A"/>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32B"/>
    <w:rsid w:val="00463C3C"/>
    <w:rsid w:val="004645AC"/>
    <w:rsid w:val="00466243"/>
    <w:rsid w:val="00467D24"/>
    <w:rsid w:val="00470F45"/>
    <w:rsid w:val="00471257"/>
    <w:rsid w:val="0047262B"/>
    <w:rsid w:val="00472E39"/>
    <w:rsid w:val="00474B53"/>
    <w:rsid w:val="004760E1"/>
    <w:rsid w:val="00476C6B"/>
    <w:rsid w:val="00480037"/>
    <w:rsid w:val="0048313B"/>
    <w:rsid w:val="004835B1"/>
    <w:rsid w:val="004851FF"/>
    <w:rsid w:val="004853AF"/>
    <w:rsid w:val="00485C1A"/>
    <w:rsid w:val="00491C94"/>
    <w:rsid w:val="00493558"/>
    <w:rsid w:val="004937BC"/>
    <w:rsid w:val="00496B11"/>
    <w:rsid w:val="004975EE"/>
    <w:rsid w:val="004A1885"/>
    <w:rsid w:val="004A2E9A"/>
    <w:rsid w:val="004A3391"/>
    <w:rsid w:val="004A53DA"/>
    <w:rsid w:val="004A58F1"/>
    <w:rsid w:val="004A6A5E"/>
    <w:rsid w:val="004A75C3"/>
    <w:rsid w:val="004A768D"/>
    <w:rsid w:val="004B02D2"/>
    <w:rsid w:val="004B0419"/>
    <w:rsid w:val="004B04CD"/>
    <w:rsid w:val="004B0B75"/>
    <w:rsid w:val="004B1E84"/>
    <w:rsid w:val="004B2498"/>
    <w:rsid w:val="004B52C4"/>
    <w:rsid w:val="004B5821"/>
    <w:rsid w:val="004B660F"/>
    <w:rsid w:val="004B726D"/>
    <w:rsid w:val="004B7A4D"/>
    <w:rsid w:val="004C0BE7"/>
    <w:rsid w:val="004C28E1"/>
    <w:rsid w:val="004C3AF8"/>
    <w:rsid w:val="004C3CD4"/>
    <w:rsid w:val="004C4AF1"/>
    <w:rsid w:val="004C4DE0"/>
    <w:rsid w:val="004C77C5"/>
    <w:rsid w:val="004C7ED4"/>
    <w:rsid w:val="004C7F6A"/>
    <w:rsid w:val="004D0A0F"/>
    <w:rsid w:val="004D1247"/>
    <w:rsid w:val="004D12EB"/>
    <w:rsid w:val="004D21E7"/>
    <w:rsid w:val="004D4B3D"/>
    <w:rsid w:val="004E1BAF"/>
    <w:rsid w:val="004E2757"/>
    <w:rsid w:val="004E2EB7"/>
    <w:rsid w:val="004E5825"/>
    <w:rsid w:val="004E648B"/>
    <w:rsid w:val="004E6969"/>
    <w:rsid w:val="004E7447"/>
    <w:rsid w:val="004E7BB0"/>
    <w:rsid w:val="004E7E58"/>
    <w:rsid w:val="004F15FE"/>
    <w:rsid w:val="004F2DE0"/>
    <w:rsid w:val="004F42B8"/>
    <w:rsid w:val="004F4864"/>
    <w:rsid w:val="004F561F"/>
    <w:rsid w:val="004F5A66"/>
    <w:rsid w:val="004F6477"/>
    <w:rsid w:val="004F667F"/>
    <w:rsid w:val="004F7B12"/>
    <w:rsid w:val="00500487"/>
    <w:rsid w:val="00500C37"/>
    <w:rsid w:val="00500F0E"/>
    <w:rsid w:val="005018B0"/>
    <w:rsid w:val="00501C63"/>
    <w:rsid w:val="005048AD"/>
    <w:rsid w:val="00504DCE"/>
    <w:rsid w:val="0050572C"/>
    <w:rsid w:val="005078CD"/>
    <w:rsid w:val="005078E1"/>
    <w:rsid w:val="00511BAD"/>
    <w:rsid w:val="00513B6D"/>
    <w:rsid w:val="0051409A"/>
    <w:rsid w:val="00514FAA"/>
    <w:rsid w:val="005155CF"/>
    <w:rsid w:val="005167B0"/>
    <w:rsid w:val="00517BBB"/>
    <w:rsid w:val="0052028F"/>
    <w:rsid w:val="00520D1D"/>
    <w:rsid w:val="00521A17"/>
    <w:rsid w:val="00524627"/>
    <w:rsid w:val="00525D0B"/>
    <w:rsid w:val="005265A1"/>
    <w:rsid w:val="005266E0"/>
    <w:rsid w:val="00526B7F"/>
    <w:rsid w:val="00526C12"/>
    <w:rsid w:val="005277B9"/>
    <w:rsid w:val="0053088B"/>
    <w:rsid w:val="00531DB4"/>
    <w:rsid w:val="00532FC0"/>
    <w:rsid w:val="00535177"/>
    <w:rsid w:val="005362F3"/>
    <w:rsid w:val="00536A9D"/>
    <w:rsid w:val="00536F75"/>
    <w:rsid w:val="0053724A"/>
    <w:rsid w:val="0054017C"/>
    <w:rsid w:val="00544940"/>
    <w:rsid w:val="00545BC5"/>
    <w:rsid w:val="00547778"/>
    <w:rsid w:val="00550372"/>
    <w:rsid w:val="00550F5E"/>
    <w:rsid w:val="00552E07"/>
    <w:rsid w:val="00553009"/>
    <w:rsid w:val="00553F21"/>
    <w:rsid w:val="0056113C"/>
    <w:rsid w:val="00561626"/>
    <w:rsid w:val="00562708"/>
    <w:rsid w:val="00563590"/>
    <w:rsid w:val="00563A7B"/>
    <w:rsid w:val="005646EC"/>
    <w:rsid w:val="00564C77"/>
    <w:rsid w:val="00564D44"/>
    <w:rsid w:val="00566295"/>
    <w:rsid w:val="00566ECD"/>
    <w:rsid w:val="00566F05"/>
    <w:rsid w:val="005676AB"/>
    <w:rsid w:val="00576024"/>
    <w:rsid w:val="00577804"/>
    <w:rsid w:val="00580356"/>
    <w:rsid w:val="00581DA8"/>
    <w:rsid w:val="00582CA2"/>
    <w:rsid w:val="00583249"/>
    <w:rsid w:val="00586A70"/>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BB9"/>
    <w:rsid w:val="005C02CB"/>
    <w:rsid w:val="005C24F4"/>
    <w:rsid w:val="005C35F5"/>
    <w:rsid w:val="005C37B3"/>
    <w:rsid w:val="005C389C"/>
    <w:rsid w:val="005C3A0B"/>
    <w:rsid w:val="005C46C2"/>
    <w:rsid w:val="005C5DDA"/>
    <w:rsid w:val="005C65E8"/>
    <w:rsid w:val="005C69A6"/>
    <w:rsid w:val="005C72B8"/>
    <w:rsid w:val="005D144A"/>
    <w:rsid w:val="005D172C"/>
    <w:rsid w:val="005D200A"/>
    <w:rsid w:val="005D3D1C"/>
    <w:rsid w:val="005D3D9F"/>
    <w:rsid w:val="005D6EE8"/>
    <w:rsid w:val="005E0221"/>
    <w:rsid w:val="005E480C"/>
    <w:rsid w:val="005E5039"/>
    <w:rsid w:val="005E6324"/>
    <w:rsid w:val="005E6DE1"/>
    <w:rsid w:val="005F2C05"/>
    <w:rsid w:val="005F3253"/>
    <w:rsid w:val="005F3E07"/>
    <w:rsid w:val="005F571B"/>
    <w:rsid w:val="005F5B57"/>
    <w:rsid w:val="005F7513"/>
    <w:rsid w:val="00602D0C"/>
    <w:rsid w:val="00602EE5"/>
    <w:rsid w:val="00604829"/>
    <w:rsid w:val="006048BB"/>
    <w:rsid w:val="00606029"/>
    <w:rsid w:val="006062AF"/>
    <w:rsid w:val="00606BA8"/>
    <w:rsid w:val="006075BE"/>
    <w:rsid w:val="006075DB"/>
    <w:rsid w:val="00607A41"/>
    <w:rsid w:val="0061059A"/>
    <w:rsid w:val="006106EF"/>
    <w:rsid w:val="00612A38"/>
    <w:rsid w:val="00612ACA"/>
    <w:rsid w:val="00612C79"/>
    <w:rsid w:val="0061300A"/>
    <w:rsid w:val="0061330E"/>
    <w:rsid w:val="006137F3"/>
    <w:rsid w:val="00613C0E"/>
    <w:rsid w:val="00614B26"/>
    <w:rsid w:val="00615351"/>
    <w:rsid w:val="00616757"/>
    <w:rsid w:val="0061798F"/>
    <w:rsid w:val="006216EB"/>
    <w:rsid w:val="006257BA"/>
    <w:rsid w:val="00626756"/>
    <w:rsid w:val="00626B43"/>
    <w:rsid w:val="00634BBE"/>
    <w:rsid w:val="00636B9E"/>
    <w:rsid w:val="00637932"/>
    <w:rsid w:val="0064027C"/>
    <w:rsid w:val="00641739"/>
    <w:rsid w:val="00642402"/>
    <w:rsid w:val="00645FDD"/>
    <w:rsid w:val="00646ACC"/>
    <w:rsid w:val="00646EC3"/>
    <w:rsid w:val="006476D1"/>
    <w:rsid w:val="006501C0"/>
    <w:rsid w:val="00650BB0"/>
    <w:rsid w:val="006533B1"/>
    <w:rsid w:val="006552BF"/>
    <w:rsid w:val="0065716A"/>
    <w:rsid w:val="00657A4A"/>
    <w:rsid w:val="00657D08"/>
    <w:rsid w:val="00660143"/>
    <w:rsid w:val="00665B04"/>
    <w:rsid w:val="00666FBE"/>
    <w:rsid w:val="00667252"/>
    <w:rsid w:val="00667CFA"/>
    <w:rsid w:val="006704A7"/>
    <w:rsid w:val="00670D36"/>
    <w:rsid w:val="00672440"/>
    <w:rsid w:val="00672A93"/>
    <w:rsid w:val="00673264"/>
    <w:rsid w:val="00673C05"/>
    <w:rsid w:val="00675983"/>
    <w:rsid w:val="00676BC8"/>
    <w:rsid w:val="0067714A"/>
    <w:rsid w:val="00677F31"/>
    <w:rsid w:val="006818BF"/>
    <w:rsid w:val="00684534"/>
    <w:rsid w:val="00684749"/>
    <w:rsid w:val="00685C4A"/>
    <w:rsid w:val="00685D58"/>
    <w:rsid w:val="006861AA"/>
    <w:rsid w:val="00686406"/>
    <w:rsid w:val="00690073"/>
    <w:rsid w:val="00690630"/>
    <w:rsid w:val="006939A4"/>
    <w:rsid w:val="006942D3"/>
    <w:rsid w:val="00696C9F"/>
    <w:rsid w:val="006A0068"/>
    <w:rsid w:val="006A22A8"/>
    <w:rsid w:val="006A2A01"/>
    <w:rsid w:val="006A2B98"/>
    <w:rsid w:val="006A3235"/>
    <w:rsid w:val="006A3ACD"/>
    <w:rsid w:val="006A4525"/>
    <w:rsid w:val="006A4848"/>
    <w:rsid w:val="006A6921"/>
    <w:rsid w:val="006B086D"/>
    <w:rsid w:val="006B1314"/>
    <w:rsid w:val="006B1979"/>
    <w:rsid w:val="006B33EE"/>
    <w:rsid w:val="006B3EE1"/>
    <w:rsid w:val="006B5871"/>
    <w:rsid w:val="006B596A"/>
    <w:rsid w:val="006B5AC3"/>
    <w:rsid w:val="006B6DB2"/>
    <w:rsid w:val="006B6DC4"/>
    <w:rsid w:val="006C0060"/>
    <w:rsid w:val="006C123B"/>
    <w:rsid w:val="006C129B"/>
    <w:rsid w:val="006C2E8C"/>
    <w:rsid w:val="006C42AA"/>
    <w:rsid w:val="006C4FB7"/>
    <w:rsid w:val="006C5308"/>
    <w:rsid w:val="006C560F"/>
    <w:rsid w:val="006C5BCC"/>
    <w:rsid w:val="006C666C"/>
    <w:rsid w:val="006C7733"/>
    <w:rsid w:val="006D055B"/>
    <w:rsid w:val="006D05CF"/>
    <w:rsid w:val="006D206D"/>
    <w:rsid w:val="006D32FF"/>
    <w:rsid w:val="006D3E26"/>
    <w:rsid w:val="006D678C"/>
    <w:rsid w:val="006D7A27"/>
    <w:rsid w:val="006D7E0F"/>
    <w:rsid w:val="006D7F81"/>
    <w:rsid w:val="006E0275"/>
    <w:rsid w:val="006E1589"/>
    <w:rsid w:val="006E2888"/>
    <w:rsid w:val="006E3E1D"/>
    <w:rsid w:val="006E3E44"/>
    <w:rsid w:val="006E4974"/>
    <w:rsid w:val="006E65B5"/>
    <w:rsid w:val="006E773F"/>
    <w:rsid w:val="006F10A2"/>
    <w:rsid w:val="006F129A"/>
    <w:rsid w:val="006F1306"/>
    <w:rsid w:val="006F4134"/>
    <w:rsid w:val="006F5B77"/>
    <w:rsid w:val="006F627E"/>
    <w:rsid w:val="006F693A"/>
    <w:rsid w:val="006F7D0E"/>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20EB5"/>
    <w:rsid w:val="00721CFB"/>
    <w:rsid w:val="00722EC9"/>
    <w:rsid w:val="00725A7A"/>
    <w:rsid w:val="0073031A"/>
    <w:rsid w:val="00730AA3"/>
    <w:rsid w:val="007314FB"/>
    <w:rsid w:val="0073445D"/>
    <w:rsid w:val="00734F49"/>
    <w:rsid w:val="00735029"/>
    <w:rsid w:val="0073545E"/>
    <w:rsid w:val="00735686"/>
    <w:rsid w:val="007374E6"/>
    <w:rsid w:val="00737CB2"/>
    <w:rsid w:val="007408BF"/>
    <w:rsid w:val="00740AF2"/>
    <w:rsid w:val="00740D78"/>
    <w:rsid w:val="00741B92"/>
    <w:rsid w:val="00742AD1"/>
    <w:rsid w:val="00742BB5"/>
    <w:rsid w:val="00743971"/>
    <w:rsid w:val="00744728"/>
    <w:rsid w:val="00745369"/>
    <w:rsid w:val="00745448"/>
    <w:rsid w:val="007463FA"/>
    <w:rsid w:val="00747146"/>
    <w:rsid w:val="00747651"/>
    <w:rsid w:val="00747FE0"/>
    <w:rsid w:val="00751456"/>
    <w:rsid w:val="0075154E"/>
    <w:rsid w:val="007521FD"/>
    <w:rsid w:val="00752E23"/>
    <w:rsid w:val="00753613"/>
    <w:rsid w:val="00753921"/>
    <w:rsid w:val="00753D3A"/>
    <w:rsid w:val="00755BF5"/>
    <w:rsid w:val="007568BC"/>
    <w:rsid w:val="0076080E"/>
    <w:rsid w:val="00760F38"/>
    <w:rsid w:val="00762714"/>
    <w:rsid w:val="007628BB"/>
    <w:rsid w:val="007639A8"/>
    <w:rsid w:val="0077000F"/>
    <w:rsid w:val="00771385"/>
    <w:rsid w:val="007715B1"/>
    <w:rsid w:val="007724F7"/>
    <w:rsid w:val="00773D29"/>
    <w:rsid w:val="00774EA2"/>
    <w:rsid w:val="00775321"/>
    <w:rsid w:val="007766A5"/>
    <w:rsid w:val="007773D8"/>
    <w:rsid w:val="00780423"/>
    <w:rsid w:val="007818DD"/>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490E"/>
    <w:rsid w:val="007A4D08"/>
    <w:rsid w:val="007A5ED5"/>
    <w:rsid w:val="007A730E"/>
    <w:rsid w:val="007A7814"/>
    <w:rsid w:val="007B0823"/>
    <w:rsid w:val="007B0BCB"/>
    <w:rsid w:val="007B1E61"/>
    <w:rsid w:val="007B210B"/>
    <w:rsid w:val="007B2272"/>
    <w:rsid w:val="007B3779"/>
    <w:rsid w:val="007B3B5C"/>
    <w:rsid w:val="007B3BB8"/>
    <w:rsid w:val="007B417E"/>
    <w:rsid w:val="007B48ED"/>
    <w:rsid w:val="007B4D0B"/>
    <w:rsid w:val="007B50E1"/>
    <w:rsid w:val="007B66C7"/>
    <w:rsid w:val="007B6EE8"/>
    <w:rsid w:val="007C2C0D"/>
    <w:rsid w:val="007C6FCE"/>
    <w:rsid w:val="007D1776"/>
    <w:rsid w:val="007D2C71"/>
    <w:rsid w:val="007D44C2"/>
    <w:rsid w:val="007D74B6"/>
    <w:rsid w:val="007E045E"/>
    <w:rsid w:val="007E2E5B"/>
    <w:rsid w:val="007E3185"/>
    <w:rsid w:val="007E394E"/>
    <w:rsid w:val="007E4449"/>
    <w:rsid w:val="007E4C8C"/>
    <w:rsid w:val="007E4E95"/>
    <w:rsid w:val="007E60B3"/>
    <w:rsid w:val="007E6AC2"/>
    <w:rsid w:val="007E714F"/>
    <w:rsid w:val="007E76D9"/>
    <w:rsid w:val="007F276B"/>
    <w:rsid w:val="007F4E4F"/>
    <w:rsid w:val="007F5366"/>
    <w:rsid w:val="007F76BD"/>
    <w:rsid w:val="0080075B"/>
    <w:rsid w:val="00800ABB"/>
    <w:rsid w:val="008011EB"/>
    <w:rsid w:val="008012AD"/>
    <w:rsid w:val="0080151D"/>
    <w:rsid w:val="0080318E"/>
    <w:rsid w:val="00804515"/>
    <w:rsid w:val="008047FE"/>
    <w:rsid w:val="00804FC1"/>
    <w:rsid w:val="008050DD"/>
    <w:rsid w:val="008058E3"/>
    <w:rsid w:val="00813480"/>
    <w:rsid w:val="00815BA0"/>
    <w:rsid w:val="00816EB1"/>
    <w:rsid w:val="00820A20"/>
    <w:rsid w:val="008216F5"/>
    <w:rsid w:val="00821D57"/>
    <w:rsid w:val="00822AEC"/>
    <w:rsid w:val="00823C69"/>
    <w:rsid w:val="00823DC1"/>
    <w:rsid w:val="00824846"/>
    <w:rsid w:val="008257FF"/>
    <w:rsid w:val="008271F2"/>
    <w:rsid w:val="008278C0"/>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8C0"/>
    <w:rsid w:val="00865B14"/>
    <w:rsid w:val="00867EAE"/>
    <w:rsid w:val="008713B8"/>
    <w:rsid w:val="0087251A"/>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60A9"/>
    <w:rsid w:val="008A671A"/>
    <w:rsid w:val="008A700F"/>
    <w:rsid w:val="008B0968"/>
    <w:rsid w:val="008B1B9C"/>
    <w:rsid w:val="008B2345"/>
    <w:rsid w:val="008B2C35"/>
    <w:rsid w:val="008C2278"/>
    <w:rsid w:val="008C2A68"/>
    <w:rsid w:val="008C4517"/>
    <w:rsid w:val="008C4997"/>
    <w:rsid w:val="008C51EC"/>
    <w:rsid w:val="008C611E"/>
    <w:rsid w:val="008C69A5"/>
    <w:rsid w:val="008C6E1A"/>
    <w:rsid w:val="008C7BBA"/>
    <w:rsid w:val="008D16A9"/>
    <w:rsid w:val="008D466C"/>
    <w:rsid w:val="008D47A1"/>
    <w:rsid w:val="008D4C88"/>
    <w:rsid w:val="008D54BC"/>
    <w:rsid w:val="008D5730"/>
    <w:rsid w:val="008D59F1"/>
    <w:rsid w:val="008E0208"/>
    <w:rsid w:val="008E1827"/>
    <w:rsid w:val="008E2176"/>
    <w:rsid w:val="008E398C"/>
    <w:rsid w:val="008E42E7"/>
    <w:rsid w:val="008E4C70"/>
    <w:rsid w:val="008E5D96"/>
    <w:rsid w:val="008F0056"/>
    <w:rsid w:val="008F1DC0"/>
    <w:rsid w:val="008F24D5"/>
    <w:rsid w:val="008F256F"/>
    <w:rsid w:val="008F2A80"/>
    <w:rsid w:val="008F2B73"/>
    <w:rsid w:val="008F398D"/>
    <w:rsid w:val="008F46D6"/>
    <w:rsid w:val="008F50FD"/>
    <w:rsid w:val="008F7B3F"/>
    <w:rsid w:val="00902057"/>
    <w:rsid w:val="009021B6"/>
    <w:rsid w:val="00904333"/>
    <w:rsid w:val="0090555F"/>
    <w:rsid w:val="00906B1B"/>
    <w:rsid w:val="00910FE9"/>
    <w:rsid w:val="0091147A"/>
    <w:rsid w:val="009135CD"/>
    <w:rsid w:val="00913692"/>
    <w:rsid w:val="0091397B"/>
    <w:rsid w:val="0091546D"/>
    <w:rsid w:val="009165B0"/>
    <w:rsid w:val="00917352"/>
    <w:rsid w:val="009207F1"/>
    <w:rsid w:val="00923493"/>
    <w:rsid w:val="00924D03"/>
    <w:rsid w:val="00925401"/>
    <w:rsid w:val="0092755C"/>
    <w:rsid w:val="00927614"/>
    <w:rsid w:val="00930AE2"/>
    <w:rsid w:val="00932126"/>
    <w:rsid w:val="00932AC8"/>
    <w:rsid w:val="00932EBA"/>
    <w:rsid w:val="00934823"/>
    <w:rsid w:val="00934D64"/>
    <w:rsid w:val="0093590F"/>
    <w:rsid w:val="00936771"/>
    <w:rsid w:val="009373EE"/>
    <w:rsid w:val="009373FD"/>
    <w:rsid w:val="00940672"/>
    <w:rsid w:val="0094136B"/>
    <w:rsid w:val="009414F9"/>
    <w:rsid w:val="00944785"/>
    <w:rsid w:val="00945476"/>
    <w:rsid w:val="00945514"/>
    <w:rsid w:val="009469DD"/>
    <w:rsid w:val="0094718A"/>
    <w:rsid w:val="00952992"/>
    <w:rsid w:val="00952F68"/>
    <w:rsid w:val="009540FC"/>
    <w:rsid w:val="0095502F"/>
    <w:rsid w:val="0095582D"/>
    <w:rsid w:val="009568BC"/>
    <w:rsid w:val="009572DC"/>
    <w:rsid w:val="00957377"/>
    <w:rsid w:val="00960CB0"/>
    <w:rsid w:val="00961415"/>
    <w:rsid w:val="00963151"/>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2CBF"/>
    <w:rsid w:val="009830BD"/>
    <w:rsid w:val="00983AC7"/>
    <w:rsid w:val="00984F2A"/>
    <w:rsid w:val="009855AC"/>
    <w:rsid w:val="00985FBC"/>
    <w:rsid w:val="009863A3"/>
    <w:rsid w:val="00990093"/>
    <w:rsid w:val="00990FE3"/>
    <w:rsid w:val="00995FF8"/>
    <w:rsid w:val="00997D5F"/>
    <w:rsid w:val="009A0318"/>
    <w:rsid w:val="009A196C"/>
    <w:rsid w:val="009A1A66"/>
    <w:rsid w:val="009A21C4"/>
    <w:rsid w:val="009A474F"/>
    <w:rsid w:val="009A4B5A"/>
    <w:rsid w:val="009A4CDB"/>
    <w:rsid w:val="009A7616"/>
    <w:rsid w:val="009B0186"/>
    <w:rsid w:val="009B186F"/>
    <w:rsid w:val="009B18FD"/>
    <w:rsid w:val="009B1E24"/>
    <w:rsid w:val="009B34AE"/>
    <w:rsid w:val="009B37ED"/>
    <w:rsid w:val="009B3BAE"/>
    <w:rsid w:val="009B6132"/>
    <w:rsid w:val="009B7771"/>
    <w:rsid w:val="009B7A07"/>
    <w:rsid w:val="009B7B3F"/>
    <w:rsid w:val="009C0021"/>
    <w:rsid w:val="009C0BF3"/>
    <w:rsid w:val="009C6555"/>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C47"/>
    <w:rsid w:val="009E4978"/>
    <w:rsid w:val="009E4C35"/>
    <w:rsid w:val="009E6C9F"/>
    <w:rsid w:val="009E76D7"/>
    <w:rsid w:val="009E7BC7"/>
    <w:rsid w:val="009E7CCD"/>
    <w:rsid w:val="009E7FEB"/>
    <w:rsid w:val="009F0D13"/>
    <w:rsid w:val="009F16E0"/>
    <w:rsid w:val="009F2773"/>
    <w:rsid w:val="009F299D"/>
    <w:rsid w:val="009F31A5"/>
    <w:rsid w:val="009F320F"/>
    <w:rsid w:val="009F3614"/>
    <w:rsid w:val="009F3BE5"/>
    <w:rsid w:val="009F3E2D"/>
    <w:rsid w:val="009F4055"/>
    <w:rsid w:val="009F5A83"/>
    <w:rsid w:val="009F5B06"/>
    <w:rsid w:val="009F67D2"/>
    <w:rsid w:val="009F6CF4"/>
    <w:rsid w:val="009F739E"/>
    <w:rsid w:val="00A02581"/>
    <w:rsid w:val="00A03861"/>
    <w:rsid w:val="00A0408E"/>
    <w:rsid w:val="00A05573"/>
    <w:rsid w:val="00A05FE8"/>
    <w:rsid w:val="00A060FA"/>
    <w:rsid w:val="00A06EAD"/>
    <w:rsid w:val="00A07491"/>
    <w:rsid w:val="00A1006F"/>
    <w:rsid w:val="00A1064F"/>
    <w:rsid w:val="00A10D81"/>
    <w:rsid w:val="00A1122B"/>
    <w:rsid w:val="00A16FC1"/>
    <w:rsid w:val="00A20B1C"/>
    <w:rsid w:val="00A2160B"/>
    <w:rsid w:val="00A226CF"/>
    <w:rsid w:val="00A249A6"/>
    <w:rsid w:val="00A2633D"/>
    <w:rsid w:val="00A2712D"/>
    <w:rsid w:val="00A2779A"/>
    <w:rsid w:val="00A27D30"/>
    <w:rsid w:val="00A27FCD"/>
    <w:rsid w:val="00A31124"/>
    <w:rsid w:val="00A32C46"/>
    <w:rsid w:val="00A33C7C"/>
    <w:rsid w:val="00A352A6"/>
    <w:rsid w:val="00A36541"/>
    <w:rsid w:val="00A36845"/>
    <w:rsid w:val="00A3762A"/>
    <w:rsid w:val="00A40191"/>
    <w:rsid w:val="00A4026C"/>
    <w:rsid w:val="00A403BC"/>
    <w:rsid w:val="00A41CE2"/>
    <w:rsid w:val="00A44152"/>
    <w:rsid w:val="00A4454D"/>
    <w:rsid w:val="00A44E98"/>
    <w:rsid w:val="00A4656B"/>
    <w:rsid w:val="00A50B0F"/>
    <w:rsid w:val="00A51BA9"/>
    <w:rsid w:val="00A55432"/>
    <w:rsid w:val="00A55A23"/>
    <w:rsid w:val="00A5692B"/>
    <w:rsid w:val="00A60EDE"/>
    <w:rsid w:val="00A612A4"/>
    <w:rsid w:val="00A62EDC"/>
    <w:rsid w:val="00A62FF1"/>
    <w:rsid w:val="00A64A36"/>
    <w:rsid w:val="00A64B40"/>
    <w:rsid w:val="00A67D72"/>
    <w:rsid w:val="00A7007D"/>
    <w:rsid w:val="00A71B9B"/>
    <w:rsid w:val="00A73E38"/>
    <w:rsid w:val="00A7534A"/>
    <w:rsid w:val="00A76182"/>
    <w:rsid w:val="00A76DF1"/>
    <w:rsid w:val="00A7743F"/>
    <w:rsid w:val="00A80555"/>
    <w:rsid w:val="00A80C07"/>
    <w:rsid w:val="00A81895"/>
    <w:rsid w:val="00A81C43"/>
    <w:rsid w:val="00A82F90"/>
    <w:rsid w:val="00A85487"/>
    <w:rsid w:val="00A8567C"/>
    <w:rsid w:val="00A85AF6"/>
    <w:rsid w:val="00A92B31"/>
    <w:rsid w:val="00A937B3"/>
    <w:rsid w:val="00A94438"/>
    <w:rsid w:val="00A964DC"/>
    <w:rsid w:val="00A97036"/>
    <w:rsid w:val="00AA0E5A"/>
    <w:rsid w:val="00AA1645"/>
    <w:rsid w:val="00AA2A55"/>
    <w:rsid w:val="00AA2C86"/>
    <w:rsid w:val="00AA2D27"/>
    <w:rsid w:val="00AA5B11"/>
    <w:rsid w:val="00AA5D87"/>
    <w:rsid w:val="00AA661D"/>
    <w:rsid w:val="00AB09F7"/>
    <w:rsid w:val="00AB14E7"/>
    <w:rsid w:val="00AB1F22"/>
    <w:rsid w:val="00AB5CAF"/>
    <w:rsid w:val="00AB6A92"/>
    <w:rsid w:val="00AC07D3"/>
    <w:rsid w:val="00AC1806"/>
    <w:rsid w:val="00AC2256"/>
    <w:rsid w:val="00AC2F29"/>
    <w:rsid w:val="00AC4713"/>
    <w:rsid w:val="00AC57F7"/>
    <w:rsid w:val="00AC6143"/>
    <w:rsid w:val="00AC7137"/>
    <w:rsid w:val="00AD28A9"/>
    <w:rsid w:val="00AD2DE1"/>
    <w:rsid w:val="00AD5E0B"/>
    <w:rsid w:val="00AD61D2"/>
    <w:rsid w:val="00AD70E4"/>
    <w:rsid w:val="00AD7B56"/>
    <w:rsid w:val="00AE1106"/>
    <w:rsid w:val="00AE2218"/>
    <w:rsid w:val="00AE2571"/>
    <w:rsid w:val="00AE283A"/>
    <w:rsid w:val="00AE4F6B"/>
    <w:rsid w:val="00AE54D8"/>
    <w:rsid w:val="00AE72F3"/>
    <w:rsid w:val="00AE741D"/>
    <w:rsid w:val="00AE7B04"/>
    <w:rsid w:val="00AF01BF"/>
    <w:rsid w:val="00AF08D3"/>
    <w:rsid w:val="00AF1953"/>
    <w:rsid w:val="00AF1ABD"/>
    <w:rsid w:val="00AF36EB"/>
    <w:rsid w:val="00AF3EFE"/>
    <w:rsid w:val="00AF4062"/>
    <w:rsid w:val="00AF5FF4"/>
    <w:rsid w:val="00AF6247"/>
    <w:rsid w:val="00AF63D4"/>
    <w:rsid w:val="00AF71D9"/>
    <w:rsid w:val="00B01542"/>
    <w:rsid w:val="00B01EB3"/>
    <w:rsid w:val="00B051CB"/>
    <w:rsid w:val="00B11CC6"/>
    <w:rsid w:val="00B13459"/>
    <w:rsid w:val="00B136D3"/>
    <w:rsid w:val="00B1509D"/>
    <w:rsid w:val="00B20A4B"/>
    <w:rsid w:val="00B21A8C"/>
    <w:rsid w:val="00B25237"/>
    <w:rsid w:val="00B2566D"/>
    <w:rsid w:val="00B26BD6"/>
    <w:rsid w:val="00B26C8D"/>
    <w:rsid w:val="00B30AF9"/>
    <w:rsid w:val="00B3141B"/>
    <w:rsid w:val="00B314E4"/>
    <w:rsid w:val="00B31723"/>
    <w:rsid w:val="00B31932"/>
    <w:rsid w:val="00B31EE9"/>
    <w:rsid w:val="00B322D3"/>
    <w:rsid w:val="00B32A20"/>
    <w:rsid w:val="00B33E4D"/>
    <w:rsid w:val="00B3444D"/>
    <w:rsid w:val="00B3495E"/>
    <w:rsid w:val="00B35443"/>
    <w:rsid w:val="00B35CD9"/>
    <w:rsid w:val="00B36038"/>
    <w:rsid w:val="00B3668C"/>
    <w:rsid w:val="00B400F4"/>
    <w:rsid w:val="00B412E3"/>
    <w:rsid w:val="00B4147E"/>
    <w:rsid w:val="00B41BEF"/>
    <w:rsid w:val="00B44287"/>
    <w:rsid w:val="00B475A1"/>
    <w:rsid w:val="00B47912"/>
    <w:rsid w:val="00B47E45"/>
    <w:rsid w:val="00B50B69"/>
    <w:rsid w:val="00B51910"/>
    <w:rsid w:val="00B5256A"/>
    <w:rsid w:val="00B526BE"/>
    <w:rsid w:val="00B53135"/>
    <w:rsid w:val="00B53FBC"/>
    <w:rsid w:val="00B54179"/>
    <w:rsid w:val="00B544C1"/>
    <w:rsid w:val="00B566A2"/>
    <w:rsid w:val="00B62B3A"/>
    <w:rsid w:val="00B62E75"/>
    <w:rsid w:val="00B6346D"/>
    <w:rsid w:val="00B63D36"/>
    <w:rsid w:val="00B63FD3"/>
    <w:rsid w:val="00B64370"/>
    <w:rsid w:val="00B665C5"/>
    <w:rsid w:val="00B70CD1"/>
    <w:rsid w:val="00B72BF9"/>
    <w:rsid w:val="00B734D9"/>
    <w:rsid w:val="00B7392B"/>
    <w:rsid w:val="00B73F94"/>
    <w:rsid w:val="00B7593D"/>
    <w:rsid w:val="00B7760C"/>
    <w:rsid w:val="00B776D3"/>
    <w:rsid w:val="00B80252"/>
    <w:rsid w:val="00B810EE"/>
    <w:rsid w:val="00B812E8"/>
    <w:rsid w:val="00B82B20"/>
    <w:rsid w:val="00B847B9"/>
    <w:rsid w:val="00B863DC"/>
    <w:rsid w:val="00B87B5A"/>
    <w:rsid w:val="00B9038C"/>
    <w:rsid w:val="00B903A0"/>
    <w:rsid w:val="00B9048F"/>
    <w:rsid w:val="00B914F2"/>
    <w:rsid w:val="00B94DF1"/>
    <w:rsid w:val="00B96645"/>
    <w:rsid w:val="00BA0247"/>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354F"/>
    <w:rsid w:val="00BB36EC"/>
    <w:rsid w:val="00BB3A2B"/>
    <w:rsid w:val="00BB5EFE"/>
    <w:rsid w:val="00BC206A"/>
    <w:rsid w:val="00BC3502"/>
    <w:rsid w:val="00BC3B46"/>
    <w:rsid w:val="00BC6A40"/>
    <w:rsid w:val="00BC76BD"/>
    <w:rsid w:val="00BD0E45"/>
    <w:rsid w:val="00BD0EB8"/>
    <w:rsid w:val="00BD1D21"/>
    <w:rsid w:val="00BD227C"/>
    <w:rsid w:val="00BD2684"/>
    <w:rsid w:val="00BD2BC8"/>
    <w:rsid w:val="00BD3998"/>
    <w:rsid w:val="00BD4263"/>
    <w:rsid w:val="00BD4D6E"/>
    <w:rsid w:val="00BD5658"/>
    <w:rsid w:val="00BD629A"/>
    <w:rsid w:val="00BD6CA8"/>
    <w:rsid w:val="00BE17B0"/>
    <w:rsid w:val="00BE3748"/>
    <w:rsid w:val="00BE45FC"/>
    <w:rsid w:val="00BE68C7"/>
    <w:rsid w:val="00BF0E2B"/>
    <w:rsid w:val="00BF1182"/>
    <w:rsid w:val="00BF12A7"/>
    <w:rsid w:val="00BF38AE"/>
    <w:rsid w:val="00BF5CBF"/>
    <w:rsid w:val="00BF5E1C"/>
    <w:rsid w:val="00BF7627"/>
    <w:rsid w:val="00C00D56"/>
    <w:rsid w:val="00C01199"/>
    <w:rsid w:val="00C02839"/>
    <w:rsid w:val="00C04A77"/>
    <w:rsid w:val="00C061C8"/>
    <w:rsid w:val="00C07016"/>
    <w:rsid w:val="00C102BF"/>
    <w:rsid w:val="00C12938"/>
    <w:rsid w:val="00C147F4"/>
    <w:rsid w:val="00C15EED"/>
    <w:rsid w:val="00C164DE"/>
    <w:rsid w:val="00C1686A"/>
    <w:rsid w:val="00C17296"/>
    <w:rsid w:val="00C2070E"/>
    <w:rsid w:val="00C21D19"/>
    <w:rsid w:val="00C21EE2"/>
    <w:rsid w:val="00C23C04"/>
    <w:rsid w:val="00C23F86"/>
    <w:rsid w:val="00C248EE"/>
    <w:rsid w:val="00C2704F"/>
    <w:rsid w:val="00C2708B"/>
    <w:rsid w:val="00C31270"/>
    <w:rsid w:val="00C31786"/>
    <w:rsid w:val="00C33C18"/>
    <w:rsid w:val="00C3419B"/>
    <w:rsid w:val="00C36223"/>
    <w:rsid w:val="00C36890"/>
    <w:rsid w:val="00C37FA6"/>
    <w:rsid w:val="00C40C83"/>
    <w:rsid w:val="00C41FB8"/>
    <w:rsid w:val="00C41FE2"/>
    <w:rsid w:val="00C42AFF"/>
    <w:rsid w:val="00C43A86"/>
    <w:rsid w:val="00C43D50"/>
    <w:rsid w:val="00C452FF"/>
    <w:rsid w:val="00C46D38"/>
    <w:rsid w:val="00C46ED3"/>
    <w:rsid w:val="00C4707E"/>
    <w:rsid w:val="00C50502"/>
    <w:rsid w:val="00C5257D"/>
    <w:rsid w:val="00C525BF"/>
    <w:rsid w:val="00C547AD"/>
    <w:rsid w:val="00C61BCE"/>
    <w:rsid w:val="00C61C25"/>
    <w:rsid w:val="00C620D8"/>
    <w:rsid w:val="00C62E58"/>
    <w:rsid w:val="00C63B2A"/>
    <w:rsid w:val="00C64FA4"/>
    <w:rsid w:val="00C66E2C"/>
    <w:rsid w:val="00C674E2"/>
    <w:rsid w:val="00C702A3"/>
    <w:rsid w:val="00C7170C"/>
    <w:rsid w:val="00C7186C"/>
    <w:rsid w:val="00C71EBC"/>
    <w:rsid w:val="00C74C3F"/>
    <w:rsid w:val="00C7548F"/>
    <w:rsid w:val="00C75849"/>
    <w:rsid w:val="00C779CF"/>
    <w:rsid w:val="00C77B62"/>
    <w:rsid w:val="00C77EB6"/>
    <w:rsid w:val="00C8404A"/>
    <w:rsid w:val="00C8412B"/>
    <w:rsid w:val="00C84BE1"/>
    <w:rsid w:val="00C84F1D"/>
    <w:rsid w:val="00C90CAE"/>
    <w:rsid w:val="00C9249F"/>
    <w:rsid w:val="00C9250A"/>
    <w:rsid w:val="00C945ED"/>
    <w:rsid w:val="00C948FF"/>
    <w:rsid w:val="00C94F0A"/>
    <w:rsid w:val="00CA0EDA"/>
    <w:rsid w:val="00CA183B"/>
    <w:rsid w:val="00CA1AD7"/>
    <w:rsid w:val="00CA6635"/>
    <w:rsid w:val="00CA7A47"/>
    <w:rsid w:val="00CB06E5"/>
    <w:rsid w:val="00CB2209"/>
    <w:rsid w:val="00CB2432"/>
    <w:rsid w:val="00CB2DA2"/>
    <w:rsid w:val="00CB40FD"/>
    <w:rsid w:val="00CB57CB"/>
    <w:rsid w:val="00CB64BB"/>
    <w:rsid w:val="00CB7BD0"/>
    <w:rsid w:val="00CC23E7"/>
    <w:rsid w:val="00CC3A0B"/>
    <w:rsid w:val="00CC3D27"/>
    <w:rsid w:val="00CC458C"/>
    <w:rsid w:val="00CC4F28"/>
    <w:rsid w:val="00CC5957"/>
    <w:rsid w:val="00CC6150"/>
    <w:rsid w:val="00CC65E0"/>
    <w:rsid w:val="00CC696F"/>
    <w:rsid w:val="00CC75C2"/>
    <w:rsid w:val="00CC7AF4"/>
    <w:rsid w:val="00CD19D0"/>
    <w:rsid w:val="00CD4888"/>
    <w:rsid w:val="00CD4A69"/>
    <w:rsid w:val="00CD5164"/>
    <w:rsid w:val="00CD63CB"/>
    <w:rsid w:val="00CE09E3"/>
    <w:rsid w:val="00CE180B"/>
    <w:rsid w:val="00CE1D6C"/>
    <w:rsid w:val="00CE21AA"/>
    <w:rsid w:val="00CE2B26"/>
    <w:rsid w:val="00CE4B11"/>
    <w:rsid w:val="00CF0B0A"/>
    <w:rsid w:val="00CF15B4"/>
    <w:rsid w:val="00CF25D7"/>
    <w:rsid w:val="00CF2C1D"/>
    <w:rsid w:val="00CF35A5"/>
    <w:rsid w:val="00CF3E3F"/>
    <w:rsid w:val="00CF7D96"/>
    <w:rsid w:val="00D0215A"/>
    <w:rsid w:val="00D03B0B"/>
    <w:rsid w:val="00D0403E"/>
    <w:rsid w:val="00D058D7"/>
    <w:rsid w:val="00D0616C"/>
    <w:rsid w:val="00D061B2"/>
    <w:rsid w:val="00D12D53"/>
    <w:rsid w:val="00D16C23"/>
    <w:rsid w:val="00D176A9"/>
    <w:rsid w:val="00D21BB7"/>
    <w:rsid w:val="00D2313C"/>
    <w:rsid w:val="00D24D22"/>
    <w:rsid w:val="00D30952"/>
    <w:rsid w:val="00D30A7F"/>
    <w:rsid w:val="00D30BDD"/>
    <w:rsid w:val="00D3210F"/>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43CA"/>
    <w:rsid w:val="00D5590C"/>
    <w:rsid w:val="00D55FFB"/>
    <w:rsid w:val="00D5624A"/>
    <w:rsid w:val="00D571B4"/>
    <w:rsid w:val="00D60907"/>
    <w:rsid w:val="00D6236F"/>
    <w:rsid w:val="00D646D9"/>
    <w:rsid w:val="00D65F25"/>
    <w:rsid w:val="00D66E89"/>
    <w:rsid w:val="00D67EDC"/>
    <w:rsid w:val="00D71720"/>
    <w:rsid w:val="00D72CED"/>
    <w:rsid w:val="00D7337A"/>
    <w:rsid w:val="00D736DC"/>
    <w:rsid w:val="00D745B6"/>
    <w:rsid w:val="00D74963"/>
    <w:rsid w:val="00D74B60"/>
    <w:rsid w:val="00D76AED"/>
    <w:rsid w:val="00D76E0B"/>
    <w:rsid w:val="00D76EB7"/>
    <w:rsid w:val="00D7732B"/>
    <w:rsid w:val="00D8044F"/>
    <w:rsid w:val="00D818AE"/>
    <w:rsid w:val="00D82E8E"/>
    <w:rsid w:val="00D837C4"/>
    <w:rsid w:val="00D8507F"/>
    <w:rsid w:val="00D86BC0"/>
    <w:rsid w:val="00D90E3F"/>
    <w:rsid w:val="00D95E78"/>
    <w:rsid w:val="00D96EAA"/>
    <w:rsid w:val="00DA015E"/>
    <w:rsid w:val="00DA0ABE"/>
    <w:rsid w:val="00DA1F69"/>
    <w:rsid w:val="00DA285A"/>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56C4"/>
    <w:rsid w:val="00DB624F"/>
    <w:rsid w:val="00DB668D"/>
    <w:rsid w:val="00DB746C"/>
    <w:rsid w:val="00DB797C"/>
    <w:rsid w:val="00DC3F00"/>
    <w:rsid w:val="00DC6738"/>
    <w:rsid w:val="00DC7408"/>
    <w:rsid w:val="00DC76F5"/>
    <w:rsid w:val="00DC7971"/>
    <w:rsid w:val="00DD0095"/>
    <w:rsid w:val="00DD2125"/>
    <w:rsid w:val="00DD23E4"/>
    <w:rsid w:val="00DD38D5"/>
    <w:rsid w:val="00DD43C6"/>
    <w:rsid w:val="00DD51A6"/>
    <w:rsid w:val="00DD715F"/>
    <w:rsid w:val="00DE0742"/>
    <w:rsid w:val="00DE231A"/>
    <w:rsid w:val="00DE2A0C"/>
    <w:rsid w:val="00DE3CF5"/>
    <w:rsid w:val="00DE47E1"/>
    <w:rsid w:val="00DE5930"/>
    <w:rsid w:val="00DE5CE5"/>
    <w:rsid w:val="00DE6094"/>
    <w:rsid w:val="00DE72DE"/>
    <w:rsid w:val="00DE7CDE"/>
    <w:rsid w:val="00DF36B8"/>
    <w:rsid w:val="00DF3E06"/>
    <w:rsid w:val="00DF3E50"/>
    <w:rsid w:val="00DF621E"/>
    <w:rsid w:val="00E00EC0"/>
    <w:rsid w:val="00E015A8"/>
    <w:rsid w:val="00E02F4A"/>
    <w:rsid w:val="00E0458D"/>
    <w:rsid w:val="00E06853"/>
    <w:rsid w:val="00E11E35"/>
    <w:rsid w:val="00E12869"/>
    <w:rsid w:val="00E12C88"/>
    <w:rsid w:val="00E12ED9"/>
    <w:rsid w:val="00E1409C"/>
    <w:rsid w:val="00E17127"/>
    <w:rsid w:val="00E179BE"/>
    <w:rsid w:val="00E2022A"/>
    <w:rsid w:val="00E20551"/>
    <w:rsid w:val="00E21ECA"/>
    <w:rsid w:val="00E227B2"/>
    <w:rsid w:val="00E23B31"/>
    <w:rsid w:val="00E2425D"/>
    <w:rsid w:val="00E25728"/>
    <w:rsid w:val="00E25935"/>
    <w:rsid w:val="00E269B4"/>
    <w:rsid w:val="00E26B1E"/>
    <w:rsid w:val="00E271FB"/>
    <w:rsid w:val="00E304FF"/>
    <w:rsid w:val="00E30ABD"/>
    <w:rsid w:val="00E31B06"/>
    <w:rsid w:val="00E3219F"/>
    <w:rsid w:val="00E33138"/>
    <w:rsid w:val="00E3359B"/>
    <w:rsid w:val="00E33898"/>
    <w:rsid w:val="00E3394E"/>
    <w:rsid w:val="00E33A2A"/>
    <w:rsid w:val="00E375DA"/>
    <w:rsid w:val="00E37759"/>
    <w:rsid w:val="00E41371"/>
    <w:rsid w:val="00E4164C"/>
    <w:rsid w:val="00E423D5"/>
    <w:rsid w:val="00E42806"/>
    <w:rsid w:val="00E444FF"/>
    <w:rsid w:val="00E448A0"/>
    <w:rsid w:val="00E4705C"/>
    <w:rsid w:val="00E504C4"/>
    <w:rsid w:val="00E50F1C"/>
    <w:rsid w:val="00E51249"/>
    <w:rsid w:val="00E55228"/>
    <w:rsid w:val="00E57429"/>
    <w:rsid w:val="00E57FCB"/>
    <w:rsid w:val="00E6153E"/>
    <w:rsid w:val="00E633AD"/>
    <w:rsid w:val="00E64A2A"/>
    <w:rsid w:val="00E65159"/>
    <w:rsid w:val="00E652D9"/>
    <w:rsid w:val="00E65C07"/>
    <w:rsid w:val="00E6672D"/>
    <w:rsid w:val="00E67EFB"/>
    <w:rsid w:val="00E7110F"/>
    <w:rsid w:val="00E71B1C"/>
    <w:rsid w:val="00E74B97"/>
    <w:rsid w:val="00E74F9B"/>
    <w:rsid w:val="00E77AAC"/>
    <w:rsid w:val="00E77DCC"/>
    <w:rsid w:val="00E8034B"/>
    <w:rsid w:val="00E81482"/>
    <w:rsid w:val="00E83028"/>
    <w:rsid w:val="00E83C3A"/>
    <w:rsid w:val="00E841E8"/>
    <w:rsid w:val="00E861BB"/>
    <w:rsid w:val="00E90BC3"/>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22D6"/>
    <w:rsid w:val="00EB3529"/>
    <w:rsid w:val="00EB5AA2"/>
    <w:rsid w:val="00EB5E7F"/>
    <w:rsid w:val="00EC1B76"/>
    <w:rsid w:val="00EC4296"/>
    <w:rsid w:val="00EC4C5A"/>
    <w:rsid w:val="00EC4EEB"/>
    <w:rsid w:val="00EC5C10"/>
    <w:rsid w:val="00EC5E58"/>
    <w:rsid w:val="00EC68F9"/>
    <w:rsid w:val="00EC74B7"/>
    <w:rsid w:val="00ED15F7"/>
    <w:rsid w:val="00ED209F"/>
    <w:rsid w:val="00ED3E84"/>
    <w:rsid w:val="00ED4A21"/>
    <w:rsid w:val="00ED503D"/>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37B8"/>
    <w:rsid w:val="00EF42D6"/>
    <w:rsid w:val="00EF6A81"/>
    <w:rsid w:val="00F006A5"/>
    <w:rsid w:val="00F008DC"/>
    <w:rsid w:val="00F033C2"/>
    <w:rsid w:val="00F03946"/>
    <w:rsid w:val="00F03B5A"/>
    <w:rsid w:val="00F04646"/>
    <w:rsid w:val="00F046C7"/>
    <w:rsid w:val="00F05854"/>
    <w:rsid w:val="00F10A06"/>
    <w:rsid w:val="00F110D1"/>
    <w:rsid w:val="00F1251B"/>
    <w:rsid w:val="00F12E6D"/>
    <w:rsid w:val="00F15724"/>
    <w:rsid w:val="00F17871"/>
    <w:rsid w:val="00F20733"/>
    <w:rsid w:val="00F20AA4"/>
    <w:rsid w:val="00F22DF5"/>
    <w:rsid w:val="00F23B69"/>
    <w:rsid w:val="00F24286"/>
    <w:rsid w:val="00F2723F"/>
    <w:rsid w:val="00F31881"/>
    <w:rsid w:val="00F31D00"/>
    <w:rsid w:val="00F325A2"/>
    <w:rsid w:val="00F35497"/>
    <w:rsid w:val="00F37CA2"/>
    <w:rsid w:val="00F40301"/>
    <w:rsid w:val="00F411B2"/>
    <w:rsid w:val="00F414AB"/>
    <w:rsid w:val="00F43297"/>
    <w:rsid w:val="00F438D2"/>
    <w:rsid w:val="00F43956"/>
    <w:rsid w:val="00F4401E"/>
    <w:rsid w:val="00F445D9"/>
    <w:rsid w:val="00F44F8A"/>
    <w:rsid w:val="00F45EB5"/>
    <w:rsid w:val="00F46053"/>
    <w:rsid w:val="00F4674B"/>
    <w:rsid w:val="00F470CB"/>
    <w:rsid w:val="00F50F06"/>
    <w:rsid w:val="00F52226"/>
    <w:rsid w:val="00F5444D"/>
    <w:rsid w:val="00F5480E"/>
    <w:rsid w:val="00F56123"/>
    <w:rsid w:val="00F5687C"/>
    <w:rsid w:val="00F56A05"/>
    <w:rsid w:val="00F57D0D"/>
    <w:rsid w:val="00F57FFA"/>
    <w:rsid w:val="00F60C5F"/>
    <w:rsid w:val="00F61814"/>
    <w:rsid w:val="00F620F6"/>
    <w:rsid w:val="00F62556"/>
    <w:rsid w:val="00F62D84"/>
    <w:rsid w:val="00F6302A"/>
    <w:rsid w:val="00F63A9C"/>
    <w:rsid w:val="00F656D2"/>
    <w:rsid w:val="00F6604D"/>
    <w:rsid w:val="00F6624A"/>
    <w:rsid w:val="00F67F59"/>
    <w:rsid w:val="00F707B6"/>
    <w:rsid w:val="00F72A9C"/>
    <w:rsid w:val="00F7329F"/>
    <w:rsid w:val="00F74C16"/>
    <w:rsid w:val="00F75CA0"/>
    <w:rsid w:val="00F75E2E"/>
    <w:rsid w:val="00F76B58"/>
    <w:rsid w:val="00F802AD"/>
    <w:rsid w:val="00F813D3"/>
    <w:rsid w:val="00F81FC0"/>
    <w:rsid w:val="00F82023"/>
    <w:rsid w:val="00F824D4"/>
    <w:rsid w:val="00F82AC8"/>
    <w:rsid w:val="00F82C7C"/>
    <w:rsid w:val="00F82EBA"/>
    <w:rsid w:val="00F84989"/>
    <w:rsid w:val="00F84D3C"/>
    <w:rsid w:val="00F850AF"/>
    <w:rsid w:val="00F861D1"/>
    <w:rsid w:val="00F8696A"/>
    <w:rsid w:val="00F86CB1"/>
    <w:rsid w:val="00F9096D"/>
    <w:rsid w:val="00F9172F"/>
    <w:rsid w:val="00F96703"/>
    <w:rsid w:val="00F96872"/>
    <w:rsid w:val="00F96A52"/>
    <w:rsid w:val="00F96FF1"/>
    <w:rsid w:val="00F97397"/>
    <w:rsid w:val="00FA2B8D"/>
    <w:rsid w:val="00FA3FF4"/>
    <w:rsid w:val="00FA51AE"/>
    <w:rsid w:val="00FA62CB"/>
    <w:rsid w:val="00FB6721"/>
    <w:rsid w:val="00FB6801"/>
    <w:rsid w:val="00FC20A0"/>
    <w:rsid w:val="00FC2ADF"/>
    <w:rsid w:val="00FC3E31"/>
    <w:rsid w:val="00FC3FB3"/>
    <w:rsid w:val="00FC400A"/>
    <w:rsid w:val="00FC4A3E"/>
    <w:rsid w:val="00FC4CE1"/>
    <w:rsid w:val="00FC5196"/>
    <w:rsid w:val="00FC5379"/>
    <w:rsid w:val="00FC6B00"/>
    <w:rsid w:val="00FD0C4F"/>
    <w:rsid w:val="00FD0DA4"/>
    <w:rsid w:val="00FD4DEC"/>
    <w:rsid w:val="00FD6BA7"/>
    <w:rsid w:val="00FD7C40"/>
    <w:rsid w:val="00FE071A"/>
    <w:rsid w:val="00FE07A7"/>
    <w:rsid w:val="00FE43EA"/>
    <w:rsid w:val="00FE4439"/>
    <w:rsid w:val="00FE4754"/>
    <w:rsid w:val="00FE5B42"/>
    <w:rsid w:val="00FF0206"/>
    <w:rsid w:val="00FF4031"/>
    <w:rsid w:val="00FF469D"/>
    <w:rsid w:val="00FF5604"/>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e0f0,#c40043,#d21242"/>
    </o:shapedefaults>
    <o:shapelayout v:ext="edit">
      <o:idmap v:ext="edit" data="1"/>
    </o:shapelayout>
  </w:shapeDefaults>
  <w:decimalSymbol w:val="."/>
  <w:listSeparator w:val=","/>
  <w14:docId w14:val="7478537C"/>
  <w15:docId w15:val="{6CC55D0A-E05B-46A3-B096-1132367B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9"/>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8"/>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0"/>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1"/>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5"/>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4"/>
      </w:numPr>
      <w:pBdr>
        <w:bottom w:val="single" w:sz="8" w:space="1" w:color="FF1900"/>
      </w:pBdr>
      <w:ind w:left="1080" w:hanging="1080"/>
    </w:pPr>
  </w:style>
  <w:style w:type="paragraph" w:customStyle="1" w:styleId="Tip">
    <w:name w:val="Tip"/>
    <w:basedOn w:val="Caution"/>
    <w:rsid w:val="0004604B"/>
    <w:pPr>
      <w:numPr>
        <w:numId w:val="6"/>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3"/>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7"/>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2"/>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repairs@sierrawireless.com" TargetMode="External"/><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mailto:support@sierrawireless.com" TargetMode="External"/><Relationship Id="rId17" Type="http://schemas.microsoft.com/office/2011/relationships/commentsExtended" Target="commentsExtended.xm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sierrawireless.com" TargetMode="Externa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www.sierrawireless.com" TargetMode="External"/><Relationship Id="rId23"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sierrawireless.com" TargetMode="External"/><Relationship Id="rId22" Type="http://schemas.openxmlformats.org/officeDocument/2006/relationships/footer" Target="footer2.xml"/></Relationships>
</file>

<file path=word/_rels/head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CD3FDB0051454FC08054A8D640D82B7C"/>
        <w:category>
          <w:name w:val="General"/>
          <w:gallery w:val="placeholder"/>
        </w:category>
        <w:types>
          <w:type w:val="bbPlcHdr"/>
        </w:types>
        <w:behaviors>
          <w:behavior w:val="content"/>
        </w:behaviors>
        <w:guid w:val="{BD782932-38CF-4B6E-99C6-3189E0C72E9E}"/>
      </w:docPartPr>
      <w:docPartBody>
        <w:p w:rsidR="0009374D" w:rsidRDefault="0009374D">
          <w:r w:rsidRPr="00566041">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altName w:val="Verdana"/>
    <w:panose1 w:val="020B0604030504040204"/>
    <w:charset w:val="00"/>
    <w:family w:val="swiss"/>
    <w:pitch w:val="variable"/>
    <w:sig w:usb0="A10006FF" w:usb1="4000205B" w:usb2="00000010" w:usb3="00000000" w:csb0="0000019F" w:csb1="00000000"/>
  </w:font>
  <w:font w:name="Gothic720 BT">
    <w:altName w:val="Arial"/>
    <w:charset w:val="00"/>
    <w:family w:val="swiss"/>
    <w:pitch w:val="variable"/>
    <w:sig w:usb0="00000001" w:usb1="00000000" w:usb2="00000000" w:usb3="00000000" w:csb0="0000001B"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374D"/>
    <w:rsid w:val="0009374D"/>
    <w:rsid w:val="001C3200"/>
    <w:rsid w:val="002C33EA"/>
    <w:rsid w:val="00D95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374D"/>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9374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177985-CB4C-4BA4-9BE4-9A8EAE9ED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10</TotalTime>
  <Pages>8</Pages>
  <Words>1139</Words>
  <Characters>6497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+KSLEEP command</vt:lpstr>
    </vt:vector>
  </TitlesOfParts>
  <Company>Sierra Wireless</Company>
  <LinksUpToDate>false</LinksUpToDate>
  <CharactersWithSpaces>7621</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+KSREP command</dc:title>
  <dc:creator>PChan@sierrawireless.com</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Camille Le Flohic</cp:lastModifiedBy>
  <cp:revision>4</cp:revision>
  <cp:lastPrinted>2007-06-07T23:45:00Z</cp:lastPrinted>
  <dcterms:created xsi:type="dcterms:W3CDTF">2017-03-03T14:28:00Z</dcterms:created>
  <dcterms:modified xsi:type="dcterms:W3CDTF">2017-03-09T13:52:00Z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03, 2017</vt:lpwstr>
  </property>
  <property fmtid="{D5CDD505-2E9C-101B-9397-08002B2CF9AE}" pid="3" name="Revision">
    <vt:lpwstr>01.00</vt:lpwstr>
  </property>
  <property fmtid="{D5CDD505-2E9C-101B-9397-08002B2CF9AE}" pid="4" name="Reference">
    <vt:lpwstr>FH number</vt:lpwstr>
  </property>
</Properties>
</file>